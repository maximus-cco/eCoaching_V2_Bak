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603146" w14:textId="746687F6" w:rsidR="00845592" w:rsidRPr="00096FD4" w:rsidRDefault="004D7F6B" w:rsidP="00F91407">
      <w:pPr>
        <w:pStyle w:val="hd1"/>
        <w:jc w:val="center"/>
        <w:rPr>
          <w:rFonts w:ascii="Times New Roman" w:hAnsi="Times New Roman"/>
        </w:rPr>
      </w:pPr>
      <w:bookmarkStart w:id="0" w:name="_Toc305898884"/>
      <w:bookmarkStart w:id="1" w:name="_Toc309606168"/>
      <w:r>
        <w:drawing>
          <wp:inline distT="0" distB="0" distL="0" distR="0" wp14:anchorId="0E603323" wp14:editId="0E603324">
            <wp:extent cx="2844165" cy="570230"/>
            <wp:effectExtent l="0" t="0" r="0" b="0"/>
            <wp:docPr id="24" name="Picture 4" descr="Description: 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gd_it_log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Toc422140988"/>
      <w:bookmarkEnd w:id="0"/>
      <w:bookmarkEnd w:id="1"/>
      <w:r w:rsidR="00845592" w:rsidRPr="00096FD4">
        <w:rPr>
          <w:rFonts w:ascii="Times New Roman" w:hAnsi="Times New Roman"/>
        </w:rPr>
        <w:t>Tools and environment</w:t>
      </w:r>
      <w:bookmarkEnd w:id="2"/>
    </w:p>
    <w:p w14:paraId="0E603149" w14:textId="77777777" w:rsidR="006C338D" w:rsidRPr="006C338D" w:rsidRDefault="006C338D" w:rsidP="006C338D">
      <w:pPr>
        <w:pStyle w:val="Comment"/>
        <w:rPr>
          <w:i w:val="0"/>
          <w:color w:val="auto"/>
          <w:sz w:val="20"/>
        </w:rPr>
      </w:pPr>
    </w:p>
    <w:p w14:paraId="0E60314A" w14:textId="77777777" w:rsidR="006C338D" w:rsidRPr="006C338D" w:rsidRDefault="006C338D" w:rsidP="006C338D">
      <w:pPr>
        <w:pStyle w:val="Comment"/>
        <w:rPr>
          <w:i w:val="0"/>
          <w:color w:val="auto"/>
          <w:sz w:val="20"/>
        </w:rPr>
      </w:pPr>
    </w:p>
    <w:p w14:paraId="0E60314B" w14:textId="77777777" w:rsidR="006C338D" w:rsidRPr="006C338D" w:rsidRDefault="006C338D" w:rsidP="006C338D">
      <w:pPr>
        <w:pStyle w:val="Heading1"/>
        <w:widowControl/>
        <w:numPr>
          <w:ilvl w:val="0"/>
          <w:numId w:val="0"/>
        </w:numPr>
        <w:autoSpaceDE w:val="0"/>
        <w:autoSpaceDN w:val="0"/>
        <w:adjustRightInd w:val="0"/>
        <w:spacing w:before="0" w:after="0" w:line="240" w:lineRule="auto"/>
        <w:ind w:left="1488"/>
        <w:rPr>
          <w:rFonts w:ascii="Times New Roman" w:hAnsi="Times New Roman"/>
          <w:b w:val="0"/>
          <w:sz w:val="20"/>
        </w:rPr>
      </w:pPr>
      <w:bookmarkStart w:id="3" w:name="_Toc232562013"/>
      <w:bookmarkStart w:id="4" w:name="_Toc292107903"/>
      <w:bookmarkStart w:id="5" w:name="_Toc371672040"/>
      <w:bookmarkStart w:id="6" w:name="_Toc422140989"/>
      <w:r w:rsidRPr="006C338D">
        <w:rPr>
          <w:rFonts w:ascii="Times New Roman" w:hAnsi="Times New Roman"/>
          <w:b w:val="0"/>
          <w:sz w:val="20"/>
        </w:rPr>
        <w:t>System Environment</w:t>
      </w:r>
      <w:bookmarkEnd w:id="3"/>
      <w:bookmarkEnd w:id="4"/>
      <w:bookmarkEnd w:id="5"/>
      <w:bookmarkEnd w:id="6"/>
    </w:p>
    <w:p w14:paraId="0E60315C" w14:textId="2B9CBF49" w:rsidR="00E34F84" w:rsidRDefault="00C51BF7" w:rsidP="00EC4D3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c">
            <w:drawing>
              <wp:inline distT="0" distB="0" distL="0" distR="0" wp14:anchorId="45293CF3" wp14:editId="03B40126">
                <wp:extent cx="5943600" cy="3159760"/>
                <wp:effectExtent l="0" t="0" r="0" b="2540"/>
                <wp:docPr id="1091" name="Canvas 10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5" name="Group 205"/>
                        <wpg:cNvGrpSpPr>
                          <a:grpSpLocks/>
                        </wpg:cNvGrpSpPr>
                        <wpg:grpSpPr bwMode="auto">
                          <a:xfrm>
                            <a:off x="2261235" y="184785"/>
                            <a:ext cx="3665220" cy="2809240"/>
                            <a:chOff x="3561" y="291"/>
                            <a:chExt cx="5772" cy="4424"/>
                          </a:xfrm>
                        </wpg:grpSpPr>
                        <wps:wsp>
                          <wps:cNvPr id="127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3561" y="291"/>
                              <a:ext cx="5772" cy="230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3561" y="291"/>
                              <a:ext cx="5772" cy="2304"/>
                            </a:xfrm>
                            <a:prstGeom prst="rect">
                              <a:avLst/>
                            </a:prstGeom>
                            <a:noFill/>
                            <a:ln w="8890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Line 7"/>
                          <wps:cNvCnPr/>
                          <wps:spPr bwMode="auto">
                            <a:xfrm flipV="1">
                              <a:off x="6492" y="4260"/>
                              <a:ext cx="298" cy="227"/>
                            </a:xfrm>
                            <a:prstGeom prst="line">
                              <a:avLst/>
                            </a:prstGeom>
                            <a:noFill/>
                            <a:ln w="23495">
                              <a:solidFill>
                                <a:srgbClr val="1F477D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" name="Line 8"/>
                          <wps:cNvCnPr/>
                          <wps:spPr bwMode="auto">
                            <a:xfrm flipV="1">
                              <a:off x="6790" y="4260"/>
                              <a:ext cx="0" cy="318"/>
                            </a:xfrm>
                            <a:prstGeom prst="line">
                              <a:avLst/>
                            </a:prstGeom>
                            <a:noFill/>
                            <a:ln w="23495">
                              <a:solidFill>
                                <a:srgbClr val="1F477D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" name="Line 9"/>
                          <wps:cNvCnPr/>
                          <wps:spPr bwMode="auto">
                            <a:xfrm flipH="1" flipV="1">
                              <a:off x="6790" y="4260"/>
                              <a:ext cx="299" cy="227"/>
                            </a:xfrm>
                            <a:prstGeom prst="line">
                              <a:avLst/>
                            </a:prstGeom>
                            <a:noFill/>
                            <a:ln w="23495">
                              <a:solidFill>
                                <a:srgbClr val="1F477D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" name="Line 10"/>
                          <wps:cNvCnPr/>
                          <wps:spPr bwMode="auto">
                            <a:xfrm flipH="1">
                              <a:off x="6790" y="4260"/>
                              <a:ext cx="449" cy="0"/>
                            </a:xfrm>
                            <a:prstGeom prst="line">
                              <a:avLst/>
                            </a:prstGeom>
                            <a:noFill/>
                            <a:ln w="23495">
                              <a:solidFill>
                                <a:srgbClr val="1F477D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" name="Line 11"/>
                          <wps:cNvCnPr/>
                          <wps:spPr bwMode="auto">
                            <a:xfrm flipH="1">
                              <a:off x="6790" y="4034"/>
                              <a:ext cx="299" cy="226"/>
                            </a:xfrm>
                            <a:prstGeom prst="line">
                              <a:avLst/>
                            </a:prstGeom>
                            <a:noFill/>
                            <a:ln w="23495">
                              <a:solidFill>
                                <a:srgbClr val="1F477D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" name="Line 12"/>
                          <wps:cNvCnPr/>
                          <wps:spPr bwMode="auto">
                            <a:xfrm>
                              <a:off x="6790" y="3920"/>
                              <a:ext cx="0" cy="340"/>
                            </a:xfrm>
                            <a:prstGeom prst="line">
                              <a:avLst/>
                            </a:prstGeom>
                            <a:noFill/>
                            <a:ln w="23495">
                              <a:solidFill>
                                <a:srgbClr val="1F477D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" name="Line 13"/>
                          <wps:cNvCnPr/>
                          <wps:spPr bwMode="auto">
                            <a:xfrm>
                              <a:off x="6584" y="4071"/>
                              <a:ext cx="206" cy="189"/>
                            </a:xfrm>
                            <a:prstGeom prst="line">
                              <a:avLst/>
                            </a:prstGeom>
                            <a:noFill/>
                            <a:ln w="23495">
                              <a:solidFill>
                                <a:srgbClr val="1F477D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" name="Line 14"/>
                          <wps:cNvCnPr/>
                          <wps:spPr bwMode="auto">
                            <a:xfrm>
                              <a:off x="6341" y="4260"/>
                              <a:ext cx="449" cy="0"/>
                            </a:xfrm>
                            <a:prstGeom prst="line">
                              <a:avLst/>
                            </a:prstGeom>
                            <a:noFill/>
                            <a:ln w="23495">
                              <a:solidFill>
                                <a:srgbClr val="1F477D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04"/>
                              <a:ext cx="1201" cy="1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05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12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E4E4E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21"/>
                              <a:ext cx="1201" cy="6"/>
                            </a:xfrm>
                            <a:prstGeom prst="rect">
                              <a:avLst/>
                            </a:prstGeom>
                            <a:solidFill>
                              <a:srgbClr val="E2E2E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27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E0E0E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36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DEDE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44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53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DADAD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61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D8D8D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68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D6D6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76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D4D4D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83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91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98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CECEC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06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13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CACAC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22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C8C8C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30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C6C6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38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C4C4C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45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C2C2C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54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62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70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BCBC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79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BABA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86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B8B8B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94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B6B6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02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B4B4B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11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B2B2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19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B0B0B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28"/>
                              <a:ext cx="1201" cy="6"/>
                            </a:xfrm>
                            <a:prstGeom prst="rect">
                              <a:avLst/>
                            </a:prstGeom>
                            <a:solidFill>
                              <a:srgbClr val="AEAEA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34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ACAC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43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50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A8A8A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58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A6A6A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65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A4A4A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73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A2A2A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80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A0A0A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88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9E9E9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97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9C9C9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05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9A9A9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12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9898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20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96969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29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94949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37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92929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45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90909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52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8E8E8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61"/>
                              <a:ext cx="1201" cy="6"/>
                            </a:xfrm>
                            <a:prstGeom prst="rect">
                              <a:avLst/>
                            </a:prstGeom>
                            <a:solidFill>
                              <a:srgbClr val="8C8C8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Rectangle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67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8A8A8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76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88888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83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86868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91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84848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98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82828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06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15"/>
                              <a:ext cx="1201" cy="6"/>
                            </a:xfrm>
                            <a:prstGeom prst="rect">
                              <a:avLst/>
                            </a:prstGeom>
                            <a:solidFill>
                              <a:srgbClr val="7E7E7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21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7C7C7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30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7A7A7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38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7878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47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76767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55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74747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Rectangl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63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72727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70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70707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79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6E6E6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87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6C6C6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95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6A6A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04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68686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12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66666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19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64646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27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62626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34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60606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43"/>
                              <a:ext cx="1201" cy="6"/>
                            </a:xfrm>
                            <a:prstGeom prst="rect">
                              <a:avLst/>
                            </a:prstGeom>
                            <a:solidFill>
                              <a:srgbClr val="5E5E5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49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5C5C5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58"/>
                              <a:ext cx="1201" cy="6"/>
                            </a:xfrm>
                            <a:prstGeom prst="rect">
                              <a:avLst/>
                            </a:prstGeom>
                            <a:solidFill>
                              <a:srgbClr val="5A5A5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64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58585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73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56565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81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5454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88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52525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96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5050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05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4E4E4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13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4C4C4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Rectangle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22"/>
                              <a:ext cx="1201" cy="6"/>
                            </a:xfrm>
                            <a:prstGeom prst="rect">
                              <a:avLst/>
                            </a:prstGeom>
                            <a:solidFill>
                              <a:srgbClr val="4A4A4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Rectangle 9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28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48484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Rectangle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37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4646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Rectangl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45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44444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Rectangle 9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54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42424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Rectangle 9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62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40404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Rectangle 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70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3E3E3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Rectangle 10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79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3C3C3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Rectangl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86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3A3A3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Rectangle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94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38383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Rectangle 10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01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36363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Rectangle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09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34343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Rectangle 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16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32323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" name="Rectangle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24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30303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Rectangle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31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2E2E2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Rectangle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40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2C2C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Rectangle 11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48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2A2A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Rectangle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55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28282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Rectangle 11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63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2626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Rectangle 11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71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2424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Rectangle 11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80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22222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Rectangle 11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88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2020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Rectangle 11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95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1E1E1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Rectangle 1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03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1C1C1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Rectangle 11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12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1A1A1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Rectangle 11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19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18181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Rectangle 12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27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16161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" name="Rectangle 12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34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14141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Rectangle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42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12121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Rectangle 12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49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10101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" name="Rectangle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57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0E0E0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Rectangle 12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64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0C0C0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Rectangle 12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73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0A0A0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Rectangle 12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81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08080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Rectangle 12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89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06060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98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04040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Rectangle 13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706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02020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Rectangle 13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713"/>
                              <a:ext cx="1201" cy="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132"/>
                          <wps:cNvSpPr>
                            <a:spLocks/>
                          </wps:cNvSpPr>
                          <wps:spPr bwMode="auto">
                            <a:xfrm>
                              <a:off x="6193" y="3807"/>
                              <a:ext cx="1197" cy="906"/>
                            </a:xfrm>
                            <a:custGeom>
                              <a:avLst/>
                              <a:gdLst>
                                <a:gd name="T0" fmla="*/ 116 w 1197"/>
                                <a:gd name="T1" fmla="*/ 322 h 906"/>
                                <a:gd name="T2" fmla="*/ 169 w 1197"/>
                                <a:gd name="T3" fmla="*/ 266 h 906"/>
                                <a:gd name="T4" fmla="*/ 214 w 1197"/>
                                <a:gd name="T5" fmla="*/ 244 h 906"/>
                                <a:gd name="T6" fmla="*/ 266 w 1197"/>
                                <a:gd name="T7" fmla="*/ 241 h 906"/>
                                <a:gd name="T8" fmla="*/ 312 w 1197"/>
                                <a:gd name="T9" fmla="*/ 256 h 906"/>
                                <a:gd name="T10" fmla="*/ 349 w 1197"/>
                                <a:gd name="T11" fmla="*/ 244 h 906"/>
                                <a:gd name="T12" fmla="*/ 396 w 1197"/>
                                <a:gd name="T13" fmla="*/ 177 h 906"/>
                                <a:gd name="T14" fmla="*/ 464 w 1197"/>
                                <a:gd name="T15" fmla="*/ 155 h 906"/>
                                <a:gd name="T16" fmla="*/ 506 w 1197"/>
                                <a:gd name="T17" fmla="*/ 168 h 906"/>
                                <a:gd name="T18" fmla="*/ 552 w 1197"/>
                                <a:gd name="T19" fmla="*/ 217 h 906"/>
                                <a:gd name="T20" fmla="*/ 547 w 1197"/>
                                <a:gd name="T21" fmla="*/ 163 h 906"/>
                                <a:gd name="T22" fmla="*/ 565 w 1197"/>
                                <a:gd name="T23" fmla="*/ 116 h 906"/>
                                <a:gd name="T24" fmla="*/ 597 w 1197"/>
                                <a:gd name="T25" fmla="*/ 93 h 906"/>
                                <a:gd name="T26" fmla="*/ 626 w 1197"/>
                                <a:gd name="T27" fmla="*/ 91 h 906"/>
                                <a:gd name="T28" fmla="*/ 653 w 1197"/>
                                <a:gd name="T29" fmla="*/ 106 h 906"/>
                                <a:gd name="T30" fmla="*/ 694 w 1197"/>
                                <a:gd name="T31" fmla="*/ 91 h 906"/>
                                <a:gd name="T32" fmla="*/ 746 w 1197"/>
                                <a:gd name="T33" fmla="*/ 78 h 906"/>
                                <a:gd name="T34" fmla="*/ 798 w 1197"/>
                                <a:gd name="T35" fmla="*/ 89 h 906"/>
                                <a:gd name="T36" fmla="*/ 830 w 1197"/>
                                <a:gd name="T37" fmla="*/ 29 h 906"/>
                                <a:gd name="T38" fmla="*/ 881 w 1197"/>
                                <a:gd name="T39" fmla="*/ 2 h 906"/>
                                <a:gd name="T40" fmla="*/ 930 w 1197"/>
                                <a:gd name="T41" fmla="*/ 12 h 906"/>
                                <a:gd name="T42" fmla="*/ 967 w 1197"/>
                                <a:gd name="T43" fmla="*/ 51 h 906"/>
                                <a:gd name="T44" fmla="*/ 1001 w 1197"/>
                                <a:gd name="T45" fmla="*/ 91 h 906"/>
                                <a:gd name="T46" fmla="*/ 1065 w 1197"/>
                                <a:gd name="T47" fmla="*/ 108 h 906"/>
                                <a:gd name="T48" fmla="*/ 1116 w 1197"/>
                                <a:gd name="T49" fmla="*/ 173 h 906"/>
                                <a:gd name="T50" fmla="*/ 1131 w 1197"/>
                                <a:gd name="T51" fmla="*/ 256 h 906"/>
                                <a:gd name="T52" fmla="*/ 1129 w 1197"/>
                                <a:gd name="T53" fmla="*/ 315 h 906"/>
                                <a:gd name="T54" fmla="*/ 1170 w 1197"/>
                                <a:gd name="T55" fmla="*/ 337 h 906"/>
                                <a:gd name="T56" fmla="*/ 1193 w 1197"/>
                                <a:gd name="T57" fmla="*/ 384 h 906"/>
                                <a:gd name="T58" fmla="*/ 1190 w 1197"/>
                                <a:gd name="T59" fmla="*/ 451 h 906"/>
                                <a:gd name="T60" fmla="*/ 1161 w 1197"/>
                                <a:gd name="T61" fmla="*/ 520 h 906"/>
                                <a:gd name="T62" fmla="*/ 1143 w 1197"/>
                                <a:gd name="T63" fmla="*/ 637 h 906"/>
                                <a:gd name="T64" fmla="*/ 1085 w 1197"/>
                                <a:gd name="T65" fmla="*/ 714 h 906"/>
                                <a:gd name="T66" fmla="*/ 1043 w 1197"/>
                                <a:gd name="T67" fmla="*/ 738 h 906"/>
                                <a:gd name="T68" fmla="*/ 989 w 1197"/>
                                <a:gd name="T69" fmla="*/ 741 h 906"/>
                                <a:gd name="T70" fmla="*/ 964 w 1197"/>
                                <a:gd name="T71" fmla="*/ 776 h 906"/>
                                <a:gd name="T72" fmla="*/ 930 w 1197"/>
                                <a:gd name="T73" fmla="*/ 796 h 906"/>
                                <a:gd name="T74" fmla="*/ 891 w 1197"/>
                                <a:gd name="T75" fmla="*/ 788 h 906"/>
                                <a:gd name="T76" fmla="*/ 868 w 1197"/>
                                <a:gd name="T77" fmla="*/ 761 h 906"/>
                                <a:gd name="T78" fmla="*/ 825 w 1197"/>
                                <a:gd name="T79" fmla="*/ 823 h 906"/>
                                <a:gd name="T80" fmla="*/ 763 w 1197"/>
                                <a:gd name="T81" fmla="*/ 845 h 906"/>
                                <a:gd name="T82" fmla="*/ 702 w 1197"/>
                                <a:gd name="T83" fmla="*/ 844 h 906"/>
                                <a:gd name="T84" fmla="*/ 653 w 1197"/>
                                <a:gd name="T85" fmla="*/ 857 h 906"/>
                                <a:gd name="T86" fmla="*/ 604 w 1197"/>
                                <a:gd name="T87" fmla="*/ 854 h 906"/>
                                <a:gd name="T88" fmla="*/ 560 w 1197"/>
                                <a:gd name="T89" fmla="*/ 876 h 906"/>
                                <a:gd name="T90" fmla="*/ 513 w 1197"/>
                                <a:gd name="T91" fmla="*/ 901 h 906"/>
                                <a:gd name="T92" fmla="*/ 464 w 1197"/>
                                <a:gd name="T93" fmla="*/ 906 h 906"/>
                                <a:gd name="T94" fmla="*/ 415 w 1197"/>
                                <a:gd name="T95" fmla="*/ 892 h 906"/>
                                <a:gd name="T96" fmla="*/ 369 w 1197"/>
                                <a:gd name="T97" fmla="*/ 862 h 906"/>
                                <a:gd name="T98" fmla="*/ 341 w 1197"/>
                                <a:gd name="T99" fmla="*/ 823 h 906"/>
                                <a:gd name="T100" fmla="*/ 319 w 1197"/>
                                <a:gd name="T101" fmla="*/ 834 h 906"/>
                                <a:gd name="T102" fmla="*/ 287 w 1197"/>
                                <a:gd name="T103" fmla="*/ 837 h 906"/>
                                <a:gd name="T104" fmla="*/ 258 w 1197"/>
                                <a:gd name="T105" fmla="*/ 815 h 906"/>
                                <a:gd name="T106" fmla="*/ 243 w 1197"/>
                                <a:gd name="T107" fmla="*/ 775 h 906"/>
                                <a:gd name="T108" fmla="*/ 197 w 1197"/>
                                <a:gd name="T109" fmla="*/ 776 h 906"/>
                                <a:gd name="T110" fmla="*/ 130 w 1197"/>
                                <a:gd name="T111" fmla="*/ 758 h 906"/>
                                <a:gd name="T112" fmla="*/ 77 w 1197"/>
                                <a:gd name="T113" fmla="*/ 695 h 906"/>
                                <a:gd name="T114" fmla="*/ 25 w 1197"/>
                                <a:gd name="T115" fmla="*/ 652 h 906"/>
                                <a:gd name="T116" fmla="*/ 0 w 1197"/>
                                <a:gd name="T117" fmla="*/ 581 h 906"/>
                                <a:gd name="T118" fmla="*/ 8 w 1197"/>
                                <a:gd name="T119" fmla="*/ 507 h 906"/>
                                <a:gd name="T120" fmla="*/ 42 w 1197"/>
                                <a:gd name="T121" fmla="*/ 448 h 906"/>
                                <a:gd name="T122" fmla="*/ 81 w 1197"/>
                                <a:gd name="T123" fmla="*/ 424 h 9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1197" h="906">
                                  <a:moveTo>
                                    <a:pt x="81" y="424"/>
                                  </a:moveTo>
                                  <a:lnTo>
                                    <a:pt x="86" y="401"/>
                                  </a:lnTo>
                                  <a:lnTo>
                                    <a:pt x="91" y="381"/>
                                  </a:lnTo>
                                  <a:lnTo>
                                    <a:pt x="98" y="359"/>
                                  </a:lnTo>
                                  <a:lnTo>
                                    <a:pt x="108" y="340"/>
                                  </a:lnTo>
                                  <a:lnTo>
                                    <a:pt x="116" y="322"/>
                                  </a:lnTo>
                                  <a:lnTo>
                                    <a:pt x="128" y="307"/>
                                  </a:lnTo>
                                  <a:lnTo>
                                    <a:pt x="140" y="291"/>
                                  </a:lnTo>
                                  <a:lnTo>
                                    <a:pt x="147" y="285"/>
                                  </a:lnTo>
                                  <a:lnTo>
                                    <a:pt x="153" y="278"/>
                                  </a:lnTo>
                                  <a:lnTo>
                                    <a:pt x="160" y="273"/>
                                  </a:lnTo>
                                  <a:lnTo>
                                    <a:pt x="169" y="266"/>
                                  </a:lnTo>
                                  <a:lnTo>
                                    <a:pt x="175" y="261"/>
                                  </a:lnTo>
                                  <a:lnTo>
                                    <a:pt x="182" y="258"/>
                                  </a:lnTo>
                                  <a:lnTo>
                                    <a:pt x="191" y="253"/>
                                  </a:lnTo>
                                  <a:lnTo>
                                    <a:pt x="199" y="249"/>
                                  </a:lnTo>
                                  <a:lnTo>
                                    <a:pt x="206" y="246"/>
                                  </a:lnTo>
                                  <a:lnTo>
                                    <a:pt x="214" y="244"/>
                                  </a:lnTo>
                                  <a:lnTo>
                                    <a:pt x="223" y="243"/>
                                  </a:lnTo>
                                  <a:lnTo>
                                    <a:pt x="231" y="241"/>
                                  </a:lnTo>
                                  <a:lnTo>
                                    <a:pt x="239" y="239"/>
                                  </a:lnTo>
                                  <a:lnTo>
                                    <a:pt x="248" y="239"/>
                                  </a:lnTo>
                                  <a:lnTo>
                                    <a:pt x="256" y="239"/>
                                  </a:lnTo>
                                  <a:lnTo>
                                    <a:pt x="266" y="241"/>
                                  </a:lnTo>
                                  <a:lnTo>
                                    <a:pt x="275" y="243"/>
                                  </a:lnTo>
                                  <a:lnTo>
                                    <a:pt x="283" y="244"/>
                                  </a:lnTo>
                                  <a:lnTo>
                                    <a:pt x="290" y="246"/>
                                  </a:lnTo>
                                  <a:lnTo>
                                    <a:pt x="299" y="249"/>
                                  </a:lnTo>
                                  <a:lnTo>
                                    <a:pt x="305" y="253"/>
                                  </a:lnTo>
                                  <a:lnTo>
                                    <a:pt x="312" y="256"/>
                                  </a:lnTo>
                                  <a:lnTo>
                                    <a:pt x="321" y="259"/>
                                  </a:lnTo>
                                  <a:lnTo>
                                    <a:pt x="327" y="264"/>
                                  </a:lnTo>
                                  <a:lnTo>
                                    <a:pt x="334" y="269"/>
                                  </a:lnTo>
                                  <a:lnTo>
                                    <a:pt x="341" y="275"/>
                                  </a:lnTo>
                                  <a:lnTo>
                                    <a:pt x="344" y="259"/>
                                  </a:lnTo>
                                  <a:lnTo>
                                    <a:pt x="349" y="244"/>
                                  </a:lnTo>
                                  <a:lnTo>
                                    <a:pt x="356" y="231"/>
                                  </a:lnTo>
                                  <a:lnTo>
                                    <a:pt x="361" y="217"/>
                                  </a:lnTo>
                                  <a:lnTo>
                                    <a:pt x="369" y="205"/>
                                  </a:lnTo>
                                  <a:lnTo>
                                    <a:pt x="378" y="194"/>
                                  </a:lnTo>
                                  <a:lnTo>
                                    <a:pt x="386" y="185"/>
                                  </a:lnTo>
                                  <a:lnTo>
                                    <a:pt x="396" y="177"/>
                                  </a:lnTo>
                                  <a:lnTo>
                                    <a:pt x="407" y="168"/>
                                  </a:lnTo>
                                  <a:lnTo>
                                    <a:pt x="417" y="163"/>
                                  </a:lnTo>
                                  <a:lnTo>
                                    <a:pt x="429" y="158"/>
                                  </a:lnTo>
                                  <a:lnTo>
                                    <a:pt x="440" y="157"/>
                                  </a:lnTo>
                                  <a:lnTo>
                                    <a:pt x="452" y="155"/>
                                  </a:lnTo>
                                  <a:lnTo>
                                    <a:pt x="464" y="155"/>
                                  </a:lnTo>
                                  <a:lnTo>
                                    <a:pt x="469" y="155"/>
                                  </a:lnTo>
                                  <a:lnTo>
                                    <a:pt x="476" y="157"/>
                                  </a:lnTo>
                                  <a:lnTo>
                                    <a:pt x="481" y="158"/>
                                  </a:lnTo>
                                  <a:lnTo>
                                    <a:pt x="488" y="160"/>
                                  </a:lnTo>
                                  <a:lnTo>
                                    <a:pt x="498" y="163"/>
                                  </a:lnTo>
                                  <a:lnTo>
                                    <a:pt x="506" y="168"/>
                                  </a:lnTo>
                                  <a:lnTo>
                                    <a:pt x="515" y="173"/>
                                  </a:lnTo>
                                  <a:lnTo>
                                    <a:pt x="523" y="182"/>
                                  </a:lnTo>
                                  <a:lnTo>
                                    <a:pt x="532" y="189"/>
                                  </a:lnTo>
                                  <a:lnTo>
                                    <a:pt x="538" y="197"/>
                                  </a:lnTo>
                                  <a:lnTo>
                                    <a:pt x="545" y="207"/>
                                  </a:lnTo>
                                  <a:lnTo>
                                    <a:pt x="552" y="217"/>
                                  </a:lnTo>
                                  <a:lnTo>
                                    <a:pt x="550" y="209"/>
                                  </a:lnTo>
                                  <a:lnTo>
                                    <a:pt x="547" y="199"/>
                                  </a:lnTo>
                                  <a:lnTo>
                                    <a:pt x="547" y="190"/>
                                  </a:lnTo>
                                  <a:lnTo>
                                    <a:pt x="547" y="182"/>
                                  </a:lnTo>
                                  <a:lnTo>
                                    <a:pt x="547" y="172"/>
                                  </a:lnTo>
                                  <a:lnTo>
                                    <a:pt x="547" y="163"/>
                                  </a:lnTo>
                                  <a:lnTo>
                                    <a:pt x="548" y="155"/>
                                  </a:lnTo>
                                  <a:lnTo>
                                    <a:pt x="550" y="147"/>
                                  </a:lnTo>
                                  <a:lnTo>
                                    <a:pt x="553" y="138"/>
                                  </a:lnTo>
                                  <a:lnTo>
                                    <a:pt x="557" y="131"/>
                                  </a:lnTo>
                                  <a:lnTo>
                                    <a:pt x="560" y="123"/>
                                  </a:lnTo>
                                  <a:lnTo>
                                    <a:pt x="565" y="116"/>
                                  </a:lnTo>
                                  <a:lnTo>
                                    <a:pt x="570" y="111"/>
                                  </a:lnTo>
                                  <a:lnTo>
                                    <a:pt x="575" y="104"/>
                                  </a:lnTo>
                                  <a:lnTo>
                                    <a:pt x="581" y="99"/>
                                  </a:lnTo>
                                  <a:lnTo>
                                    <a:pt x="587" y="96"/>
                                  </a:lnTo>
                                  <a:lnTo>
                                    <a:pt x="592" y="94"/>
                                  </a:lnTo>
                                  <a:lnTo>
                                    <a:pt x="597" y="93"/>
                                  </a:lnTo>
                                  <a:lnTo>
                                    <a:pt x="602" y="91"/>
                                  </a:lnTo>
                                  <a:lnTo>
                                    <a:pt x="608" y="89"/>
                                  </a:lnTo>
                                  <a:lnTo>
                                    <a:pt x="611" y="89"/>
                                  </a:lnTo>
                                  <a:lnTo>
                                    <a:pt x="616" y="89"/>
                                  </a:lnTo>
                                  <a:lnTo>
                                    <a:pt x="621" y="89"/>
                                  </a:lnTo>
                                  <a:lnTo>
                                    <a:pt x="626" y="91"/>
                                  </a:lnTo>
                                  <a:lnTo>
                                    <a:pt x="631" y="93"/>
                                  </a:lnTo>
                                  <a:lnTo>
                                    <a:pt x="636" y="94"/>
                                  </a:lnTo>
                                  <a:lnTo>
                                    <a:pt x="641" y="96"/>
                                  </a:lnTo>
                                  <a:lnTo>
                                    <a:pt x="645" y="99"/>
                                  </a:lnTo>
                                  <a:lnTo>
                                    <a:pt x="650" y="103"/>
                                  </a:lnTo>
                                  <a:lnTo>
                                    <a:pt x="653" y="106"/>
                                  </a:lnTo>
                                  <a:lnTo>
                                    <a:pt x="658" y="110"/>
                                  </a:lnTo>
                                  <a:lnTo>
                                    <a:pt x="662" y="115"/>
                                  </a:lnTo>
                                  <a:lnTo>
                                    <a:pt x="668" y="108"/>
                                  </a:lnTo>
                                  <a:lnTo>
                                    <a:pt x="677" y="101"/>
                                  </a:lnTo>
                                  <a:lnTo>
                                    <a:pt x="685" y="96"/>
                                  </a:lnTo>
                                  <a:lnTo>
                                    <a:pt x="694" y="91"/>
                                  </a:lnTo>
                                  <a:lnTo>
                                    <a:pt x="702" y="88"/>
                                  </a:lnTo>
                                  <a:lnTo>
                                    <a:pt x="711" y="83"/>
                                  </a:lnTo>
                                  <a:lnTo>
                                    <a:pt x="719" y="81"/>
                                  </a:lnTo>
                                  <a:lnTo>
                                    <a:pt x="727" y="79"/>
                                  </a:lnTo>
                                  <a:lnTo>
                                    <a:pt x="736" y="78"/>
                                  </a:lnTo>
                                  <a:lnTo>
                                    <a:pt x="746" y="78"/>
                                  </a:lnTo>
                                  <a:lnTo>
                                    <a:pt x="754" y="78"/>
                                  </a:lnTo>
                                  <a:lnTo>
                                    <a:pt x="763" y="78"/>
                                  </a:lnTo>
                                  <a:lnTo>
                                    <a:pt x="771" y="79"/>
                                  </a:lnTo>
                                  <a:lnTo>
                                    <a:pt x="781" y="83"/>
                                  </a:lnTo>
                                  <a:lnTo>
                                    <a:pt x="790" y="86"/>
                                  </a:lnTo>
                                  <a:lnTo>
                                    <a:pt x="798" y="89"/>
                                  </a:lnTo>
                                  <a:lnTo>
                                    <a:pt x="802" y="78"/>
                                  </a:lnTo>
                                  <a:lnTo>
                                    <a:pt x="807" y="66"/>
                                  </a:lnTo>
                                  <a:lnTo>
                                    <a:pt x="812" y="56"/>
                                  </a:lnTo>
                                  <a:lnTo>
                                    <a:pt x="817" y="46"/>
                                  </a:lnTo>
                                  <a:lnTo>
                                    <a:pt x="824" y="35"/>
                                  </a:lnTo>
                                  <a:lnTo>
                                    <a:pt x="830" y="29"/>
                                  </a:lnTo>
                                  <a:lnTo>
                                    <a:pt x="837" y="20"/>
                                  </a:lnTo>
                                  <a:lnTo>
                                    <a:pt x="846" y="15"/>
                                  </a:lnTo>
                                  <a:lnTo>
                                    <a:pt x="854" y="10"/>
                                  </a:lnTo>
                                  <a:lnTo>
                                    <a:pt x="862" y="5"/>
                                  </a:lnTo>
                                  <a:lnTo>
                                    <a:pt x="871" y="3"/>
                                  </a:lnTo>
                                  <a:lnTo>
                                    <a:pt x="881" y="2"/>
                                  </a:lnTo>
                                  <a:lnTo>
                                    <a:pt x="889" y="0"/>
                                  </a:lnTo>
                                  <a:lnTo>
                                    <a:pt x="900" y="2"/>
                                  </a:lnTo>
                                  <a:lnTo>
                                    <a:pt x="908" y="3"/>
                                  </a:lnTo>
                                  <a:lnTo>
                                    <a:pt x="918" y="7"/>
                                  </a:lnTo>
                                  <a:lnTo>
                                    <a:pt x="925" y="8"/>
                                  </a:lnTo>
                                  <a:lnTo>
                                    <a:pt x="930" y="12"/>
                                  </a:lnTo>
                                  <a:lnTo>
                                    <a:pt x="935" y="15"/>
                                  </a:lnTo>
                                  <a:lnTo>
                                    <a:pt x="940" y="20"/>
                                  </a:lnTo>
                                  <a:lnTo>
                                    <a:pt x="945" y="24"/>
                                  </a:lnTo>
                                  <a:lnTo>
                                    <a:pt x="950" y="29"/>
                                  </a:lnTo>
                                  <a:lnTo>
                                    <a:pt x="959" y="39"/>
                                  </a:lnTo>
                                  <a:lnTo>
                                    <a:pt x="967" y="51"/>
                                  </a:lnTo>
                                  <a:lnTo>
                                    <a:pt x="974" y="64"/>
                                  </a:lnTo>
                                  <a:lnTo>
                                    <a:pt x="979" y="79"/>
                                  </a:lnTo>
                                  <a:lnTo>
                                    <a:pt x="982" y="94"/>
                                  </a:lnTo>
                                  <a:lnTo>
                                    <a:pt x="989" y="93"/>
                                  </a:lnTo>
                                  <a:lnTo>
                                    <a:pt x="994" y="91"/>
                                  </a:lnTo>
                                  <a:lnTo>
                                    <a:pt x="1001" y="91"/>
                                  </a:lnTo>
                                  <a:lnTo>
                                    <a:pt x="1008" y="91"/>
                                  </a:lnTo>
                                  <a:lnTo>
                                    <a:pt x="1019" y="91"/>
                                  </a:lnTo>
                                  <a:lnTo>
                                    <a:pt x="1031" y="93"/>
                                  </a:lnTo>
                                  <a:lnTo>
                                    <a:pt x="1043" y="96"/>
                                  </a:lnTo>
                                  <a:lnTo>
                                    <a:pt x="1053" y="101"/>
                                  </a:lnTo>
                                  <a:lnTo>
                                    <a:pt x="1065" y="108"/>
                                  </a:lnTo>
                                  <a:lnTo>
                                    <a:pt x="1075" y="116"/>
                                  </a:lnTo>
                                  <a:lnTo>
                                    <a:pt x="1084" y="125"/>
                                  </a:lnTo>
                                  <a:lnTo>
                                    <a:pt x="1094" y="136"/>
                                  </a:lnTo>
                                  <a:lnTo>
                                    <a:pt x="1102" y="147"/>
                                  </a:lnTo>
                                  <a:lnTo>
                                    <a:pt x="1109" y="160"/>
                                  </a:lnTo>
                                  <a:lnTo>
                                    <a:pt x="1116" y="173"/>
                                  </a:lnTo>
                                  <a:lnTo>
                                    <a:pt x="1121" y="187"/>
                                  </a:lnTo>
                                  <a:lnTo>
                                    <a:pt x="1126" y="202"/>
                                  </a:lnTo>
                                  <a:lnTo>
                                    <a:pt x="1129" y="219"/>
                                  </a:lnTo>
                                  <a:lnTo>
                                    <a:pt x="1131" y="231"/>
                                  </a:lnTo>
                                  <a:lnTo>
                                    <a:pt x="1131" y="243"/>
                                  </a:lnTo>
                                  <a:lnTo>
                                    <a:pt x="1131" y="256"/>
                                  </a:lnTo>
                                  <a:lnTo>
                                    <a:pt x="1131" y="268"/>
                                  </a:lnTo>
                                  <a:lnTo>
                                    <a:pt x="1129" y="280"/>
                                  </a:lnTo>
                                  <a:lnTo>
                                    <a:pt x="1128" y="291"/>
                                  </a:lnTo>
                                  <a:lnTo>
                                    <a:pt x="1126" y="303"/>
                                  </a:lnTo>
                                  <a:lnTo>
                                    <a:pt x="1122" y="315"/>
                                  </a:lnTo>
                                  <a:lnTo>
                                    <a:pt x="1129" y="315"/>
                                  </a:lnTo>
                                  <a:lnTo>
                                    <a:pt x="1138" y="317"/>
                                  </a:lnTo>
                                  <a:lnTo>
                                    <a:pt x="1144" y="320"/>
                                  </a:lnTo>
                                  <a:lnTo>
                                    <a:pt x="1151" y="323"/>
                                  </a:lnTo>
                                  <a:lnTo>
                                    <a:pt x="1158" y="327"/>
                                  </a:lnTo>
                                  <a:lnTo>
                                    <a:pt x="1163" y="332"/>
                                  </a:lnTo>
                                  <a:lnTo>
                                    <a:pt x="1170" y="337"/>
                                  </a:lnTo>
                                  <a:lnTo>
                                    <a:pt x="1175" y="344"/>
                                  </a:lnTo>
                                  <a:lnTo>
                                    <a:pt x="1180" y="350"/>
                                  </a:lnTo>
                                  <a:lnTo>
                                    <a:pt x="1183" y="359"/>
                                  </a:lnTo>
                                  <a:lnTo>
                                    <a:pt x="1188" y="367"/>
                                  </a:lnTo>
                                  <a:lnTo>
                                    <a:pt x="1192" y="376"/>
                                  </a:lnTo>
                                  <a:lnTo>
                                    <a:pt x="1193" y="384"/>
                                  </a:lnTo>
                                  <a:lnTo>
                                    <a:pt x="1195" y="394"/>
                                  </a:lnTo>
                                  <a:lnTo>
                                    <a:pt x="1197" y="404"/>
                                  </a:lnTo>
                                  <a:lnTo>
                                    <a:pt x="1197" y="414"/>
                                  </a:lnTo>
                                  <a:lnTo>
                                    <a:pt x="1195" y="428"/>
                                  </a:lnTo>
                                  <a:lnTo>
                                    <a:pt x="1193" y="440"/>
                                  </a:lnTo>
                                  <a:lnTo>
                                    <a:pt x="1190" y="451"/>
                                  </a:lnTo>
                                  <a:lnTo>
                                    <a:pt x="1187" y="463"/>
                                  </a:lnTo>
                                  <a:lnTo>
                                    <a:pt x="1180" y="473"/>
                                  </a:lnTo>
                                  <a:lnTo>
                                    <a:pt x="1175" y="483"/>
                                  </a:lnTo>
                                  <a:lnTo>
                                    <a:pt x="1168" y="492"/>
                                  </a:lnTo>
                                  <a:lnTo>
                                    <a:pt x="1160" y="498"/>
                                  </a:lnTo>
                                  <a:lnTo>
                                    <a:pt x="1161" y="520"/>
                                  </a:lnTo>
                                  <a:lnTo>
                                    <a:pt x="1161" y="541"/>
                                  </a:lnTo>
                                  <a:lnTo>
                                    <a:pt x="1161" y="561"/>
                                  </a:lnTo>
                                  <a:lnTo>
                                    <a:pt x="1158" y="581"/>
                                  </a:lnTo>
                                  <a:lnTo>
                                    <a:pt x="1155" y="599"/>
                                  </a:lnTo>
                                  <a:lnTo>
                                    <a:pt x="1149" y="620"/>
                                  </a:lnTo>
                                  <a:lnTo>
                                    <a:pt x="1143" y="637"/>
                                  </a:lnTo>
                                  <a:lnTo>
                                    <a:pt x="1134" y="653"/>
                                  </a:lnTo>
                                  <a:lnTo>
                                    <a:pt x="1126" y="670"/>
                                  </a:lnTo>
                                  <a:lnTo>
                                    <a:pt x="1116" y="684"/>
                                  </a:lnTo>
                                  <a:lnTo>
                                    <a:pt x="1104" y="697"/>
                                  </a:lnTo>
                                  <a:lnTo>
                                    <a:pt x="1092" y="709"/>
                                  </a:lnTo>
                                  <a:lnTo>
                                    <a:pt x="1085" y="714"/>
                                  </a:lnTo>
                                  <a:lnTo>
                                    <a:pt x="1079" y="719"/>
                                  </a:lnTo>
                                  <a:lnTo>
                                    <a:pt x="1072" y="724"/>
                                  </a:lnTo>
                                  <a:lnTo>
                                    <a:pt x="1065" y="727"/>
                                  </a:lnTo>
                                  <a:lnTo>
                                    <a:pt x="1058" y="731"/>
                                  </a:lnTo>
                                  <a:lnTo>
                                    <a:pt x="1050" y="734"/>
                                  </a:lnTo>
                                  <a:lnTo>
                                    <a:pt x="1043" y="738"/>
                                  </a:lnTo>
                                  <a:lnTo>
                                    <a:pt x="1035" y="739"/>
                                  </a:lnTo>
                                  <a:lnTo>
                                    <a:pt x="1021" y="741"/>
                                  </a:lnTo>
                                  <a:lnTo>
                                    <a:pt x="1009" y="743"/>
                                  </a:lnTo>
                                  <a:lnTo>
                                    <a:pt x="1003" y="743"/>
                                  </a:lnTo>
                                  <a:lnTo>
                                    <a:pt x="996" y="743"/>
                                  </a:lnTo>
                                  <a:lnTo>
                                    <a:pt x="989" y="741"/>
                                  </a:lnTo>
                                  <a:lnTo>
                                    <a:pt x="982" y="739"/>
                                  </a:lnTo>
                                  <a:lnTo>
                                    <a:pt x="981" y="748"/>
                                  </a:lnTo>
                                  <a:lnTo>
                                    <a:pt x="977" y="756"/>
                                  </a:lnTo>
                                  <a:lnTo>
                                    <a:pt x="974" y="763"/>
                                  </a:lnTo>
                                  <a:lnTo>
                                    <a:pt x="969" y="770"/>
                                  </a:lnTo>
                                  <a:lnTo>
                                    <a:pt x="964" y="776"/>
                                  </a:lnTo>
                                  <a:lnTo>
                                    <a:pt x="959" y="781"/>
                                  </a:lnTo>
                                  <a:lnTo>
                                    <a:pt x="954" y="785"/>
                                  </a:lnTo>
                                  <a:lnTo>
                                    <a:pt x="949" y="790"/>
                                  </a:lnTo>
                                  <a:lnTo>
                                    <a:pt x="942" y="791"/>
                                  </a:lnTo>
                                  <a:lnTo>
                                    <a:pt x="937" y="795"/>
                                  </a:lnTo>
                                  <a:lnTo>
                                    <a:pt x="930" y="796"/>
                                  </a:lnTo>
                                  <a:lnTo>
                                    <a:pt x="923" y="796"/>
                                  </a:lnTo>
                                  <a:lnTo>
                                    <a:pt x="916" y="796"/>
                                  </a:lnTo>
                                  <a:lnTo>
                                    <a:pt x="910" y="795"/>
                                  </a:lnTo>
                                  <a:lnTo>
                                    <a:pt x="903" y="793"/>
                                  </a:lnTo>
                                  <a:lnTo>
                                    <a:pt x="896" y="790"/>
                                  </a:lnTo>
                                  <a:lnTo>
                                    <a:pt x="891" y="788"/>
                                  </a:lnTo>
                                  <a:lnTo>
                                    <a:pt x="888" y="785"/>
                                  </a:lnTo>
                                  <a:lnTo>
                                    <a:pt x="884" y="781"/>
                                  </a:lnTo>
                                  <a:lnTo>
                                    <a:pt x="879" y="778"/>
                                  </a:lnTo>
                                  <a:lnTo>
                                    <a:pt x="873" y="771"/>
                                  </a:lnTo>
                                  <a:lnTo>
                                    <a:pt x="868" y="761"/>
                                  </a:lnTo>
                                  <a:lnTo>
                                    <a:pt x="868" y="761"/>
                                  </a:lnTo>
                                  <a:lnTo>
                                    <a:pt x="862" y="775"/>
                                  </a:lnTo>
                                  <a:lnTo>
                                    <a:pt x="856" y="786"/>
                                  </a:lnTo>
                                  <a:lnTo>
                                    <a:pt x="849" y="796"/>
                                  </a:lnTo>
                                  <a:lnTo>
                                    <a:pt x="842" y="807"/>
                                  </a:lnTo>
                                  <a:lnTo>
                                    <a:pt x="834" y="815"/>
                                  </a:lnTo>
                                  <a:lnTo>
                                    <a:pt x="825" y="823"/>
                                  </a:lnTo>
                                  <a:lnTo>
                                    <a:pt x="815" y="830"/>
                                  </a:lnTo>
                                  <a:lnTo>
                                    <a:pt x="805" y="835"/>
                                  </a:lnTo>
                                  <a:lnTo>
                                    <a:pt x="795" y="840"/>
                                  </a:lnTo>
                                  <a:lnTo>
                                    <a:pt x="785" y="844"/>
                                  </a:lnTo>
                                  <a:lnTo>
                                    <a:pt x="775" y="845"/>
                                  </a:lnTo>
                                  <a:lnTo>
                                    <a:pt x="763" y="845"/>
                                  </a:lnTo>
                                  <a:lnTo>
                                    <a:pt x="751" y="845"/>
                                  </a:lnTo>
                                  <a:lnTo>
                                    <a:pt x="741" y="844"/>
                                  </a:lnTo>
                                  <a:lnTo>
                                    <a:pt x="729" y="840"/>
                                  </a:lnTo>
                                  <a:lnTo>
                                    <a:pt x="717" y="835"/>
                                  </a:lnTo>
                                  <a:lnTo>
                                    <a:pt x="709" y="840"/>
                                  </a:lnTo>
                                  <a:lnTo>
                                    <a:pt x="702" y="844"/>
                                  </a:lnTo>
                                  <a:lnTo>
                                    <a:pt x="694" y="847"/>
                                  </a:lnTo>
                                  <a:lnTo>
                                    <a:pt x="685" y="849"/>
                                  </a:lnTo>
                                  <a:lnTo>
                                    <a:pt x="678" y="852"/>
                                  </a:lnTo>
                                  <a:lnTo>
                                    <a:pt x="670" y="854"/>
                                  </a:lnTo>
                                  <a:lnTo>
                                    <a:pt x="662" y="855"/>
                                  </a:lnTo>
                                  <a:lnTo>
                                    <a:pt x="653" y="857"/>
                                  </a:lnTo>
                                  <a:lnTo>
                                    <a:pt x="645" y="857"/>
                                  </a:lnTo>
                                  <a:lnTo>
                                    <a:pt x="636" y="857"/>
                                  </a:lnTo>
                                  <a:lnTo>
                                    <a:pt x="628" y="857"/>
                                  </a:lnTo>
                                  <a:lnTo>
                                    <a:pt x="621" y="857"/>
                                  </a:lnTo>
                                  <a:lnTo>
                                    <a:pt x="613" y="855"/>
                                  </a:lnTo>
                                  <a:lnTo>
                                    <a:pt x="604" y="854"/>
                                  </a:lnTo>
                                  <a:lnTo>
                                    <a:pt x="597" y="852"/>
                                  </a:lnTo>
                                  <a:lnTo>
                                    <a:pt x="589" y="849"/>
                                  </a:lnTo>
                                  <a:lnTo>
                                    <a:pt x="582" y="857"/>
                                  </a:lnTo>
                                  <a:lnTo>
                                    <a:pt x="575" y="864"/>
                                  </a:lnTo>
                                  <a:lnTo>
                                    <a:pt x="567" y="871"/>
                                  </a:lnTo>
                                  <a:lnTo>
                                    <a:pt x="560" y="876"/>
                                  </a:lnTo>
                                  <a:lnTo>
                                    <a:pt x="553" y="881"/>
                                  </a:lnTo>
                                  <a:lnTo>
                                    <a:pt x="545" y="886"/>
                                  </a:lnTo>
                                  <a:lnTo>
                                    <a:pt x="537" y="891"/>
                                  </a:lnTo>
                                  <a:lnTo>
                                    <a:pt x="530" y="894"/>
                                  </a:lnTo>
                                  <a:lnTo>
                                    <a:pt x="521" y="898"/>
                                  </a:lnTo>
                                  <a:lnTo>
                                    <a:pt x="513" y="901"/>
                                  </a:lnTo>
                                  <a:lnTo>
                                    <a:pt x="505" y="903"/>
                                  </a:lnTo>
                                  <a:lnTo>
                                    <a:pt x="496" y="904"/>
                                  </a:lnTo>
                                  <a:lnTo>
                                    <a:pt x="488" y="906"/>
                                  </a:lnTo>
                                  <a:lnTo>
                                    <a:pt x="479" y="906"/>
                                  </a:lnTo>
                                  <a:lnTo>
                                    <a:pt x="472" y="906"/>
                                  </a:lnTo>
                                  <a:lnTo>
                                    <a:pt x="464" y="906"/>
                                  </a:lnTo>
                                  <a:lnTo>
                                    <a:pt x="456" y="906"/>
                                  </a:lnTo>
                                  <a:lnTo>
                                    <a:pt x="447" y="904"/>
                                  </a:lnTo>
                                  <a:lnTo>
                                    <a:pt x="439" y="903"/>
                                  </a:lnTo>
                                  <a:lnTo>
                                    <a:pt x="430" y="899"/>
                                  </a:lnTo>
                                  <a:lnTo>
                                    <a:pt x="423" y="898"/>
                                  </a:lnTo>
                                  <a:lnTo>
                                    <a:pt x="415" y="892"/>
                                  </a:lnTo>
                                  <a:lnTo>
                                    <a:pt x="407" y="889"/>
                                  </a:lnTo>
                                  <a:lnTo>
                                    <a:pt x="400" y="884"/>
                                  </a:lnTo>
                                  <a:lnTo>
                                    <a:pt x="391" y="879"/>
                                  </a:lnTo>
                                  <a:lnTo>
                                    <a:pt x="385" y="874"/>
                                  </a:lnTo>
                                  <a:lnTo>
                                    <a:pt x="378" y="869"/>
                                  </a:lnTo>
                                  <a:lnTo>
                                    <a:pt x="369" y="862"/>
                                  </a:lnTo>
                                  <a:lnTo>
                                    <a:pt x="363" y="854"/>
                                  </a:lnTo>
                                  <a:lnTo>
                                    <a:pt x="356" y="847"/>
                                  </a:lnTo>
                                  <a:lnTo>
                                    <a:pt x="351" y="839"/>
                                  </a:lnTo>
                                  <a:lnTo>
                                    <a:pt x="344" y="830"/>
                                  </a:lnTo>
                                  <a:lnTo>
                                    <a:pt x="342" y="827"/>
                                  </a:lnTo>
                                  <a:lnTo>
                                    <a:pt x="341" y="823"/>
                                  </a:lnTo>
                                  <a:lnTo>
                                    <a:pt x="339" y="820"/>
                                  </a:lnTo>
                                  <a:lnTo>
                                    <a:pt x="337" y="817"/>
                                  </a:lnTo>
                                  <a:lnTo>
                                    <a:pt x="332" y="822"/>
                                  </a:lnTo>
                                  <a:lnTo>
                                    <a:pt x="329" y="827"/>
                                  </a:lnTo>
                                  <a:lnTo>
                                    <a:pt x="324" y="830"/>
                                  </a:lnTo>
                                  <a:lnTo>
                                    <a:pt x="319" y="834"/>
                                  </a:lnTo>
                                  <a:lnTo>
                                    <a:pt x="314" y="835"/>
                                  </a:lnTo>
                                  <a:lnTo>
                                    <a:pt x="309" y="837"/>
                                  </a:lnTo>
                                  <a:lnTo>
                                    <a:pt x="304" y="837"/>
                                  </a:lnTo>
                                  <a:lnTo>
                                    <a:pt x="299" y="839"/>
                                  </a:lnTo>
                                  <a:lnTo>
                                    <a:pt x="292" y="837"/>
                                  </a:lnTo>
                                  <a:lnTo>
                                    <a:pt x="287" y="837"/>
                                  </a:lnTo>
                                  <a:lnTo>
                                    <a:pt x="282" y="835"/>
                                  </a:lnTo>
                                  <a:lnTo>
                                    <a:pt x="277" y="832"/>
                                  </a:lnTo>
                                  <a:lnTo>
                                    <a:pt x="272" y="828"/>
                                  </a:lnTo>
                                  <a:lnTo>
                                    <a:pt x="266" y="825"/>
                                  </a:lnTo>
                                  <a:lnTo>
                                    <a:pt x="263" y="820"/>
                                  </a:lnTo>
                                  <a:lnTo>
                                    <a:pt x="258" y="815"/>
                                  </a:lnTo>
                                  <a:lnTo>
                                    <a:pt x="255" y="810"/>
                                  </a:lnTo>
                                  <a:lnTo>
                                    <a:pt x="251" y="803"/>
                                  </a:lnTo>
                                  <a:lnTo>
                                    <a:pt x="248" y="796"/>
                                  </a:lnTo>
                                  <a:lnTo>
                                    <a:pt x="246" y="790"/>
                                  </a:lnTo>
                                  <a:lnTo>
                                    <a:pt x="245" y="783"/>
                                  </a:lnTo>
                                  <a:lnTo>
                                    <a:pt x="243" y="775"/>
                                  </a:lnTo>
                                  <a:lnTo>
                                    <a:pt x="243" y="768"/>
                                  </a:lnTo>
                                  <a:lnTo>
                                    <a:pt x="243" y="759"/>
                                  </a:lnTo>
                                  <a:lnTo>
                                    <a:pt x="231" y="766"/>
                                  </a:lnTo>
                                  <a:lnTo>
                                    <a:pt x="221" y="771"/>
                                  </a:lnTo>
                                  <a:lnTo>
                                    <a:pt x="209" y="775"/>
                                  </a:lnTo>
                                  <a:lnTo>
                                    <a:pt x="197" y="776"/>
                                  </a:lnTo>
                                  <a:lnTo>
                                    <a:pt x="185" y="776"/>
                                  </a:lnTo>
                                  <a:lnTo>
                                    <a:pt x="174" y="776"/>
                                  </a:lnTo>
                                  <a:lnTo>
                                    <a:pt x="162" y="773"/>
                                  </a:lnTo>
                                  <a:lnTo>
                                    <a:pt x="152" y="770"/>
                                  </a:lnTo>
                                  <a:lnTo>
                                    <a:pt x="140" y="764"/>
                                  </a:lnTo>
                                  <a:lnTo>
                                    <a:pt x="130" y="758"/>
                                  </a:lnTo>
                                  <a:lnTo>
                                    <a:pt x="120" y="751"/>
                                  </a:lnTo>
                                  <a:lnTo>
                                    <a:pt x="109" y="743"/>
                                  </a:lnTo>
                                  <a:lnTo>
                                    <a:pt x="101" y="733"/>
                                  </a:lnTo>
                                  <a:lnTo>
                                    <a:pt x="93" y="721"/>
                                  </a:lnTo>
                                  <a:lnTo>
                                    <a:pt x="84" y="709"/>
                                  </a:lnTo>
                                  <a:lnTo>
                                    <a:pt x="77" y="695"/>
                                  </a:lnTo>
                                  <a:lnTo>
                                    <a:pt x="67" y="690"/>
                                  </a:lnTo>
                                  <a:lnTo>
                                    <a:pt x="57" y="685"/>
                                  </a:lnTo>
                                  <a:lnTo>
                                    <a:pt x="49" y="679"/>
                                  </a:lnTo>
                                  <a:lnTo>
                                    <a:pt x="40" y="670"/>
                                  </a:lnTo>
                                  <a:lnTo>
                                    <a:pt x="32" y="662"/>
                                  </a:lnTo>
                                  <a:lnTo>
                                    <a:pt x="25" y="652"/>
                                  </a:lnTo>
                                  <a:lnTo>
                                    <a:pt x="20" y="642"/>
                                  </a:lnTo>
                                  <a:lnTo>
                                    <a:pt x="13" y="631"/>
                                  </a:lnTo>
                                  <a:lnTo>
                                    <a:pt x="10" y="618"/>
                                  </a:lnTo>
                                  <a:lnTo>
                                    <a:pt x="5" y="606"/>
                                  </a:lnTo>
                                  <a:lnTo>
                                    <a:pt x="3" y="594"/>
                                  </a:lnTo>
                                  <a:lnTo>
                                    <a:pt x="0" y="581"/>
                                  </a:lnTo>
                                  <a:lnTo>
                                    <a:pt x="0" y="567"/>
                                  </a:lnTo>
                                  <a:lnTo>
                                    <a:pt x="0" y="554"/>
                                  </a:lnTo>
                                  <a:lnTo>
                                    <a:pt x="1" y="539"/>
                                  </a:lnTo>
                                  <a:lnTo>
                                    <a:pt x="3" y="525"/>
                                  </a:lnTo>
                                  <a:lnTo>
                                    <a:pt x="5" y="515"/>
                                  </a:lnTo>
                                  <a:lnTo>
                                    <a:pt x="8" y="507"/>
                                  </a:lnTo>
                                  <a:lnTo>
                                    <a:pt x="15" y="490"/>
                                  </a:lnTo>
                                  <a:lnTo>
                                    <a:pt x="22" y="475"/>
                                  </a:lnTo>
                                  <a:lnTo>
                                    <a:pt x="27" y="466"/>
                                  </a:lnTo>
                                  <a:lnTo>
                                    <a:pt x="32" y="460"/>
                                  </a:lnTo>
                                  <a:lnTo>
                                    <a:pt x="37" y="455"/>
                                  </a:lnTo>
                                  <a:lnTo>
                                    <a:pt x="42" y="448"/>
                                  </a:lnTo>
                                  <a:lnTo>
                                    <a:pt x="47" y="443"/>
                                  </a:lnTo>
                                  <a:lnTo>
                                    <a:pt x="54" y="438"/>
                                  </a:lnTo>
                                  <a:lnTo>
                                    <a:pt x="61" y="434"/>
                                  </a:lnTo>
                                  <a:lnTo>
                                    <a:pt x="67" y="429"/>
                                  </a:lnTo>
                                  <a:lnTo>
                                    <a:pt x="74" y="428"/>
                                  </a:lnTo>
                                  <a:lnTo>
                                    <a:pt x="81" y="424"/>
                                  </a:lnTo>
                                  <a:lnTo>
                                    <a:pt x="81" y="4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Freeform 133"/>
                          <wps:cNvSpPr>
                            <a:spLocks/>
                          </wps:cNvSpPr>
                          <wps:spPr bwMode="auto">
                            <a:xfrm>
                              <a:off x="6193" y="3807"/>
                              <a:ext cx="1197" cy="906"/>
                            </a:xfrm>
                            <a:custGeom>
                              <a:avLst/>
                              <a:gdLst>
                                <a:gd name="T0" fmla="*/ 116 w 1197"/>
                                <a:gd name="T1" fmla="*/ 322 h 906"/>
                                <a:gd name="T2" fmla="*/ 169 w 1197"/>
                                <a:gd name="T3" fmla="*/ 266 h 906"/>
                                <a:gd name="T4" fmla="*/ 214 w 1197"/>
                                <a:gd name="T5" fmla="*/ 244 h 906"/>
                                <a:gd name="T6" fmla="*/ 266 w 1197"/>
                                <a:gd name="T7" fmla="*/ 241 h 906"/>
                                <a:gd name="T8" fmla="*/ 312 w 1197"/>
                                <a:gd name="T9" fmla="*/ 256 h 906"/>
                                <a:gd name="T10" fmla="*/ 349 w 1197"/>
                                <a:gd name="T11" fmla="*/ 244 h 906"/>
                                <a:gd name="T12" fmla="*/ 396 w 1197"/>
                                <a:gd name="T13" fmla="*/ 177 h 906"/>
                                <a:gd name="T14" fmla="*/ 464 w 1197"/>
                                <a:gd name="T15" fmla="*/ 155 h 906"/>
                                <a:gd name="T16" fmla="*/ 506 w 1197"/>
                                <a:gd name="T17" fmla="*/ 168 h 906"/>
                                <a:gd name="T18" fmla="*/ 552 w 1197"/>
                                <a:gd name="T19" fmla="*/ 217 h 906"/>
                                <a:gd name="T20" fmla="*/ 547 w 1197"/>
                                <a:gd name="T21" fmla="*/ 163 h 906"/>
                                <a:gd name="T22" fmla="*/ 565 w 1197"/>
                                <a:gd name="T23" fmla="*/ 116 h 906"/>
                                <a:gd name="T24" fmla="*/ 597 w 1197"/>
                                <a:gd name="T25" fmla="*/ 93 h 906"/>
                                <a:gd name="T26" fmla="*/ 626 w 1197"/>
                                <a:gd name="T27" fmla="*/ 91 h 906"/>
                                <a:gd name="T28" fmla="*/ 653 w 1197"/>
                                <a:gd name="T29" fmla="*/ 106 h 906"/>
                                <a:gd name="T30" fmla="*/ 694 w 1197"/>
                                <a:gd name="T31" fmla="*/ 91 h 906"/>
                                <a:gd name="T32" fmla="*/ 746 w 1197"/>
                                <a:gd name="T33" fmla="*/ 78 h 906"/>
                                <a:gd name="T34" fmla="*/ 798 w 1197"/>
                                <a:gd name="T35" fmla="*/ 89 h 906"/>
                                <a:gd name="T36" fmla="*/ 830 w 1197"/>
                                <a:gd name="T37" fmla="*/ 29 h 906"/>
                                <a:gd name="T38" fmla="*/ 881 w 1197"/>
                                <a:gd name="T39" fmla="*/ 2 h 906"/>
                                <a:gd name="T40" fmla="*/ 930 w 1197"/>
                                <a:gd name="T41" fmla="*/ 12 h 906"/>
                                <a:gd name="T42" fmla="*/ 967 w 1197"/>
                                <a:gd name="T43" fmla="*/ 51 h 906"/>
                                <a:gd name="T44" fmla="*/ 1001 w 1197"/>
                                <a:gd name="T45" fmla="*/ 91 h 906"/>
                                <a:gd name="T46" fmla="*/ 1065 w 1197"/>
                                <a:gd name="T47" fmla="*/ 108 h 906"/>
                                <a:gd name="T48" fmla="*/ 1116 w 1197"/>
                                <a:gd name="T49" fmla="*/ 173 h 906"/>
                                <a:gd name="T50" fmla="*/ 1131 w 1197"/>
                                <a:gd name="T51" fmla="*/ 256 h 906"/>
                                <a:gd name="T52" fmla="*/ 1129 w 1197"/>
                                <a:gd name="T53" fmla="*/ 315 h 906"/>
                                <a:gd name="T54" fmla="*/ 1170 w 1197"/>
                                <a:gd name="T55" fmla="*/ 337 h 906"/>
                                <a:gd name="T56" fmla="*/ 1193 w 1197"/>
                                <a:gd name="T57" fmla="*/ 384 h 906"/>
                                <a:gd name="T58" fmla="*/ 1190 w 1197"/>
                                <a:gd name="T59" fmla="*/ 451 h 906"/>
                                <a:gd name="T60" fmla="*/ 1161 w 1197"/>
                                <a:gd name="T61" fmla="*/ 520 h 906"/>
                                <a:gd name="T62" fmla="*/ 1143 w 1197"/>
                                <a:gd name="T63" fmla="*/ 637 h 906"/>
                                <a:gd name="T64" fmla="*/ 1085 w 1197"/>
                                <a:gd name="T65" fmla="*/ 714 h 906"/>
                                <a:gd name="T66" fmla="*/ 1043 w 1197"/>
                                <a:gd name="T67" fmla="*/ 738 h 906"/>
                                <a:gd name="T68" fmla="*/ 989 w 1197"/>
                                <a:gd name="T69" fmla="*/ 741 h 906"/>
                                <a:gd name="T70" fmla="*/ 964 w 1197"/>
                                <a:gd name="T71" fmla="*/ 776 h 906"/>
                                <a:gd name="T72" fmla="*/ 930 w 1197"/>
                                <a:gd name="T73" fmla="*/ 796 h 906"/>
                                <a:gd name="T74" fmla="*/ 891 w 1197"/>
                                <a:gd name="T75" fmla="*/ 788 h 906"/>
                                <a:gd name="T76" fmla="*/ 868 w 1197"/>
                                <a:gd name="T77" fmla="*/ 761 h 906"/>
                                <a:gd name="T78" fmla="*/ 825 w 1197"/>
                                <a:gd name="T79" fmla="*/ 823 h 906"/>
                                <a:gd name="T80" fmla="*/ 763 w 1197"/>
                                <a:gd name="T81" fmla="*/ 845 h 906"/>
                                <a:gd name="T82" fmla="*/ 702 w 1197"/>
                                <a:gd name="T83" fmla="*/ 844 h 906"/>
                                <a:gd name="T84" fmla="*/ 653 w 1197"/>
                                <a:gd name="T85" fmla="*/ 857 h 906"/>
                                <a:gd name="T86" fmla="*/ 604 w 1197"/>
                                <a:gd name="T87" fmla="*/ 854 h 906"/>
                                <a:gd name="T88" fmla="*/ 560 w 1197"/>
                                <a:gd name="T89" fmla="*/ 876 h 906"/>
                                <a:gd name="T90" fmla="*/ 513 w 1197"/>
                                <a:gd name="T91" fmla="*/ 901 h 906"/>
                                <a:gd name="T92" fmla="*/ 464 w 1197"/>
                                <a:gd name="T93" fmla="*/ 906 h 906"/>
                                <a:gd name="T94" fmla="*/ 415 w 1197"/>
                                <a:gd name="T95" fmla="*/ 892 h 906"/>
                                <a:gd name="T96" fmla="*/ 369 w 1197"/>
                                <a:gd name="T97" fmla="*/ 862 h 906"/>
                                <a:gd name="T98" fmla="*/ 341 w 1197"/>
                                <a:gd name="T99" fmla="*/ 823 h 906"/>
                                <a:gd name="T100" fmla="*/ 319 w 1197"/>
                                <a:gd name="T101" fmla="*/ 834 h 906"/>
                                <a:gd name="T102" fmla="*/ 287 w 1197"/>
                                <a:gd name="T103" fmla="*/ 837 h 906"/>
                                <a:gd name="T104" fmla="*/ 258 w 1197"/>
                                <a:gd name="T105" fmla="*/ 815 h 906"/>
                                <a:gd name="T106" fmla="*/ 243 w 1197"/>
                                <a:gd name="T107" fmla="*/ 775 h 906"/>
                                <a:gd name="T108" fmla="*/ 197 w 1197"/>
                                <a:gd name="T109" fmla="*/ 776 h 906"/>
                                <a:gd name="T110" fmla="*/ 130 w 1197"/>
                                <a:gd name="T111" fmla="*/ 758 h 906"/>
                                <a:gd name="T112" fmla="*/ 77 w 1197"/>
                                <a:gd name="T113" fmla="*/ 695 h 906"/>
                                <a:gd name="T114" fmla="*/ 25 w 1197"/>
                                <a:gd name="T115" fmla="*/ 652 h 906"/>
                                <a:gd name="T116" fmla="*/ 0 w 1197"/>
                                <a:gd name="T117" fmla="*/ 581 h 906"/>
                                <a:gd name="T118" fmla="*/ 8 w 1197"/>
                                <a:gd name="T119" fmla="*/ 507 h 906"/>
                                <a:gd name="T120" fmla="*/ 42 w 1197"/>
                                <a:gd name="T121" fmla="*/ 448 h 906"/>
                                <a:gd name="T122" fmla="*/ 81 w 1197"/>
                                <a:gd name="T123" fmla="*/ 424 h 9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1197" h="906">
                                  <a:moveTo>
                                    <a:pt x="81" y="424"/>
                                  </a:moveTo>
                                  <a:lnTo>
                                    <a:pt x="86" y="401"/>
                                  </a:lnTo>
                                  <a:lnTo>
                                    <a:pt x="91" y="381"/>
                                  </a:lnTo>
                                  <a:lnTo>
                                    <a:pt x="98" y="359"/>
                                  </a:lnTo>
                                  <a:lnTo>
                                    <a:pt x="108" y="340"/>
                                  </a:lnTo>
                                  <a:lnTo>
                                    <a:pt x="116" y="322"/>
                                  </a:lnTo>
                                  <a:lnTo>
                                    <a:pt x="128" y="307"/>
                                  </a:lnTo>
                                  <a:lnTo>
                                    <a:pt x="140" y="291"/>
                                  </a:lnTo>
                                  <a:lnTo>
                                    <a:pt x="147" y="285"/>
                                  </a:lnTo>
                                  <a:lnTo>
                                    <a:pt x="153" y="278"/>
                                  </a:lnTo>
                                  <a:lnTo>
                                    <a:pt x="160" y="273"/>
                                  </a:lnTo>
                                  <a:lnTo>
                                    <a:pt x="169" y="266"/>
                                  </a:lnTo>
                                  <a:lnTo>
                                    <a:pt x="175" y="261"/>
                                  </a:lnTo>
                                  <a:lnTo>
                                    <a:pt x="182" y="258"/>
                                  </a:lnTo>
                                  <a:lnTo>
                                    <a:pt x="191" y="253"/>
                                  </a:lnTo>
                                  <a:lnTo>
                                    <a:pt x="199" y="249"/>
                                  </a:lnTo>
                                  <a:lnTo>
                                    <a:pt x="206" y="246"/>
                                  </a:lnTo>
                                  <a:lnTo>
                                    <a:pt x="214" y="244"/>
                                  </a:lnTo>
                                  <a:lnTo>
                                    <a:pt x="223" y="243"/>
                                  </a:lnTo>
                                  <a:lnTo>
                                    <a:pt x="231" y="241"/>
                                  </a:lnTo>
                                  <a:lnTo>
                                    <a:pt x="239" y="239"/>
                                  </a:lnTo>
                                  <a:lnTo>
                                    <a:pt x="248" y="239"/>
                                  </a:lnTo>
                                  <a:lnTo>
                                    <a:pt x="256" y="239"/>
                                  </a:lnTo>
                                  <a:lnTo>
                                    <a:pt x="266" y="241"/>
                                  </a:lnTo>
                                  <a:lnTo>
                                    <a:pt x="275" y="243"/>
                                  </a:lnTo>
                                  <a:lnTo>
                                    <a:pt x="283" y="244"/>
                                  </a:lnTo>
                                  <a:lnTo>
                                    <a:pt x="290" y="246"/>
                                  </a:lnTo>
                                  <a:lnTo>
                                    <a:pt x="299" y="249"/>
                                  </a:lnTo>
                                  <a:lnTo>
                                    <a:pt x="305" y="253"/>
                                  </a:lnTo>
                                  <a:lnTo>
                                    <a:pt x="312" y="256"/>
                                  </a:lnTo>
                                  <a:lnTo>
                                    <a:pt x="321" y="259"/>
                                  </a:lnTo>
                                  <a:lnTo>
                                    <a:pt x="327" y="264"/>
                                  </a:lnTo>
                                  <a:lnTo>
                                    <a:pt x="334" y="269"/>
                                  </a:lnTo>
                                  <a:lnTo>
                                    <a:pt x="341" y="275"/>
                                  </a:lnTo>
                                  <a:lnTo>
                                    <a:pt x="344" y="259"/>
                                  </a:lnTo>
                                  <a:lnTo>
                                    <a:pt x="349" y="244"/>
                                  </a:lnTo>
                                  <a:lnTo>
                                    <a:pt x="356" y="231"/>
                                  </a:lnTo>
                                  <a:lnTo>
                                    <a:pt x="361" y="217"/>
                                  </a:lnTo>
                                  <a:lnTo>
                                    <a:pt x="369" y="205"/>
                                  </a:lnTo>
                                  <a:lnTo>
                                    <a:pt x="378" y="194"/>
                                  </a:lnTo>
                                  <a:lnTo>
                                    <a:pt x="386" y="185"/>
                                  </a:lnTo>
                                  <a:lnTo>
                                    <a:pt x="396" y="177"/>
                                  </a:lnTo>
                                  <a:lnTo>
                                    <a:pt x="407" y="168"/>
                                  </a:lnTo>
                                  <a:lnTo>
                                    <a:pt x="417" y="163"/>
                                  </a:lnTo>
                                  <a:lnTo>
                                    <a:pt x="429" y="158"/>
                                  </a:lnTo>
                                  <a:lnTo>
                                    <a:pt x="440" y="157"/>
                                  </a:lnTo>
                                  <a:lnTo>
                                    <a:pt x="452" y="155"/>
                                  </a:lnTo>
                                  <a:lnTo>
                                    <a:pt x="464" y="155"/>
                                  </a:lnTo>
                                  <a:lnTo>
                                    <a:pt x="469" y="155"/>
                                  </a:lnTo>
                                  <a:lnTo>
                                    <a:pt x="476" y="157"/>
                                  </a:lnTo>
                                  <a:lnTo>
                                    <a:pt x="481" y="158"/>
                                  </a:lnTo>
                                  <a:lnTo>
                                    <a:pt x="488" y="160"/>
                                  </a:lnTo>
                                  <a:lnTo>
                                    <a:pt x="498" y="163"/>
                                  </a:lnTo>
                                  <a:lnTo>
                                    <a:pt x="506" y="168"/>
                                  </a:lnTo>
                                  <a:lnTo>
                                    <a:pt x="515" y="173"/>
                                  </a:lnTo>
                                  <a:lnTo>
                                    <a:pt x="523" y="182"/>
                                  </a:lnTo>
                                  <a:lnTo>
                                    <a:pt x="532" y="189"/>
                                  </a:lnTo>
                                  <a:lnTo>
                                    <a:pt x="538" y="197"/>
                                  </a:lnTo>
                                  <a:lnTo>
                                    <a:pt x="545" y="207"/>
                                  </a:lnTo>
                                  <a:lnTo>
                                    <a:pt x="552" y="217"/>
                                  </a:lnTo>
                                  <a:lnTo>
                                    <a:pt x="550" y="209"/>
                                  </a:lnTo>
                                  <a:lnTo>
                                    <a:pt x="547" y="199"/>
                                  </a:lnTo>
                                  <a:lnTo>
                                    <a:pt x="547" y="190"/>
                                  </a:lnTo>
                                  <a:lnTo>
                                    <a:pt x="547" y="182"/>
                                  </a:lnTo>
                                  <a:lnTo>
                                    <a:pt x="547" y="172"/>
                                  </a:lnTo>
                                  <a:lnTo>
                                    <a:pt x="547" y="163"/>
                                  </a:lnTo>
                                  <a:lnTo>
                                    <a:pt x="548" y="155"/>
                                  </a:lnTo>
                                  <a:lnTo>
                                    <a:pt x="550" y="147"/>
                                  </a:lnTo>
                                  <a:lnTo>
                                    <a:pt x="553" y="138"/>
                                  </a:lnTo>
                                  <a:lnTo>
                                    <a:pt x="557" y="131"/>
                                  </a:lnTo>
                                  <a:lnTo>
                                    <a:pt x="560" y="123"/>
                                  </a:lnTo>
                                  <a:lnTo>
                                    <a:pt x="565" y="116"/>
                                  </a:lnTo>
                                  <a:lnTo>
                                    <a:pt x="570" y="111"/>
                                  </a:lnTo>
                                  <a:lnTo>
                                    <a:pt x="575" y="104"/>
                                  </a:lnTo>
                                  <a:lnTo>
                                    <a:pt x="581" y="99"/>
                                  </a:lnTo>
                                  <a:lnTo>
                                    <a:pt x="587" y="96"/>
                                  </a:lnTo>
                                  <a:lnTo>
                                    <a:pt x="592" y="94"/>
                                  </a:lnTo>
                                  <a:lnTo>
                                    <a:pt x="597" y="93"/>
                                  </a:lnTo>
                                  <a:lnTo>
                                    <a:pt x="602" y="91"/>
                                  </a:lnTo>
                                  <a:lnTo>
                                    <a:pt x="608" y="89"/>
                                  </a:lnTo>
                                  <a:lnTo>
                                    <a:pt x="611" y="89"/>
                                  </a:lnTo>
                                  <a:lnTo>
                                    <a:pt x="616" y="89"/>
                                  </a:lnTo>
                                  <a:lnTo>
                                    <a:pt x="621" y="89"/>
                                  </a:lnTo>
                                  <a:lnTo>
                                    <a:pt x="626" y="91"/>
                                  </a:lnTo>
                                  <a:lnTo>
                                    <a:pt x="631" y="93"/>
                                  </a:lnTo>
                                  <a:lnTo>
                                    <a:pt x="636" y="94"/>
                                  </a:lnTo>
                                  <a:lnTo>
                                    <a:pt x="641" y="96"/>
                                  </a:lnTo>
                                  <a:lnTo>
                                    <a:pt x="645" y="99"/>
                                  </a:lnTo>
                                  <a:lnTo>
                                    <a:pt x="650" y="103"/>
                                  </a:lnTo>
                                  <a:lnTo>
                                    <a:pt x="653" y="106"/>
                                  </a:lnTo>
                                  <a:lnTo>
                                    <a:pt x="658" y="110"/>
                                  </a:lnTo>
                                  <a:lnTo>
                                    <a:pt x="662" y="115"/>
                                  </a:lnTo>
                                  <a:lnTo>
                                    <a:pt x="668" y="108"/>
                                  </a:lnTo>
                                  <a:lnTo>
                                    <a:pt x="677" y="101"/>
                                  </a:lnTo>
                                  <a:lnTo>
                                    <a:pt x="685" y="96"/>
                                  </a:lnTo>
                                  <a:lnTo>
                                    <a:pt x="694" y="91"/>
                                  </a:lnTo>
                                  <a:lnTo>
                                    <a:pt x="702" y="88"/>
                                  </a:lnTo>
                                  <a:lnTo>
                                    <a:pt x="711" y="83"/>
                                  </a:lnTo>
                                  <a:lnTo>
                                    <a:pt x="719" y="81"/>
                                  </a:lnTo>
                                  <a:lnTo>
                                    <a:pt x="727" y="79"/>
                                  </a:lnTo>
                                  <a:lnTo>
                                    <a:pt x="736" y="78"/>
                                  </a:lnTo>
                                  <a:lnTo>
                                    <a:pt x="746" y="78"/>
                                  </a:lnTo>
                                  <a:lnTo>
                                    <a:pt x="754" y="78"/>
                                  </a:lnTo>
                                  <a:lnTo>
                                    <a:pt x="763" y="78"/>
                                  </a:lnTo>
                                  <a:lnTo>
                                    <a:pt x="771" y="79"/>
                                  </a:lnTo>
                                  <a:lnTo>
                                    <a:pt x="781" y="83"/>
                                  </a:lnTo>
                                  <a:lnTo>
                                    <a:pt x="790" y="86"/>
                                  </a:lnTo>
                                  <a:lnTo>
                                    <a:pt x="798" y="89"/>
                                  </a:lnTo>
                                  <a:lnTo>
                                    <a:pt x="802" y="78"/>
                                  </a:lnTo>
                                  <a:lnTo>
                                    <a:pt x="807" y="66"/>
                                  </a:lnTo>
                                  <a:lnTo>
                                    <a:pt x="812" y="56"/>
                                  </a:lnTo>
                                  <a:lnTo>
                                    <a:pt x="817" y="46"/>
                                  </a:lnTo>
                                  <a:lnTo>
                                    <a:pt x="824" y="35"/>
                                  </a:lnTo>
                                  <a:lnTo>
                                    <a:pt x="830" y="29"/>
                                  </a:lnTo>
                                  <a:lnTo>
                                    <a:pt x="837" y="20"/>
                                  </a:lnTo>
                                  <a:lnTo>
                                    <a:pt x="846" y="15"/>
                                  </a:lnTo>
                                  <a:lnTo>
                                    <a:pt x="854" y="10"/>
                                  </a:lnTo>
                                  <a:lnTo>
                                    <a:pt x="862" y="5"/>
                                  </a:lnTo>
                                  <a:lnTo>
                                    <a:pt x="871" y="3"/>
                                  </a:lnTo>
                                  <a:lnTo>
                                    <a:pt x="881" y="2"/>
                                  </a:lnTo>
                                  <a:lnTo>
                                    <a:pt x="889" y="0"/>
                                  </a:lnTo>
                                  <a:lnTo>
                                    <a:pt x="900" y="2"/>
                                  </a:lnTo>
                                  <a:lnTo>
                                    <a:pt x="908" y="3"/>
                                  </a:lnTo>
                                  <a:lnTo>
                                    <a:pt x="918" y="7"/>
                                  </a:lnTo>
                                  <a:lnTo>
                                    <a:pt x="925" y="8"/>
                                  </a:lnTo>
                                  <a:lnTo>
                                    <a:pt x="930" y="12"/>
                                  </a:lnTo>
                                  <a:lnTo>
                                    <a:pt x="935" y="15"/>
                                  </a:lnTo>
                                  <a:lnTo>
                                    <a:pt x="940" y="20"/>
                                  </a:lnTo>
                                  <a:lnTo>
                                    <a:pt x="945" y="24"/>
                                  </a:lnTo>
                                  <a:lnTo>
                                    <a:pt x="950" y="29"/>
                                  </a:lnTo>
                                  <a:lnTo>
                                    <a:pt x="959" y="39"/>
                                  </a:lnTo>
                                  <a:lnTo>
                                    <a:pt x="967" y="51"/>
                                  </a:lnTo>
                                  <a:lnTo>
                                    <a:pt x="974" y="64"/>
                                  </a:lnTo>
                                  <a:lnTo>
                                    <a:pt x="979" y="79"/>
                                  </a:lnTo>
                                  <a:lnTo>
                                    <a:pt x="982" y="94"/>
                                  </a:lnTo>
                                  <a:lnTo>
                                    <a:pt x="989" y="93"/>
                                  </a:lnTo>
                                  <a:lnTo>
                                    <a:pt x="994" y="91"/>
                                  </a:lnTo>
                                  <a:lnTo>
                                    <a:pt x="1001" y="91"/>
                                  </a:lnTo>
                                  <a:lnTo>
                                    <a:pt x="1008" y="91"/>
                                  </a:lnTo>
                                  <a:lnTo>
                                    <a:pt x="1019" y="91"/>
                                  </a:lnTo>
                                  <a:lnTo>
                                    <a:pt x="1031" y="93"/>
                                  </a:lnTo>
                                  <a:lnTo>
                                    <a:pt x="1043" y="96"/>
                                  </a:lnTo>
                                  <a:lnTo>
                                    <a:pt x="1053" y="101"/>
                                  </a:lnTo>
                                  <a:lnTo>
                                    <a:pt x="1065" y="108"/>
                                  </a:lnTo>
                                  <a:lnTo>
                                    <a:pt x="1075" y="116"/>
                                  </a:lnTo>
                                  <a:lnTo>
                                    <a:pt x="1084" y="125"/>
                                  </a:lnTo>
                                  <a:lnTo>
                                    <a:pt x="1094" y="136"/>
                                  </a:lnTo>
                                  <a:lnTo>
                                    <a:pt x="1102" y="147"/>
                                  </a:lnTo>
                                  <a:lnTo>
                                    <a:pt x="1109" y="160"/>
                                  </a:lnTo>
                                  <a:lnTo>
                                    <a:pt x="1116" y="173"/>
                                  </a:lnTo>
                                  <a:lnTo>
                                    <a:pt x="1121" y="187"/>
                                  </a:lnTo>
                                  <a:lnTo>
                                    <a:pt x="1126" y="202"/>
                                  </a:lnTo>
                                  <a:lnTo>
                                    <a:pt x="1129" y="219"/>
                                  </a:lnTo>
                                  <a:lnTo>
                                    <a:pt x="1131" y="231"/>
                                  </a:lnTo>
                                  <a:lnTo>
                                    <a:pt x="1131" y="243"/>
                                  </a:lnTo>
                                  <a:lnTo>
                                    <a:pt x="1131" y="256"/>
                                  </a:lnTo>
                                  <a:lnTo>
                                    <a:pt x="1131" y="268"/>
                                  </a:lnTo>
                                  <a:lnTo>
                                    <a:pt x="1129" y="280"/>
                                  </a:lnTo>
                                  <a:lnTo>
                                    <a:pt x="1128" y="291"/>
                                  </a:lnTo>
                                  <a:lnTo>
                                    <a:pt x="1126" y="303"/>
                                  </a:lnTo>
                                  <a:lnTo>
                                    <a:pt x="1122" y="315"/>
                                  </a:lnTo>
                                  <a:lnTo>
                                    <a:pt x="1129" y="315"/>
                                  </a:lnTo>
                                  <a:lnTo>
                                    <a:pt x="1138" y="317"/>
                                  </a:lnTo>
                                  <a:lnTo>
                                    <a:pt x="1144" y="320"/>
                                  </a:lnTo>
                                  <a:lnTo>
                                    <a:pt x="1151" y="323"/>
                                  </a:lnTo>
                                  <a:lnTo>
                                    <a:pt x="1158" y="327"/>
                                  </a:lnTo>
                                  <a:lnTo>
                                    <a:pt x="1163" y="332"/>
                                  </a:lnTo>
                                  <a:lnTo>
                                    <a:pt x="1170" y="337"/>
                                  </a:lnTo>
                                  <a:lnTo>
                                    <a:pt x="1175" y="344"/>
                                  </a:lnTo>
                                  <a:lnTo>
                                    <a:pt x="1180" y="350"/>
                                  </a:lnTo>
                                  <a:lnTo>
                                    <a:pt x="1183" y="359"/>
                                  </a:lnTo>
                                  <a:lnTo>
                                    <a:pt x="1188" y="367"/>
                                  </a:lnTo>
                                  <a:lnTo>
                                    <a:pt x="1192" y="376"/>
                                  </a:lnTo>
                                  <a:lnTo>
                                    <a:pt x="1193" y="384"/>
                                  </a:lnTo>
                                  <a:lnTo>
                                    <a:pt x="1195" y="394"/>
                                  </a:lnTo>
                                  <a:lnTo>
                                    <a:pt x="1197" y="404"/>
                                  </a:lnTo>
                                  <a:lnTo>
                                    <a:pt x="1197" y="414"/>
                                  </a:lnTo>
                                  <a:lnTo>
                                    <a:pt x="1195" y="428"/>
                                  </a:lnTo>
                                  <a:lnTo>
                                    <a:pt x="1193" y="440"/>
                                  </a:lnTo>
                                  <a:lnTo>
                                    <a:pt x="1190" y="451"/>
                                  </a:lnTo>
                                  <a:lnTo>
                                    <a:pt x="1187" y="463"/>
                                  </a:lnTo>
                                  <a:lnTo>
                                    <a:pt x="1180" y="473"/>
                                  </a:lnTo>
                                  <a:lnTo>
                                    <a:pt x="1175" y="483"/>
                                  </a:lnTo>
                                  <a:lnTo>
                                    <a:pt x="1168" y="492"/>
                                  </a:lnTo>
                                  <a:lnTo>
                                    <a:pt x="1160" y="498"/>
                                  </a:lnTo>
                                  <a:lnTo>
                                    <a:pt x="1161" y="520"/>
                                  </a:lnTo>
                                  <a:lnTo>
                                    <a:pt x="1161" y="541"/>
                                  </a:lnTo>
                                  <a:lnTo>
                                    <a:pt x="1161" y="561"/>
                                  </a:lnTo>
                                  <a:lnTo>
                                    <a:pt x="1158" y="581"/>
                                  </a:lnTo>
                                  <a:lnTo>
                                    <a:pt x="1155" y="599"/>
                                  </a:lnTo>
                                  <a:lnTo>
                                    <a:pt x="1149" y="620"/>
                                  </a:lnTo>
                                  <a:lnTo>
                                    <a:pt x="1143" y="637"/>
                                  </a:lnTo>
                                  <a:lnTo>
                                    <a:pt x="1134" y="653"/>
                                  </a:lnTo>
                                  <a:lnTo>
                                    <a:pt x="1126" y="670"/>
                                  </a:lnTo>
                                  <a:lnTo>
                                    <a:pt x="1116" y="684"/>
                                  </a:lnTo>
                                  <a:lnTo>
                                    <a:pt x="1104" y="697"/>
                                  </a:lnTo>
                                  <a:lnTo>
                                    <a:pt x="1092" y="709"/>
                                  </a:lnTo>
                                  <a:lnTo>
                                    <a:pt x="1085" y="714"/>
                                  </a:lnTo>
                                  <a:lnTo>
                                    <a:pt x="1079" y="719"/>
                                  </a:lnTo>
                                  <a:lnTo>
                                    <a:pt x="1072" y="724"/>
                                  </a:lnTo>
                                  <a:lnTo>
                                    <a:pt x="1065" y="727"/>
                                  </a:lnTo>
                                  <a:lnTo>
                                    <a:pt x="1058" y="731"/>
                                  </a:lnTo>
                                  <a:lnTo>
                                    <a:pt x="1050" y="734"/>
                                  </a:lnTo>
                                  <a:lnTo>
                                    <a:pt x="1043" y="738"/>
                                  </a:lnTo>
                                  <a:lnTo>
                                    <a:pt x="1035" y="739"/>
                                  </a:lnTo>
                                  <a:lnTo>
                                    <a:pt x="1021" y="741"/>
                                  </a:lnTo>
                                  <a:lnTo>
                                    <a:pt x="1009" y="743"/>
                                  </a:lnTo>
                                  <a:lnTo>
                                    <a:pt x="1003" y="743"/>
                                  </a:lnTo>
                                  <a:lnTo>
                                    <a:pt x="996" y="743"/>
                                  </a:lnTo>
                                  <a:lnTo>
                                    <a:pt x="989" y="741"/>
                                  </a:lnTo>
                                  <a:lnTo>
                                    <a:pt x="982" y="739"/>
                                  </a:lnTo>
                                  <a:lnTo>
                                    <a:pt x="981" y="748"/>
                                  </a:lnTo>
                                  <a:lnTo>
                                    <a:pt x="977" y="756"/>
                                  </a:lnTo>
                                  <a:lnTo>
                                    <a:pt x="974" y="763"/>
                                  </a:lnTo>
                                  <a:lnTo>
                                    <a:pt x="969" y="770"/>
                                  </a:lnTo>
                                  <a:lnTo>
                                    <a:pt x="964" y="776"/>
                                  </a:lnTo>
                                  <a:lnTo>
                                    <a:pt x="959" y="781"/>
                                  </a:lnTo>
                                  <a:lnTo>
                                    <a:pt x="954" y="785"/>
                                  </a:lnTo>
                                  <a:lnTo>
                                    <a:pt x="949" y="790"/>
                                  </a:lnTo>
                                  <a:lnTo>
                                    <a:pt x="942" y="791"/>
                                  </a:lnTo>
                                  <a:lnTo>
                                    <a:pt x="937" y="795"/>
                                  </a:lnTo>
                                  <a:lnTo>
                                    <a:pt x="930" y="796"/>
                                  </a:lnTo>
                                  <a:lnTo>
                                    <a:pt x="923" y="796"/>
                                  </a:lnTo>
                                  <a:lnTo>
                                    <a:pt x="916" y="796"/>
                                  </a:lnTo>
                                  <a:lnTo>
                                    <a:pt x="910" y="795"/>
                                  </a:lnTo>
                                  <a:lnTo>
                                    <a:pt x="903" y="793"/>
                                  </a:lnTo>
                                  <a:lnTo>
                                    <a:pt x="896" y="790"/>
                                  </a:lnTo>
                                  <a:lnTo>
                                    <a:pt x="891" y="788"/>
                                  </a:lnTo>
                                  <a:lnTo>
                                    <a:pt x="888" y="785"/>
                                  </a:lnTo>
                                  <a:lnTo>
                                    <a:pt x="884" y="781"/>
                                  </a:lnTo>
                                  <a:lnTo>
                                    <a:pt x="879" y="778"/>
                                  </a:lnTo>
                                  <a:lnTo>
                                    <a:pt x="873" y="771"/>
                                  </a:lnTo>
                                  <a:lnTo>
                                    <a:pt x="868" y="761"/>
                                  </a:lnTo>
                                  <a:lnTo>
                                    <a:pt x="868" y="761"/>
                                  </a:lnTo>
                                  <a:lnTo>
                                    <a:pt x="862" y="775"/>
                                  </a:lnTo>
                                  <a:lnTo>
                                    <a:pt x="856" y="786"/>
                                  </a:lnTo>
                                  <a:lnTo>
                                    <a:pt x="849" y="796"/>
                                  </a:lnTo>
                                  <a:lnTo>
                                    <a:pt x="842" y="807"/>
                                  </a:lnTo>
                                  <a:lnTo>
                                    <a:pt x="834" y="815"/>
                                  </a:lnTo>
                                  <a:lnTo>
                                    <a:pt x="825" y="823"/>
                                  </a:lnTo>
                                  <a:lnTo>
                                    <a:pt x="815" y="830"/>
                                  </a:lnTo>
                                  <a:lnTo>
                                    <a:pt x="805" y="835"/>
                                  </a:lnTo>
                                  <a:lnTo>
                                    <a:pt x="795" y="840"/>
                                  </a:lnTo>
                                  <a:lnTo>
                                    <a:pt x="785" y="844"/>
                                  </a:lnTo>
                                  <a:lnTo>
                                    <a:pt x="775" y="845"/>
                                  </a:lnTo>
                                  <a:lnTo>
                                    <a:pt x="763" y="845"/>
                                  </a:lnTo>
                                  <a:lnTo>
                                    <a:pt x="751" y="845"/>
                                  </a:lnTo>
                                  <a:lnTo>
                                    <a:pt x="741" y="844"/>
                                  </a:lnTo>
                                  <a:lnTo>
                                    <a:pt x="729" y="840"/>
                                  </a:lnTo>
                                  <a:lnTo>
                                    <a:pt x="717" y="835"/>
                                  </a:lnTo>
                                  <a:lnTo>
                                    <a:pt x="709" y="840"/>
                                  </a:lnTo>
                                  <a:lnTo>
                                    <a:pt x="702" y="844"/>
                                  </a:lnTo>
                                  <a:lnTo>
                                    <a:pt x="694" y="847"/>
                                  </a:lnTo>
                                  <a:lnTo>
                                    <a:pt x="685" y="849"/>
                                  </a:lnTo>
                                  <a:lnTo>
                                    <a:pt x="678" y="852"/>
                                  </a:lnTo>
                                  <a:lnTo>
                                    <a:pt x="670" y="854"/>
                                  </a:lnTo>
                                  <a:lnTo>
                                    <a:pt x="662" y="855"/>
                                  </a:lnTo>
                                  <a:lnTo>
                                    <a:pt x="653" y="857"/>
                                  </a:lnTo>
                                  <a:lnTo>
                                    <a:pt x="645" y="857"/>
                                  </a:lnTo>
                                  <a:lnTo>
                                    <a:pt x="636" y="857"/>
                                  </a:lnTo>
                                  <a:lnTo>
                                    <a:pt x="628" y="857"/>
                                  </a:lnTo>
                                  <a:lnTo>
                                    <a:pt x="621" y="857"/>
                                  </a:lnTo>
                                  <a:lnTo>
                                    <a:pt x="613" y="855"/>
                                  </a:lnTo>
                                  <a:lnTo>
                                    <a:pt x="604" y="854"/>
                                  </a:lnTo>
                                  <a:lnTo>
                                    <a:pt x="597" y="852"/>
                                  </a:lnTo>
                                  <a:lnTo>
                                    <a:pt x="589" y="849"/>
                                  </a:lnTo>
                                  <a:lnTo>
                                    <a:pt x="582" y="857"/>
                                  </a:lnTo>
                                  <a:lnTo>
                                    <a:pt x="575" y="864"/>
                                  </a:lnTo>
                                  <a:lnTo>
                                    <a:pt x="567" y="871"/>
                                  </a:lnTo>
                                  <a:lnTo>
                                    <a:pt x="560" y="876"/>
                                  </a:lnTo>
                                  <a:lnTo>
                                    <a:pt x="553" y="881"/>
                                  </a:lnTo>
                                  <a:lnTo>
                                    <a:pt x="545" y="886"/>
                                  </a:lnTo>
                                  <a:lnTo>
                                    <a:pt x="537" y="891"/>
                                  </a:lnTo>
                                  <a:lnTo>
                                    <a:pt x="530" y="894"/>
                                  </a:lnTo>
                                  <a:lnTo>
                                    <a:pt x="521" y="898"/>
                                  </a:lnTo>
                                  <a:lnTo>
                                    <a:pt x="513" y="901"/>
                                  </a:lnTo>
                                  <a:lnTo>
                                    <a:pt x="505" y="903"/>
                                  </a:lnTo>
                                  <a:lnTo>
                                    <a:pt x="496" y="904"/>
                                  </a:lnTo>
                                  <a:lnTo>
                                    <a:pt x="488" y="906"/>
                                  </a:lnTo>
                                  <a:lnTo>
                                    <a:pt x="479" y="906"/>
                                  </a:lnTo>
                                  <a:lnTo>
                                    <a:pt x="472" y="906"/>
                                  </a:lnTo>
                                  <a:lnTo>
                                    <a:pt x="464" y="906"/>
                                  </a:lnTo>
                                  <a:lnTo>
                                    <a:pt x="456" y="906"/>
                                  </a:lnTo>
                                  <a:lnTo>
                                    <a:pt x="447" y="904"/>
                                  </a:lnTo>
                                  <a:lnTo>
                                    <a:pt x="439" y="903"/>
                                  </a:lnTo>
                                  <a:lnTo>
                                    <a:pt x="430" y="899"/>
                                  </a:lnTo>
                                  <a:lnTo>
                                    <a:pt x="423" y="898"/>
                                  </a:lnTo>
                                  <a:lnTo>
                                    <a:pt x="415" y="892"/>
                                  </a:lnTo>
                                  <a:lnTo>
                                    <a:pt x="407" y="889"/>
                                  </a:lnTo>
                                  <a:lnTo>
                                    <a:pt x="400" y="884"/>
                                  </a:lnTo>
                                  <a:lnTo>
                                    <a:pt x="391" y="879"/>
                                  </a:lnTo>
                                  <a:lnTo>
                                    <a:pt x="385" y="874"/>
                                  </a:lnTo>
                                  <a:lnTo>
                                    <a:pt x="378" y="869"/>
                                  </a:lnTo>
                                  <a:lnTo>
                                    <a:pt x="369" y="862"/>
                                  </a:lnTo>
                                  <a:lnTo>
                                    <a:pt x="363" y="854"/>
                                  </a:lnTo>
                                  <a:lnTo>
                                    <a:pt x="356" y="847"/>
                                  </a:lnTo>
                                  <a:lnTo>
                                    <a:pt x="351" y="839"/>
                                  </a:lnTo>
                                  <a:lnTo>
                                    <a:pt x="344" y="830"/>
                                  </a:lnTo>
                                  <a:lnTo>
                                    <a:pt x="342" y="827"/>
                                  </a:lnTo>
                                  <a:lnTo>
                                    <a:pt x="341" y="823"/>
                                  </a:lnTo>
                                  <a:lnTo>
                                    <a:pt x="339" y="820"/>
                                  </a:lnTo>
                                  <a:lnTo>
                                    <a:pt x="337" y="817"/>
                                  </a:lnTo>
                                  <a:lnTo>
                                    <a:pt x="332" y="822"/>
                                  </a:lnTo>
                                  <a:lnTo>
                                    <a:pt x="329" y="827"/>
                                  </a:lnTo>
                                  <a:lnTo>
                                    <a:pt x="324" y="830"/>
                                  </a:lnTo>
                                  <a:lnTo>
                                    <a:pt x="319" y="834"/>
                                  </a:lnTo>
                                  <a:lnTo>
                                    <a:pt x="314" y="835"/>
                                  </a:lnTo>
                                  <a:lnTo>
                                    <a:pt x="309" y="837"/>
                                  </a:lnTo>
                                  <a:lnTo>
                                    <a:pt x="304" y="837"/>
                                  </a:lnTo>
                                  <a:lnTo>
                                    <a:pt x="299" y="839"/>
                                  </a:lnTo>
                                  <a:lnTo>
                                    <a:pt x="292" y="837"/>
                                  </a:lnTo>
                                  <a:lnTo>
                                    <a:pt x="287" y="837"/>
                                  </a:lnTo>
                                  <a:lnTo>
                                    <a:pt x="282" y="835"/>
                                  </a:lnTo>
                                  <a:lnTo>
                                    <a:pt x="277" y="832"/>
                                  </a:lnTo>
                                  <a:lnTo>
                                    <a:pt x="272" y="828"/>
                                  </a:lnTo>
                                  <a:lnTo>
                                    <a:pt x="266" y="825"/>
                                  </a:lnTo>
                                  <a:lnTo>
                                    <a:pt x="263" y="820"/>
                                  </a:lnTo>
                                  <a:lnTo>
                                    <a:pt x="258" y="815"/>
                                  </a:lnTo>
                                  <a:lnTo>
                                    <a:pt x="255" y="810"/>
                                  </a:lnTo>
                                  <a:lnTo>
                                    <a:pt x="251" y="803"/>
                                  </a:lnTo>
                                  <a:lnTo>
                                    <a:pt x="248" y="796"/>
                                  </a:lnTo>
                                  <a:lnTo>
                                    <a:pt x="246" y="790"/>
                                  </a:lnTo>
                                  <a:lnTo>
                                    <a:pt x="245" y="783"/>
                                  </a:lnTo>
                                  <a:lnTo>
                                    <a:pt x="243" y="775"/>
                                  </a:lnTo>
                                  <a:lnTo>
                                    <a:pt x="243" y="768"/>
                                  </a:lnTo>
                                  <a:lnTo>
                                    <a:pt x="243" y="759"/>
                                  </a:lnTo>
                                  <a:lnTo>
                                    <a:pt x="231" y="766"/>
                                  </a:lnTo>
                                  <a:lnTo>
                                    <a:pt x="221" y="771"/>
                                  </a:lnTo>
                                  <a:lnTo>
                                    <a:pt x="209" y="775"/>
                                  </a:lnTo>
                                  <a:lnTo>
                                    <a:pt x="197" y="776"/>
                                  </a:lnTo>
                                  <a:lnTo>
                                    <a:pt x="185" y="776"/>
                                  </a:lnTo>
                                  <a:lnTo>
                                    <a:pt x="174" y="776"/>
                                  </a:lnTo>
                                  <a:lnTo>
                                    <a:pt x="162" y="773"/>
                                  </a:lnTo>
                                  <a:lnTo>
                                    <a:pt x="152" y="770"/>
                                  </a:lnTo>
                                  <a:lnTo>
                                    <a:pt x="140" y="764"/>
                                  </a:lnTo>
                                  <a:lnTo>
                                    <a:pt x="130" y="758"/>
                                  </a:lnTo>
                                  <a:lnTo>
                                    <a:pt x="120" y="751"/>
                                  </a:lnTo>
                                  <a:lnTo>
                                    <a:pt x="109" y="743"/>
                                  </a:lnTo>
                                  <a:lnTo>
                                    <a:pt x="101" y="733"/>
                                  </a:lnTo>
                                  <a:lnTo>
                                    <a:pt x="93" y="721"/>
                                  </a:lnTo>
                                  <a:lnTo>
                                    <a:pt x="84" y="709"/>
                                  </a:lnTo>
                                  <a:lnTo>
                                    <a:pt x="77" y="695"/>
                                  </a:lnTo>
                                  <a:lnTo>
                                    <a:pt x="67" y="690"/>
                                  </a:lnTo>
                                  <a:lnTo>
                                    <a:pt x="57" y="685"/>
                                  </a:lnTo>
                                  <a:lnTo>
                                    <a:pt x="49" y="679"/>
                                  </a:lnTo>
                                  <a:lnTo>
                                    <a:pt x="40" y="670"/>
                                  </a:lnTo>
                                  <a:lnTo>
                                    <a:pt x="32" y="662"/>
                                  </a:lnTo>
                                  <a:lnTo>
                                    <a:pt x="25" y="652"/>
                                  </a:lnTo>
                                  <a:lnTo>
                                    <a:pt x="20" y="642"/>
                                  </a:lnTo>
                                  <a:lnTo>
                                    <a:pt x="13" y="631"/>
                                  </a:lnTo>
                                  <a:lnTo>
                                    <a:pt x="10" y="618"/>
                                  </a:lnTo>
                                  <a:lnTo>
                                    <a:pt x="5" y="606"/>
                                  </a:lnTo>
                                  <a:lnTo>
                                    <a:pt x="3" y="594"/>
                                  </a:lnTo>
                                  <a:lnTo>
                                    <a:pt x="0" y="581"/>
                                  </a:lnTo>
                                  <a:lnTo>
                                    <a:pt x="0" y="567"/>
                                  </a:lnTo>
                                  <a:lnTo>
                                    <a:pt x="0" y="554"/>
                                  </a:lnTo>
                                  <a:lnTo>
                                    <a:pt x="1" y="539"/>
                                  </a:lnTo>
                                  <a:lnTo>
                                    <a:pt x="3" y="525"/>
                                  </a:lnTo>
                                  <a:lnTo>
                                    <a:pt x="5" y="515"/>
                                  </a:lnTo>
                                  <a:lnTo>
                                    <a:pt x="8" y="507"/>
                                  </a:lnTo>
                                  <a:lnTo>
                                    <a:pt x="15" y="490"/>
                                  </a:lnTo>
                                  <a:lnTo>
                                    <a:pt x="22" y="475"/>
                                  </a:lnTo>
                                  <a:lnTo>
                                    <a:pt x="27" y="466"/>
                                  </a:lnTo>
                                  <a:lnTo>
                                    <a:pt x="32" y="460"/>
                                  </a:lnTo>
                                  <a:lnTo>
                                    <a:pt x="37" y="455"/>
                                  </a:lnTo>
                                  <a:lnTo>
                                    <a:pt x="42" y="448"/>
                                  </a:lnTo>
                                  <a:lnTo>
                                    <a:pt x="47" y="443"/>
                                  </a:lnTo>
                                  <a:lnTo>
                                    <a:pt x="54" y="438"/>
                                  </a:lnTo>
                                  <a:lnTo>
                                    <a:pt x="61" y="434"/>
                                  </a:lnTo>
                                  <a:lnTo>
                                    <a:pt x="67" y="429"/>
                                  </a:lnTo>
                                  <a:lnTo>
                                    <a:pt x="74" y="428"/>
                                  </a:lnTo>
                                  <a:lnTo>
                                    <a:pt x="81" y="424"/>
                                  </a:lnTo>
                                  <a:lnTo>
                                    <a:pt x="81" y="4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Rectangle 13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04"/>
                              <a:ext cx="1201" cy="1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Rectangle 13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05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Rectangle 13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12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E4E4E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Rectangle 13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21"/>
                              <a:ext cx="1201" cy="6"/>
                            </a:xfrm>
                            <a:prstGeom prst="rect">
                              <a:avLst/>
                            </a:prstGeom>
                            <a:solidFill>
                              <a:srgbClr val="E2E2E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Rectangle 13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27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E0E0E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Rectangle 13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36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DEDE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Rectangle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44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53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DADAD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61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D8D8D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68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D6D6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76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D4D4D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83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91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898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CECEC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06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13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CACAC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22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C8C8C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Rectangle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30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C6C6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Rectangle 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38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C4C4C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Rectangl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45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C2C2C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Rectangl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54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Rectangle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62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Rectangl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70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BCBC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Rectangl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79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BABA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Rectangle 15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86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B8B8B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Rectangle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3994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B6B6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Rectangle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02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B4B4B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Rectangle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11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B2B2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Rectangle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19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B0B0B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Rectangle 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28"/>
                              <a:ext cx="1201" cy="6"/>
                            </a:xfrm>
                            <a:prstGeom prst="rect">
                              <a:avLst/>
                            </a:prstGeom>
                            <a:solidFill>
                              <a:srgbClr val="AEAEA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Rectangle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34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ACAC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Rectangle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43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Rectangle 16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50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A8A8A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Rectangle 16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58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A6A6A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65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A4A4A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Rectangle 16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73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A2A2A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80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A0A0A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88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9E9E9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Rectangle 17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097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9C9C9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Rectangle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05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9A9A9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Rectangl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12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9898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Rectangle 17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20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96969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Rectangle 17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29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94949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Rectangle 17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37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92929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Rectangle 17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45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90909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Rectangle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52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8E8E8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Rectangle 18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61"/>
                              <a:ext cx="1201" cy="6"/>
                            </a:xfrm>
                            <a:prstGeom prst="rect">
                              <a:avLst/>
                            </a:prstGeom>
                            <a:solidFill>
                              <a:srgbClr val="8C8C8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Rectangle 18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67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8A8A8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Rectangle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76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88888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83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86868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Rectangle 18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91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84848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Rectangle 18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198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82828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Rectangle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06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Rectangle 1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15"/>
                              <a:ext cx="1201" cy="6"/>
                            </a:xfrm>
                            <a:prstGeom prst="rect">
                              <a:avLst/>
                            </a:prstGeom>
                            <a:solidFill>
                              <a:srgbClr val="7E7E7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Rectangle 18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21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7C7C7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Rectangle 18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30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7A7A7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Rectangle 19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38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7878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Rectangle 19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47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76767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Rectangle 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55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74747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Rectangle 19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63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72727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Rectangle 19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70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70707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Rectangle 19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79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6E6E6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Rectangle 19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87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6C6C6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Rectangle 19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295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6A6A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Rectangle 19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04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68686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Rectangle 19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12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66666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" name="Rectangle 20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19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64646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Rectangle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27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62626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Rectangle 20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34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60606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Rectangle 20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43"/>
                              <a:ext cx="1201" cy="6"/>
                            </a:xfrm>
                            <a:prstGeom prst="rect">
                              <a:avLst/>
                            </a:prstGeom>
                            <a:solidFill>
                              <a:srgbClr val="5E5E5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Rectangle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49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5C5C5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27" name="Group 406"/>
                        <wpg:cNvGrpSpPr>
                          <a:grpSpLocks/>
                        </wpg:cNvGrpSpPr>
                        <wpg:grpSpPr bwMode="auto">
                          <a:xfrm>
                            <a:off x="12065" y="12065"/>
                            <a:ext cx="5826760" cy="3147695"/>
                            <a:chOff x="19" y="19"/>
                            <a:chExt cx="9176" cy="4957"/>
                          </a:xfrm>
                        </wpg:grpSpPr>
                        <wps:wsp>
                          <wps:cNvPr id="328" name="Rectangle 20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58"/>
                              <a:ext cx="1201" cy="6"/>
                            </a:xfrm>
                            <a:prstGeom prst="rect">
                              <a:avLst/>
                            </a:prstGeom>
                            <a:solidFill>
                              <a:srgbClr val="5A5A5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Rectangle 20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64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58585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Rectangle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73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56565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Rectangle 20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81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5454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Rectangle 21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88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52525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Rectangle 21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396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5050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Rectangle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05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4E4E4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5" name="Rectangle 21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13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4C4C4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Rectangle 21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22"/>
                              <a:ext cx="1201" cy="6"/>
                            </a:xfrm>
                            <a:prstGeom prst="rect">
                              <a:avLst/>
                            </a:prstGeom>
                            <a:solidFill>
                              <a:srgbClr val="4A4A4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Rectangle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28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48484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8" name="Rectangle 21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37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4646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" name="Rectangle 2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45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44444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54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42424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Rectangle 21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62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40404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Rectangle 22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70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3E3E3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" name="Rectangle 22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79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3C3C3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Rectangle 22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86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3A3A3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Rectangle 22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494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38383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" name="Rectangle 22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01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36363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09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34343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Rectangle 22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16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32323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Rectangle 22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24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30303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Rectangle 22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31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2E2E2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40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2C2C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Rectangle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48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2A2A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Rectangle 23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55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28282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63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2626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Rectangle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71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2424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6" name="Rectangle 23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80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22222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" name="Rectangle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88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2020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8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595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1E1E1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9" name="Rectangle 23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03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1C1C1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Rectangl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12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1A1A1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1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19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18181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2" name="Rectangle 24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27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16161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3" name="Rectangle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34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14141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4" name="Rectangle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42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12121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5" name="Rectangle 24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49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10101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6" name="Rectangle 24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57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0E0E0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7" name="Rectangle 24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64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0C0C0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" name="Rectangle 24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73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0A0A0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" name="Rectangle 24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81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08080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0" name="Rectangle 24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89"/>
                              <a:ext cx="1201" cy="9"/>
                            </a:xfrm>
                            <a:prstGeom prst="rect">
                              <a:avLst/>
                            </a:prstGeom>
                            <a:solidFill>
                              <a:srgbClr val="06060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1" name="Rectangle 2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698"/>
                              <a:ext cx="1201" cy="8"/>
                            </a:xfrm>
                            <a:prstGeom prst="rect">
                              <a:avLst/>
                            </a:prstGeom>
                            <a:solidFill>
                              <a:srgbClr val="04040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2" name="Rectangle 25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706"/>
                              <a:ext cx="1201" cy="7"/>
                            </a:xfrm>
                            <a:prstGeom prst="rect">
                              <a:avLst/>
                            </a:prstGeom>
                            <a:solidFill>
                              <a:srgbClr val="02020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" name="Rectangle 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6189" y="4713"/>
                              <a:ext cx="1201" cy="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4" name="Freeform 252"/>
                          <wps:cNvSpPr>
                            <a:spLocks/>
                          </wps:cNvSpPr>
                          <wps:spPr bwMode="auto">
                            <a:xfrm>
                              <a:off x="6193" y="3807"/>
                              <a:ext cx="1195" cy="906"/>
                            </a:xfrm>
                            <a:custGeom>
                              <a:avLst/>
                              <a:gdLst>
                                <a:gd name="T0" fmla="*/ 106 w 1195"/>
                                <a:gd name="T1" fmla="*/ 340 h 906"/>
                                <a:gd name="T2" fmla="*/ 160 w 1195"/>
                                <a:gd name="T3" fmla="*/ 271 h 906"/>
                                <a:gd name="T4" fmla="*/ 206 w 1195"/>
                                <a:gd name="T5" fmla="*/ 246 h 906"/>
                                <a:gd name="T6" fmla="*/ 256 w 1195"/>
                                <a:gd name="T7" fmla="*/ 239 h 906"/>
                                <a:gd name="T8" fmla="*/ 305 w 1195"/>
                                <a:gd name="T9" fmla="*/ 251 h 906"/>
                                <a:gd name="T10" fmla="*/ 344 w 1195"/>
                                <a:gd name="T11" fmla="*/ 258 h 906"/>
                                <a:gd name="T12" fmla="*/ 386 w 1195"/>
                                <a:gd name="T13" fmla="*/ 184 h 906"/>
                                <a:gd name="T14" fmla="*/ 451 w 1195"/>
                                <a:gd name="T15" fmla="*/ 155 h 906"/>
                                <a:gd name="T16" fmla="*/ 505 w 1195"/>
                                <a:gd name="T17" fmla="*/ 168 h 906"/>
                                <a:gd name="T18" fmla="*/ 550 w 1195"/>
                                <a:gd name="T19" fmla="*/ 216 h 906"/>
                                <a:gd name="T20" fmla="*/ 547 w 1195"/>
                                <a:gd name="T21" fmla="*/ 163 h 906"/>
                                <a:gd name="T22" fmla="*/ 564 w 1195"/>
                                <a:gd name="T23" fmla="*/ 116 h 906"/>
                                <a:gd name="T24" fmla="*/ 596 w 1195"/>
                                <a:gd name="T25" fmla="*/ 91 h 906"/>
                                <a:gd name="T26" fmla="*/ 626 w 1195"/>
                                <a:gd name="T27" fmla="*/ 91 h 906"/>
                                <a:gd name="T28" fmla="*/ 653 w 1195"/>
                                <a:gd name="T29" fmla="*/ 104 h 906"/>
                                <a:gd name="T30" fmla="*/ 692 w 1195"/>
                                <a:gd name="T31" fmla="*/ 89 h 906"/>
                                <a:gd name="T32" fmla="*/ 744 w 1195"/>
                                <a:gd name="T33" fmla="*/ 76 h 906"/>
                                <a:gd name="T34" fmla="*/ 798 w 1195"/>
                                <a:gd name="T35" fmla="*/ 89 h 906"/>
                                <a:gd name="T36" fmla="*/ 830 w 1195"/>
                                <a:gd name="T37" fmla="*/ 27 h 906"/>
                                <a:gd name="T38" fmla="*/ 881 w 1195"/>
                                <a:gd name="T39" fmla="*/ 0 h 906"/>
                                <a:gd name="T40" fmla="*/ 930 w 1195"/>
                                <a:gd name="T41" fmla="*/ 12 h 906"/>
                                <a:gd name="T42" fmla="*/ 972 w 1195"/>
                                <a:gd name="T43" fmla="*/ 64 h 906"/>
                                <a:gd name="T44" fmla="*/ 1006 w 1195"/>
                                <a:gd name="T45" fmla="*/ 89 h 906"/>
                                <a:gd name="T46" fmla="*/ 1073 w 1195"/>
                                <a:gd name="T47" fmla="*/ 116 h 906"/>
                                <a:gd name="T48" fmla="*/ 1121 w 1195"/>
                                <a:gd name="T49" fmla="*/ 187 h 906"/>
                                <a:gd name="T50" fmla="*/ 1131 w 1195"/>
                                <a:gd name="T51" fmla="*/ 268 h 906"/>
                                <a:gd name="T52" fmla="*/ 1138 w 1195"/>
                                <a:gd name="T53" fmla="*/ 317 h 906"/>
                                <a:gd name="T54" fmla="*/ 1175 w 1195"/>
                                <a:gd name="T55" fmla="*/ 344 h 906"/>
                                <a:gd name="T56" fmla="*/ 1193 w 1195"/>
                                <a:gd name="T57" fmla="*/ 394 h 906"/>
                                <a:gd name="T58" fmla="*/ 1185 w 1195"/>
                                <a:gd name="T59" fmla="*/ 461 h 906"/>
                                <a:gd name="T60" fmla="*/ 1161 w 1195"/>
                                <a:gd name="T61" fmla="*/ 541 h 906"/>
                                <a:gd name="T62" fmla="*/ 1134 w 1195"/>
                                <a:gd name="T63" fmla="*/ 653 h 906"/>
                                <a:gd name="T64" fmla="*/ 1072 w 1195"/>
                                <a:gd name="T65" fmla="*/ 722 h 906"/>
                                <a:gd name="T66" fmla="*/ 1021 w 1195"/>
                                <a:gd name="T67" fmla="*/ 741 h 906"/>
                                <a:gd name="T68" fmla="*/ 972 w 1195"/>
                                <a:gd name="T69" fmla="*/ 763 h 906"/>
                                <a:gd name="T70" fmla="*/ 942 w 1195"/>
                                <a:gd name="T71" fmla="*/ 791 h 906"/>
                                <a:gd name="T72" fmla="*/ 903 w 1195"/>
                                <a:gd name="T73" fmla="*/ 793 h 906"/>
                                <a:gd name="T74" fmla="*/ 868 w 1195"/>
                                <a:gd name="T75" fmla="*/ 761 h 906"/>
                                <a:gd name="T76" fmla="*/ 824 w 1195"/>
                                <a:gd name="T77" fmla="*/ 823 h 906"/>
                                <a:gd name="T78" fmla="*/ 761 w 1195"/>
                                <a:gd name="T79" fmla="*/ 845 h 906"/>
                                <a:gd name="T80" fmla="*/ 702 w 1195"/>
                                <a:gd name="T81" fmla="*/ 842 h 906"/>
                                <a:gd name="T82" fmla="*/ 653 w 1195"/>
                                <a:gd name="T83" fmla="*/ 855 h 906"/>
                                <a:gd name="T84" fmla="*/ 604 w 1195"/>
                                <a:gd name="T85" fmla="*/ 854 h 906"/>
                                <a:gd name="T86" fmla="*/ 559 w 1195"/>
                                <a:gd name="T87" fmla="*/ 876 h 906"/>
                                <a:gd name="T88" fmla="*/ 513 w 1195"/>
                                <a:gd name="T89" fmla="*/ 901 h 906"/>
                                <a:gd name="T90" fmla="*/ 462 w 1195"/>
                                <a:gd name="T91" fmla="*/ 906 h 906"/>
                                <a:gd name="T92" fmla="*/ 415 w 1195"/>
                                <a:gd name="T93" fmla="*/ 892 h 906"/>
                                <a:gd name="T94" fmla="*/ 369 w 1195"/>
                                <a:gd name="T95" fmla="*/ 860 h 906"/>
                                <a:gd name="T96" fmla="*/ 337 w 1195"/>
                                <a:gd name="T97" fmla="*/ 817 h 906"/>
                                <a:gd name="T98" fmla="*/ 307 w 1195"/>
                                <a:gd name="T99" fmla="*/ 837 h 906"/>
                                <a:gd name="T100" fmla="*/ 275 w 1195"/>
                                <a:gd name="T101" fmla="*/ 832 h 906"/>
                                <a:gd name="T102" fmla="*/ 251 w 1195"/>
                                <a:gd name="T103" fmla="*/ 802 h 906"/>
                                <a:gd name="T104" fmla="*/ 243 w 1195"/>
                                <a:gd name="T105" fmla="*/ 759 h 906"/>
                                <a:gd name="T106" fmla="*/ 174 w 1195"/>
                                <a:gd name="T107" fmla="*/ 775 h 906"/>
                                <a:gd name="T108" fmla="*/ 109 w 1195"/>
                                <a:gd name="T109" fmla="*/ 741 h 906"/>
                                <a:gd name="T110" fmla="*/ 57 w 1195"/>
                                <a:gd name="T111" fmla="*/ 684 h 906"/>
                                <a:gd name="T112" fmla="*/ 13 w 1195"/>
                                <a:gd name="T113" fmla="*/ 630 h 906"/>
                                <a:gd name="T114" fmla="*/ 0 w 1195"/>
                                <a:gd name="T115" fmla="*/ 552 h 906"/>
                                <a:gd name="T116" fmla="*/ 13 w 1195"/>
                                <a:gd name="T117" fmla="*/ 490 h 906"/>
                                <a:gd name="T118" fmla="*/ 47 w 1195"/>
                                <a:gd name="T119" fmla="*/ 443 h 906"/>
                                <a:gd name="T120" fmla="*/ 81 w 1195"/>
                                <a:gd name="T121" fmla="*/ 424 h 9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95" h="906">
                                  <a:moveTo>
                                    <a:pt x="81" y="424"/>
                                  </a:moveTo>
                                  <a:lnTo>
                                    <a:pt x="82" y="413"/>
                                  </a:lnTo>
                                  <a:lnTo>
                                    <a:pt x="84" y="401"/>
                                  </a:lnTo>
                                  <a:lnTo>
                                    <a:pt x="89" y="381"/>
                                  </a:lnTo>
                                  <a:lnTo>
                                    <a:pt x="98" y="359"/>
                                  </a:lnTo>
                                  <a:lnTo>
                                    <a:pt x="106" y="340"/>
                                  </a:lnTo>
                                  <a:lnTo>
                                    <a:pt x="116" y="322"/>
                                  </a:lnTo>
                                  <a:lnTo>
                                    <a:pt x="128" y="307"/>
                                  </a:lnTo>
                                  <a:lnTo>
                                    <a:pt x="140" y="291"/>
                                  </a:lnTo>
                                  <a:lnTo>
                                    <a:pt x="147" y="285"/>
                                  </a:lnTo>
                                  <a:lnTo>
                                    <a:pt x="153" y="278"/>
                                  </a:lnTo>
                                  <a:lnTo>
                                    <a:pt x="160" y="271"/>
                                  </a:lnTo>
                                  <a:lnTo>
                                    <a:pt x="167" y="266"/>
                                  </a:lnTo>
                                  <a:lnTo>
                                    <a:pt x="174" y="261"/>
                                  </a:lnTo>
                                  <a:lnTo>
                                    <a:pt x="182" y="256"/>
                                  </a:lnTo>
                                  <a:lnTo>
                                    <a:pt x="191" y="253"/>
                                  </a:lnTo>
                                  <a:lnTo>
                                    <a:pt x="197" y="249"/>
                                  </a:lnTo>
                                  <a:lnTo>
                                    <a:pt x="206" y="246"/>
                                  </a:lnTo>
                                  <a:lnTo>
                                    <a:pt x="214" y="244"/>
                                  </a:lnTo>
                                  <a:lnTo>
                                    <a:pt x="223" y="241"/>
                                  </a:lnTo>
                                  <a:lnTo>
                                    <a:pt x="231" y="239"/>
                                  </a:lnTo>
                                  <a:lnTo>
                                    <a:pt x="239" y="239"/>
                                  </a:lnTo>
                                  <a:lnTo>
                                    <a:pt x="248" y="239"/>
                                  </a:lnTo>
                                  <a:lnTo>
                                    <a:pt x="256" y="239"/>
                                  </a:lnTo>
                                  <a:lnTo>
                                    <a:pt x="265" y="239"/>
                                  </a:lnTo>
                                  <a:lnTo>
                                    <a:pt x="273" y="241"/>
                                  </a:lnTo>
                                  <a:lnTo>
                                    <a:pt x="282" y="243"/>
                                  </a:lnTo>
                                  <a:lnTo>
                                    <a:pt x="290" y="246"/>
                                  </a:lnTo>
                                  <a:lnTo>
                                    <a:pt x="297" y="248"/>
                                  </a:lnTo>
                                  <a:lnTo>
                                    <a:pt x="305" y="251"/>
                                  </a:lnTo>
                                  <a:lnTo>
                                    <a:pt x="312" y="254"/>
                                  </a:lnTo>
                                  <a:lnTo>
                                    <a:pt x="319" y="259"/>
                                  </a:lnTo>
                                  <a:lnTo>
                                    <a:pt x="326" y="263"/>
                                  </a:lnTo>
                                  <a:lnTo>
                                    <a:pt x="334" y="268"/>
                                  </a:lnTo>
                                  <a:lnTo>
                                    <a:pt x="341" y="273"/>
                                  </a:lnTo>
                                  <a:lnTo>
                                    <a:pt x="344" y="258"/>
                                  </a:lnTo>
                                  <a:lnTo>
                                    <a:pt x="349" y="243"/>
                                  </a:lnTo>
                                  <a:lnTo>
                                    <a:pt x="354" y="229"/>
                                  </a:lnTo>
                                  <a:lnTo>
                                    <a:pt x="361" y="216"/>
                                  </a:lnTo>
                                  <a:lnTo>
                                    <a:pt x="368" y="204"/>
                                  </a:lnTo>
                                  <a:lnTo>
                                    <a:pt x="376" y="194"/>
                                  </a:lnTo>
                                  <a:lnTo>
                                    <a:pt x="386" y="184"/>
                                  </a:lnTo>
                                  <a:lnTo>
                                    <a:pt x="396" y="175"/>
                                  </a:lnTo>
                                  <a:lnTo>
                                    <a:pt x="407" y="168"/>
                                  </a:lnTo>
                                  <a:lnTo>
                                    <a:pt x="417" y="163"/>
                                  </a:lnTo>
                                  <a:lnTo>
                                    <a:pt x="429" y="158"/>
                                  </a:lnTo>
                                  <a:lnTo>
                                    <a:pt x="439" y="155"/>
                                  </a:lnTo>
                                  <a:lnTo>
                                    <a:pt x="451" y="155"/>
                                  </a:lnTo>
                                  <a:lnTo>
                                    <a:pt x="462" y="155"/>
                                  </a:lnTo>
                                  <a:lnTo>
                                    <a:pt x="474" y="157"/>
                                  </a:lnTo>
                                  <a:lnTo>
                                    <a:pt x="481" y="158"/>
                                  </a:lnTo>
                                  <a:lnTo>
                                    <a:pt x="488" y="160"/>
                                  </a:lnTo>
                                  <a:lnTo>
                                    <a:pt x="496" y="163"/>
                                  </a:lnTo>
                                  <a:lnTo>
                                    <a:pt x="505" y="168"/>
                                  </a:lnTo>
                                  <a:lnTo>
                                    <a:pt x="515" y="173"/>
                                  </a:lnTo>
                                  <a:lnTo>
                                    <a:pt x="521" y="180"/>
                                  </a:lnTo>
                                  <a:lnTo>
                                    <a:pt x="530" y="189"/>
                                  </a:lnTo>
                                  <a:lnTo>
                                    <a:pt x="537" y="197"/>
                                  </a:lnTo>
                                  <a:lnTo>
                                    <a:pt x="545" y="205"/>
                                  </a:lnTo>
                                  <a:lnTo>
                                    <a:pt x="550" y="216"/>
                                  </a:lnTo>
                                  <a:lnTo>
                                    <a:pt x="548" y="207"/>
                                  </a:lnTo>
                                  <a:lnTo>
                                    <a:pt x="547" y="199"/>
                                  </a:lnTo>
                                  <a:lnTo>
                                    <a:pt x="545" y="189"/>
                                  </a:lnTo>
                                  <a:lnTo>
                                    <a:pt x="545" y="180"/>
                                  </a:lnTo>
                                  <a:lnTo>
                                    <a:pt x="545" y="172"/>
                                  </a:lnTo>
                                  <a:lnTo>
                                    <a:pt x="547" y="163"/>
                                  </a:lnTo>
                                  <a:lnTo>
                                    <a:pt x="548" y="155"/>
                                  </a:lnTo>
                                  <a:lnTo>
                                    <a:pt x="550" y="147"/>
                                  </a:lnTo>
                                  <a:lnTo>
                                    <a:pt x="553" y="138"/>
                                  </a:lnTo>
                                  <a:lnTo>
                                    <a:pt x="557" y="130"/>
                                  </a:lnTo>
                                  <a:lnTo>
                                    <a:pt x="560" y="123"/>
                                  </a:lnTo>
                                  <a:lnTo>
                                    <a:pt x="564" y="116"/>
                                  </a:lnTo>
                                  <a:lnTo>
                                    <a:pt x="569" y="111"/>
                                  </a:lnTo>
                                  <a:lnTo>
                                    <a:pt x="575" y="104"/>
                                  </a:lnTo>
                                  <a:lnTo>
                                    <a:pt x="581" y="99"/>
                                  </a:lnTo>
                                  <a:lnTo>
                                    <a:pt x="587" y="96"/>
                                  </a:lnTo>
                                  <a:lnTo>
                                    <a:pt x="592" y="94"/>
                                  </a:lnTo>
                                  <a:lnTo>
                                    <a:pt x="596" y="91"/>
                                  </a:lnTo>
                                  <a:lnTo>
                                    <a:pt x="601" y="91"/>
                                  </a:lnTo>
                                  <a:lnTo>
                                    <a:pt x="606" y="89"/>
                                  </a:lnTo>
                                  <a:lnTo>
                                    <a:pt x="611" y="89"/>
                                  </a:lnTo>
                                  <a:lnTo>
                                    <a:pt x="616" y="89"/>
                                  </a:lnTo>
                                  <a:lnTo>
                                    <a:pt x="621" y="89"/>
                                  </a:lnTo>
                                  <a:lnTo>
                                    <a:pt x="626" y="91"/>
                                  </a:lnTo>
                                  <a:lnTo>
                                    <a:pt x="631" y="91"/>
                                  </a:lnTo>
                                  <a:lnTo>
                                    <a:pt x="635" y="93"/>
                                  </a:lnTo>
                                  <a:lnTo>
                                    <a:pt x="640" y="96"/>
                                  </a:lnTo>
                                  <a:lnTo>
                                    <a:pt x="645" y="98"/>
                                  </a:lnTo>
                                  <a:lnTo>
                                    <a:pt x="648" y="101"/>
                                  </a:lnTo>
                                  <a:lnTo>
                                    <a:pt x="653" y="104"/>
                                  </a:lnTo>
                                  <a:lnTo>
                                    <a:pt x="656" y="110"/>
                                  </a:lnTo>
                                  <a:lnTo>
                                    <a:pt x="662" y="115"/>
                                  </a:lnTo>
                                  <a:lnTo>
                                    <a:pt x="668" y="106"/>
                                  </a:lnTo>
                                  <a:lnTo>
                                    <a:pt x="677" y="101"/>
                                  </a:lnTo>
                                  <a:lnTo>
                                    <a:pt x="683" y="94"/>
                                  </a:lnTo>
                                  <a:lnTo>
                                    <a:pt x="692" y="89"/>
                                  </a:lnTo>
                                  <a:lnTo>
                                    <a:pt x="700" y="86"/>
                                  </a:lnTo>
                                  <a:lnTo>
                                    <a:pt x="709" y="83"/>
                                  </a:lnTo>
                                  <a:lnTo>
                                    <a:pt x="719" y="79"/>
                                  </a:lnTo>
                                  <a:lnTo>
                                    <a:pt x="727" y="78"/>
                                  </a:lnTo>
                                  <a:lnTo>
                                    <a:pt x="736" y="76"/>
                                  </a:lnTo>
                                  <a:lnTo>
                                    <a:pt x="744" y="76"/>
                                  </a:lnTo>
                                  <a:lnTo>
                                    <a:pt x="754" y="76"/>
                                  </a:lnTo>
                                  <a:lnTo>
                                    <a:pt x="763" y="78"/>
                                  </a:lnTo>
                                  <a:lnTo>
                                    <a:pt x="771" y="79"/>
                                  </a:lnTo>
                                  <a:lnTo>
                                    <a:pt x="781" y="83"/>
                                  </a:lnTo>
                                  <a:lnTo>
                                    <a:pt x="790" y="86"/>
                                  </a:lnTo>
                                  <a:lnTo>
                                    <a:pt x="798" y="89"/>
                                  </a:lnTo>
                                  <a:lnTo>
                                    <a:pt x="802" y="78"/>
                                  </a:lnTo>
                                  <a:lnTo>
                                    <a:pt x="805" y="66"/>
                                  </a:lnTo>
                                  <a:lnTo>
                                    <a:pt x="810" y="56"/>
                                  </a:lnTo>
                                  <a:lnTo>
                                    <a:pt x="817" y="46"/>
                                  </a:lnTo>
                                  <a:lnTo>
                                    <a:pt x="824" y="35"/>
                                  </a:lnTo>
                                  <a:lnTo>
                                    <a:pt x="830" y="27"/>
                                  </a:lnTo>
                                  <a:lnTo>
                                    <a:pt x="837" y="20"/>
                                  </a:lnTo>
                                  <a:lnTo>
                                    <a:pt x="846" y="14"/>
                                  </a:lnTo>
                                  <a:lnTo>
                                    <a:pt x="854" y="8"/>
                                  </a:lnTo>
                                  <a:lnTo>
                                    <a:pt x="862" y="5"/>
                                  </a:lnTo>
                                  <a:lnTo>
                                    <a:pt x="871" y="2"/>
                                  </a:lnTo>
                                  <a:lnTo>
                                    <a:pt x="881" y="0"/>
                                  </a:lnTo>
                                  <a:lnTo>
                                    <a:pt x="889" y="0"/>
                                  </a:lnTo>
                                  <a:lnTo>
                                    <a:pt x="900" y="0"/>
                                  </a:lnTo>
                                  <a:lnTo>
                                    <a:pt x="908" y="2"/>
                                  </a:lnTo>
                                  <a:lnTo>
                                    <a:pt x="918" y="5"/>
                                  </a:lnTo>
                                  <a:lnTo>
                                    <a:pt x="923" y="8"/>
                                  </a:lnTo>
                                  <a:lnTo>
                                    <a:pt x="930" y="12"/>
                                  </a:lnTo>
                                  <a:lnTo>
                                    <a:pt x="935" y="15"/>
                                  </a:lnTo>
                                  <a:lnTo>
                                    <a:pt x="940" y="19"/>
                                  </a:lnTo>
                                  <a:lnTo>
                                    <a:pt x="950" y="29"/>
                                  </a:lnTo>
                                  <a:lnTo>
                                    <a:pt x="959" y="39"/>
                                  </a:lnTo>
                                  <a:lnTo>
                                    <a:pt x="965" y="51"/>
                                  </a:lnTo>
                                  <a:lnTo>
                                    <a:pt x="972" y="64"/>
                                  </a:lnTo>
                                  <a:lnTo>
                                    <a:pt x="977" y="78"/>
                                  </a:lnTo>
                                  <a:lnTo>
                                    <a:pt x="982" y="94"/>
                                  </a:lnTo>
                                  <a:lnTo>
                                    <a:pt x="987" y="93"/>
                                  </a:lnTo>
                                  <a:lnTo>
                                    <a:pt x="994" y="91"/>
                                  </a:lnTo>
                                  <a:lnTo>
                                    <a:pt x="1001" y="89"/>
                                  </a:lnTo>
                                  <a:lnTo>
                                    <a:pt x="1006" y="89"/>
                                  </a:lnTo>
                                  <a:lnTo>
                                    <a:pt x="1018" y="91"/>
                                  </a:lnTo>
                                  <a:lnTo>
                                    <a:pt x="1030" y="93"/>
                                  </a:lnTo>
                                  <a:lnTo>
                                    <a:pt x="1041" y="96"/>
                                  </a:lnTo>
                                  <a:lnTo>
                                    <a:pt x="1053" y="101"/>
                                  </a:lnTo>
                                  <a:lnTo>
                                    <a:pt x="1063" y="108"/>
                                  </a:lnTo>
                                  <a:lnTo>
                                    <a:pt x="1073" y="116"/>
                                  </a:lnTo>
                                  <a:lnTo>
                                    <a:pt x="1084" y="125"/>
                                  </a:lnTo>
                                  <a:lnTo>
                                    <a:pt x="1092" y="135"/>
                                  </a:lnTo>
                                  <a:lnTo>
                                    <a:pt x="1101" y="147"/>
                                  </a:lnTo>
                                  <a:lnTo>
                                    <a:pt x="1109" y="160"/>
                                  </a:lnTo>
                                  <a:lnTo>
                                    <a:pt x="1114" y="173"/>
                                  </a:lnTo>
                                  <a:lnTo>
                                    <a:pt x="1121" y="187"/>
                                  </a:lnTo>
                                  <a:lnTo>
                                    <a:pt x="1124" y="202"/>
                                  </a:lnTo>
                                  <a:lnTo>
                                    <a:pt x="1128" y="219"/>
                                  </a:lnTo>
                                  <a:lnTo>
                                    <a:pt x="1129" y="231"/>
                                  </a:lnTo>
                                  <a:lnTo>
                                    <a:pt x="1131" y="243"/>
                                  </a:lnTo>
                                  <a:lnTo>
                                    <a:pt x="1131" y="256"/>
                                  </a:lnTo>
                                  <a:lnTo>
                                    <a:pt x="1131" y="268"/>
                                  </a:lnTo>
                                  <a:lnTo>
                                    <a:pt x="1129" y="280"/>
                                  </a:lnTo>
                                  <a:lnTo>
                                    <a:pt x="1128" y="291"/>
                                  </a:lnTo>
                                  <a:lnTo>
                                    <a:pt x="1126" y="303"/>
                                  </a:lnTo>
                                  <a:lnTo>
                                    <a:pt x="1122" y="315"/>
                                  </a:lnTo>
                                  <a:lnTo>
                                    <a:pt x="1129" y="315"/>
                                  </a:lnTo>
                                  <a:lnTo>
                                    <a:pt x="1138" y="317"/>
                                  </a:lnTo>
                                  <a:lnTo>
                                    <a:pt x="1144" y="318"/>
                                  </a:lnTo>
                                  <a:lnTo>
                                    <a:pt x="1151" y="322"/>
                                  </a:lnTo>
                                  <a:lnTo>
                                    <a:pt x="1158" y="327"/>
                                  </a:lnTo>
                                  <a:lnTo>
                                    <a:pt x="1163" y="332"/>
                                  </a:lnTo>
                                  <a:lnTo>
                                    <a:pt x="1170" y="337"/>
                                  </a:lnTo>
                                  <a:lnTo>
                                    <a:pt x="1175" y="344"/>
                                  </a:lnTo>
                                  <a:lnTo>
                                    <a:pt x="1178" y="350"/>
                                  </a:lnTo>
                                  <a:lnTo>
                                    <a:pt x="1183" y="359"/>
                                  </a:lnTo>
                                  <a:lnTo>
                                    <a:pt x="1187" y="367"/>
                                  </a:lnTo>
                                  <a:lnTo>
                                    <a:pt x="1190" y="376"/>
                                  </a:lnTo>
                                  <a:lnTo>
                                    <a:pt x="1192" y="384"/>
                                  </a:lnTo>
                                  <a:lnTo>
                                    <a:pt x="1193" y="394"/>
                                  </a:lnTo>
                                  <a:lnTo>
                                    <a:pt x="1195" y="404"/>
                                  </a:lnTo>
                                  <a:lnTo>
                                    <a:pt x="1195" y="414"/>
                                  </a:lnTo>
                                  <a:lnTo>
                                    <a:pt x="1195" y="426"/>
                                  </a:lnTo>
                                  <a:lnTo>
                                    <a:pt x="1193" y="440"/>
                                  </a:lnTo>
                                  <a:lnTo>
                                    <a:pt x="1190" y="451"/>
                                  </a:lnTo>
                                  <a:lnTo>
                                    <a:pt x="1185" y="461"/>
                                  </a:lnTo>
                                  <a:lnTo>
                                    <a:pt x="1180" y="473"/>
                                  </a:lnTo>
                                  <a:lnTo>
                                    <a:pt x="1173" y="482"/>
                                  </a:lnTo>
                                  <a:lnTo>
                                    <a:pt x="1166" y="490"/>
                                  </a:lnTo>
                                  <a:lnTo>
                                    <a:pt x="1160" y="498"/>
                                  </a:lnTo>
                                  <a:lnTo>
                                    <a:pt x="1161" y="519"/>
                                  </a:lnTo>
                                  <a:lnTo>
                                    <a:pt x="1161" y="541"/>
                                  </a:lnTo>
                                  <a:lnTo>
                                    <a:pt x="1160" y="561"/>
                                  </a:lnTo>
                                  <a:lnTo>
                                    <a:pt x="1158" y="581"/>
                                  </a:lnTo>
                                  <a:lnTo>
                                    <a:pt x="1153" y="599"/>
                                  </a:lnTo>
                                  <a:lnTo>
                                    <a:pt x="1148" y="618"/>
                                  </a:lnTo>
                                  <a:lnTo>
                                    <a:pt x="1141" y="637"/>
                                  </a:lnTo>
                                  <a:lnTo>
                                    <a:pt x="1134" y="653"/>
                                  </a:lnTo>
                                  <a:lnTo>
                                    <a:pt x="1124" y="669"/>
                                  </a:lnTo>
                                  <a:lnTo>
                                    <a:pt x="1114" y="684"/>
                                  </a:lnTo>
                                  <a:lnTo>
                                    <a:pt x="1104" y="697"/>
                                  </a:lnTo>
                                  <a:lnTo>
                                    <a:pt x="1090" y="709"/>
                                  </a:lnTo>
                                  <a:lnTo>
                                    <a:pt x="1079" y="719"/>
                                  </a:lnTo>
                                  <a:lnTo>
                                    <a:pt x="1072" y="722"/>
                                  </a:lnTo>
                                  <a:lnTo>
                                    <a:pt x="1063" y="727"/>
                                  </a:lnTo>
                                  <a:lnTo>
                                    <a:pt x="1057" y="731"/>
                                  </a:lnTo>
                                  <a:lnTo>
                                    <a:pt x="1050" y="734"/>
                                  </a:lnTo>
                                  <a:lnTo>
                                    <a:pt x="1041" y="736"/>
                                  </a:lnTo>
                                  <a:lnTo>
                                    <a:pt x="1035" y="739"/>
                                  </a:lnTo>
                                  <a:lnTo>
                                    <a:pt x="1021" y="741"/>
                                  </a:lnTo>
                                  <a:lnTo>
                                    <a:pt x="1008" y="743"/>
                                  </a:lnTo>
                                  <a:lnTo>
                                    <a:pt x="994" y="741"/>
                                  </a:lnTo>
                                  <a:lnTo>
                                    <a:pt x="982" y="739"/>
                                  </a:lnTo>
                                  <a:lnTo>
                                    <a:pt x="979" y="748"/>
                                  </a:lnTo>
                                  <a:lnTo>
                                    <a:pt x="976" y="756"/>
                                  </a:lnTo>
                                  <a:lnTo>
                                    <a:pt x="972" y="763"/>
                                  </a:lnTo>
                                  <a:lnTo>
                                    <a:pt x="969" y="770"/>
                                  </a:lnTo>
                                  <a:lnTo>
                                    <a:pt x="964" y="775"/>
                                  </a:lnTo>
                                  <a:lnTo>
                                    <a:pt x="959" y="780"/>
                                  </a:lnTo>
                                  <a:lnTo>
                                    <a:pt x="954" y="785"/>
                                  </a:lnTo>
                                  <a:lnTo>
                                    <a:pt x="947" y="788"/>
                                  </a:lnTo>
                                  <a:lnTo>
                                    <a:pt x="942" y="791"/>
                                  </a:lnTo>
                                  <a:lnTo>
                                    <a:pt x="935" y="793"/>
                                  </a:lnTo>
                                  <a:lnTo>
                                    <a:pt x="928" y="795"/>
                                  </a:lnTo>
                                  <a:lnTo>
                                    <a:pt x="923" y="795"/>
                                  </a:lnTo>
                                  <a:lnTo>
                                    <a:pt x="916" y="795"/>
                                  </a:lnTo>
                                  <a:lnTo>
                                    <a:pt x="910" y="795"/>
                                  </a:lnTo>
                                  <a:lnTo>
                                    <a:pt x="903" y="793"/>
                                  </a:lnTo>
                                  <a:lnTo>
                                    <a:pt x="896" y="790"/>
                                  </a:lnTo>
                                  <a:lnTo>
                                    <a:pt x="888" y="785"/>
                                  </a:lnTo>
                                  <a:lnTo>
                                    <a:pt x="879" y="778"/>
                                  </a:lnTo>
                                  <a:lnTo>
                                    <a:pt x="873" y="770"/>
                                  </a:lnTo>
                                  <a:lnTo>
                                    <a:pt x="868" y="761"/>
                                  </a:lnTo>
                                  <a:lnTo>
                                    <a:pt x="868" y="761"/>
                                  </a:lnTo>
                                  <a:lnTo>
                                    <a:pt x="861" y="775"/>
                                  </a:lnTo>
                                  <a:lnTo>
                                    <a:pt x="856" y="786"/>
                                  </a:lnTo>
                                  <a:lnTo>
                                    <a:pt x="849" y="796"/>
                                  </a:lnTo>
                                  <a:lnTo>
                                    <a:pt x="841" y="807"/>
                                  </a:lnTo>
                                  <a:lnTo>
                                    <a:pt x="832" y="815"/>
                                  </a:lnTo>
                                  <a:lnTo>
                                    <a:pt x="824" y="823"/>
                                  </a:lnTo>
                                  <a:lnTo>
                                    <a:pt x="815" y="830"/>
                                  </a:lnTo>
                                  <a:lnTo>
                                    <a:pt x="805" y="835"/>
                                  </a:lnTo>
                                  <a:lnTo>
                                    <a:pt x="795" y="839"/>
                                  </a:lnTo>
                                  <a:lnTo>
                                    <a:pt x="783" y="842"/>
                                  </a:lnTo>
                                  <a:lnTo>
                                    <a:pt x="773" y="844"/>
                                  </a:lnTo>
                                  <a:lnTo>
                                    <a:pt x="761" y="845"/>
                                  </a:lnTo>
                                  <a:lnTo>
                                    <a:pt x="751" y="844"/>
                                  </a:lnTo>
                                  <a:lnTo>
                                    <a:pt x="739" y="842"/>
                                  </a:lnTo>
                                  <a:lnTo>
                                    <a:pt x="727" y="839"/>
                                  </a:lnTo>
                                  <a:lnTo>
                                    <a:pt x="717" y="834"/>
                                  </a:lnTo>
                                  <a:lnTo>
                                    <a:pt x="709" y="839"/>
                                  </a:lnTo>
                                  <a:lnTo>
                                    <a:pt x="702" y="842"/>
                                  </a:lnTo>
                                  <a:lnTo>
                                    <a:pt x="694" y="845"/>
                                  </a:lnTo>
                                  <a:lnTo>
                                    <a:pt x="685" y="849"/>
                                  </a:lnTo>
                                  <a:lnTo>
                                    <a:pt x="677" y="850"/>
                                  </a:lnTo>
                                  <a:lnTo>
                                    <a:pt x="668" y="854"/>
                                  </a:lnTo>
                                  <a:lnTo>
                                    <a:pt x="662" y="854"/>
                                  </a:lnTo>
                                  <a:lnTo>
                                    <a:pt x="653" y="855"/>
                                  </a:lnTo>
                                  <a:lnTo>
                                    <a:pt x="645" y="857"/>
                                  </a:lnTo>
                                  <a:lnTo>
                                    <a:pt x="636" y="857"/>
                                  </a:lnTo>
                                  <a:lnTo>
                                    <a:pt x="628" y="857"/>
                                  </a:lnTo>
                                  <a:lnTo>
                                    <a:pt x="619" y="855"/>
                                  </a:lnTo>
                                  <a:lnTo>
                                    <a:pt x="611" y="854"/>
                                  </a:lnTo>
                                  <a:lnTo>
                                    <a:pt x="604" y="854"/>
                                  </a:lnTo>
                                  <a:lnTo>
                                    <a:pt x="596" y="850"/>
                                  </a:lnTo>
                                  <a:lnTo>
                                    <a:pt x="587" y="849"/>
                                  </a:lnTo>
                                  <a:lnTo>
                                    <a:pt x="581" y="855"/>
                                  </a:lnTo>
                                  <a:lnTo>
                                    <a:pt x="574" y="864"/>
                                  </a:lnTo>
                                  <a:lnTo>
                                    <a:pt x="567" y="869"/>
                                  </a:lnTo>
                                  <a:lnTo>
                                    <a:pt x="559" y="876"/>
                                  </a:lnTo>
                                  <a:lnTo>
                                    <a:pt x="552" y="881"/>
                                  </a:lnTo>
                                  <a:lnTo>
                                    <a:pt x="543" y="886"/>
                                  </a:lnTo>
                                  <a:lnTo>
                                    <a:pt x="537" y="891"/>
                                  </a:lnTo>
                                  <a:lnTo>
                                    <a:pt x="528" y="894"/>
                                  </a:lnTo>
                                  <a:lnTo>
                                    <a:pt x="520" y="898"/>
                                  </a:lnTo>
                                  <a:lnTo>
                                    <a:pt x="513" y="901"/>
                                  </a:lnTo>
                                  <a:lnTo>
                                    <a:pt x="505" y="903"/>
                                  </a:lnTo>
                                  <a:lnTo>
                                    <a:pt x="496" y="904"/>
                                  </a:lnTo>
                                  <a:lnTo>
                                    <a:pt x="488" y="906"/>
                                  </a:lnTo>
                                  <a:lnTo>
                                    <a:pt x="479" y="906"/>
                                  </a:lnTo>
                                  <a:lnTo>
                                    <a:pt x="471" y="906"/>
                                  </a:lnTo>
                                  <a:lnTo>
                                    <a:pt x="462" y="906"/>
                                  </a:lnTo>
                                  <a:lnTo>
                                    <a:pt x="454" y="906"/>
                                  </a:lnTo>
                                  <a:lnTo>
                                    <a:pt x="447" y="904"/>
                                  </a:lnTo>
                                  <a:lnTo>
                                    <a:pt x="439" y="901"/>
                                  </a:lnTo>
                                  <a:lnTo>
                                    <a:pt x="430" y="899"/>
                                  </a:lnTo>
                                  <a:lnTo>
                                    <a:pt x="422" y="896"/>
                                  </a:lnTo>
                                  <a:lnTo>
                                    <a:pt x="415" y="892"/>
                                  </a:lnTo>
                                  <a:lnTo>
                                    <a:pt x="407" y="889"/>
                                  </a:lnTo>
                                  <a:lnTo>
                                    <a:pt x="398" y="884"/>
                                  </a:lnTo>
                                  <a:lnTo>
                                    <a:pt x="391" y="879"/>
                                  </a:lnTo>
                                  <a:lnTo>
                                    <a:pt x="385" y="874"/>
                                  </a:lnTo>
                                  <a:lnTo>
                                    <a:pt x="376" y="867"/>
                                  </a:lnTo>
                                  <a:lnTo>
                                    <a:pt x="369" y="860"/>
                                  </a:lnTo>
                                  <a:lnTo>
                                    <a:pt x="363" y="854"/>
                                  </a:lnTo>
                                  <a:lnTo>
                                    <a:pt x="356" y="845"/>
                                  </a:lnTo>
                                  <a:lnTo>
                                    <a:pt x="351" y="837"/>
                                  </a:lnTo>
                                  <a:lnTo>
                                    <a:pt x="344" y="828"/>
                                  </a:lnTo>
                                  <a:lnTo>
                                    <a:pt x="341" y="823"/>
                                  </a:lnTo>
                                  <a:lnTo>
                                    <a:pt x="337" y="817"/>
                                  </a:lnTo>
                                  <a:lnTo>
                                    <a:pt x="332" y="822"/>
                                  </a:lnTo>
                                  <a:lnTo>
                                    <a:pt x="327" y="827"/>
                                  </a:lnTo>
                                  <a:lnTo>
                                    <a:pt x="322" y="830"/>
                                  </a:lnTo>
                                  <a:lnTo>
                                    <a:pt x="317" y="832"/>
                                  </a:lnTo>
                                  <a:lnTo>
                                    <a:pt x="312" y="835"/>
                                  </a:lnTo>
                                  <a:lnTo>
                                    <a:pt x="307" y="837"/>
                                  </a:lnTo>
                                  <a:lnTo>
                                    <a:pt x="302" y="837"/>
                                  </a:lnTo>
                                  <a:lnTo>
                                    <a:pt x="297" y="837"/>
                                  </a:lnTo>
                                  <a:lnTo>
                                    <a:pt x="292" y="837"/>
                                  </a:lnTo>
                                  <a:lnTo>
                                    <a:pt x="287" y="835"/>
                                  </a:lnTo>
                                  <a:lnTo>
                                    <a:pt x="280" y="834"/>
                                  </a:lnTo>
                                  <a:lnTo>
                                    <a:pt x="275" y="832"/>
                                  </a:lnTo>
                                  <a:lnTo>
                                    <a:pt x="270" y="828"/>
                                  </a:lnTo>
                                  <a:lnTo>
                                    <a:pt x="266" y="823"/>
                                  </a:lnTo>
                                  <a:lnTo>
                                    <a:pt x="261" y="820"/>
                                  </a:lnTo>
                                  <a:lnTo>
                                    <a:pt x="258" y="815"/>
                                  </a:lnTo>
                                  <a:lnTo>
                                    <a:pt x="253" y="808"/>
                                  </a:lnTo>
                                  <a:lnTo>
                                    <a:pt x="251" y="802"/>
                                  </a:lnTo>
                                  <a:lnTo>
                                    <a:pt x="248" y="796"/>
                                  </a:lnTo>
                                  <a:lnTo>
                                    <a:pt x="246" y="790"/>
                                  </a:lnTo>
                                  <a:lnTo>
                                    <a:pt x="245" y="781"/>
                                  </a:lnTo>
                                  <a:lnTo>
                                    <a:pt x="243" y="775"/>
                                  </a:lnTo>
                                  <a:lnTo>
                                    <a:pt x="243" y="768"/>
                                  </a:lnTo>
                                  <a:lnTo>
                                    <a:pt x="243" y="759"/>
                                  </a:lnTo>
                                  <a:lnTo>
                                    <a:pt x="231" y="766"/>
                                  </a:lnTo>
                                  <a:lnTo>
                                    <a:pt x="219" y="771"/>
                                  </a:lnTo>
                                  <a:lnTo>
                                    <a:pt x="207" y="775"/>
                                  </a:lnTo>
                                  <a:lnTo>
                                    <a:pt x="196" y="776"/>
                                  </a:lnTo>
                                  <a:lnTo>
                                    <a:pt x="184" y="776"/>
                                  </a:lnTo>
                                  <a:lnTo>
                                    <a:pt x="174" y="775"/>
                                  </a:lnTo>
                                  <a:lnTo>
                                    <a:pt x="162" y="773"/>
                                  </a:lnTo>
                                  <a:lnTo>
                                    <a:pt x="150" y="770"/>
                                  </a:lnTo>
                                  <a:lnTo>
                                    <a:pt x="140" y="764"/>
                                  </a:lnTo>
                                  <a:lnTo>
                                    <a:pt x="128" y="758"/>
                                  </a:lnTo>
                                  <a:lnTo>
                                    <a:pt x="118" y="751"/>
                                  </a:lnTo>
                                  <a:lnTo>
                                    <a:pt x="109" y="741"/>
                                  </a:lnTo>
                                  <a:lnTo>
                                    <a:pt x="99" y="731"/>
                                  </a:lnTo>
                                  <a:lnTo>
                                    <a:pt x="91" y="721"/>
                                  </a:lnTo>
                                  <a:lnTo>
                                    <a:pt x="84" y="707"/>
                                  </a:lnTo>
                                  <a:lnTo>
                                    <a:pt x="77" y="694"/>
                                  </a:lnTo>
                                  <a:lnTo>
                                    <a:pt x="67" y="690"/>
                                  </a:lnTo>
                                  <a:lnTo>
                                    <a:pt x="57" y="684"/>
                                  </a:lnTo>
                                  <a:lnTo>
                                    <a:pt x="49" y="677"/>
                                  </a:lnTo>
                                  <a:lnTo>
                                    <a:pt x="40" y="670"/>
                                  </a:lnTo>
                                  <a:lnTo>
                                    <a:pt x="32" y="662"/>
                                  </a:lnTo>
                                  <a:lnTo>
                                    <a:pt x="25" y="652"/>
                                  </a:lnTo>
                                  <a:lnTo>
                                    <a:pt x="18" y="642"/>
                                  </a:lnTo>
                                  <a:lnTo>
                                    <a:pt x="13" y="630"/>
                                  </a:lnTo>
                                  <a:lnTo>
                                    <a:pt x="8" y="618"/>
                                  </a:lnTo>
                                  <a:lnTo>
                                    <a:pt x="5" y="606"/>
                                  </a:lnTo>
                                  <a:lnTo>
                                    <a:pt x="3" y="593"/>
                                  </a:lnTo>
                                  <a:lnTo>
                                    <a:pt x="0" y="579"/>
                                  </a:lnTo>
                                  <a:lnTo>
                                    <a:pt x="0" y="566"/>
                                  </a:lnTo>
                                  <a:lnTo>
                                    <a:pt x="0" y="552"/>
                                  </a:lnTo>
                                  <a:lnTo>
                                    <a:pt x="1" y="539"/>
                                  </a:lnTo>
                                  <a:lnTo>
                                    <a:pt x="3" y="525"/>
                                  </a:lnTo>
                                  <a:lnTo>
                                    <a:pt x="5" y="515"/>
                                  </a:lnTo>
                                  <a:lnTo>
                                    <a:pt x="6" y="507"/>
                                  </a:lnTo>
                                  <a:lnTo>
                                    <a:pt x="10" y="498"/>
                                  </a:lnTo>
                                  <a:lnTo>
                                    <a:pt x="13" y="490"/>
                                  </a:lnTo>
                                  <a:lnTo>
                                    <a:pt x="22" y="475"/>
                                  </a:lnTo>
                                  <a:lnTo>
                                    <a:pt x="27" y="466"/>
                                  </a:lnTo>
                                  <a:lnTo>
                                    <a:pt x="30" y="460"/>
                                  </a:lnTo>
                                  <a:lnTo>
                                    <a:pt x="37" y="455"/>
                                  </a:lnTo>
                                  <a:lnTo>
                                    <a:pt x="42" y="448"/>
                                  </a:lnTo>
                                  <a:lnTo>
                                    <a:pt x="47" y="443"/>
                                  </a:lnTo>
                                  <a:lnTo>
                                    <a:pt x="54" y="438"/>
                                  </a:lnTo>
                                  <a:lnTo>
                                    <a:pt x="61" y="434"/>
                                  </a:lnTo>
                                  <a:lnTo>
                                    <a:pt x="66" y="429"/>
                                  </a:lnTo>
                                  <a:lnTo>
                                    <a:pt x="72" y="428"/>
                                  </a:lnTo>
                                  <a:lnTo>
                                    <a:pt x="81" y="424"/>
                                  </a:lnTo>
                                  <a:lnTo>
                                    <a:pt x="81" y="424"/>
                                  </a:lnTo>
                                </a:path>
                              </a:pathLst>
                            </a:custGeom>
                            <a:noFill/>
                            <a:ln w="2349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5" name="Picture 25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59" y="4130"/>
                              <a:ext cx="913" cy="4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6" name="Freeform 254"/>
                          <wps:cNvSpPr>
                            <a:spLocks/>
                          </wps:cNvSpPr>
                          <wps:spPr bwMode="auto">
                            <a:xfrm>
                              <a:off x="6262" y="4134"/>
                              <a:ext cx="908" cy="399"/>
                            </a:xfrm>
                            <a:custGeom>
                              <a:avLst/>
                              <a:gdLst>
                                <a:gd name="T0" fmla="*/ 81 w 908"/>
                                <a:gd name="T1" fmla="*/ 150 h 399"/>
                                <a:gd name="T2" fmla="*/ 127 w 908"/>
                                <a:gd name="T3" fmla="*/ 118 h 399"/>
                                <a:gd name="T4" fmla="*/ 187 w 908"/>
                                <a:gd name="T5" fmla="*/ 106 h 399"/>
                                <a:gd name="T6" fmla="*/ 248 w 908"/>
                                <a:gd name="T7" fmla="*/ 116 h 399"/>
                                <a:gd name="T8" fmla="*/ 275 w 908"/>
                                <a:gd name="T9" fmla="*/ 94 h 399"/>
                                <a:gd name="T10" fmla="*/ 309 w 908"/>
                                <a:gd name="T11" fmla="*/ 74 h 399"/>
                                <a:gd name="T12" fmla="*/ 351 w 908"/>
                                <a:gd name="T13" fmla="*/ 69 h 399"/>
                                <a:gd name="T14" fmla="*/ 392 w 908"/>
                                <a:gd name="T15" fmla="*/ 77 h 399"/>
                                <a:gd name="T16" fmla="*/ 419 w 908"/>
                                <a:gd name="T17" fmla="*/ 96 h 399"/>
                                <a:gd name="T18" fmla="*/ 415 w 908"/>
                                <a:gd name="T19" fmla="*/ 75 h 399"/>
                                <a:gd name="T20" fmla="*/ 424 w 908"/>
                                <a:gd name="T21" fmla="*/ 57 h 399"/>
                                <a:gd name="T22" fmla="*/ 461 w 908"/>
                                <a:gd name="T23" fmla="*/ 38 h 399"/>
                                <a:gd name="T24" fmla="*/ 496 w 908"/>
                                <a:gd name="T25" fmla="*/ 47 h 399"/>
                                <a:gd name="T26" fmla="*/ 552 w 908"/>
                                <a:gd name="T27" fmla="*/ 35 h 399"/>
                                <a:gd name="T28" fmla="*/ 606 w 908"/>
                                <a:gd name="T29" fmla="*/ 38 h 399"/>
                                <a:gd name="T30" fmla="*/ 626 w 908"/>
                                <a:gd name="T31" fmla="*/ 15 h 399"/>
                                <a:gd name="T32" fmla="*/ 655 w 908"/>
                                <a:gd name="T33" fmla="*/ 3 h 399"/>
                                <a:gd name="T34" fmla="*/ 690 w 908"/>
                                <a:gd name="T35" fmla="*/ 1 h 399"/>
                                <a:gd name="T36" fmla="*/ 728 w 908"/>
                                <a:gd name="T37" fmla="*/ 17 h 399"/>
                                <a:gd name="T38" fmla="*/ 756 w 908"/>
                                <a:gd name="T39" fmla="*/ 38 h 399"/>
                                <a:gd name="T40" fmla="*/ 800 w 908"/>
                                <a:gd name="T41" fmla="*/ 43 h 399"/>
                                <a:gd name="T42" fmla="*/ 837 w 908"/>
                                <a:gd name="T43" fmla="*/ 64 h 399"/>
                                <a:gd name="T44" fmla="*/ 858 w 908"/>
                                <a:gd name="T45" fmla="*/ 96 h 399"/>
                                <a:gd name="T46" fmla="*/ 858 w 908"/>
                                <a:gd name="T47" fmla="*/ 123 h 399"/>
                                <a:gd name="T48" fmla="*/ 864 w 908"/>
                                <a:gd name="T49" fmla="*/ 139 h 399"/>
                                <a:gd name="T50" fmla="*/ 900 w 908"/>
                                <a:gd name="T51" fmla="*/ 158 h 399"/>
                                <a:gd name="T52" fmla="*/ 908 w 908"/>
                                <a:gd name="T53" fmla="*/ 177 h 399"/>
                                <a:gd name="T54" fmla="*/ 902 w 908"/>
                                <a:gd name="T55" fmla="*/ 203 h 399"/>
                                <a:gd name="T56" fmla="*/ 883 w 908"/>
                                <a:gd name="T57" fmla="*/ 229 h 399"/>
                                <a:gd name="T58" fmla="*/ 873 w 908"/>
                                <a:gd name="T59" fmla="*/ 272 h 399"/>
                                <a:gd name="T60" fmla="*/ 837 w 908"/>
                                <a:gd name="T61" fmla="*/ 306 h 399"/>
                                <a:gd name="T62" fmla="*/ 785 w 908"/>
                                <a:gd name="T63" fmla="*/ 325 h 399"/>
                                <a:gd name="T64" fmla="*/ 743 w 908"/>
                                <a:gd name="T65" fmla="*/ 328 h 399"/>
                                <a:gd name="T66" fmla="*/ 714 w 908"/>
                                <a:gd name="T67" fmla="*/ 343 h 399"/>
                                <a:gd name="T68" fmla="*/ 685 w 908"/>
                                <a:gd name="T69" fmla="*/ 345 h 399"/>
                                <a:gd name="T70" fmla="*/ 657 w 908"/>
                                <a:gd name="T71" fmla="*/ 333 h 399"/>
                                <a:gd name="T72" fmla="*/ 635 w 908"/>
                                <a:gd name="T73" fmla="*/ 330 h 399"/>
                                <a:gd name="T74" fmla="*/ 606 w 908"/>
                                <a:gd name="T75" fmla="*/ 352 h 399"/>
                                <a:gd name="T76" fmla="*/ 567 w 908"/>
                                <a:gd name="T77" fmla="*/ 360 h 399"/>
                                <a:gd name="T78" fmla="*/ 523 w 908"/>
                                <a:gd name="T79" fmla="*/ 352 h 399"/>
                                <a:gd name="T80" fmla="*/ 488 w 908"/>
                                <a:gd name="T81" fmla="*/ 323 h 399"/>
                                <a:gd name="T82" fmla="*/ 476 w 908"/>
                                <a:gd name="T83" fmla="*/ 335 h 399"/>
                                <a:gd name="T84" fmla="*/ 447 w 908"/>
                                <a:gd name="T85" fmla="*/ 374 h 399"/>
                                <a:gd name="T86" fmla="*/ 390 w 908"/>
                                <a:gd name="T87" fmla="*/ 397 h 399"/>
                                <a:gd name="T88" fmla="*/ 327 w 908"/>
                                <a:gd name="T89" fmla="*/ 395 h 399"/>
                                <a:gd name="T90" fmla="*/ 272 w 908"/>
                                <a:gd name="T91" fmla="*/ 372 h 399"/>
                                <a:gd name="T92" fmla="*/ 235 w 908"/>
                                <a:gd name="T93" fmla="*/ 368 h 399"/>
                                <a:gd name="T94" fmla="*/ 196 w 908"/>
                                <a:gd name="T95" fmla="*/ 358 h 399"/>
                                <a:gd name="T96" fmla="*/ 184 w 908"/>
                                <a:gd name="T97" fmla="*/ 342 h 399"/>
                                <a:gd name="T98" fmla="*/ 149 w 908"/>
                                <a:gd name="T99" fmla="*/ 342 h 399"/>
                                <a:gd name="T100" fmla="*/ 106 w 908"/>
                                <a:gd name="T101" fmla="*/ 336 h 399"/>
                                <a:gd name="T102" fmla="*/ 69 w 908"/>
                                <a:gd name="T103" fmla="*/ 316 h 399"/>
                                <a:gd name="T104" fmla="*/ 37 w 908"/>
                                <a:gd name="T105" fmla="*/ 298 h 399"/>
                                <a:gd name="T106" fmla="*/ 10 w 908"/>
                                <a:gd name="T107" fmla="*/ 278 h 399"/>
                                <a:gd name="T108" fmla="*/ 0 w 908"/>
                                <a:gd name="T109" fmla="*/ 249 h 399"/>
                                <a:gd name="T110" fmla="*/ 10 w 908"/>
                                <a:gd name="T111" fmla="*/ 215 h 399"/>
                                <a:gd name="T112" fmla="*/ 51 w 908"/>
                                <a:gd name="T113" fmla="*/ 188 h 3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908" h="399">
                                  <a:moveTo>
                                    <a:pt x="61" y="187"/>
                                  </a:moveTo>
                                  <a:lnTo>
                                    <a:pt x="64" y="177"/>
                                  </a:lnTo>
                                  <a:lnTo>
                                    <a:pt x="69" y="166"/>
                                  </a:lnTo>
                                  <a:lnTo>
                                    <a:pt x="74" y="158"/>
                                  </a:lnTo>
                                  <a:lnTo>
                                    <a:pt x="81" y="150"/>
                                  </a:lnTo>
                                  <a:lnTo>
                                    <a:pt x="88" y="141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6" y="128"/>
                                  </a:lnTo>
                                  <a:lnTo>
                                    <a:pt x="116" y="123"/>
                                  </a:lnTo>
                                  <a:lnTo>
                                    <a:pt x="127" y="118"/>
                                  </a:lnTo>
                                  <a:lnTo>
                                    <a:pt x="138" y="113"/>
                                  </a:lnTo>
                                  <a:lnTo>
                                    <a:pt x="150" y="109"/>
                                  </a:lnTo>
                                  <a:lnTo>
                                    <a:pt x="162" y="107"/>
                                  </a:lnTo>
                                  <a:lnTo>
                                    <a:pt x="176" y="106"/>
                                  </a:lnTo>
                                  <a:lnTo>
                                    <a:pt x="187" y="106"/>
                                  </a:lnTo>
                                  <a:lnTo>
                                    <a:pt x="201" y="106"/>
                                  </a:lnTo>
                                  <a:lnTo>
                                    <a:pt x="214" y="107"/>
                                  </a:lnTo>
                                  <a:lnTo>
                                    <a:pt x="226" y="109"/>
                                  </a:lnTo>
                                  <a:lnTo>
                                    <a:pt x="236" y="113"/>
                                  </a:lnTo>
                                  <a:lnTo>
                                    <a:pt x="248" y="116"/>
                                  </a:lnTo>
                                  <a:lnTo>
                                    <a:pt x="258" y="119"/>
                                  </a:lnTo>
                                  <a:lnTo>
                                    <a:pt x="262" y="113"/>
                                  </a:lnTo>
                                  <a:lnTo>
                                    <a:pt x="265" y="106"/>
                                  </a:lnTo>
                                  <a:lnTo>
                                    <a:pt x="270" y="101"/>
                                  </a:lnTo>
                                  <a:lnTo>
                                    <a:pt x="275" y="94"/>
                                  </a:lnTo>
                                  <a:lnTo>
                                    <a:pt x="280" y="89"/>
                                  </a:lnTo>
                                  <a:lnTo>
                                    <a:pt x="287" y="86"/>
                                  </a:lnTo>
                                  <a:lnTo>
                                    <a:pt x="294" y="81"/>
                                  </a:lnTo>
                                  <a:lnTo>
                                    <a:pt x="300" y="77"/>
                                  </a:lnTo>
                                  <a:lnTo>
                                    <a:pt x="309" y="74"/>
                                  </a:lnTo>
                                  <a:lnTo>
                                    <a:pt x="317" y="72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34" y="69"/>
                                  </a:lnTo>
                                  <a:lnTo>
                                    <a:pt x="343" y="69"/>
                                  </a:lnTo>
                                  <a:lnTo>
                                    <a:pt x="351" y="69"/>
                                  </a:lnTo>
                                  <a:lnTo>
                                    <a:pt x="361" y="69"/>
                                  </a:lnTo>
                                  <a:lnTo>
                                    <a:pt x="370" y="70"/>
                                  </a:lnTo>
                                  <a:lnTo>
                                    <a:pt x="376" y="72"/>
                                  </a:lnTo>
                                  <a:lnTo>
                                    <a:pt x="385" y="74"/>
                                  </a:lnTo>
                                  <a:lnTo>
                                    <a:pt x="392" y="77"/>
                                  </a:lnTo>
                                  <a:lnTo>
                                    <a:pt x="397" y="79"/>
                                  </a:lnTo>
                                  <a:lnTo>
                                    <a:pt x="403" y="82"/>
                                  </a:lnTo>
                                  <a:lnTo>
                                    <a:pt x="409" y="87"/>
                                  </a:lnTo>
                                  <a:lnTo>
                                    <a:pt x="414" y="91"/>
                                  </a:lnTo>
                                  <a:lnTo>
                                    <a:pt x="419" y="96"/>
                                  </a:lnTo>
                                  <a:lnTo>
                                    <a:pt x="417" y="92"/>
                                  </a:lnTo>
                                  <a:lnTo>
                                    <a:pt x="415" y="87"/>
                                  </a:lnTo>
                                  <a:lnTo>
                                    <a:pt x="415" y="84"/>
                                  </a:lnTo>
                                  <a:lnTo>
                                    <a:pt x="414" y="79"/>
                                  </a:lnTo>
                                  <a:lnTo>
                                    <a:pt x="415" y="75"/>
                                  </a:lnTo>
                                  <a:lnTo>
                                    <a:pt x="415" y="72"/>
                                  </a:lnTo>
                                  <a:lnTo>
                                    <a:pt x="417" y="67"/>
                                  </a:lnTo>
                                  <a:lnTo>
                                    <a:pt x="419" y="64"/>
                                  </a:lnTo>
                                  <a:lnTo>
                                    <a:pt x="420" y="60"/>
                                  </a:lnTo>
                                  <a:lnTo>
                                    <a:pt x="424" y="57"/>
                                  </a:lnTo>
                                  <a:lnTo>
                                    <a:pt x="429" y="50"/>
                                  </a:lnTo>
                                  <a:lnTo>
                                    <a:pt x="437" y="45"/>
                                  </a:lnTo>
                                  <a:lnTo>
                                    <a:pt x="446" y="42"/>
                                  </a:lnTo>
                                  <a:lnTo>
                                    <a:pt x="454" y="40"/>
                                  </a:lnTo>
                                  <a:lnTo>
                                    <a:pt x="461" y="38"/>
                                  </a:lnTo>
                                  <a:lnTo>
                                    <a:pt x="469" y="38"/>
                                  </a:lnTo>
                                  <a:lnTo>
                                    <a:pt x="476" y="38"/>
                                  </a:lnTo>
                                  <a:lnTo>
                                    <a:pt x="483" y="40"/>
                                  </a:lnTo>
                                  <a:lnTo>
                                    <a:pt x="491" y="43"/>
                                  </a:lnTo>
                                  <a:lnTo>
                                    <a:pt x="496" y="47"/>
                                  </a:lnTo>
                                  <a:lnTo>
                                    <a:pt x="503" y="50"/>
                                  </a:lnTo>
                                  <a:lnTo>
                                    <a:pt x="515" y="45"/>
                                  </a:lnTo>
                                  <a:lnTo>
                                    <a:pt x="527" y="40"/>
                                  </a:lnTo>
                                  <a:lnTo>
                                    <a:pt x="540" y="37"/>
                                  </a:lnTo>
                                  <a:lnTo>
                                    <a:pt x="552" y="35"/>
                                  </a:lnTo>
                                  <a:lnTo>
                                    <a:pt x="566" y="33"/>
                                  </a:lnTo>
                                  <a:lnTo>
                                    <a:pt x="579" y="33"/>
                                  </a:lnTo>
                                  <a:lnTo>
                                    <a:pt x="593" y="35"/>
                                  </a:lnTo>
                                  <a:lnTo>
                                    <a:pt x="606" y="38"/>
                                  </a:lnTo>
                                  <a:lnTo>
                                    <a:pt x="606" y="38"/>
                                  </a:lnTo>
                                  <a:lnTo>
                                    <a:pt x="609" y="33"/>
                                  </a:lnTo>
                                  <a:lnTo>
                                    <a:pt x="613" y="28"/>
                                  </a:lnTo>
                                  <a:lnTo>
                                    <a:pt x="616" y="23"/>
                                  </a:lnTo>
                                  <a:lnTo>
                                    <a:pt x="621" y="20"/>
                                  </a:lnTo>
                                  <a:lnTo>
                                    <a:pt x="626" y="15"/>
                                  </a:lnTo>
                                  <a:lnTo>
                                    <a:pt x="631" y="11"/>
                                  </a:lnTo>
                                  <a:lnTo>
                                    <a:pt x="636" y="8"/>
                                  </a:lnTo>
                                  <a:lnTo>
                                    <a:pt x="643" y="6"/>
                                  </a:lnTo>
                                  <a:lnTo>
                                    <a:pt x="650" y="5"/>
                                  </a:lnTo>
                                  <a:lnTo>
                                    <a:pt x="655" y="3"/>
                                  </a:lnTo>
                                  <a:lnTo>
                                    <a:pt x="662" y="1"/>
                                  </a:lnTo>
                                  <a:lnTo>
                                    <a:pt x="669" y="0"/>
                                  </a:lnTo>
                                  <a:lnTo>
                                    <a:pt x="677" y="0"/>
                                  </a:lnTo>
                                  <a:lnTo>
                                    <a:pt x="684" y="1"/>
                                  </a:lnTo>
                                  <a:lnTo>
                                    <a:pt x="690" y="1"/>
                                  </a:lnTo>
                                  <a:lnTo>
                                    <a:pt x="697" y="3"/>
                                  </a:lnTo>
                                  <a:lnTo>
                                    <a:pt x="706" y="5"/>
                                  </a:lnTo>
                                  <a:lnTo>
                                    <a:pt x="714" y="8"/>
                                  </a:lnTo>
                                  <a:lnTo>
                                    <a:pt x="721" y="13"/>
                                  </a:lnTo>
                                  <a:lnTo>
                                    <a:pt x="728" y="17"/>
                                  </a:lnTo>
                                  <a:lnTo>
                                    <a:pt x="734" y="22"/>
                                  </a:lnTo>
                                  <a:lnTo>
                                    <a:pt x="739" y="28"/>
                                  </a:lnTo>
                                  <a:lnTo>
                                    <a:pt x="743" y="33"/>
                                  </a:lnTo>
                                  <a:lnTo>
                                    <a:pt x="746" y="40"/>
                                  </a:lnTo>
                                  <a:lnTo>
                                    <a:pt x="756" y="38"/>
                                  </a:lnTo>
                                  <a:lnTo>
                                    <a:pt x="765" y="38"/>
                                  </a:lnTo>
                                  <a:lnTo>
                                    <a:pt x="775" y="38"/>
                                  </a:lnTo>
                                  <a:lnTo>
                                    <a:pt x="783" y="40"/>
                                  </a:lnTo>
                                  <a:lnTo>
                                    <a:pt x="792" y="42"/>
                                  </a:lnTo>
                                  <a:lnTo>
                                    <a:pt x="800" y="43"/>
                                  </a:lnTo>
                                  <a:lnTo>
                                    <a:pt x="809" y="47"/>
                                  </a:lnTo>
                                  <a:lnTo>
                                    <a:pt x="817" y="50"/>
                                  </a:lnTo>
                                  <a:lnTo>
                                    <a:pt x="824" y="54"/>
                                  </a:lnTo>
                                  <a:lnTo>
                                    <a:pt x="831" y="59"/>
                                  </a:lnTo>
                                  <a:lnTo>
                                    <a:pt x="837" y="64"/>
                                  </a:lnTo>
                                  <a:lnTo>
                                    <a:pt x="842" y="69"/>
                                  </a:lnTo>
                                  <a:lnTo>
                                    <a:pt x="847" y="75"/>
                                  </a:lnTo>
                                  <a:lnTo>
                                    <a:pt x="851" y="82"/>
                                  </a:lnTo>
                                  <a:lnTo>
                                    <a:pt x="854" y="89"/>
                                  </a:lnTo>
                                  <a:lnTo>
                                    <a:pt x="858" y="96"/>
                                  </a:lnTo>
                                  <a:lnTo>
                                    <a:pt x="859" y="101"/>
                                  </a:lnTo>
                                  <a:lnTo>
                                    <a:pt x="859" y="107"/>
                                  </a:lnTo>
                                  <a:lnTo>
                                    <a:pt x="859" y="113"/>
                                  </a:lnTo>
                                  <a:lnTo>
                                    <a:pt x="859" y="118"/>
                                  </a:lnTo>
                                  <a:lnTo>
                                    <a:pt x="858" y="123"/>
                                  </a:lnTo>
                                  <a:lnTo>
                                    <a:pt x="856" y="128"/>
                                  </a:lnTo>
                                  <a:lnTo>
                                    <a:pt x="854" y="133"/>
                                  </a:lnTo>
                                  <a:lnTo>
                                    <a:pt x="853" y="138"/>
                                  </a:lnTo>
                                  <a:lnTo>
                                    <a:pt x="859" y="138"/>
                                  </a:lnTo>
                                  <a:lnTo>
                                    <a:pt x="864" y="139"/>
                                  </a:lnTo>
                                  <a:lnTo>
                                    <a:pt x="869" y="139"/>
                                  </a:lnTo>
                                  <a:lnTo>
                                    <a:pt x="874" y="141"/>
                                  </a:lnTo>
                                  <a:lnTo>
                                    <a:pt x="885" y="146"/>
                                  </a:lnTo>
                                  <a:lnTo>
                                    <a:pt x="893" y="151"/>
                                  </a:lnTo>
                                  <a:lnTo>
                                    <a:pt x="900" y="158"/>
                                  </a:lnTo>
                                  <a:lnTo>
                                    <a:pt x="902" y="161"/>
                                  </a:lnTo>
                                  <a:lnTo>
                                    <a:pt x="905" y="165"/>
                                  </a:lnTo>
                                  <a:lnTo>
                                    <a:pt x="907" y="168"/>
                                  </a:lnTo>
                                  <a:lnTo>
                                    <a:pt x="907" y="173"/>
                                  </a:lnTo>
                                  <a:lnTo>
                                    <a:pt x="908" y="177"/>
                                  </a:lnTo>
                                  <a:lnTo>
                                    <a:pt x="908" y="182"/>
                                  </a:lnTo>
                                  <a:lnTo>
                                    <a:pt x="908" y="187"/>
                                  </a:lnTo>
                                  <a:lnTo>
                                    <a:pt x="907" y="193"/>
                                  </a:lnTo>
                                  <a:lnTo>
                                    <a:pt x="905" y="198"/>
                                  </a:lnTo>
                                  <a:lnTo>
                                    <a:pt x="902" y="203"/>
                                  </a:lnTo>
                                  <a:lnTo>
                                    <a:pt x="896" y="209"/>
                                  </a:lnTo>
                                  <a:lnTo>
                                    <a:pt x="893" y="212"/>
                                  </a:lnTo>
                                  <a:lnTo>
                                    <a:pt x="888" y="215"/>
                                  </a:lnTo>
                                  <a:lnTo>
                                    <a:pt x="881" y="219"/>
                                  </a:lnTo>
                                  <a:lnTo>
                                    <a:pt x="883" y="229"/>
                                  </a:lnTo>
                                  <a:lnTo>
                                    <a:pt x="883" y="237"/>
                                  </a:lnTo>
                                  <a:lnTo>
                                    <a:pt x="883" y="247"/>
                                  </a:lnTo>
                                  <a:lnTo>
                                    <a:pt x="880" y="256"/>
                                  </a:lnTo>
                                  <a:lnTo>
                                    <a:pt x="878" y="264"/>
                                  </a:lnTo>
                                  <a:lnTo>
                                    <a:pt x="873" y="272"/>
                                  </a:lnTo>
                                  <a:lnTo>
                                    <a:pt x="868" y="279"/>
                                  </a:lnTo>
                                  <a:lnTo>
                                    <a:pt x="861" y="288"/>
                                  </a:lnTo>
                                  <a:lnTo>
                                    <a:pt x="854" y="294"/>
                                  </a:lnTo>
                                  <a:lnTo>
                                    <a:pt x="847" y="301"/>
                                  </a:lnTo>
                                  <a:lnTo>
                                    <a:pt x="837" y="306"/>
                                  </a:lnTo>
                                  <a:lnTo>
                                    <a:pt x="829" y="311"/>
                                  </a:lnTo>
                                  <a:lnTo>
                                    <a:pt x="819" y="316"/>
                                  </a:lnTo>
                                  <a:lnTo>
                                    <a:pt x="809" y="320"/>
                                  </a:lnTo>
                                  <a:lnTo>
                                    <a:pt x="797" y="323"/>
                                  </a:lnTo>
                                  <a:lnTo>
                                    <a:pt x="785" y="325"/>
                                  </a:lnTo>
                                  <a:lnTo>
                                    <a:pt x="777" y="326"/>
                                  </a:lnTo>
                                  <a:lnTo>
                                    <a:pt x="766" y="326"/>
                                  </a:lnTo>
                                  <a:lnTo>
                                    <a:pt x="756" y="326"/>
                                  </a:lnTo>
                                  <a:lnTo>
                                    <a:pt x="746" y="325"/>
                                  </a:lnTo>
                                  <a:lnTo>
                                    <a:pt x="743" y="328"/>
                                  </a:lnTo>
                                  <a:lnTo>
                                    <a:pt x="738" y="331"/>
                                  </a:lnTo>
                                  <a:lnTo>
                                    <a:pt x="729" y="338"/>
                                  </a:lnTo>
                                  <a:lnTo>
                                    <a:pt x="724" y="340"/>
                                  </a:lnTo>
                                  <a:lnTo>
                                    <a:pt x="719" y="342"/>
                                  </a:lnTo>
                                  <a:lnTo>
                                    <a:pt x="714" y="343"/>
                                  </a:lnTo>
                                  <a:lnTo>
                                    <a:pt x="707" y="345"/>
                                  </a:lnTo>
                                  <a:lnTo>
                                    <a:pt x="702" y="345"/>
                                  </a:lnTo>
                                  <a:lnTo>
                                    <a:pt x="697" y="345"/>
                                  </a:lnTo>
                                  <a:lnTo>
                                    <a:pt x="690" y="345"/>
                                  </a:lnTo>
                                  <a:lnTo>
                                    <a:pt x="685" y="345"/>
                                  </a:lnTo>
                                  <a:lnTo>
                                    <a:pt x="680" y="343"/>
                                  </a:lnTo>
                                  <a:lnTo>
                                    <a:pt x="674" y="342"/>
                                  </a:lnTo>
                                  <a:lnTo>
                                    <a:pt x="669" y="340"/>
                                  </a:lnTo>
                                  <a:lnTo>
                                    <a:pt x="663" y="336"/>
                                  </a:lnTo>
                                  <a:lnTo>
                                    <a:pt x="657" y="333"/>
                                  </a:lnTo>
                                  <a:lnTo>
                                    <a:pt x="652" y="328"/>
                                  </a:lnTo>
                                  <a:lnTo>
                                    <a:pt x="647" y="323"/>
                                  </a:lnTo>
                                  <a:lnTo>
                                    <a:pt x="643" y="318"/>
                                  </a:lnTo>
                                  <a:lnTo>
                                    <a:pt x="640" y="325"/>
                                  </a:lnTo>
                                  <a:lnTo>
                                    <a:pt x="635" y="330"/>
                                  </a:lnTo>
                                  <a:lnTo>
                                    <a:pt x="631" y="335"/>
                                  </a:lnTo>
                                  <a:lnTo>
                                    <a:pt x="625" y="340"/>
                                  </a:lnTo>
                                  <a:lnTo>
                                    <a:pt x="620" y="345"/>
                                  </a:lnTo>
                                  <a:lnTo>
                                    <a:pt x="613" y="348"/>
                                  </a:lnTo>
                                  <a:lnTo>
                                    <a:pt x="606" y="352"/>
                                  </a:lnTo>
                                  <a:lnTo>
                                    <a:pt x="599" y="355"/>
                                  </a:lnTo>
                                  <a:lnTo>
                                    <a:pt x="591" y="357"/>
                                  </a:lnTo>
                                  <a:lnTo>
                                    <a:pt x="582" y="358"/>
                                  </a:lnTo>
                                  <a:lnTo>
                                    <a:pt x="576" y="358"/>
                                  </a:lnTo>
                                  <a:lnTo>
                                    <a:pt x="567" y="360"/>
                                  </a:lnTo>
                                  <a:lnTo>
                                    <a:pt x="559" y="360"/>
                                  </a:lnTo>
                                  <a:lnTo>
                                    <a:pt x="550" y="358"/>
                                  </a:lnTo>
                                  <a:lnTo>
                                    <a:pt x="542" y="357"/>
                                  </a:lnTo>
                                  <a:lnTo>
                                    <a:pt x="533" y="355"/>
                                  </a:lnTo>
                                  <a:lnTo>
                                    <a:pt x="523" y="352"/>
                                  </a:lnTo>
                                  <a:lnTo>
                                    <a:pt x="515" y="347"/>
                                  </a:lnTo>
                                  <a:lnTo>
                                    <a:pt x="506" y="342"/>
                                  </a:lnTo>
                                  <a:lnTo>
                                    <a:pt x="500" y="336"/>
                                  </a:lnTo>
                                  <a:lnTo>
                                    <a:pt x="493" y="330"/>
                                  </a:lnTo>
                                  <a:lnTo>
                                    <a:pt x="488" y="323"/>
                                  </a:lnTo>
                                  <a:lnTo>
                                    <a:pt x="484" y="316"/>
                                  </a:lnTo>
                                  <a:lnTo>
                                    <a:pt x="481" y="308"/>
                                  </a:lnTo>
                                  <a:lnTo>
                                    <a:pt x="481" y="316"/>
                                  </a:lnTo>
                                  <a:lnTo>
                                    <a:pt x="479" y="325"/>
                                  </a:lnTo>
                                  <a:lnTo>
                                    <a:pt x="476" y="335"/>
                                  </a:lnTo>
                                  <a:lnTo>
                                    <a:pt x="473" y="343"/>
                                  </a:lnTo>
                                  <a:lnTo>
                                    <a:pt x="468" y="352"/>
                                  </a:lnTo>
                                  <a:lnTo>
                                    <a:pt x="463" y="358"/>
                                  </a:lnTo>
                                  <a:lnTo>
                                    <a:pt x="456" y="367"/>
                                  </a:lnTo>
                                  <a:lnTo>
                                    <a:pt x="447" y="374"/>
                                  </a:lnTo>
                                  <a:lnTo>
                                    <a:pt x="437" y="380"/>
                                  </a:lnTo>
                                  <a:lnTo>
                                    <a:pt x="425" y="385"/>
                                  </a:lnTo>
                                  <a:lnTo>
                                    <a:pt x="414" y="390"/>
                                  </a:lnTo>
                                  <a:lnTo>
                                    <a:pt x="402" y="394"/>
                                  </a:lnTo>
                                  <a:lnTo>
                                    <a:pt x="390" y="397"/>
                                  </a:lnTo>
                                  <a:lnTo>
                                    <a:pt x="378" y="399"/>
                                  </a:lnTo>
                                  <a:lnTo>
                                    <a:pt x="365" y="399"/>
                                  </a:lnTo>
                                  <a:lnTo>
                                    <a:pt x="353" y="399"/>
                                  </a:lnTo>
                                  <a:lnTo>
                                    <a:pt x="339" y="399"/>
                                  </a:lnTo>
                                  <a:lnTo>
                                    <a:pt x="327" y="395"/>
                                  </a:lnTo>
                                  <a:lnTo>
                                    <a:pt x="316" y="394"/>
                                  </a:lnTo>
                                  <a:lnTo>
                                    <a:pt x="304" y="389"/>
                                  </a:lnTo>
                                  <a:lnTo>
                                    <a:pt x="292" y="385"/>
                                  </a:lnTo>
                                  <a:lnTo>
                                    <a:pt x="282" y="379"/>
                                  </a:lnTo>
                                  <a:lnTo>
                                    <a:pt x="272" y="372"/>
                                  </a:lnTo>
                                  <a:lnTo>
                                    <a:pt x="262" y="365"/>
                                  </a:lnTo>
                                  <a:lnTo>
                                    <a:pt x="257" y="360"/>
                                  </a:lnTo>
                                  <a:lnTo>
                                    <a:pt x="250" y="363"/>
                                  </a:lnTo>
                                  <a:lnTo>
                                    <a:pt x="243" y="367"/>
                                  </a:lnTo>
                                  <a:lnTo>
                                    <a:pt x="235" y="368"/>
                                  </a:lnTo>
                                  <a:lnTo>
                                    <a:pt x="226" y="368"/>
                                  </a:lnTo>
                                  <a:lnTo>
                                    <a:pt x="218" y="368"/>
                                  </a:lnTo>
                                  <a:lnTo>
                                    <a:pt x="209" y="367"/>
                                  </a:lnTo>
                                  <a:lnTo>
                                    <a:pt x="203" y="363"/>
                                  </a:lnTo>
                                  <a:lnTo>
                                    <a:pt x="196" y="358"/>
                                  </a:lnTo>
                                  <a:lnTo>
                                    <a:pt x="192" y="355"/>
                                  </a:lnTo>
                                  <a:lnTo>
                                    <a:pt x="191" y="353"/>
                                  </a:lnTo>
                                  <a:lnTo>
                                    <a:pt x="189" y="350"/>
                                  </a:lnTo>
                                  <a:lnTo>
                                    <a:pt x="187" y="347"/>
                                  </a:lnTo>
                                  <a:lnTo>
                                    <a:pt x="184" y="342"/>
                                  </a:lnTo>
                                  <a:lnTo>
                                    <a:pt x="184" y="335"/>
                                  </a:lnTo>
                                  <a:lnTo>
                                    <a:pt x="176" y="338"/>
                                  </a:lnTo>
                                  <a:lnTo>
                                    <a:pt x="167" y="340"/>
                                  </a:lnTo>
                                  <a:lnTo>
                                    <a:pt x="157" y="340"/>
                                  </a:lnTo>
                                  <a:lnTo>
                                    <a:pt x="149" y="342"/>
                                  </a:lnTo>
                                  <a:lnTo>
                                    <a:pt x="140" y="342"/>
                                  </a:lnTo>
                                  <a:lnTo>
                                    <a:pt x="132" y="342"/>
                                  </a:lnTo>
                                  <a:lnTo>
                                    <a:pt x="123" y="340"/>
                                  </a:lnTo>
                                  <a:lnTo>
                                    <a:pt x="115" y="338"/>
                                  </a:lnTo>
                                  <a:lnTo>
                                    <a:pt x="106" y="336"/>
                                  </a:lnTo>
                                  <a:lnTo>
                                    <a:pt x="98" y="333"/>
                                  </a:lnTo>
                                  <a:lnTo>
                                    <a:pt x="89" y="330"/>
                                  </a:lnTo>
                                  <a:lnTo>
                                    <a:pt x="83" y="326"/>
                                  </a:lnTo>
                                  <a:lnTo>
                                    <a:pt x="76" y="321"/>
                                  </a:lnTo>
                                  <a:lnTo>
                                    <a:pt x="69" y="316"/>
                                  </a:lnTo>
                                  <a:lnTo>
                                    <a:pt x="64" y="311"/>
                                  </a:lnTo>
                                  <a:lnTo>
                                    <a:pt x="59" y="304"/>
                                  </a:lnTo>
                                  <a:lnTo>
                                    <a:pt x="51" y="303"/>
                                  </a:lnTo>
                                  <a:lnTo>
                                    <a:pt x="44" y="301"/>
                                  </a:lnTo>
                                  <a:lnTo>
                                    <a:pt x="37" y="298"/>
                                  </a:lnTo>
                                  <a:lnTo>
                                    <a:pt x="30" y="294"/>
                                  </a:lnTo>
                                  <a:lnTo>
                                    <a:pt x="25" y="291"/>
                                  </a:lnTo>
                                  <a:lnTo>
                                    <a:pt x="20" y="286"/>
                                  </a:lnTo>
                                  <a:lnTo>
                                    <a:pt x="15" y="283"/>
                                  </a:lnTo>
                                  <a:lnTo>
                                    <a:pt x="10" y="278"/>
                                  </a:lnTo>
                                  <a:lnTo>
                                    <a:pt x="7" y="272"/>
                                  </a:lnTo>
                                  <a:lnTo>
                                    <a:pt x="5" y="266"/>
                                  </a:lnTo>
                                  <a:lnTo>
                                    <a:pt x="2" y="261"/>
                                  </a:lnTo>
                                  <a:lnTo>
                                    <a:pt x="0" y="256"/>
                                  </a:lnTo>
                                  <a:lnTo>
                                    <a:pt x="0" y="249"/>
                                  </a:lnTo>
                                  <a:lnTo>
                                    <a:pt x="0" y="242"/>
                                  </a:lnTo>
                                  <a:lnTo>
                                    <a:pt x="0" y="237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5" y="222"/>
                                  </a:lnTo>
                                  <a:lnTo>
                                    <a:pt x="10" y="215"/>
                                  </a:lnTo>
                                  <a:lnTo>
                                    <a:pt x="17" y="209"/>
                                  </a:lnTo>
                                  <a:lnTo>
                                    <a:pt x="24" y="202"/>
                                  </a:lnTo>
                                  <a:lnTo>
                                    <a:pt x="32" y="197"/>
                                  </a:lnTo>
                                  <a:lnTo>
                                    <a:pt x="40" y="193"/>
                                  </a:lnTo>
                                  <a:lnTo>
                                    <a:pt x="51" y="188"/>
                                  </a:lnTo>
                                  <a:lnTo>
                                    <a:pt x="61" y="187"/>
                                  </a:lnTo>
                                  <a:lnTo>
                                    <a:pt x="61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7" name="Freeform 255"/>
                          <wps:cNvSpPr>
                            <a:spLocks/>
                          </wps:cNvSpPr>
                          <wps:spPr bwMode="auto">
                            <a:xfrm>
                              <a:off x="6262" y="4134"/>
                              <a:ext cx="908" cy="399"/>
                            </a:xfrm>
                            <a:custGeom>
                              <a:avLst/>
                              <a:gdLst>
                                <a:gd name="T0" fmla="*/ 81 w 908"/>
                                <a:gd name="T1" fmla="*/ 150 h 399"/>
                                <a:gd name="T2" fmla="*/ 127 w 908"/>
                                <a:gd name="T3" fmla="*/ 118 h 399"/>
                                <a:gd name="T4" fmla="*/ 187 w 908"/>
                                <a:gd name="T5" fmla="*/ 106 h 399"/>
                                <a:gd name="T6" fmla="*/ 248 w 908"/>
                                <a:gd name="T7" fmla="*/ 116 h 399"/>
                                <a:gd name="T8" fmla="*/ 275 w 908"/>
                                <a:gd name="T9" fmla="*/ 94 h 399"/>
                                <a:gd name="T10" fmla="*/ 309 w 908"/>
                                <a:gd name="T11" fmla="*/ 74 h 399"/>
                                <a:gd name="T12" fmla="*/ 351 w 908"/>
                                <a:gd name="T13" fmla="*/ 69 h 399"/>
                                <a:gd name="T14" fmla="*/ 392 w 908"/>
                                <a:gd name="T15" fmla="*/ 77 h 399"/>
                                <a:gd name="T16" fmla="*/ 419 w 908"/>
                                <a:gd name="T17" fmla="*/ 96 h 399"/>
                                <a:gd name="T18" fmla="*/ 415 w 908"/>
                                <a:gd name="T19" fmla="*/ 75 h 399"/>
                                <a:gd name="T20" fmla="*/ 424 w 908"/>
                                <a:gd name="T21" fmla="*/ 57 h 399"/>
                                <a:gd name="T22" fmla="*/ 461 w 908"/>
                                <a:gd name="T23" fmla="*/ 38 h 399"/>
                                <a:gd name="T24" fmla="*/ 496 w 908"/>
                                <a:gd name="T25" fmla="*/ 47 h 399"/>
                                <a:gd name="T26" fmla="*/ 552 w 908"/>
                                <a:gd name="T27" fmla="*/ 35 h 399"/>
                                <a:gd name="T28" fmla="*/ 606 w 908"/>
                                <a:gd name="T29" fmla="*/ 38 h 399"/>
                                <a:gd name="T30" fmla="*/ 626 w 908"/>
                                <a:gd name="T31" fmla="*/ 15 h 399"/>
                                <a:gd name="T32" fmla="*/ 655 w 908"/>
                                <a:gd name="T33" fmla="*/ 3 h 399"/>
                                <a:gd name="T34" fmla="*/ 690 w 908"/>
                                <a:gd name="T35" fmla="*/ 1 h 399"/>
                                <a:gd name="T36" fmla="*/ 728 w 908"/>
                                <a:gd name="T37" fmla="*/ 17 h 399"/>
                                <a:gd name="T38" fmla="*/ 756 w 908"/>
                                <a:gd name="T39" fmla="*/ 38 h 399"/>
                                <a:gd name="T40" fmla="*/ 800 w 908"/>
                                <a:gd name="T41" fmla="*/ 43 h 399"/>
                                <a:gd name="T42" fmla="*/ 837 w 908"/>
                                <a:gd name="T43" fmla="*/ 64 h 399"/>
                                <a:gd name="T44" fmla="*/ 858 w 908"/>
                                <a:gd name="T45" fmla="*/ 96 h 399"/>
                                <a:gd name="T46" fmla="*/ 858 w 908"/>
                                <a:gd name="T47" fmla="*/ 123 h 399"/>
                                <a:gd name="T48" fmla="*/ 864 w 908"/>
                                <a:gd name="T49" fmla="*/ 139 h 399"/>
                                <a:gd name="T50" fmla="*/ 900 w 908"/>
                                <a:gd name="T51" fmla="*/ 158 h 399"/>
                                <a:gd name="T52" fmla="*/ 908 w 908"/>
                                <a:gd name="T53" fmla="*/ 177 h 399"/>
                                <a:gd name="T54" fmla="*/ 902 w 908"/>
                                <a:gd name="T55" fmla="*/ 203 h 399"/>
                                <a:gd name="T56" fmla="*/ 883 w 908"/>
                                <a:gd name="T57" fmla="*/ 229 h 399"/>
                                <a:gd name="T58" fmla="*/ 873 w 908"/>
                                <a:gd name="T59" fmla="*/ 272 h 399"/>
                                <a:gd name="T60" fmla="*/ 837 w 908"/>
                                <a:gd name="T61" fmla="*/ 306 h 399"/>
                                <a:gd name="T62" fmla="*/ 785 w 908"/>
                                <a:gd name="T63" fmla="*/ 325 h 399"/>
                                <a:gd name="T64" fmla="*/ 743 w 908"/>
                                <a:gd name="T65" fmla="*/ 328 h 399"/>
                                <a:gd name="T66" fmla="*/ 714 w 908"/>
                                <a:gd name="T67" fmla="*/ 343 h 399"/>
                                <a:gd name="T68" fmla="*/ 685 w 908"/>
                                <a:gd name="T69" fmla="*/ 345 h 399"/>
                                <a:gd name="T70" fmla="*/ 657 w 908"/>
                                <a:gd name="T71" fmla="*/ 333 h 399"/>
                                <a:gd name="T72" fmla="*/ 635 w 908"/>
                                <a:gd name="T73" fmla="*/ 330 h 399"/>
                                <a:gd name="T74" fmla="*/ 606 w 908"/>
                                <a:gd name="T75" fmla="*/ 352 h 399"/>
                                <a:gd name="T76" fmla="*/ 567 w 908"/>
                                <a:gd name="T77" fmla="*/ 360 h 399"/>
                                <a:gd name="T78" fmla="*/ 523 w 908"/>
                                <a:gd name="T79" fmla="*/ 352 h 399"/>
                                <a:gd name="T80" fmla="*/ 488 w 908"/>
                                <a:gd name="T81" fmla="*/ 323 h 399"/>
                                <a:gd name="T82" fmla="*/ 476 w 908"/>
                                <a:gd name="T83" fmla="*/ 335 h 399"/>
                                <a:gd name="T84" fmla="*/ 447 w 908"/>
                                <a:gd name="T85" fmla="*/ 374 h 399"/>
                                <a:gd name="T86" fmla="*/ 390 w 908"/>
                                <a:gd name="T87" fmla="*/ 397 h 399"/>
                                <a:gd name="T88" fmla="*/ 327 w 908"/>
                                <a:gd name="T89" fmla="*/ 395 h 399"/>
                                <a:gd name="T90" fmla="*/ 272 w 908"/>
                                <a:gd name="T91" fmla="*/ 372 h 399"/>
                                <a:gd name="T92" fmla="*/ 235 w 908"/>
                                <a:gd name="T93" fmla="*/ 368 h 399"/>
                                <a:gd name="T94" fmla="*/ 196 w 908"/>
                                <a:gd name="T95" fmla="*/ 358 h 399"/>
                                <a:gd name="T96" fmla="*/ 184 w 908"/>
                                <a:gd name="T97" fmla="*/ 342 h 399"/>
                                <a:gd name="T98" fmla="*/ 149 w 908"/>
                                <a:gd name="T99" fmla="*/ 342 h 399"/>
                                <a:gd name="T100" fmla="*/ 106 w 908"/>
                                <a:gd name="T101" fmla="*/ 336 h 399"/>
                                <a:gd name="T102" fmla="*/ 69 w 908"/>
                                <a:gd name="T103" fmla="*/ 316 h 399"/>
                                <a:gd name="T104" fmla="*/ 37 w 908"/>
                                <a:gd name="T105" fmla="*/ 298 h 399"/>
                                <a:gd name="T106" fmla="*/ 10 w 908"/>
                                <a:gd name="T107" fmla="*/ 278 h 399"/>
                                <a:gd name="T108" fmla="*/ 0 w 908"/>
                                <a:gd name="T109" fmla="*/ 249 h 399"/>
                                <a:gd name="T110" fmla="*/ 10 w 908"/>
                                <a:gd name="T111" fmla="*/ 215 h 399"/>
                                <a:gd name="T112" fmla="*/ 51 w 908"/>
                                <a:gd name="T113" fmla="*/ 188 h 3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908" h="399">
                                  <a:moveTo>
                                    <a:pt x="61" y="187"/>
                                  </a:moveTo>
                                  <a:lnTo>
                                    <a:pt x="64" y="177"/>
                                  </a:lnTo>
                                  <a:lnTo>
                                    <a:pt x="69" y="166"/>
                                  </a:lnTo>
                                  <a:lnTo>
                                    <a:pt x="74" y="158"/>
                                  </a:lnTo>
                                  <a:lnTo>
                                    <a:pt x="81" y="150"/>
                                  </a:lnTo>
                                  <a:lnTo>
                                    <a:pt x="88" y="141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6" y="128"/>
                                  </a:lnTo>
                                  <a:lnTo>
                                    <a:pt x="116" y="123"/>
                                  </a:lnTo>
                                  <a:lnTo>
                                    <a:pt x="127" y="118"/>
                                  </a:lnTo>
                                  <a:lnTo>
                                    <a:pt x="138" y="113"/>
                                  </a:lnTo>
                                  <a:lnTo>
                                    <a:pt x="150" y="109"/>
                                  </a:lnTo>
                                  <a:lnTo>
                                    <a:pt x="162" y="107"/>
                                  </a:lnTo>
                                  <a:lnTo>
                                    <a:pt x="176" y="106"/>
                                  </a:lnTo>
                                  <a:lnTo>
                                    <a:pt x="187" y="106"/>
                                  </a:lnTo>
                                  <a:lnTo>
                                    <a:pt x="201" y="106"/>
                                  </a:lnTo>
                                  <a:lnTo>
                                    <a:pt x="214" y="107"/>
                                  </a:lnTo>
                                  <a:lnTo>
                                    <a:pt x="226" y="109"/>
                                  </a:lnTo>
                                  <a:lnTo>
                                    <a:pt x="236" y="113"/>
                                  </a:lnTo>
                                  <a:lnTo>
                                    <a:pt x="248" y="116"/>
                                  </a:lnTo>
                                  <a:lnTo>
                                    <a:pt x="258" y="119"/>
                                  </a:lnTo>
                                  <a:lnTo>
                                    <a:pt x="262" y="113"/>
                                  </a:lnTo>
                                  <a:lnTo>
                                    <a:pt x="265" y="106"/>
                                  </a:lnTo>
                                  <a:lnTo>
                                    <a:pt x="270" y="101"/>
                                  </a:lnTo>
                                  <a:lnTo>
                                    <a:pt x="275" y="94"/>
                                  </a:lnTo>
                                  <a:lnTo>
                                    <a:pt x="280" y="89"/>
                                  </a:lnTo>
                                  <a:lnTo>
                                    <a:pt x="287" y="86"/>
                                  </a:lnTo>
                                  <a:lnTo>
                                    <a:pt x="294" y="81"/>
                                  </a:lnTo>
                                  <a:lnTo>
                                    <a:pt x="300" y="77"/>
                                  </a:lnTo>
                                  <a:lnTo>
                                    <a:pt x="309" y="74"/>
                                  </a:lnTo>
                                  <a:lnTo>
                                    <a:pt x="317" y="72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34" y="69"/>
                                  </a:lnTo>
                                  <a:lnTo>
                                    <a:pt x="343" y="69"/>
                                  </a:lnTo>
                                  <a:lnTo>
                                    <a:pt x="351" y="69"/>
                                  </a:lnTo>
                                  <a:lnTo>
                                    <a:pt x="361" y="69"/>
                                  </a:lnTo>
                                  <a:lnTo>
                                    <a:pt x="370" y="70"/>
                                  </a:lnTo>
                                  <a:lnTo>
                                    <a:pt x="376" y="72"/>
                                  </a:lnTo>
                                  <a:lnTo>
                                    <a:pt x="385" y="74"/>
                                  </a:lnTo>
                                  <a:lnTo>
                                    <a:pt x="392" y="77"/>
                                  </a:lnTo>
                                  <a:lnTo>
                                    <a:pt x="397" y="79"/>
                                  </a:lnTo>
                                  <a:lnTo>
                                    <a:pt x="403" y="82"/>
                                  </a:lnTo>
                                  <a:lnTo>
                                    <a:pt x="409" y="87"/>
                                  </a:lnTo>
                                  <a:lnTo>
                                    <a:pt x="414" y="91"/>
                                  </a:lnTo>
                                  <a:lnTo>
                                    <a:pt x="419" y="96"/>
                                  </a:lnTo>
                                  <a:lnTo>
                                    <a:pt x="417" y="92"/>
                                  </a:lnTo>
                                  <a:lnTo>
                                    <a:pt x="415" y="87"/>
                                  </a:lnTo>
                                  <a:lnTo>
                                    <a:pt x="415" y="84"/>
                                  </a:lnTo>
                                  <a:lnTo>
                                    <a:pt x="414" y="79"/>
                                  </a:lnTo>
                                  <a:lnTo>
                                    <a:pt x="415" y="75"/>
                                  </a:lnTo>
                                  <a:lnTo>
                                    <a:pt x="415" y="72"/>
                                  </a:lnTo>
                                  <a:lnTo>
                                    <a:pt x="417" y="67"/>
                                  </a:lnTo>
                                  <a:lnTo>
                                    <a:pt x="419" y="64"/>
                                  </a:lnTo>
                                  <a:lnTo>
                                    <a:pt x="420" y="60"/>
                                  </a:lnTo>
                                  <a:lnTo>
                                    <a:pt x="424" y="57"/>
                                  </a:lnTo>
                                  <a:lnTo>
                                    <a:pt x="429" y="50"/>
                                  </a:lnTo>
                                  <a:lnTo>
                                    <a:pt x="437" y="45"/>
                                  </a:lnTo>
                                  <a:lnTo>
                                    <a:pt x="446" y="42"/>
                                  </a:lnTo>
                                  <a:lnTo>
                                    <a:pt x="454" y="40"/>
                                  </a:lnTo>
                                  <a:lnTo>
                                    <a:pt x="461" y="38"/>
                                  </a:lnTo>
                                  <a:lnTo>
                                    <a:pt x="469" y="38"/>
                                  </a:lnTo>
                                  <a:lnTo>
                                    <a:pt x="476" y="38"/>
                                  </a:lnTo>
                                  <a:lnTo>
                                    <a:pt x="483" y="40"/>
                                  </a:lnTo>
                                  <a:lnTo>
                                    <a:pt x="491" y="43"/>
                                  </a:lnTo>
                                  <a:lnTo>
                                    <a:pt x="496" y="47"/>
                                  </a:lnTo>
                                  <a:lnTo>
                                    <a:pt x="503" y="50"/>
                                  </a:lnTo>
                                  <a:lnTo>
                                    <a:pt x="515" y="45"/>
                                  </a:lnTo>
                                  <a:lnTo>
                                    <a:pt x="527" y="40"/>
                                  </a:lnTo>
                                  <a:lnTo>
                                    <a:pt x="540" y="37"/>
                                  </a:lnTo>
                                  <a:lnTo>
                                    <a:pt x="552" y="35"/>
                                  </a:lnTo>
                                  <a:lnTo>
                                    <a:pt x="566" y="33"/>
                                  </a:lnTo>
                                  <a:lnTo>
                                    <a:pt x="579" y="33"/>
                                  </a:lnTo>
                                  <a:lnTo>
                                    <a:pt x="593" y="35"/>
                                  </a:lnTo>
                                  <a:lnTo>
                                    <a:pt x="606" y="38"/>
                                  </a:lnTo>
                                  <a:lnTo>
                                    <a:pt x="606" y="38"/>
                                  </a:lnTo>
                                  <a:lnTo>
                                    <a:pt x="609" y="33"/>
                                  </a:lnTo>
                                  <a:lnTo>
                                    <a:pt x="613" y="28"/>
                                  </a:lnTo>
                                  <a:lnTo>
                                    <a:pt x="616" y="23"/>
                                  </a:lnTo>
                                  <a:lnTo>
                                    <a:pt x="621" y="20"/>
                                  </a:lnTo>
                                  <a:lnTo>
                                    <a:pt x="626" y="15"/>
                                  </a:lnTo>
                                  <a:lnTo>
                                    <a:pt x="631" y="11"/>
                                  </a:lnTo>
                                  <a:lnTo>
                                    <a:pt x="636" y="8"/>
                                  </a:lnTo>
                                  <a:lnTo>
                                    <a:pt x="643" y="6"/>
                                  </a:lnTo>
                                  <a:lnTo>
                                    <a:pt x="650" y="5"/>
                                  </a:lnTo>
                                  <a:lnTo>
                                    <a:pt x="655" y="3"/>
                                  </a:lnTo>
                                  <a:lnTo>
                                    <a:pt x="662" y="1"/>
                                  </a:lnTo>
                                  <a:lnTo>
                                    <a:pt x="669" y="0"/>
                                  </a:lnTo>
                                  <a:lnTo>
                                    <a:pt x="677" y="0"/>
                                  </a:lnTo>
                                  <a:lnTo>
                                    <a:pt x="684" y="1"/>
                                  </a:lnTo>
                                  <a:lnTo>
                                    <a:pt x="690" y="1"/>
                                  </a:lnTo>
                                  <a:lnTo>
                                    <a:pt x="697" y="3"/>
                                  </a:lnTo>
                                  <a:lnTo>
                                    <a:pt x="706" y="5"/>
                                  </a:lnTo>
                                  <a:lnTo>
                                    <a:pt x="714" y="8"/>
                                  </a:lnTo>
                                  <a:lnTo>
                                    <a:pt x="721" y="13"/>
                                  </a:lnTo>
                                  <a:lnTo>
                                    <a:pt x="728" y="17"/>
                                  </a:lnTo>
                                  <a:lnTo>
                                    <a:pt x="734" y="22"/>
                                  </a:lnTo>
                                  <a:lnTo>
                                    <a:pt x="739" y="28"/>
                                  </a:lnTo>
                                  <a:lnTo>
                                    <a:pt x="743" y="33"/>
                                  </a:lnTo>
                                  <a:lnTo>
                                    <a:pt x="746" y="40"/>
                                  </a:lnTo>
                                  <a:lnTo>
                                    <a:pt x="756" y="38"/>
                                  </a:lnTo>
                                  <a:lnTo>
                                    <a:pt x="765" y="38"/>
                                  </a:lnTo>
                                  <a:lnTo>
                                    <a:pt x="775" y="38"/>
                                  </a:lnTo>
                                  <a:lnTo>
                                    <a:pt x="783" y="40"/>
                                  </a:lnTo>
                                  <a:lnTo>
                                    <a:pt x="792" y="42"/>
                                  </a:lnTo>
                                  <a:lnTo>
                                    <a:pt x="800" y="43"/>
                                  </a:lnTo>
                                  <a:lnTo>
                                    <a:pt x="809" y="47"/>
                                  </a:lnTo>
                                  <a:lnTo>
                                    <a:pt x="817" y="50"/>
                                  </a:lnTo>
                                  <a:lnTo>
                                    <a:pt x="824" y="54"/>
                                  </a:lnTo>
                                  <a:lnTo>
                                    <a:pt x="831" y="59"/>
                                  </a:lnTo>
                                  <a:lnTo>
                                    <a:pt x="837" y="64"/>
                                  </a:lnTo>
                                  <a:lnTo>
                                    <a:pt x="842" y="69"/>
                                  </a:lnTo>
                                  <a:lnTo>
                                    <a:pt x="847" y="75"/>
                                  </a:lnTo>
                                  <a:lnTo>
                                    <a:pt x="851" y="82"/>
                                  </a:lnTo>
                                  <a:lnTo>
                                    <a:pt x="854" y="89"/>
                                  </a:lnTo>
                                  <a:lnTo>
                                    <a:pt x="858" y="96"/>
                                  </a:lnTo>
                                  <a:lnTo>
                                    <a:pt x="859" y="101"/>
                                  </a:lnTo>
                                  <a:lnTo>
                                    <a:pt x="859" y="107"/>
                                  </a:lnTo>
                                  <a:lnTo>
                                    <a:pt x="859" y="113"/>
                                  </a:lnTo>
                                  <a:lnTo>
                                    <a:pt x="859" y="118"/>
                                  </a:lnTo>
                                  <a:lnTo>
                                    <a:pt x="858" y="123"/>
                                  </a:lnTo>
                                  <a:lnTo>
                                    <a:pt x="856" y="128"/>
                                  </a:lnTo>
                                  <a:lnTo>
                                    <a:pt x="854" y="133"/>
                                  </a:lnTo>
                                  <a:lnTo>
                                    <a:pt x="853" y="138"/>
                                  </a:lnTo>
                                  <a:lnTo>
                                    <a:pt x="859" y="138"/>
                                  </a:lnTo>
                                  <a:lnTo>
                                    <a:pt x="864" y="139"/>
                                  </a:lnTo>
                                  <a:lnTo>
                                    <a:pt x="869" y="139"/>
                                  </a:lnTo>
                                  <a:lnTo>
                                    <a:pt x="874" y="141"/>
                                  </a:lnTo>
                                  <a:lnTo>
                                    <a:pt x="885" y="146"/>
                                  </a:lnTo>
                                  <a:lnTo>
                                    <a:pt x="893" y="151"/>
                                  </a:lnTo>
                                  <a:lnTo>
                                    <a:pt x="900" y="158"/>
                                  </a:lnTo>
                                  <a:lnTo>
                                    <a:pt x="902" y="161"/>
                                  </a:lnTo>
                                  <a:lnTo>
                                    <a:pt x="905" y="165"/>
                                  </a:lnTo>
                                  <a:lnTo>
                                    <a:pt x="907" y="168"/>
                                  </a:lnTo>
                                  <a:lnTo>
                                    <a:pt x="907" y="173"/>
                                  </a:lnTo>
                                  <a:lnTo>
                                    <a:pt x="908" y="177"/>
                                  </a:lnTo>
                                  <a:lnTo>
                                    <a:pt x="908" y="182"/>
                                  </a:lnTo>
                                  <a:lnTo>
                                    <a:pt x="908" y="187"/>
                                  </a:lnTo>
                                  <a:lnTo>
                                    <a:pt x="907" y="193"/>
                                  </a:lnTo>
                                  <a:lnTo>
                                    <a:pt x="905" y="198"/>
                                  </a:lnTo>
                                  <a:lnTo>
                                    <a:pt x="902" y="203"/>
                                  </a:lnTo>
                                  <a:lnTo>
                                    <a:pt x="896" y="209"/>
                                  </a:lnTo>
                                  <a:lnTo>
                                    <a:pt x="893" y="212"/>
                                  </a:lnTo>
                                  <a:lnTo>
                                    <a:pt x="888" y="215"/>
                                  </a:lnTo>
                                  <a:lnTo>
                                    <a:pt x="881" y="219"/>
                                  </a:lnTo>
                                  <a:lnTo>
                                    <a:pt x="883" y="229"/>
                                  </a:lnTo>
                                  <a:lnTo>
                                    <a:pt x="883" y="237"/>
                                  </a:lnTo>
                                  <a:lnTo>
                                    <a:pt x="883" y="247"/>
                                  </a:lnTo>
                                  <a:lnTo>
                                    <a:pt x="880" y="256"/>
                                  </a:lnTo>
                                  <a:lnTo>
                                    <a:pt x="878" y="264"/>
                                  </a:lnTo>
                                  <a:lnTo>
                                    <a:pt x="873" y="272"/>
                                  </a:lnTo>
                                  <a:lnTo>
                                    <a:pt x="868" y="279"/>
                                  </a:lnTo>
                                  <a:lnTo>
                                    <a:pt x="861" y="288"/>
                                  </a:lnTo>
                                  <a:lnTo>
                                    <a:pt x="854" y="294"/>
                                  </a:lnTo>
                                  <a:lnTo>
                                    <a:pt x="847" y="301"/>
                                  </a:lnTo>
                                  <a:lnTo>
                                    <a:pt x="837" y="306"/>
                                  </a:lnTo>
                                  <a:lnTo>
                                    <a:pt x="829" y="311"/>
                                  </a:lnTo>
                                  <a:lnTo>
                                    <a:pt x="819" y="316"/>
                                  </a:lnTo>
                                  <a:lnTo>
                                    <a:pt x="809" y="320"/>
                                  </a:lnTo>
                                  <a:lnTo>
                                    <a:pt x="797" y="323"/>
                                  </a:lnTo>
                                  <a:lnTo>
                                    <a:pt x="785" y="325"/>
                                  </a:lnTo>
                                  <a:lnTo>
                                    <a:pt x="777" y="326"/>
                                  </a:lnTo>
                                  <a:lnTo>
                                    <a:pt x="766" y="326"/>
                                  </a:lnTo>
                                  <a:lnTo>
                                    <a:pt x="756" y="326"/>
                                  </a:lnTo>
                                  <a:lnTo>
                                    <a:pt x="746" y="325"/>
                                  </a:lnTo>
                                  <a:lnTo>
                                    <a:pt x="743" y="328"/>
                                  </a:lnTo>
                                  <a:lnTo>
                                    <a:pt x="738" y="331"/>
                                  </a:lnTo>
                                  <a:lnTo>
                                    <a:pt x="729" y="338"/>
                                  </a:lnTo>
                                  <a:lnTo>
                                    <a:pt x="724" y="340"/>
                                  </a:lnTo>
                                  <a:lnTo>
                                    <a:pt x="719" y="342"/>
                                  </a:lnTo>
                                  <a:lnTo>
                                    <a:pt x="714" y="343"/>
                                  </a:lnTo>
                                  <a:lnTo>
                                    <a:pt x="707" y="345"/>
                                  </a:lnTo>
                                  <a:lnTo>
                                    <a:pt x="702" y="345"/>
                                  </a:lnTo>
                                  <a:lnTo>
                                    <a:pt x="697" y="345"/>
                                  </a:lnTo>
                                  <a:lnTo>
                                    <a:pt x="690" y="345"/>
                                  </a:lnTo>
                                  <a:lnTo>
                                    <a:pt x="685" y="345"/>
                                  </a:lnTo>
                                  <a:lnTo>
                                    <a:pt x="680" y="343"/>
                                  </a:lnTo>
                                  <a:lnTo>
                                    <a:pt x="674" y="342"/>
                                  </a:lnTo>
                                  <a:lnTo>
                                    <a:pt x="669" y="340"/>
                                  </a:lnTo>
                                  <a:lnTo>
                                    <a:pt x="663" y="336"/>
                                  </a:lnTo>
                                  <a:lnTo>
                                    <a:pt x="657" y="333"/>
                                  </a:lnTo>
                                  <a:lnTo>
                                    <a:pt x="652" y="328"/>
                                  </a:lnTo>
                                  <a:lnTo>
                                    <a:pt x="647" y="323"/>
                                  </a:lnTo>
                                  <a:lnTo>
                                    <a:pt x="643" y="318"/>
                                  </a:lnTo>
                                  <a:lnTo>
                                    <a:pt x="640" y="325"/>
                                  </a:lnTo>
                                  <a:lnTo>
                                    <a:pt x="635" y="330"/>
                                  </a:lnTo>
                                  <a:lnTo>
                                    <a:pt x="631" y="335"/>
                                  </a:lnTo>
                                  <a:lnTo>
                                    <a:pt x="625" y="340"/>
                                  </a:lnTo>
                                  <a:lnTo>
                                    <a:pt x="620" y="345"/>
                                  </a:lnTo>
                                  <a:lnTo>
                                    <a:pt x="613" y="348"/>
                                  </a:lnTo>
                                  <a:lnTo>
                                    <a:pt x="606" y="352"/>
                                  </a:lnTo>
                                  <a:lnTo>
                                    <a:pt x="599" y="355"/>
                                  </a:lnTo>
                                  <a:lnTo>
                                    <a:pt x="591" y="357"/>
                                  </a:lnTo>
                                  <a:lnTo>
                                    <a:pt x="582" y="358"/>
                                  </a:lnTo>
                                  <a:lnTo>
                                    <a:pt x="576" y="358"/>
                                  </a:lnTo>
                                  <a:lnTo>
                                    <a:pt x="567" y="360"/>
                                  </a:lnTo>
                                  <a:lnTo>
                                    <a:pt x="559" y="360"/>
                                  </a:lnTo>
                                  <a:lnTo>
                                    <a:pt x="550" y="358"/>
                                  </a:lnTo>
                                  <a:lnTo>
                                    <a:pt x="542" y="357"/>
                                  </a:lnTo>
                                  <a:lnTo>
                                    <a:pt x="533" y="355"/>
                                  </a:lnTo>
                                  <a:lnTo>
                                    <a:pt x="523" y="352"/>
                                  </a:lnTo>
                                  <a:lnTo>
                                    <a:pt x="515" y="347"/>
                                  </a:lnTo>
                                  <a:lnTo>
                                    <a:pt x="506" y="342"/>
                                  </a:lnTo>
                                  <a:lnTo>
                                    <a:pt x="500" y="336"/>
                                  </a:lnTo>
                                  <a:lnTo>
                                    <a:pt x="493" y="330"/>
                                  </a:lnTo>
                                  <a:lnTo>
                                    <a:pt x="488" y="323"/>
                                  </a:lnTo>
                                  <a:lnTo>
                                    <a:pt x="484" y="316"/>
                                  </a:lnTo>
                                  <a:lnTo>
                                    <a:pt x="481" y="308"/>
                                  </a:lnTo>
                                  <a:lnTo>
                                    <a:pt x="481" y="316"/>
                                  </a:lnTo>
                                  <a:lnTo>
                                    <a:pt x="479" y="325"/>
                                  </a:lnTo>
                                  <a:lnTo>
                                    <a:pt x="476" y="335"/>
                                  </a:lnTo>
                                  <a:lnTo>
                                    <a:pt x="473" y="343"/>
                                  </a:lnTo>
                                  <a:lnTo>
                                    <a:pt x="468" y="352"/>
                                  </a:lnTo>
                                  <a:lnTo>
                                    <a:pt x="463" y="358"/>
                                  </a:lnTo>
                                  <a:lnTo>
                                    <a:pt x="456" y="367"/>
                                  </a:lnTo>
                                  <a:lnTo>
                                    <a:pt x="447" y="374"/>
                                  </a:lnTo>
                                  <a:lnTo>
                                    <a:pt x="437" y="380"/>
                                  </a:lnTo>
                                  <a:lnTo>
                                    <a:pt x="425" y="385"/>
                                  </a:lnTo>
                                  <a:lnTo>
                                    <a:pt x="414" y="390"/>
                                  </a:lnTo>
                                  <a:lnTo>
                                    <a:pt x="402" y="394"/>
                                  </a:lnTo>
                                  <a:lnTo>
                                    <a:pt x="390" y="397"/>
                                  </a:lnTo>
                                  <a:lnTo>
                                    <a:pt x="378" y="399"/>
                                  </a:lnTo>
                                  <a:lnTo>
                                    <a:pt x="365" y="399"/>
                                  </a:lnTo>
                                  <a:lnTo>
                                    <a:pt x="353" y="399"/>
                                  </a:lnTo>
                                  <a:lnTo>
                                    <a:pt x="339" y="399"/>
                                  </a:lnTo>
                                  <a:lnTo>
                                    <a:pt x="327" y="395"/>
                                  </a:lnTo>
                                  <a:lnTo>
                                    <a:pt x="316" y="394"/>
                                  </a:lnTo>
                                  <a:lnTo>
                                    <a:pt x="304" y="389"/>
                                  </a:lnTo>
                                  <a:lnTo>
                                    <a:pt x="292" y="385"/>
                                  </a:lnTo>
                                  <a:lnTo>
                                    <a:pt x="282" y="379"/>
                                  </a:lnTo>
                                  <a:lnTo>
                                    <a:pt x="272" y="372"/>
                                  </a:lnTo>
                                  <a:lnTo>
                                    <a:pt x="262" y="365"/>
                                  </a:lnTo>
                                  <a:lnTo>
                                    <a:pt x="257" y="360"/>
                                  </a:lnTo>
                                  <a:lnTo>
                                    <a:pt x="250" y="363"/>
                                  </a:lnTo>
                                  <a:lnTo>
                                    <a:pt x="243" y="367"/>
                                  </a:lnTo>
                                  <a:lnTo>
                                    <a:pt x="235" y="368"/>
                                  </a:lnTo>
                                  <a:lnTo>
                                    <a:pt x="226" y="368"/>
                                  </a:lnTo>
                                  <a:lnTo>
                                    <a:pt x="218" y="368"/>
                                  </a:lnTo>
                                  <a:lnTo>
                                    <a:pt x="209" y="367"/>
                                  </a:lnTo>
                                  <a:lnTo>
                                    <a:pt x="203" y="363"/>
                                  </a:lnTo>
                                  <a:lnTo>
                                    <a:pt x="196" y="358"/>
                                  </a:lnTo>
                                  <a:lnTo>
                                    <a:pt x="192" y="355"/>
                                  </a:lnTo>
                                  <a:lnTo>
                                    <a:pt x="191" y="353"/>
                                  </a:lnTo>
                                  <a:lnTo>
                                    <a:pt x="189" y="350"/>
                                  </a:lnTo>
                                  <a:lnTo>
                                    <a:pt x="187" y="347"/>
                                  </a:lnTo>
                                  <a:lnTo>
                                    <a:pt x="184" y="342"/>
                                  </a:lnTo>
                                  <a:lnTo>
                                    <a:pt x="184" y="335"/>
                                  </a:lnTo>
                                  <a:lnTo>
                                    <a:pt x="176" y="338"/>
                                  </a:lnTo>
                                  <a:lnTo>
                                    <a:pt x="167" y="340"/>
                                  </a:lnTo>
                                  <a:lnTo>
                                    <a:pt x="157" y="340"/>
                                  </a:lnTo>
                                  <a:lnTo>
                                    <a:pt x="149" y="342"/>
                                  </a:lnTo>
                                  <a:lnTo>
                                    <a:pt x="140" y="342"/>
                                  </a:lnTo>
                                  <a:lnTo>
                                    <a:pt x="132" y="342"/>
                                  </a:lnTo>
                                  <a:lnTo>
                                    <a:pt x="123" y="340"/>
                                  </a:lnTo>
                                  <a:lnTo>
                                    <a:pt x="115" y="338"/>
                                  </a:lnTo>
                                  <a:lnTo>
                                    <a:pt x="106" y="336"/>
                                  </a:lnTo>
                                  <a:lnTo>
                                    <a:pt x="98" y="333"/>
                                  </a:lnTo>
                                  <a:lnTo>
                                    <a:pt x="89" y="330"/>
                                  </a:lnTo>
                                  <a:lnTo>
                                    <a:pt x="83" y="326"/>
                                  </a:lnTo>
                                  <a:lnTo>
                                    <a:pt x="76" y="321"/>
                                  </a:lnTo>
                                  <a:lnTo>
                                    <a:pt x="69" y="316"/>
                                  </a:lnTo>
                                  <a:lnTo>
                                    <a:pt x="64" y="311"/>
                                  </a:lnTo>
                                  <a:lnTo>
                                    <a:pt x="59" y="304"/>
                                  </a:lnTo>
                                  <a:lnTo>
                                    <a:pt x="51" y="303"/>
                                  </a:lnTo>
                                  <a:lnTo>
                                    <a:pt x="44" y="301"/>
                                  </a:lnTo>
                                  <a:lnTo>
                                    <a:pt x="37" y="298"/>
                                  </a:lnTo>
                                  <a:lnTo>
                                    <a:pt x="30" y="294"/>
                                  </a:lnTo>
                                  <a:lnTo>
                                    <a:pt x="25" y="291"/>
                                  </a:lnTo>
                                  <a:lnTo>
                                    <a:pt x="20" y="286"/>
                                  </a:lnTo>
                                  <a:lnTo>
                                    <a:pt x="15" y="283"/>
                                  </a:lnTo>
                                  <a:lnTo>
                                    <a:pt x="10" y="278"/>
                                  </a:lnTo>
                                  <a:lnTo>
                                    <a:pt x="7" y="272"/>
                                  </a:lnTo>
                                  <a:lnTo>
                                    <a:pt x="5" y="266"/>
                                  </a:lnTo>
                                  <a:lnTo>
                                    <a:pt x="2" y="261"/>
                                  </a:lnTo>
                                  <a:lnTo>
                                    <a:pt x="0" y="256"/>
                                  </a:lnTo>
                                  <a:lnTo>
                                    <a:pt x="0" y="249"/>
                                  </a:lnTo>
                                  <a:lnTo>
                                    <a:pt x="0" y="242"/>
                                  </a:lnTo>
                                  <a:lnTo>
                                    <a:pt x="0" y="237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5" y="222"/>
                                  </a:lnTo>
                                  <a:lnTo>
                                    <a:pt x="10" y="215"/>
                                  </a:lnTo>
                                  <a:lnTo>
                                    <a:pt x="17" y="209"/>
                                  </a:lnTo>
                                  <a:lnTo>
                                    <a:pt x="24" y="202"/>
                                  </a:lnTo>
                                  <a:lnTo>
                                    <a:pt x="32" y="197"/>
                                  </a:lnTo>
                                  <a:lnTo>
                                    <a:pt x="40" y="193"/>
                                  </a:lnTo>
                                  <a:lnTo>
                                    <a:pt x="51" y="188"/>
                                  </a:lnTo>
                                  <a:lnTo>
                                    <a:pt x="61" y="187"/>
                                  </a:lnTo>
                                  <a:lnTo>
                                    <a:pt x="61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8" name="Picture 2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59" y="4130"/>
                              <a:ext cx="913" cy="4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9" name="Picture 2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758" y="3859"/>
                              <a:ext cx="465" cy="4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80" name="Freeform 258"/>
                          <wps:cNvSpPr>
                            <a:spLocks/>
                          </wps:cNvSpPr>
                          <wps:spPr bwMode="auto">
                            <a:xfrm>
                              <a:off x="6760" y="3861"/>
                              <a:ext cx="461" cy="399"/>
                            </a:xfrm>
                            <a:custGeom>
                              <a:avLst/>
                              <a:gdLst>
                                <a:gd name="T0" fmla="*/ 42 w 461"/>
                                <a:gd name="T1" fmla="*/ 150 h 399"/>
                                <a:gd name="T2" fmla="*/ 66 w 461"/>
                                <a:gd name="T3" fmla="*/ 118 h 399"/>
                                <a:gd name="T4" fmla="*/ 96 w 461"/>
                                <a:gd name="T5" fmla="*/ 106 h 399"/>
                                <a:gd name="T6" fmla="*/ 127 w 461"/>
                                <a:gd name="T7" fmla="*/ 116 h 399"/>
                                <a:gd name="T8" fmla="*/ 140 w 461"/>
                                <a:gd name="T9" fmla="*/ 96 h 399"/>
                                <a:gd name="T10" fmla="*/ 157 w 461"/>
                                <a:gd name="T11" fmla="*/ 76 h 399"/>
                                <a:gd name="T12" fmla="*/ 179 w 461"/>
                                <a:gd name="T13" fmla="*/ 69 h 399"/>
                                <a:gd name="T14" fmla="*/ 208 w 461"/>
                                <a:gd name="T15" fmla="*/ 87 h 399"/>
                                <a:gd name="T16" fmla="*/ 211 w 461"/>
                                <a:gd name="T17" fmla="*/ 72 h 399"/>
                                <a:gd name="T18" fmla="*/ 228 w 461"/>
                                <a:gd name="T19" fmla="*/ 44 h 399"/>
                                <a:gd name="T20" fmla="*/ 246 w 461"/>
                                <a:gd name="T21" fmla="*/ 42 h 399"/>
                                <a:gd name="T22" fmla="*/ 267 w 461"/>
                                <a:gd name="T23" fmla="*/ 40 h 399"/>
                                <a:gd name="T24" fmla="*/ 302 w 461"/>
                                <a:gd name="T25" fmla="*/ 37 h 399"/>
                                <a:gd name="T26" fmla="*/ 321 w 461"/>
                                <a:gd name="T27" fmla="*/ 13 h 399"/>
                                <a:gd name="T28" fmla="*/ 336 w 461"/>
                                <a:gd name="T29" fmla="*/ 2 h 399"/>
                                <a:gd name="T30" fmla="*/ 355 w 461"/>
                                <a:gd name="T31" fmla="*/ 3 h 399"/>
                                <a:gd name="T32" fmla="*/ 373 w 461"/>
                                <a:gd name="T33" fmla="*/ 24 h 399"/>
                                <a:gd name="T34" fmla="*/ 390 w 461"/>
                                <a:gd name="T35" fmla="*/ 40 h 399"/>
                                <a:gd name="T36" fmla="*/ 412 w 461"/>
                                <a:gd name="T37" fmla="*/ 49 h 399"/>
                                <a:gd name="T38" fmla="*/ 429 w 461"/>
                                <a:gd name="T39" fmla="*/ 71 h 399"/>
                                <a:gd name="T40" fmla="*/ 437 w 461"/>
                                <a:gd name="T41" fmla="*/ 108 h 399"/>
                                <a:gd name="T42" fmla="*/ 437 w 461"/>
                                <a:gd name="T43" fmla="*/ 140 h 399"/>
                                <a:gd name="T44" fmla="*/ 456 w 461"/>
                                <a:gd name="T45" fmla="*/ 158 h 399"/>
                                <a:gd name="T46" fmla="*/ 459 w 461"/>
                                <a:gd name="T47" fmla="*/ 195 h 399"/>
                                <a:gd name="T48" fmla="*/ 447 w 461"/>
                                <a:gd name="T49" fmla="*/ 221 h 399"/>
                                <a:gd name="T50" fmla="*/ 446 w 461"/>
                                <a:gd name="T51" fmla="*/ 264 h 399"/>
                                <a:gd name="T52" fmla="*/ 431 w 461"/>
                                <a:gd name="T53" fmla="*/ 301 h 399"/>
                                <a:gd name="T54" fmla="*/ 405 w 461"/>
                                <a:gd name="T55" fmla="*/ 325 h 399"/>
                                <a:gd name="T56" fmla="*/ 380 w 461"/>
                                <a:gd name="T57" fmla="*/ 327 h 399"/>
                                <a:gd name="T58" fmla="*/ 358 w 461"/>
                                <a:gd name="T59" fmla="*/ 345 h 399"/>
                                <a:gd name="T60" fmla="*/ 343 w 461"/>
                                <a:gd name="T61" fmla="*/ 342 h 399"/>
                                <a:gd name="T62" fmla="*/ 329 w 461"/>
                                <a:gd name="T63" fmla="*/ 325 h 399"/>
                                <a:gd name="T64" fmla="*/ 319 w 461"/>
                                <a:gd name="T65" fmla="*/ 340 h 399"/>
                                <a:gd name="T66" fmla="*/ 301 w 461"/>
                                <a:gd name="T67" fmla="*/ 357 h 399"/>
                                <a:gd name="T68" fmla="*/ 280 w 461"/>
                                <a:gd name="T69" fmla="*/ 360 h 399"/>
                                <a:gd name="T70" fmla="*/ 258 w 461"/>
                                <a:gd name="T71" fmla="*/ 343 h 399"/>
                                <a:gd name="T72" fmla="*/ 245 w 461"/>
                                <a:gd name="T73" fmla="*/ 308 h 399"/>
                                <a:gd name="T74" fmla="*/ 238 w 461"/>
                                <a:gd name="T75" fmla="*/ 352 h 399"/>
                                <a:gd name="T76" fmla="*/ 218 w 461"/>
                                <a:gd name="T77" fmla="*/ 386 h 399"/>
                                <a:gd name="T78" fmla="*/ 186 w 461"/>
                                <a:gd name="T79" fmla="*/ 399 h 399"/>
                                <a:gd name="T80" fmla="*/ 155 w 461"/>
                                <a:gd name="T81" fmla="*/ 389 h 399"/>
                                <a:gd name="T82" fmla="*/ 133 w 461"/>
                                <a:gd name="T83" fmla="*/ 364 h 399"/>
                                <a:gd name="T84" fmla="*/ 123 w 461"/>
                                <a:gd name="T85" fmla="*/ 367 h 399"/>
                                <a:gd name="T86" fmla="*/ 103 w 461"/>
                                <a:gd name="T87" fmla="*/ 364 h 399"/>
                                <a:gd name="T88" fmla="*/ 95 w 461"/>
                                <a:gd name="T89" fmla="*/ 335 h 399"/>
                                <a:gd name="T90" fmla="*/ 73 w 461"/>
                                <a:gd name="T91" fmla="*/ 342 h 399"/>
                                <a:gd name="T92" fmla="*/ 51 w 461"/>
                                <a:gd name="T93" fmla="*/ 333 h 399"/>
                                <a:gd name="T94" fmla="*/ 34 w 461"/>
                                <a:gd name="T95" fmla="*/ 311 h 399"/>
                                <a:gd name="T96" fmla="*/ 17 w 461"/>
                                <a:gd name="T97" fmla="*/ 296 h 399"/>
                                <a:gd name="T98" fmla="*/ 2 w 461"/>
                                <a:gd name="T99" fmla="*/ 256 h 399"/>
                                <a:gd name="T100" fmla="*/ 7 w 461"/>
                                <a:gd name="T101" fmla="*/ 217 h 399"/>
                                <a:gd name="T102" fmla="*/ 27 w 461"/>
                                <a:gd name="T103" fmla="*/ 190 h 3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461" h="399">
                                  <a:moveTo>
                                    <a:pt x="32" y="187"/>
                                  </a:moveTo>
                                  <a:lnTo>
                                    <a:pt x="34" y="177"/>
                                  </a:lnTo>
                                  <a:lnTo>
                                    <a:pt x="35" y="168"/>
                                  </a:lnTo>
                                  <a:lnTo>
                                    <a:pt x="39" y="158"/>
                                  </a:lnTo>
                                  <a:lnTo>
                                    <a:pt x="42" y="150"/>
                                  </a:lnTo>
                                  <a:lnTo>
                                    <a:pt x="46" y="143"/>
                                  </a:lnTo>
                                  <a:lnTo>
                                    <a:pt x="51" y="136"/>
                                  </a:lnTo>
                                  <a:lnTo>
                                    <a:pt x="56" y="130"/>
                                  </a:lnTo>
                                  <a:lnTo>
                                    <a:pt x="61" y="123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71" y="114"/>
                                  </a:lnTo>
                                  <a:lnTo>
                                    <a:pt x="78" y="111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89" y="106"/>
                                  </a:lnTo>
                                  <a:lnTo>
                                    <a:pt x="96" y="106"/>
                                  </a:lnTo>
                                  <a:lnTo>
                                    <a:pt x="103" y="106"/>
                                  </a:lnTo>
                                  <a:lnTo>
                                    <a:pt x="110" y="108"/>
                                  </a:lnTo>
                                  <a:lnTo>
                                    <a:pt x="116" y="109"/>
                                  </a:lnTo>
                                  <a:lnTo>
                                    <a:pt x="122" y="113"/>
                                  </a:lnTo>
                                  <a:lnTo>
                                    <a:pt x="127" y="116"/>
                                  </a:lnTo>
                                  <a:lnTo>
                                    <a:pt x="132" y="121"/>
                                  </a:lnTo>
                                  <a:lnTo>
                                    <a:pt x="133" y="114"/>
                                  </a:lnTo>
                                  <a:lnTo>
                                    <a:pt x="135" y="108"/>
                                  </a:lnTo>
                                  <a:lnTo>
                                    <a:pt x="137" y="103"/>
                                  </a:lnTo>
                                  <a:lnTo>
                                    <a:pt x="140" y="96"/>
                                  </a:lnTo>
                                  <a:lnTo>
                                    <a:pt x="144" y="91"/>
                                  </a:lnTo>
                                  <a:lnTo>
                                    <a:pt x="147" y="86"/>
                                  </a:lnTo>
                                  <a:lnTo>
                                    <a:pt x="150" y="82"/>
                                  </a:lnTo>
                                  <a:lnTo>
                                    <a:pt x="154" y="79"/>
                                  </a:lnTo>
                                  <a:lnTo>
                                    <a:pt x="157" y="76"/>
                                  </a:lnTo>
                                  <a:lnTo>
                                    <a:pt x="162" y="72"/>
                                  </a:lnTo>
                                  <a:lnTo>
                                    <a:pt x="165" y="71"/>
                                  </a:lnTo>
                                  <a:lnTo>
                                    <a:pt x="171" y="69"/>
                                  </a:lnTo>
                                  <a:lnTo>
                                    <a:pt x="176" y="69"/>
                                  </a:lnTo>
                                  <a:lnTo>
                                    <a:pt x="179" y="69"/>
                                  </a:lnTo>
                                  <a:lnTo>
                                    <a:pt x="184" y="69"/>
                                  </a:lnTo>
                                  <a:lnTo>
                                    <a:pt x="189" y="71"/>
                                  </a:lnTo>
                                  <a:lnTo>
                                    <a:pt x="196" y="76"/>
                                  </a:lnTo>
                                  <a:lnTo>
                                    <a:pt x="203" y="81"/>
                                  </a:lnTo>
                                  <a:lnTo>
                                    <a:pt x="208" y="87"/>
                                  </a:lnTo>
                                  <a:lnTo>
                                    <a:pt x="213" y="96"/>
                                  </a:lnTo>
                                  <a:lnTo>
                                    <a:pt x="213" y="96"/>
                                  </a:lnTo>
                                  <a:lnTo>
                                    <a:pt x="211" y="87"/>
                                  </a:lnTo>
                                  <a:lnTo>
                                    <a:pt x="211" y="81"/>
                                  </a:lnTo>
                                  <a:lnTo>
                                    <a:pt x="211" y="72"/>
                                  </a:lnTo>
                                  <a:lnTo>
                                    <a:pt x="213" y="66"/>
                                  </a:lnTo>
                                  <a:lnTo>
                                    <a:pt x="216" y="59"/>
                                  </a:lnTo>
                                  <a:lnTo>
                                    <a:pt x="219" y="52"/>
                                  </a:lnTo>
                                  <a:lnTo>
                                    <a:pt x="223" y="47"/>
                                  </a:lnTo>
                                  <a:lnTo>
                                    <a:pt x="228" y="44"/>
                                  </a:lnTo>
                                  <a:lnTo>
                                    <a:pt x="231" y="42"/>
                                  </a:lnTo>
                                  <a:lnTo>
                                    <a:pt x="235" y="40"/>
                                  </a:lnTo>
                                  <a:lnTo>
                                    <a:pt x="238" y="40"/>
                                  </a:lnTo>
                                  <a:lnTo>
                                    <a:pt x="241" y="40"/>
                                  </a:lnTo>
                                  <a:lnTo>
                                    <a:pt x="246" y="42"/>
                                  </a:lnTo>
                                  <a:lnTo>
                                    <a:pt x="250" y="44"/>
                                  </a:lnTo>
                                  <a:lnTo>
                                    <a:pt x="252" y="47"/>
                                  </a:lnTo>
                                  <a:lnTo>
                                    <a:pt x="255" y="50"/>
                                  </a:lnTo>
                                  <a:lnTo>
                                    <a:pt x="262" y="45"/>
                                  </a:lnTo>
                                  <a:lnTo>
                                    <a:pt x="267" y="40"/>
                                  </a:lnTo>
                                  <a:lnTo>
                                    <a:pt x="274" y="37"/>
                                  </a:lnTo>
                                  <a:lnTo>
                                    <a:pt x="280" y="35"/>
                                  </a:lnTo>
                                  <a:lnTo>
                                    <a:pt x="287" y="35"/>
                                  </a:lnTo>
                                  <a:lnTo>
                                    <a:pt x="295" y="35"/>
                                  </a:lnTo>
                                  <a:lnTo>
                                    <a:pt x="302" y="37"/>
                                  </a:lnTo>
                                  <a:lnTo>
                                    <a:pt x="309" y="40"/>
                                  </a:lnTo>
                                  <a:lnTo>
                                    <a:pt x="312" y="30"/>
                                  </a:lnTo>
                                  <a:lnTo>
                                    <a:pt x="316" y="20"/>
                                  </a:lnTo>
                                  <a:lnTo>
                                    <a:pt x="317" y="17"/>
                                  </a:lnTo>
                                  <a:lnTo>
                                    <a:pt x="321" y="13"/>
                                  </a:lnTo>
                                  <a:lnTo>
                                    <a:pt x="324" y="10"/>
                                  </a:lnTo>
                                  <a:lnTo>
                                    <a:pt x="328" y="7"/>
                                  </a:lnTo>
                                  <a:lnTo>
                                    <a:pt x="329" y="5"/>
                                  </a:lnTo>
                                  <a:lnTo>
                                    <a:pt x="333" y="3"/>
                                  </a:lnTo>
                                  <a:lnTo>
                                    <a:pt x="336" y="2"/>
                                  </a:lnTo>
                                  <a:lnTo>
                                    <a:pt x="341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8" y="2"/>
                                  </a:lnTo>
                                  <a:lnTo>
                                    <a:pt x="351" y="2"/>
                                  </a:lnTo>
                                  <a:lnTo>
                                    <a:pt x="355" y="3"/>
                                  </a:lnTo>
                                  <a:lnTo>
                                    <a:pt x="360" y="5"/>
                                  </a:lnTo>
                                  <a:lnTo>
                                    <a:pt x="363" y="8"/>
                                  </a:lnTo>
                                  <a:lnTo>
                                    <a:pt x="366" y="13"/>
                                  </a:lnTo>
                                  <a:lnTo>
                                    <a:pt x="370" y="18"/>
                                  </a:lnTo>
                                  <a:lnTo>
                                    <a:pt x="373" y="24"/>
                                  </a:lnTo>
                                  <a:lnTo>
                                    <a:pt x="376" y="29"/>
                                  </a:lnTo>
                                  <a:lnTo>
                                    <a:pt x="378" y="35"/>
                                  </a:lnTo>
                                  <a:lnTo>
                                    <a:pt x="380" y="42"/>
                                  </a:lnTo>
                                  <a:lnTo>
                                    <a:pt x="385" y="40"/>
                                  </a:lnTo>
                                  <a:lnTo>
                                    <a:pt x="390" y="40"/>
                                  </a:lnTo>
                                  <a:lnTo>
                                    <a:pt x="393" y="40"/>
                                  </a:lnTo>
                                  <a:lnTo>
                                    <a:pt x="398" y="42"/>
                                  </a:lnTo>
                                  <a:lnTo>
                                    <a:pt x="404" y="44"/>
                                  </a:lnTo>
                                  <a:lnTo>
                                    <a:pt x="407" y="45"/>
                                  </a:lnTo>
                                  <a:lnTo>
                                    <a:pt x="412" y="49"/>
                                  </a:lnTo>
                                  <a:lnTo>
                                    <a:pt x="415" y="52"/>
                                  </a:lnTo>
                                  <a:lnTo>
                                    <a:pt x="419" y="56"/>
                                  </a:lnTo>
                                  <a:lnTo>
                                    <a:pt x="422" y="61"/>
                                  </a:lnTo>
                                  <a:lnTo>
                                    <a:pt x="425" y="66"/>
                                  </a:lnTo>
                                  <a:lnTo>
                                    <a:pt x="429" y="71"/>
                                  </a:lnTo>
                                  <a:lnTo>
                                    <a:pt x="431" y="77"/>
                                  </a:lnTo>
                                  <a:lnTo>
                                    <a:pt x="432" y="84"/>
                                  </a:lnTo>
                                  <a:lnTo>
                                    <a:pt x="434" y="91"/>
                                  </a:lnTo>
                                  <a:lnTo>
                                    <a:pt x="436" y="98"/>
                                  </a:lnTo>
                                  <a:lnTo>
                                    <a:pt x="437" y="108"/>
                                  </a:lnTo>
                                  <a:lnTo>
                                    <a:pt x="437" y="119"/>
                                  </a:lnTo>
                                  <a:lnTo>
                                    <a:pt x="436" y="130"/>
                                  </a:lnTo>
                                  <a:lnTo>
                                    <a:pt x="434" y="140"/>
                                  </a:lnTo>
                                  <a:lnTo>
                                    <a:pt x="434" y="140"/>
                                  </a:lnTo>
                                  <a:lnTo>
                                    <a:pt x="437" y="140"/>
                                  </a:lnTo>
                                  <a:lnTo>
                                    <a:pt x="439" y="141"/>
                                  </a:lnTo>
                                  <a:lnTo>
                                    <a:pt x="444" y="143"/>
                                  </a:lnTo>
                                  <a:lnTo>
                                    <a:pt x="449" y="146"/>
                                  </a:lnTo>
                                  <a:lnTo>
                                    <a:pt x="452" y="151"/>
                                  </a:lnTo>
                                  <a:lnTo>
                                    <a:pt x="456" y="158"/>
                                  </a:lnTo>
                                  <a:lnTo>
                                    <a:pt x="459" y="167"/>
                                  </a:lnTo>
                                  <a:lnTo>
                                    <a:pt x="461" y="175"/>
                                  </a:lnTo>
                                  <a:lnTo>
                                    <a:pt x="461" y="183"/>
                                  </a:lnTo>
                                  <a:lnTo>
                                    <a:pt x="461" y="189"/>
                                  </a:lnTo>
                                  <a:lnTo>
                                    <a:pt x="459" y="195"/>
                                  </a:lnTo>
                                  <a:lnTo>
                                    <a:pt x="459" y="200"/>
                                  </a:lnTo>
                                  <a:lnTo>
                                    <a:pt x="458" y="205"/>
                                  </a:lnTo>
                                  <a:lnTo>
                                    <a:pt x="452" y="214"/>
                                  </a:lnTo>
                                  <a:lnTo>
                                    <a:pt x="451" y="217"/>
                                  </a:lnTo>
                                  <a:lnTo>
                                    <a:pt x="447" y="221"/>
                                  </a:lnTo>
                                  <a:lnTo>
                                    <a:pt x="447" y="229"/>
                                  </a:lnTo>
                                  <a:lnTo>
                                    <a:pt x="447" y="239"/>
                                  </a:lnTo>
                                  <a:lnTo>
                                    <a:pt x="447" y="247"/>
                                  </a:lnTo>
                                  <a:lnTo>
                                    <a:pt x="447" y="256"/>
                                  </a:lnTo>
                                  <a:lnTo>
                                    <a:pt x="446" y="264"/>
                                  </a:lnTo>
                                  <a:lnTo>
                                    <a:pt x="442" y="273"/>
                                  </a:lnTo>
                                  <a:lnTo>
                                    <a:pt x="441" y="281"/>
                                  </a:lnTo>
                                  <a:lnTo>
                                    <a:pt x="437" y="288"/>
                                  </a:lnTo>
                                  <a:lnTo>
                                    <a:pt x="434" y="295"/>
                                  </a:lnTo>
                                  <a:lnTo>
                                    <a:pt x="431" y="301"/>
                                  </a:lnTo>
                                  <a:lnTo>
                                    <a:pt x="425" y="308"/>
                                  </a:lnTo>
                                  <a:lnTo>
                                    <a:pt x="420" y="313"/>
                                  </a:lnTo>
                                  <a:lnTo>
                                    <a:pt x="415" y="316"/>
                                  </a:lnTo>
                                  <a:lnTo>
                                    <a:pt x="410" y="322"/>
                                  </a:lnTo>
                                  <a:lnTo>
                                    <a:pt x="405" y="325"/>
                                  </a:lnTo>
                                  <a:lnTo>
                                    <a:pt x="398" y="327"/>
                                  </a:lnTo>
                                  <a:lnTo>
                                    <a:pt x="395" y="328"/>
                                  </a:lnTo>
                                  <a:lnTo>
                                    <a:pt x="390" y="328"/>
                                  </a:lnTo>
                                  <a:lnTo>
                                    <a:pt x="385" y="328"/>
                                  </a:lnTo>
                                  <a:lnTo>
                                    <a:pt x="380" y="327"/>
                                  </a:lnTo>
                                  <a:lnTo>
                                    <a:pt x="376" y="333"/>
                                  </a:lnTo>
                                  <a:lnTo>
                                    <a:pt x="371" y="338"/>
                                  </a:lnTo>
                                  <a:lnTo>
                                    <a:pt x="366" y="343"/>
                                  </a:lnTo>
                                  <a:lnTo>
                                    <a:pt x="360" y="345"/>
                                  </a:lnTo>
                                  <a:lnTo>
                                    <a:pt x="358" y="345"/>
                                  </a:lnTo>
                                  <a:lnTo>
                                    <a:pt x="355" y="345"/>
                                  </a:lnTo>
                                  <a:lnTo>
                                    <a:pt x="351" y="345"/>
                                  </a:lnTo>
                                  <a:lnTo>
                                    <a:pt x="348" y="345"/>
                                  </a:lnTo>
                                  <a:lnTo>
                                    <a:pt x="346" y="343"/>
                                  </a:lnTo>
                                  <a:lnTo>
                                    <a:pt x="343" y="342"/>
                                  </a:lnTo>
                                  <a:lnTo>
                                    <a:pt x="341" y="340"/>
                                  </a:lnTo>
                                  <a:lnTo>
                                    <a:pt x="338" y="337"/>
                                  </a:lnTo>
                                  <a:lnTo>
                                    <a:pt x="334" y="333"/>
                                  </a:lnTo>
                                  <a:lnTo>
                                    <a:pt x="331" y="330"/>
                                  </a:lnTo>
                                  <a:lnTo>
                                    <a:pt x="329" y="325"/>
                                  </a:lnTo>
                                  <a:lnTo>
                                    <a:pt x="328" y="318"/>
                                  </a:lnTo>
                                  <a:lnTo>
                                    <a:pt x="326" y="325"/>
                                  </a:lnTo>
                                  <a:lnTo>
                                    <a:pt x="324" y="330"/>
                                  </a:lnTo>
                                  <a:lnTo>
                                    <a:pt x="321" y="337"/>
                                  </a:lnTo>
                                  <a:lnTo>
                                    <a:pt x="319" y="340"/>
                                  </a:lnTo>
                                  <a:lnTo>
                                    <a:pt x="316" y="345"/>
                                  </a:lnTo>
                                  <a:lnTo>
                                    <a:pt x="312" y="348"/>
                                  </a:lnTo>
                                  <a:lnTo>
                                    <a:pt x="309" y="352"/>
                                  </a:lnTo>
                                  <a:lnTo>
                                    <a:pt x="306" y="355"/>
                                  </a:lnTo>
                                  <a:lnTo>
                                    <a:pt x="301" y="357"/>
                                  </a:lnTo>
                                  <a:lnTo>
                                    <a:pt x="297" y="359"/>
                                  </a:lnTo>
                                  <a:lnTo>
                                    <a:pt x="292" y="360"/>
                                  </a:lnTo>
                                  <a:lnTo>
                                    <a:pt x="289" y="360"/>
                                  </a:lnTo>
                                  <a:lnTo>
                                    <a:pt x="284" y="360"/>
                                  </a:lnTo>
                                  <a:lnTo>
                                    <a:pt x="280" y="360"/>
                                  </a:lnTo>
                                  <a:lnTo>
                                    <a:pt x="275" y="359"/>
                                  </a:lnTo>
                                  <a:lnTo>
                                    <a:pt x="272" y="357"/>
                                  </a:lnTo>
                                  <a:lnTo>
                                    <a:pt x="267" y="354"/>
                                  </a:lnTo>
                                  <a:lnTo>
                                    <a:pt x="262" y="348"/>
                                  </a:lnTo>
                                  <a:lnTo>
                                    <a:pt x="258" y="343"/>
                                  </a:lnTo>
                                  <a:lnTo>
                                    <a:pt x="255" y="338"/>
                                  </a:lnTo>
                                  <a:lnTo>
                                    <a:pt x="252" y="332"/>
                                  </a:lnTo>
                                  <a:lnTo>
                                    <a:pt x="248" y="323"/>
                                  </a:lnTo>
                                  <a:lnTo>
                                    <a:pt x="246" y="316"/>
                                  </a:lnTo>
                                  <a:lnTo>
                                    <a:pt x="245" y="308"/>
                                  </a:lnTo>
                                  <a:lnTo>
                                    <a:pt x="245" y="318"/>
                                  </a:lnTo>
                                  <a:lnTo>
                                    <a:pt x="243" y="327"/>
                                  </a:lnTo>
                                  <a:lnTo>
                                    <a:pt x="241" y="335"/>
                                  </a:lnTo>
                                  <a:lnTo>
                                    <a:pt x="240" y="343"/>
                                  </a:lnTo>
                                  <a:lnTo>
                                    <a:pt x="238" y="352"/>
                                  </a:lnTo>
                                  <a:lnTo>
                                    <a:pt x="235" y="360"/>
                                  </a:lnTo>
                                  <a:lnTo>
                                    <a:pt x="231" y="367"/>
                                  </a:lnTo>
                                  <a:lnTo>
                                    <a:pt x="228" y="374"/>
                                  </a:lnTo>
                                  <a:lnTo>
                                    <a:pt x="223" y="380"/>
                                  </a:lnTo>
                                  <a:lnTo>
                                    <a:pt x="218" y="386"/>
                                  </a:lnTo>
                                  <a:lnTo>
                                    <a:pt x="211" y="391"/>
                                  </a:lnTo>
                                  <a:lnTo>
                                    <a:pt x="206" y="394"/>
                                  </a:lnTo>
                                  <a:lnTo>
                                    <a:pt x="199" y="397"/>
                                  </a:lnTo>
                                  <a:lnTo>
                                    <a:pt x="192" y="399"/>
                                  </a:lnTo>
                                  <a:lnTo>
                                    <a:pt x="186" y="399"/>
                                  </a:lnTo>
                                  <a:lnTo>
                                    <a:pt x="181" y="399"/>
                                  </a:lnTo>
                                  <a:lnTo>
                                    <a:pt x="174" y="399"/>
                                  </a:lnTo>
                                  <a:lnTo>
                                    <a:pt x="167" y="396"/>
                                  </a:lnTo>
                                  <a:lnTo>
                                    <a:pt x="160" y="394"/>
                                  </a:lnTo>
                                  <a:lnTo>
                                    <a:pt x="155" y="389"/>
                                  </a:lnTo>
                                  <a:lnTo>
                                    <a:pt x="149" y="386"/>
                                  </a:lnTo>
                                  <a:lnTo>
                                    <a:pt x="144" y="379"/>
                                  </a:lnTo>
                                  <a:lnTo>
                                    <a:pt x="138" y="372"/>
                                  </a:lnTo>
                                  <a:lnTo>
                                    <a:pt x="133" y="365"/>
                                  </a:lnTo>
                                  <a:lnTo>
                                    <a:pt x="133" y="364"/>
                                  </a:lnTo>
                                  <a:lnTo>
                                    <a:pt x="133" y="364"/>
                                  </a:lnTo>
                                  <a:lnTo>
                                    <a:pt x="132" y="362"/>
                                  </a:lnTo>
                                  <a:lnTo>
                                    <a:pt x="132" y="360"/>
                                  </a:lnTo>
                                  <a:lnTo>
                                    <a:pt x="128" y="364"/>
                                  </a:lnTo>
                                  <a:lnTo>
                                    <a:pt x="123" y="367"/>
                                  </a:lnTo>
                                  <a:lnTo>
                                    <a:pt x="120" y="369"/>
                                  </a:lnTo>
                                  <a:lnTo>
                                    <a:pt x="115" y="369"/>
                                  </a:lnTo>
                                  <a:lnTo>
                                    <a:pt x="111" y="369"/>
                                  </a:lnTo>
                                  <a:lnTo>
                                    <a:pt x="106" y="367"/>
                                  </a:lnTo>
                                  <a:lnTo>
                                    <a:pt x="103" y="364"/>
                                  </a:lnTo>
                                  <a:lnTo>
                                    <a:pt x="100" y="359"/>
                                  </a:lnTo>
                                  <a:lnTo>
                                    <a:pt x="98" y="354"/>
                                  </a:lnTo>
                                  <a:lnTo>
                                    <a:pt x="96" y="347"/>
                                  </a:lnTo>
                                  <a:lnTo>
                                    <a:pt x="95" y="342"/>
                                  </a:lnTo>
                                  <a:lnTo>
                                    <a:pt x="95" y="335"/>
                                  </a:lnTo>
                                  <a:lnTo>
                                    <a:pt x="89" y="338"/>
                                  </a:lnTo>
                                  <a:lnTo>
                                    <a:pt x="86" y="340"/>
                                  </a:lnTo>
                                  <a:lnTo>
                                    <a:pt x="81" y="342"/>
                                  </a:lnTo>
                                  <a:lnTo>
                                    <a:pt x="76" y="342"/>
                                  </a:lnTo>
                                  <a:lnTo>
                                    <a:pt x="73" y="342"/>
                                  </a:lnTo>
                                  <a:lnTo>
                                    <a:pt x="68" y="342"/>
                                  </a:lnTo>
                                  <a:lnTo>
                                    <a:pt x="62" y="340"/>
                                  </a:lnTo>
                                  <a:lnTo>
                                    <a:pt x="59" y="338"/>
                                  </a:lnTo>
                                  <a:lnTo>
                                    <a:pt x="54" y="337"/>
                                  </a:lnTo>
                                  <a:lnTo>
                                    <a:pt x="51" y="333"/>
                                  </a:lnTo>
                                  <a:lnTo>
                                    <a:pt x="47" y="330"/>
                                  </a:lnTo>
                                  <a:lnTo>
                                    <a:pt x="42" y="327"/>
                                  </a:lnTo>
                                  <a:lnTo>
                                    <a:pt x="39" y="323"/>
                                  </a:lnTo>
                                  <a:lnTo>
                                    <a:pt x="35" y="318"/>
                                  </a:lnTo>
                                  <a:lnTo>
                                    <a:pt x="34" y="311"/>
                                  </a:lnTo>
                                  <a:lnTo>
                                    <a:pt x="30" y="306"/>
                                  </a:lnTo>
                                  <a:lnTo>
                                    <a:pt x="27" y="305"/>
                                  </a:lnTo>
                                  <a:lnTo>
                                    <a:pt x="24" y="301"/>
                                  </a:lnTo>
                                  <a:lnTo>
                                    <a:pt x="20" y="300"/>
                                  </a:lnTo>
                                  <a:lnTo>
                                    <a:pt x="17" y="296"/>
                                  </a:lnTo>
                                  <a:lnTo>
                                    <a:pt x="14" y="291"/>
                                  </a:lnTo>
                                  <a:lnTo>
                                    <a:pt x="12" y="288"/>
                                  </a:lnTo>
                                  <a:lnTo>
                                    <a:pt x="7" y="278"/>
                                  </a:lnTo>
                                  <a:lnTo>
                                    <a:pt x="3" y="268"/>
                                  </a:lnTo>
                                  <a:lnTo>
                                    <a:pt x="2" y="256"/>
                                  </a:lnTo>
                                  <a:lnTo>
                                    <a:pt x="0" y="244"/>
                                  </a:lnTo>
                                  <a:lnTo>
                                    <a:pt x="2" y="239"/>
                                  </a:lnTo>
                                  <a:lnTo>
                                    <a:pt x="2" y="232"/>
                                  </a:lnTo>
                                  <a:lnTo>
                                    <a:pt x="3" y="224"/>
                                  </a:lnTo>
                                  <a:lnTo>
                                    <a:pt x="7" y="217"/>
                                  </a:lnTo>
                                  <a:lnTo>
                                    <a:pt x="10" y="210"/>
                                  </a:lnTo>
                                  <a:lnTo>
                                    <a:pt x="14" y="204"/>
                                  </a:lnTo>
                                  <a:lnTo>
                                    <a:pt x="17" y="197"/>
                                  </a:lnTo>
                                  <a:lnTo>
                                    <a:pt x="22" y="194"/>
                                  </a:lnTo>
                                  <a:lnTo>
                                    <a:pt x="27" y="190"/>
                                  </a:lnTo>
                                  <a:lnTo>
                                    <a:pt x="32" y="187"/>
                                  </a:lnTo>
                                  <a:lnTo>
                                    <a:pt x="32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1" name="Freeform 259"/>
                          <wps:cNvSpPr>
                            <a:spLocks/>
                          </wps:cNvSpPr>
                          <wps:spPr bwMode="auto">
                            <a:xfrm>
                              <a:off x="6760" y="3861"/>
                              <a:ext cx="461" cy="399"/>
                            </a:xfrm>
                            <a:custGeom>
                              <a:avLst/>
                              <a:gdLst>
                                <a:gd name="T0" fmla="*/ 42 w 461"/>
                                <a:gd name="T1" fmla="*/ 150 h 399"/>
                                <a:gd name="T2" fmla="*/ 66 w 461"/>
                                <a:gd name="T3" fmla="*/ 118 h 399"/>
                                <a:gd name="T4" fmla="*/ 96 w 461"/>
                                <a:gd name="T5" fmla="*/ 106 h 399"/>
                                <a:gd name="T6" fmla="*/ 127 w 461"/>
                                <a:gd name="T7" fmla="*/ 116 h 399"/>
                                <a:gd name="T8" fmla="*/ 140 w 461"/>
                                <a:gd name="T9" fmla="*/ 96 h 399"/>
                                <a:gd name="T10" fmla="*/ 157 w 461"/>
                                <a:gd name="T11" fmla="*/ 76 h 399"/>
                                <a:gd name="T12" fmla="*/ 179 w 461"/>
                                <a:gd name="T13" fmla="*/ 69 h 399"/>
                                <a:gd name="T14" fmla="*/ 208 w 461"/>
                                <a:gd name="T15" fmla="*/ 87 h 399"/>
                                <a:gd name="T16" fmla="*/ 211 w 461"/>
                                <a:gd name="T17" fmla="*/ 72 h 399"/>
                                <a:gd name="T18" fmla="*/ 228 w 461"/>
                                <a:gd name="T19" fmla="*/ 44 h 399"/>
                                <a:gd name="T20" fmla="*/ 246 w 461"/>
                                <a:gd name="T21" fmla="*/ 42 h 399"/>
                                <a:gd name="T22" fmla="*/ 267 w 461"/>
                                <a:gd name="T23" fmla="*/ 40 h 399"/>
                                <a:gd name="T24" fmla="*/ 302 w 461"/>
                                <a:gd name="T25" fmla="*/ 37 h 399"/>
                                <a:gd name="T26" fmla="*/ 321 w 461"/>
                                <a:gd name="T27" fmla="*/ 13 h 399"/>
                                <a:gd name="T28" fmla="*/ 336 w 461"/>
                                <a:gd name="T29" fmla="*/ 2 h 399"/>
                                <a:gd name="T30" fmla="*/ 355 w 461"/>
                                <a:gd name="T31" fmla="*/ 3 h 399"/>
                                <a:gd name="T32" fmla="*/ 373 w 461"/>
                                <a:gd name="T33" fmla="*/ 24 h 399"/>
                                <a:gd name="T34" fmla="*/ 390 w 461"/>
                                <a:gd name="T35" fmla="*/ 40 h 399"/>
                                <a:gd name="T36" fmla="*/ 412 w 461"/>
                                <a:gd name="T37" fmla="*/ 49 h 399"/>
                                <a:gd name="T38" fmla="*/ 429 w 461"/>
                                <a:gd name="T39" fmla="*/ 71 h 399"/>
                                <a:gd name="T40" fmla="*/ 437 w 461"/>
                                <a:gd name="T41" fmla="*/ 108 h 399"/>
                                <a:gd name="T42" fmla="*/ 437 w 461"/>
                                <a:gd name="T43" fmla="*/ 140 h 399"/>
                                <a:gd name="T44" fmla="*/ 456 w 461"/>
                                <a:gd name="T45" fmla="*/ 158 h 399"/>
                                <a:gd name="T46" fmla="*/ 459 w 461"/>
                                <a:gd name="T47" fmla="*/ 195 h 399"/>
                                <a:gd name="T48" fmla="*/ 447 w 461"/>
                                <a:gd name="T49" fmla="*/ 221 h 399"/>
                                <a:gd name="T50" fmla="*/ 446 w 461"/>
                                <a:gd name="T51" fmla="*/ 264 h 399"/>
                                <a:gd name="T52" fmla="*/ 431 w 461"/>
                                <a:gd name="T53" fmla="*/ 301 h 399"/>
                                <a:gd name="T54" fmla="*/ 405 w 461"/>
                                <a:gd name="T55" fmla="*/ 325 h 399"/>
                                <a:gd name="T56" fmla="*/ 380 w 461"/>
                                <a:gd name="T57" fmla="*/ 327 h 399"/>
                                <a:gd name="T58" fmla="*/ 358 w 461"/>
                                <a:gd name="T59" fmla="*/ 345 h 399"/>
                                <a:gd name="T60" fmla="*/ 343 w 461"/>
                                <a:gd name="T61" fmla="*/ 342 h 399"/>
                                <a:gd name="T62" fmla="*/ 329 w 461"/>
                                <a:gd name="T63" fmla="*/ 325 h 399"/>
                                <a:gd name="T64" fmla="*/ 319 w 461"/>
                                <a:gd name="T65" fmla="*/ 340 h 399"/>
                                <a:gd name="T66" fmla="*/ 301 w 461"/>
                                <a:gd name="T67" fmla="*/ 357 h 399"/>
                                <a:gd name="T68" fmla="*/ 280 w 461"/>
                                <a:gd name="T69" fmla="*/ 360 h 399"/>
                                <a:gd name="T70" fmla="*/ 258 w 461"/>
                                <a:gd name="T71" fmla="*/ 343 h 399"/>
                                <a:gd name="T72" fmla="*/ 245 w 461"/>
                                <a:gd name="T73" fmla="*/ 308 h 399"/>
                                <a:gd name="T74" fmla="*/ 238 w 461"/>
                                <a:gd name="T75" fmla="*/ 352 h 399"/>
                                <a:gd name="T76" fmla="*/ 218 w 461"/>
                                <a:gd name="T77" fmla="*/ 386 h 399"/>
                                <a:gd name="T78" fmla="*/ 186 w 461"/>
                                <a:gd name="T79" fmla="*/ 399 h 399"/>
                                <a:gd name="T80" fmla="*/ 155 w 461"/>
                                <a:gd name="T81" fmla="*/ 389 h 399"/>
                                <a:gd name="T82" fmla="*/ 133 w 461"/>
                                <a:gd name="T83" fmla="*/ 364 h 399"/>
                                <a:gd name="T84" fmla="*/ 123 w 461"/>
                                <a:gd name="T85" fmla="*/ 367 h 399"/>
                                <a:gd name="T86" fmla="*/ 103 w 461"/>
                                <a:gd name="T87" fmla="*/ 364 h 399"/>
                                <a:gd name="T88" fmla="*/ 95 w 461"/>
                                <a:gd name="T89" fmla="*/ 335 h 399"/>
                                <a:gd name="T90" fmla="*/ 73 w 461"/>
                                <a:gd name="T91" fmla="*/ 342 h 399"/>
                                <a:gd name="T92" fmla="*/ 51 w 461"/>
                                <a:gd name="T93" fmla="*/ 333 h 399"/>
                                <a:gd name="T94" fmla="*/ 34 w 461"/>
                                <a:gd name="T95" fmla="*/ 311 h 399"/>
                                <a:gd name="T96" fmla="*/ 17 w 461"/>
                                <a:gd name="T97" fmla="*/ 296 h 399"/>
                                <a:gd name="T98" fmla="*/ 2 w 461"/>
                                <a:gd name="T99" fmla="*/ 256 h 399"/>
                                <a:gd name="T100" fmla="*/ 7 w 461"/>
                                <a:gd name="T101" fmla="*/ 217 h 399"/>
                                <a:gd name="T102" fmla="*/ 27 w 461"/>
                                <a:gd name="T103" fmla="*/ 190 h 3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461" h="399">
                                  <a:moveTo>
                                    <a:pt x="32" y="187"/>
                                  </a:moveTo>
                                  <a:lnTo>
                                    <a:pt x="34" y="177"/>
                                  </a:lnTo>
                                  <a:lnTo>
                                    <a:pt x="35" y="168"/>
                                  </a:lnTo>
                                  <a:lnTo>
                                    <a:pt x="39" y="158"/>
                                  </a:lnTo>
                                  <a:lnTo>
                                    <a:pt x="42" y="150"/>
                                  </a:lnTo>
                                  <a:lnTo>
                                    <a:pt x="46" y="143"/>
                                  </a:lnTo>
                                  <a:lnTo>
                                    <a:pt x="51" y="136"/>
                                  </a:lnTo>
                                  <a:lnTo>
                                    <a:pt x="56" y="130"/>
                                  </a:lnTo>
                                  <a:lnTo>
                                    <a:pt x="61" y="123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71" y="114"/>
                                  </a:lnTo>
                                  <a:lnTo>
                                    <a:pt x="78" y="111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89" y="106"/>
                                  </a:lnTo>
                                  <a:lnTo>
                                    <a:pt x="96" y="106"/>
                                  </a:lnTo>
                                  <a:lnTo>
                                    <a:pt x="103" y="106"/>
                                  </a:lnTo>
                                  <a:lnTo>
                                    <a:pt x="110" y="108"/>
                                  </a:lnTo>
                                  <a:lnTo>
                                    <a:pt x="116" y="109"/>
                                  </a:lnTo>
                                  <a:lnTo>
                                    <a:pt x="122" y="113"/>
                                  </a:lnTo>
                                  <a:lnTo>
                                    <a:pt x="127" y="116"/>
                                  </a:lnTo>
                                  <a:lnTo>
                                    <a:pt x="132" y="121"/>
                                  </a:lnTo>
                                  <a:lnTo>
                                    <a:pt x="133" y="114"/>
                                  </a:lnTo>
                                  <a:lnTo>
                                    <a:pt x="135" y="108"/>
                                  </a:lnTo>
                                  <a:lnTo>
                                    <a:pt x="137" y="103"/>
                                  </a:lnTo>
                                  <a:lnTo>
                                    <a:pt x="140" y="96"/>
                                  </a:lnTo>
                                  <a:lnTo>
                                    <a:pt x="144" y="91"/>
                                  </a:lnTo>
                                  <a:lnTo>
                                    <a:pt x="147" y="86"/>
                                  </a:lnTo>
                                  <a:lnTo>
                                    <a:pt x="150" y="82"/>
                                  </a:lnTo>
                                  <a:lnTo>
                                    <a:pt x="154" y="79"/>
                                  </a:lnTo>
                                  <a:lnTo>
                                    <a:pt x="157" y="76"/>
                                  </a:lnTo>
                                  <a:lnTo>
                                    <a:pt x="162" y="72"/>
                                  </a:lnTo>
                                  <a:lnTo>
                                    <a:pt x="165" y="71"/>
                                  </a:lnTo>
                                  <a:lnTo>
                                    <a:pt x="171" y="69"/>
                                  </a:lnTo>
                                  <a:lnTo>
                                    <a:pt x="176" y="69"/>
                                  </a:lnTo>
                                  <a:lnTo>
                                    <a:pt x="179" y="69"/>
                                  </a:lnTo>
                                  <a:lnTo>
                                    <a:pt x="184" y="69"/>
                                  </a:lnTo>
                                  <a:lnTo>
                                    <a:pt x="189" y="71"/>
                                  </a:lnTo>
                                  <a:lnTo>
                                    <a:pt x="196" y="76"/>
                                  </a:lnTo>
                                  <a:lnTo>
                                    <a:pt x="203" y="81"/>
                                  </a:lnTo>
                                  <a:lnTo>
                                    <a:pt x="208" y="87"/>
                                  </a:lnTo>
                                  <a:lnTo>
                                    <a:pt x="213" y="96"/>
                                  </a:lnTo>
                                  <a:lnTo>
                                    <a:pt x="213" y="96"/>
                                  </a:lnTo>
                                  <a:lnTo>
                                    <a:pt x="211" y="87"/>
                                  </a:lnTo>
                                  <a:lnTo>
                                    <a:pt x="211" y="81"/>
                                  </a:lnTo>
                                  <a:lnTo>
                                    <a:pt x="211" y="72"/>
                                  </a:lnTo>
                                  <a:lnTo>
                                    <a:pt x="213" y="66"/>
                                  </a:lnTo>
                                  <a:lnTo>
                                    <a:pt x="216" y="59"/>
                                  </a:lnTo>
                                  <a:lnTo>
                                    <a:pt x="219" y="52"/>
                                  </a:lnTo>
                                  <a:lnTo>
                                    <a:pt x="223" y="47"/>
                                  </a:lnTo>
                                  <a:lnTo>
                                    <a:pt x="228" y="44"/>
                                  </a:lnTo>
                                  <a:lnTo>
                                    <a:pt x="231" y="42"/>
                                  </a:lnTo>
                                  <a:lnTo>
                                    <a:pt x="235" y="40"/>
                                  </a:lnTo>
                                  <a:lnTo>
                                    <a:pt x="238" y="40"/>
                                  </a:lnTo>
                                  <a:lnTo>
                                    <a:pt x="241" y="40"/>
                                  </a:lnTo>
                                  <a:lnTo>
                                    <a:pt x="246" y="42"/>
                                  </a:lnTo>
                                  <a:lnTo>
                                    <a:pt x="250" y="44"/>
                                  </a:lnTo>
                                  <a:lnTo>
                                    <a:pt x="252" y="47"/>
                                  </a:lnTo>
                                  <a:lnTo>
                                    <a:pt x="255" y="50"/>
                                  </a:lnTo>
                                  <a:lnTo>
                                    <a:pt x="262" y="45"/>
                                  </a:lnTo>
                                  <a:lnTo>
                                    <a:pt x="267" y="40"/>
                                  </a:lnTo>
                                  <a:lnTo>
                                    <a:pt x="274" y="37"/>
                                  </a:lnTo>
                                  <a:lnTo>
                                    <a:pt x="280" y="35"/>
                                  </a:lnTo>
                                  <a:lnTo>
                                    <a:pt x="287" y="35"/>
                                  </a:lnTo>
                                  <a:lnTo>
                                    <a:pt x="295" y="35"/>
                                  </a:lnTo>
                                  <a:lnTo>
                                    <a:pt x="302" y="37"/>
                                  </a:lnTo>
                                  <a:lnTo>
                                    <a:pt x="309" y="40"/>
                                  </a:lnTo>
                                  <a:lnTo>
                                    <a:pt x="312" y="30"/>
                                  </a:lnTo>
                                  <a:lnTo>
                                    <a:pt x="316" y="20"/>
                                  </a:lnTo>
                                  <a:lnTo>
                                    <a:pt x="317" y="17"/>
                                  </a:lnTo>
                                  <a:lnTo>
                                    <a:pt x="321" y="13"/>
                                  </a:lnTo>
                                  <a:lnTo>
                                    <a:pt x="324" y="10"/>
                                  </a:lnTo>
                                  <a:lnTo>
                                    <a:pt x="328" y="7"/>
                                  </a:lnTo>
                                  <a:lnTo>
                                    <a:pt x="329" y="5"/>
                                  </a:lnTo>
                                  <a:lnTo>
                                    <a:pt x="333" y="3"/>
                                  </a:lnTo>
                                  <a:lnTo>
                                    <a:pt x="336" y="2"/>
                                  </a:lnTo>
                                  <a:lnTo>
                                    <a:pt x="341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8" y="2"/>
                                  </a:lnTo>
                                  <a:lnTo>
                                    <a:pt x="351" y="2"/>
                                  </a:lnTo>
                                  <a:lnTo>
                                    <a:pt x="355" y="3"/>
                                  </a:lnTo>
                                  <a:lnTo>
                                    <a:pt x="360" y="5"/>
                                  </a:lnTo>
                                  <a:lnTo>
                                    <a:pt x="363" y="8"/>
                                  </a:lnTo>
                                  <a:lnTo>
                                    <a:pt x="366" y="13"/>
                                  </a:lnTo>
                                  <a:lnTo>
                                    <a:pt x="370" y="18"/>
                                  </a:lnTo>
                                  <a:lnTo>
                                    <a:pt x="373" y="24"/>
                                  </a:lnTo>
                                  <a:lnTo>
                                    <a:pt x="376" y="29"/>
                                  </a:lnTo>
                                  <a:lnTo>
                                    <a:pt x="378" y="35"/>
                                  </a:lnTo>
                                  <a:lnTo>
                                    <a:pt x="380" y="42"/>
                                  </a:lnTo>
                                  <a:lnTo>
                                    <a:pt x="385" y="40"/>
                                  </a:lnTo>
                                  <a:lnTo>
                                    <a:pt x="390" y="40"/>
                                  </a:lnTo>
                                  <a:lnTo>
                                    <a:pt x="393" y="40"/>
                                  </a:lnTo>
                                  <a:lnTo>
                                    <a:pt x="398" y="42"/>
                                  </a:lnTo>
                                  <a:lnTo>
                                    <a:pt x="404" y="44"/>
                                  </a:lnTo>
                                  <a:lnTo>
                                    <a:pt x="407" y="45"/>
                                  </a:lnTo>
                                  <a:lnTo>
                                    <a:pt x="412" y="49"/>
                                  </a:lnTo>
                                  <a:lnTo>
                                    <a:pt x="415" y="52"/>
                                  </a:lnTo>
                                  <a:lnTo>
                                    <a:pt x="419" y="56"/>
                                  </a:lnTo>
                                  <a:lnTo>
                                    <a:pt x="422" y="61"/>
                                  </a:lnTo>
                                  <a:lnTo>
                                    <a:pt x="425" y="66"/>
                                  </a:lnTo>
                                  <a:lnTo>
                                    <a:pt x="429" y="71"/>
                                  </a:lnTo>
                                  <a:lnTo>
                                    <a:pt x="431" y="77"/>
                                  </a:lnTo>
                                  <a:lnTo>
                                    <a:pt x="432" y="84"/>
                                  </a:lnTo>
                                  <a:lnTo>
                                    <a:pt x="434" y="91"/>
                                  </a:lnTo>
                                  <a:lnTo>
                                    <a:pt x="436" y="98"/>
                                  </a:lnTo>
                                  <a:lnTo>
                                    <a:pt x="437" y="108"/>
                                  </a:lnTo>
                                  <a:lnTo>
                                    <a:pt x="437" y="119"/>
                                  </a:lnTo>
                                  <a:lnTo>
                                    <a:pt x="436" y="130"/>
                                  </a:lnTo>
                                  <a:lnTo>
                                    <a:pt x="434" y="140"/>
                                  </a:lnTo>
                                  <a:lnTo>
                                    <a:pt x="434" y="140"/>
                                  </a:lnTo>
                                  <a:lnTo>
                                    <a:pt x="437" y="140"/>
                                  </a:lnTo>
                                  <a:lnTo>
                                    <a:pt x="439" y="141"/>
                                  </a:lnTo>
                                  <a:lnTo>
                                    <a:pt x="444" y="143"/>
                                  </a:lnTo>
                                  <a:lnTo>
                                    <a:pt x="449" y="146"/>
                                  </a:lnTo>
                                  <a:lnTo>
                                    <a:pt x="452" y="151"/>
                                  </a:lnTo>
                                  <a:lnTo>
                                    <a:pt x="456" y="158"/>
                                  </a:lnTo>
                                  <a:lnTo>
                                    <a:pt x="459" y="167"/>
                                  </a:lnTo>
                                  <a:lnTo>
                                    <a:pt x="461" y="175"/>
                                  </a:lnTo>
                                  <a:lnTo>
                                    <a:pt x="461" y="183"/>
                                  </a:lnTo>
                                  <a:lnTo>
                                    <a:pt x="461" y="189"/>
                                  </a:lnTo>
                                  <a:lnTo>
                                    <a:pt x="459" y="195"/>
                                  </a:lnTo>
                                  <a:lnTo>
                                    <a:pt x="459" y="200"/>
                                  </a:lnTo>
                                  <a:lnTo>
                                    <a:pt x="458" y="205"/>
                                  </a:lnTo>
                                  <a:lnTo>
                                    <a:pt x="452" y="214"/>
                                  </a:lnTo>
                                  <a:lnTo>
                                    <a:pt x="451" y="217"/>
                                  </a:lnTo>
                                  <a:lnTo>
                                    <a:pt x="447" y="221"/>
                                  </a:lnTo>
                                  <a:lnTo>
                                    <a:pt x="447" y="229"/>
                                  </a:lnTo>
                                  <a:lnTo>
                                    <a:pt x="447" y="239"/>
                                  </a:lnTo>
                                  <a:lnTo>
                                    <a:pt x="447" y="247"/>
                                  </a:lnTo>
                                  <a:lnTo>
                                    <a:pt x="447" y="256"/>
                                  </a:lnTo>
                                  <a:lnTo>
                                    <a:pt x="446" y="264"/>
                                  </a:lnTo>
                                  <a:lnTo>
                                    <a:pt x="442" y="273"/>
                                  </a:lnTo>
                                  <a:lnTo>
                                    <a:pt x="441" y="281"/>
                                  </a:lnTo>
                                  <a:lnTo>
                                    <a:pt x="437" y="288"/>
                                  </a:lnTo>
                                  <a:lnTo>
                                    <a:pt x="434" y="295"/>
                                  </a:lnTo>
                                  <a:lnTo>
                                    <a:pt x="431" y="301"/>
                                  </a:lnTo>
                                  <a:lnTo>
                                    <a:pt x="425" y="308"/>
                                  </a:lnTo>
                                  <a:lnTo>
                                    <a:pt x="420" y="313"/>
                                  </a:lnTo>
                                  <a:lnTo>
                                    <a:pt x="415" y="316"/>
                                  </a:lnTo>
                                  <a:lnTo>
                                    <a:pt x="410" y="322"/>
                                  </a:lnTo>
                                  <a:lnTo>
                                    <a:pt x="405" y="325"/>
                                  </a:lnTo>
                                  <a:lnTo>
                                    <a:pt x="398" y="327"/>
                                  </a:lnTo>
                                  <a:lnTo>
                                    <a:pt x="395" y="328"/>
                                  </a:lnTo>
                                  <a:lnTo>
                                    <a:pt x="390" y="328"/>
                                  </a:lnTo>
                                  <a:lnTo>
                                    <a:pt x="385" y="328"/>
                                  </a:lnTo>
                                  <a:lnTo>
                                    <a:pt x="380" y="327"/>
                                  </a:lnTo>
                                  <a:lnTo>
                                    <a:pt x="376" y="333"/>
                                  </a:lnTo>
                                  <a:lnTo>
                                    <a:pt x="371" y="338"/>
                                  </a:lnTo>
                                  <a:lnTo>
                                    <a:pt x="366" y="343"/>
                                  </a:lnTo>
                                  <a:lnTo>
                                    <a:pt x="360" y="345"/>
                                  </a:lnTo>
                                  <a:lnTo>
                                    <a:pt x="358" y="345"/>
                                  </a:lnTo>
                                  <a:lnTo>
                                    <a:pt x="355" y="345"/>
                                  </a:lnTo>
                                  <a:lnTo>
                                    <a:pt x="351" y="345"/>
                                  </a:lnTo>
                                  <a:lnTo>
                                    <a:pt x="348" y="345"/>
                                  </a:lnTo>
                                  <a:lnTo>
                                    <a:pt x="346" y="343"/>
                                  </a:lnTo>
                                  <a:lnTo>
                                    <a:pt x="343" y="342"/>
                                  </a:lnTo>
                                  <a:lnTo>
                                    <a:pt x="341" y="340"/>
                                  </a:lnTo>
                                  <a:lnTo>
                                    <a:pt x="338" y="337"/>
                                  </a:lnTo>
                                  <a:lnTo>
                                    <a:pt x="334" y="333"/>
                                  </a:lnTo>
                                  <a:lnTo>
                                    <a:pt x="331" y="330"/>
                                  </a:lnTo>
                                  <a:lnTo>
                                    <a:pt x="329" y="325"/>
                                  </a:lnTo>
                                  <a:lnTo>
                                    <a:pt x="328" y="318"/>
                                  </a:lnTo>
                                  <a:lnTo>
                                    <a:pt x="326" y="325"/>
                                  </a:lnTo>
                                  <a:lnTo>
                                    <a:pt x="324" y="330"/>
                                  </a:lnTo>
                                  <a:lnTo>
                                    <a:pt x="321" y="337"/>
                                  </a:lnTo>
                                  <a:lnTo>
                                    <a:pt x="319" y="340"/>
                                  </a:lnTo>
                                  <a:lnTo>
                                    <a:pt x="316" y="345"/>
                                  </a:lnTo>
                                  <a:lnTo>
                                    <a:pt x="312" y="348"/>
                                  </a:lnTo>
                                  <a:lnTo>
                                    <a:pt x="309" y="352"/>
                                  </a:lnTo>
                                  <a:lnTo>
                                    <a:pt x="306" y="355"/>
                                  </a:lnTo>
                                  <a:lnTo>
                                    <a:pt x="301" y="357"/>
                                  </a:lnTo>
                                  <a:lnTo>
                                    <a:pt x="297" y="359"/>
                                  </a:lnTo>
                                  <a:lnTo>
                                    <a:pt x="292" y="360"/>
                                  </a:lnTo>
                                  <a:lnTo>
                                    <a:pt x="289" y="360"/>
                                  </a:lnTo>
                                  <a:lnTo>
                                    <a:pt x="284" y="360"/>
                                  </a:lnTo>
                                  <a:lnTo>
                                    <a:pt x="280" y="360"/>
                                  </a:lnTo>
                                  <a:lnTo>
                                    <a:pt x="275" y="359"/>
                                  </a:lnTo>
                                  <a:lnTo>
                                    <a:pt x="272" y="357"/>
                                  </a:lnTo>
                                  <a:lnTo>
                                    <a:pt x="267" y="354"/>
                                  </a:lnTo>
                                  <a:lnTo>
                                    <a:pt x="262" y="348"/>
                                  </a:lnTo>
                                  <a:lnTo>
                                    <a:pt x="258" y="343"/>
                                  </a:lnTo>
                                  <a:lnTo>
                                    <a:pt x="255" y="338"/>
                                  </a:lnTo>
                                  <a:lnTo>
                                    <a:pt x="252" y="332"/>
                                  </a:lnTo>
                                  <a:lnTo>
                                    <a:pt x="248" y="323"/>
                                  </a:lnTo>
                                  <a:lnTo>
                                    <a:pt x="246" y="316"/>
                                  </a:lnTo>
                                  <a:lnTo>
                                    <a:pt x="245" y="308"/>
                                  </a:lnTo>
                                  <a:lnTo>
                                    <a:pt x="245" y="318"/>
                                  </a:lnTo>
                                  <a:lnTo>
                                    <a:pt x="243" y="327"/>
                                  </a:lnTo>
                                  <a:lnTo>
                                    <a:pt x="241" y="335"/>
                                  </a:lnTo>
                                  <a:lnTo>
                                    <a:pt x="240" y="343"/>
                                  </a:lnTo>
                                  <a:lnTo>
                                    <a:pt x="238" y="352"/>
                                  </a:lnTo>
                                  <a:lnTo>
                                    <a:pt x="235" y="360"/>
                                  </a:lnTo>
                                  <a:lnTo>
                                    <a:pt x="231" y="367"/>
                                  </a:lnTo>
                                  <a:lnTo>
                                    <a:pt x="228" y="374"/>
                                  </a:lnTo>
                                  <a:lnTo>
                                    <a:pt x="223" y="380"/>
                                  </a:lnTo>
                                  <a:lnTo>
                                    <a:pt x="218" y="386"/>
                                  </a:lnTo>
                                  <a:lnTo>
                                    <a:pt x="211" y="391"/>
                                  </a:lnTo>
                                  <a:lnTo>
                                    <a:pt x="206" y="394"/>
                                  </a:lnTo>
                                  <a:lnTo>
                                    <a:pt x="199" y="397"/>
                                  </a:lnTo>
                                  <a:lnTo>
                                    <a:pt x="192" y="399"/>
                                  </a:lnTo>
                                  <a:lnTo>
                                    <a:pt x="186" y="399"/>
                                  </a:lnTo>
                                  <a:lnTo>
                                    <a:pt x="181" y="399"/>
                                  </a:lnTo>
                                  <a:lnTo>
                                    <a:pt x="174" y="399"/>
                                  </a:lnTo>
                                  <a:lnTo>
                                    <a:pt x="167" y="396"/>
                                  </a:lnTo>
                                  <a:lnTo>
                                    <a:pt x="160" y="394"/>
                                  </a:lnTo>
                                  <a:lnTo>
                                    <a:pt x="155" y="389"/>
                                  </a:lnTo>
                                  <a:lnTo>
                                    <a:pt x="149" y="386"/>
                                  </a:lnTo>
                                  <a:lnTo>
                                    <a:pt x="144" y="379"/>
                                  </a:lnTo>
                                  <a:lnTo>
                                    <a:pt x="138" y="372"/>
                                  </a:lnTo>
                                  <a:lnTo>
                                    <a:pt x="133" y="365"/>
                                  </a:lnTo>
                                  <a:lnTo>
                                    <a:pt x="133" y="364"/>
                                  </a:lnTo>
                                  <a:lnTo>
                                    <a:pt x="133" y="364"/>
                                  </a:lnTo>
                                  <a:lnTo>
                                    <a:pt x="132" y="362"/>
                                  </a:lnTo>
                                  <a:lnTo>
                                    <a:pt x="132" y="360"/>
                                  </a:lnTo>
                                  <a:lnTo>
                                    <a:pt x="128" y="364"/>
                                  </a:lnTo>
                                  <a:lnTo>
                                    <a:pt x="123" y="367"/>
                                  </a:lnTo>
                                  <a:lnTo>
                                    <a:pt x="120" y="369"/>
                                  </a:lnTo>
                                  <a:lnTo>
                                    <a:pt x="115" y="369"/>
                                  </a:lnTo>
                                  <a:lnTo>
                                    <a:pt x="111" y="369"/>
                                  </a:lnTo>
                                  <a:lnTo>
                                    <a:pt x="106" y="367"/>
                                  </a:lnTo>
                                  <a:lnTo>
                                    <a:pt x="103" y="364"/>
                                  </a:lnTo>
                                  <a:lnTo>
                                    <a:pt x="100" y="359"/>
                                  </a:lnTo>
                                  <a:lnTo>
                                    <a:pt x="98" y="354"/>
                                  </a:lnTo>
                                  <a:lnTo>
                                    <a:pt x="96" y="347"/>
                                  </a:lnTo>
                                  <a:lnTo>
                                    <a:pt x="95" y="342"/>
                                  </a:lnTo>
                                  <a:lnTo>
                                    <a:pt x="95" y="335"/>
                                  </a:lnTo>
                                  <a:lnTo>
                                    <a:pt x="89" y="338"/>
                                  </a:lnTo>
                                  <a:lnTo>
                                    <a:pt x="86" y="340"/>
                                  </a:lnTo>
                                  <a:lnTo>
                                    <a:pt x="81" y="342"/>
                                  </a:lnTo>
                                  <a:lnTo>
                                    <a:pt x="76" y="342"/>
                                  </a:lnTo>
                                  <a:lnTo>
                                    <a:pt x="73" y="342"/>
                                  </a:lnTo>
                                  <a:lnTo>
                                    <a:pt x="68" y="342"/>
                                  </a:lnTo>
                                  <a:lnTo>
                                    <a:pt x="62" y="340"/>
                                  </a:lnTo>
                                  <a:lnTo>
                                    <a:pt x="59" y="338"/>
                                  </a:lnTo>
                                  <a:lnTo>
                                    <a:pt x="54" y="337"/>
                                  </a:lnTo>
                                  <a:lnTo>
                                    <a:pt x="51" y="333"/>
                                  </a:lnTo>
                                  <a:lnTo>
                                    <a:pt x="47" y="330"/>
                                  </a:lnTo>
                                  <a:lnTo>
                                    <a:pt x="42" y="327"/>
                                  </a:lnTo>
                                  <a:lnTo>
                                    <a:pt x="39" y="323"/>
                                  </a:lnTo>
                                  <a:lnTo>
                                    <a:pt x="35" y="318"/>
                                  </a:lnTo>
                                  <a:lnTo>
                                    <a:pt x="34" y="311"/>
                                  </a:lnTo>
                                  <a:lnTo>
                                    <a:pt x="30" y="306"/>
                                  </a:lnTo>
                                  <a:lnTo>
                                    <a:pt x="27" y="305"/>
                                  </a:lnTo>
                                  <a:lnTo>
                                    <a:pt x="24" y="301"/>
                                  </a:lnTo>
                                  <a:lnTo>
                                    <a:pt x="20" y="300"/>
                                  </a:lnTo>
                                  <a:lnTo>
                                    <a:pt x="17" y="296"/>
                                  </a:lnTo>
                                  <a:lnTo>
                                    <a:pt x="14" y="291"/>
                                  </a:lnTo>
                                  <a:lnTo>
                                    <a:pt x="12" y="288"/>
                                  </a:lnTo>
                                  <a:lnTo>
                                    <a:pt x="7" y="278"/>
                                  </a:lnTo>
                                  <a:lnTo>
                                    <a:pt x="3" y="268"/>
                                  </a:lnTo>
                                  <a:lnTo>
                                    <a:pt x="2" y="256"/>
                                  </a:lnTo>
                                  <a:lnTo>
                                    <a:pt x="0" y="244"/>
                                  </a:lnTo>
                                  <a:lnTo>
                                    <a:pt x="2" y="239"/>
                                  </a:lnTo>
                                  <a:lnTo>
                                    <a:pt x="2" y="232"/>
                                  </a:lnTo>
                                  <a:lnTo>
                                    <a:pt x="3" y="224"/>
                                  </a:lnTo>
                                  <a:lnTo>
                                    <a:pt x="7" y="217"/>
                                  </a:lnTo>
                                  <a:lnTo>
                                    <a:pt x="10" y="210"/>
                                  </a:lnTo>
                                  <a:lnTo>
                                    <a:pt x="14" y="204"/>
                                  </a:lnTo>
                                  <a:lnTo>
                                    <a:pt x="17" y="197"/>
                                  </a:lnTo>
                                  <a:lnTo>
                                    <a:pt x="22" y="194"/>
                                  </a:lnTo>
                                  <a:lnTo>
                                    <a:pt x="27" y="190"/>
                                  </a:lnTo>
                                  <a:lnTo>
                                    <a:pt x="32" y="187"/>
                                  </a:lnTo>
                                  <a:lnTo>
                                    <a:pt x="32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2" name="Picture 26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758" y="3859"/>
                              <a:ext cx="465" cy="4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3" name="Picture 26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63" y="4231"/>
                              <a:ext cx="452" cy="2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84" name="Freeform 262"/>
                          <wps:cNvSpPr>
                            <a:spLocks/>
                          </wps:cNvSpPr>
                          <wps:spPr bwMode="auto">
                            <a:xfrm>
                              <a:off x="6865" y="4233"/>
                              <a:ext cx="449" cy="236"/>
                            </a:xfrm>
                            <a:custGeom>
                              <a:avLst/>
                              <a:gdLst>
                                <a:gd name="T0" fmla="*/ 39 w 449"/>
                                <a:gd name="T1" fmla="*/ 94 h 236"/>
                                <a:gd name="T2" fmla="*/ 54 w 449"/>
                                <a:gd name="T3" fmla="*/ 76 h 236"/>
                                <a:gd name="T4" fmla="*/ 76 w 449"/>
                                <a:gd name="T5" fmla="*/ 66 h 236"/>
                                <a:gd name="T6" fmla="*/ 99 w 449"/>
                                <a:gd name="T7" fmla="*/ 62 h 236"/>
                                <a:gd name="T8" fmla="*/ 123 w 449"/>
                                <a:gd name="T9" fmla="*/ 69 h 236"/>
                                <a:gd name="T10" fmla="*/ 136 w 449"/>
                                <a:gd name="T11" fmla="*/ 56 h 236"/>
                                <a:gd name="T12" fmla="*/ 167 w 449"/>
                                <a:gd name="T13" fmla="*/ 40 h 236"/>
                                <a:gd name="T14" fmla="*/ 184 w 449"/>
                                <a:gd name="T15" fmla="*/ 42 h 236"/>
                                <a:gd name="T16" fmla="*/ 207 w 449"/>
                                <a:gd name="T17" fmla="*/ 57 h 236"/>
                                <a:gd name="T18" fmla="*/ 207 w 449"/>
                                <a:gd name="T19" fmla="*/ 39 h 236"/>
                                <a:gd name="T20" fmla="*/ 221 w 449"/>
                                <a:gd name="T21" fmla="*/ 25 h 236"/>
                                <a:gd name="T22" fmla="*/ 236 w 449"/>
                                <a:gd name="T23" fmla="*/ 24 h 236"/>
                                <a:gd name="T24" fmla="*/ 250 w 449"/>
                                <a:gd name="T25" fmla="*/ 30 h 236"/>
                                <a:gd name="T26" fmla="*/ 273 w 449"/>
                                <a:gd name="T27" fmla="*/ 20 h 236"/>
                                <a:gd name="T28" fmla="*/ 300 w 449"/>
                                <a:gd name="T29" fmla="*/ 24 h 236"/>
                                <a:gd name="T30" fmla="*/ 319 w 449"/>
                                <a:gd name="T31" fmla="*/ 5 h 236"/>
                                <a:gd name="T32" fmla="*/ 346 w 449"/>
                                <a:gd name="T33" fmla="*/ 2 h 236"/>
                                <a:gd name="T34" fmla="*/ 361 w 449"/>
                                <a:gd name="T35" fmla="*/ 10 h 236"/>
                                <a:gd name="T36" fmla="*/ 369 w 449"/>
                                <a:gd name="T37" fmla="*/ 25 h 236"/>
                                <a:gd name="T38" fmla="*/ 396 w 449"/>
                                <a:gd name="T39" fmla="*/ 27 h 236"/>
                                <a:gd name="T40" fmla="*/ 420 w 449"/>
                                <a:gd name="T41" fmla="*/ 49 h 236"/>
                                <a:gd name="T42" fmla="*/ 425 w 449"/>
                                <a:gd name="T43" fmla="*/ 71 h 236"/>
                                <a:gd name="T44" fmla="*/ 432 w 449"/>
                                <a:gd name="T45" fmla="*/ 84 h 236"/>
                                <a:gd name="T46" fmla="*/ 447 w 449"/>
                                <a:gd name="T47" fmla="*/ 98 h 236"/>
                                <a:gd name="T48" fmla="*/ 447 w 449"/>
                                <a:gd name="T49" fmla="*/ 115 h 236"/>
                                <a:gd name="T50" fmla="*/ 435 w 449"/>
                                <a:gd name="T51" fmla="*/ 130 h 236"/>
                                <a:gd name="T52" fmla="*/ 437 w 449"/>
                                <a:gd name="T53" fmla="*/ 147 h 236"/>
                                <a:gd name="T54" fmla="*/ 429 w 449"/>
                                <a:gd name="T55" fmla="*/ 167 h 236"/>
                                <a:gd name="T56" fmla="*/ 410 w 449"/>
                                <a:gd name="T57" fmla="*/ 185 h 236"/>
                                <a:gd name="T58" fmla="*/ 388 w 449"/>
                                <a:gd name="T59" fmla="*/ 192 h 236"/>
                                <a:gd name="T60" fmla="*/ 369 w 449"/>
                                <a:gd name="T61" fmla="*/ 192 h 236"/>
                                <a:gd name="T62" fmla="*/ 356 w 449"/>
                                <a:gd name="T63" fmla="*/ 202 h 236"/>
                                <a:gd name="T64" fmla="*/ 334 w 449"/>
                                <a:gd name="T65" fmla="*/ 202 h 236"/>
                                <a:gd name="T66" fmla="*/ 320 w 449"/>
                                <a:gd name="T67" fmla="*/ 192 h 236"/>
                                <a:gd name="T68" fmla="*/ 304 w 449"/>
                                <a:gd name="T69" fmla="*/ 207 h 236"/>
                                <a:gd name="T70" fmla="*/ 273 w 449"/>
                                <a:gd name="T71" fmla="*/ 212 h 236"/>
                                <a:gd name="T72" fmla="*/ 255 w 449"/>
                                <a:gd name="T73" fmla="*/ 205 h 236"/>
                                <a:gd name="T74" fmla="*/ 241 w 449"/>
                                <a:gd name="T75" fmla="*/ 192 h 236"/>
                                <a:gd name="T76" fmla="*/ 236 w 449"/>
                                <a:gd name="T77" fmla="*/ 194 h 236"/>
                                <a:gd name="T78" fmla="*/ 229 w 449"/>
                                <a:gd name="T79" fmla="*/ 212 h 236"/>
                                <a:gd name="T80" fmla="*/ 211 w 449"/>
                                <a:gd name="T81" fmla="*/ 227 h 236"/>
                                <a:gd name="T82" fmla="*/ 187 w 449"/>
                                <a:gd name="T83" fmla="*/ 236 h 236"/>
                                <a:gd name="T84" fmla="*/ 162 w 449"/>
                                <a:gd name="T85" fmla="*/ 234 h 236"/>
                                <a:gd name="T86" fmla="*/ 140 w 449"/>
                                <a:gd name="T87" fmla="*/ 224 h 236"/>
                                <a:gd name="T88" fmla="*/ 130 w 449"/>
                                <a:gd name="T89" fmla="*/ 214 h 236"/>
                                <a:gd name="T90" fmla="*/ 121 w 449"/>
                                <a:gd name="T91" fmla="*/ 217 h 236"/>
                                <a:gd name="T92" fmla="*/ 104 w 449"/>
                                <a:gd name="T93" fmla="*/ 217 h 236"/>
                                <a:gd name="T94" fmla="*/ 93 w 449"/>
                                <a:gd name="T95" fmla="*/ 205 h 236"/>
                                <a:gd name="T96" fmla="*/ 84 w 449"/>
                                <a:gd name="T97" fmla="*/ 200 h 236"/>
                                <a:gd name="T98" fmla="*/ 50 w 449"/>
                                <a:gd name="T99" fmla="*/ 197 h 236"/>
                                <a:gd name="T100" fmla="*/ 23 w 449"/>
                                <a:gd name="T101" fmla="*/ 179 h 236"/>
                                <a:gd name="T102" fmla="*/ 3 w 449"/>
                                <a:gd name="T103" fmla="*/ 158 h 236"/>
                                <a:gd name="T104" fmla="*/ 1 w 449"/>
                                <a:gd name="T105" fmla="*/ 136 h 236"/>
                                <a:gd name="T106" fmla="*/ 13 w 449"/>
                                <a:gd name="T107" fmla="*/ 121 h 236"/>
                                <a:gd name="T108" fmla="*/ 32 w 449"/>
                                <a:gd name="T109" fmla="*/ 111 h 2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449" h="236">
                                  <a:moveTo>
                                    <a:pt x="32" y="111"/>
                                  </a:moveTo>
                                  <a:lnTo>
                                    <a:pt x="33" y="106"/>
                                  </a:lnTo>
                                  <a:lnTo>
                                    <a:pt x="35" y="99"/>
                                  </a:lnTo>
                                  <a:lnTo>
                                    <a:pt x="39" y="94"/>
                                  </a:lnTo>
                                  <a:lnTo>
                                    <a:pt x="42" y="89"/>
                                  </a:lnTo>
                                  <a:lnTo>
                                    <a:pt x="45" y="84"/>
                                  </a:lnTo>
                                  <a:lnTo>
                                    <a:pt x="49" y="81"/>
                                  </a:lnTo>
                                  <a:lnTo>
                                    <a:pt x="54" y="76"/>
                                  </a:lnTo>
                                  <a:lnTo>
                                    <a:pt x="59" y="72"/>
                                  </a:lnTo>
                                  <a:lnTo>
                                    <a:pt x="64" y="71"/>
                                  </a:lnTo>
                                  <a:lnTo>
                                    <a:pt x="69" y="67"/>
                                  </a:lnTo>
                                  <a:lnTo>
                                    <a:pt x="76" y="66"/>
                                  </a:lnTo>
                                  <a:lnTo>
                                    <a:pt x="81" y="6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94" y="62"/>
                                  </a:lnTo>
                                  <a:lnTo>
                                    <a:pt x="99" y="62"/>
                                  </a:lnTo>
                                  <a:lnTo>
                                    <a:pt x="106" y="64"/>
                                  </a:lnTo>
                                  <a:lnTo>
                                    <a:pt x="113" y="66"/>
                                  </a:lnTo>
                                  <a:lnTo>
                                    <a:pt x="118" y="67"/>
                                  </a:lnTo>
                                  <a:lnTo>
                                    <a:pt x="123" y="69"/>
                                  </a:lnTo>
                                  <a:lnTo>
                                    <a:pt x="128" y="71"/>
                                  </a:lnTo>
                                  <a:lnTo>
                                    <a:pt x="130" y="67"/>
                                  </a:lnTo>
                                  <a:lnTo>
                                    <a:pt x="131" y="62"/>
                                  </a:lnTo>
                                  <a:lnTo>
                                    <a:pt x="136" y="56"/>
                                  </a:lnTo>
                                  <a:lnTo>
                                    <a:pt x="143" y="51"/>
                                  </a:lnTo>
                                  <a:lnTo>
                                    <a:pt x="150" y="46"/>
                                  </a:lnTo>
                                  <a:lnTo>
                                    <a:pt x="157" y="42"/>
                                  </a:lnTo>
                                  <a:lnTo>
                                    <a:pt x="167" y="40"/>
                                  </a:lnTo>
                                  <a:lnTo>
                                    <a:pt x="170" y="40"/>
                                  </a:lnTo>
                                  <a:lnTo>
                                    <a:pt x="175" y="40"/>
                                  </a:lnTo>
                                  <a:lnTo>
                                    <a:pt x="179" y="40"/>
                                  </a:lnTo>
                                  <a:lnTo>
                                    <a:pt x="184" y="42"/>
                                  </a:lnTo>
                                  <a:lnTo>
                                    <a:pt x="190" y="44"/>
                                  </a:lnTo>
                                  <a:lnTo>
                                    <a:pt x="197" y="47"/>
                                  </a:lnTo>
                                  <a:lnTo>
                                    <a:pt x="202" y="52"/>
                                  </a:lnTo>
                                  <a:lnTo>
                                    <a:pt x="207" y="57"/>
                                  </a:lnTo>
                                  <a:lnTo>
                                    <a:pt x="206" y="52"/>
                                  </a:lnTo>
                                  <a:lnTo>
                                    <a:pt x="206" y="49"/>
                                  </a:lnTo>
                                  <a:lnTo>
                                    <a:pt x="206" y="44"/>
                                  </a:lnTo>
                                  <a:lnTo>
                                    <a:pt x="207" y="39"/>
                                  </a:lnTo>
                                  <a:lnTo>
                                    <a:pt x="209" y="35"/>
                                  </a:lnTo>
                                  <a:lnTo>
                                    <a:pt x="212" y="30"/>
                                  </a:lnTo>
                                  <a:lnTo>
                                    <a:pt x="216" y="27"/>
                                  </a:lnTo>
                                  <a:lnTo>
                                    <a:pt x="221" y="25"/>
                                  </a:lnTo>
                                  <a:lnTo>
                                    <a:pt x="224" y="24"/>
                                  </a:lnTo>
                                  <a:lnTo>
                                    <a:pt x="229" y="24"/>
                                  </a:lnTo>
                                  <a:lnTo>
                                    <a:pt x="233" y="24"/>
                                  </a:lnTo>
                                  <a:lnTo>
                                    <a:pt x="236" y="24"/>
                                  </a:lnTo>
                                  <a:lnTo>
                                    <a:pt x="239" y="25"/>
                                  </a:lnTo>
                                  <a:lnTo>
                                    <a:pt x="243" y="27"/>
                                  </a:lnTo>
                                  <a:lnTo>
                                    <a:pt x="246" y="29"/>
                                  </a:lnTo>
                                  <a:lnTo>
                                    <a:pt x="250" y="30"/>
                                  </a:lnTo>
                                  <a:lnTo>
                                    <a:pt x="255" y="27"/>
                                  </a:lnTo>
                                  <a:lnTo>
                                    <a:pt x="261" y="24"/>
                                  </a:lnTo>
                                  <a:lnTo>
                                    <a:pt x="266" y="22"/>
                                  </a:lnTo>
                                  <a:lnTo>
                                    <a:pt x="273" y="20"/>
                                  </a:lnTo>
                                  <a:lnTo>
                                    <a:pt x="280" y="20"/>
                                  </a:lnTo>
                                  <a:lnTo>
                                    <a:pt x="287" y="20"/>
                                  </a:lnTo>
                                  <a:lnTo>
                                    <a:pt x="293" y="22"/>
                                  </a:lnTo>
                                  <a:lnTo>
                                    <a:pt x="300" y="24"/>
                                  </a:lnTo>
                                  <a:lnTo>
                                    <a:pt x="304" y="17"/>
                                  </a:lnTo>
                                  <a:lnTo>
                                    <a:pt x="307" y="12"/>
                                  </a:lnTo>
                                  <a:lnTo>
                                    <a:pt x="312" y="8"/>
                                  </a:lnTo>
                                  <a:lnTo>
                                    <a:pt x="319" y="5"/>
                                  </a:lnTo>
                                  <a:lnTo>
                                    <a:pt x="324" y="2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39" y="0"/>
                                  </a:lnTo>
                                  <a:lnTo>
                                    <a:pt x="346" y="2"/>
                                  </a:lnTo>
                                  <a:lnTo>
                                    <a:pt x="351" y="3"/>
                                  </a:lnTo>
                                  <a:lnTo>
                                    <a:pt x="354" y="5"/>
                                  </a:lnTo>
                                  <a:lnTo>
                                    <a:pt x="358" y="7"/>
                                  </a:lnTo>
                                  <a:lnTo>
                                    <a:pt x="361" y="10"/>
                                  </a:lnTo>
                                  <a:lnTo>
                                    <a:pt x="364" y="14"/>
                                  </a:lnTo>
                                  <a:lnTo>
                                    <a:pt x="366" y="17"/>
                                  </a:lnTo>
                                  <a:lnTo>
                                    <a:pt x="368" y="20"/>
                                  </a:lnTo>
                                  <a:lnTo>
                                    <a:pt x="369" y="25"/>
                                  </a:lnTo>
                                  <a:lnTo>
                                    <a:pt x="374" y="25"/>
                                  </a:lnTo>
                                  <a:lnTo>
                                    <a:pt x="380" y="24"/>
                                  </a:lnTo>
                                  <a:lnTo>
                                    <a:pt x="388" y="25"/>
                                  </a:lnTo>
                                  <a:lnTo>
                                    <a:pt x="396" y="27"/>
                                  </a:lnTo>
                                  <a:lnTo>
                                    <a:pt x="405" y="30"/>
                                  </a:lnTo>
                                  <a:lnTo>
                                    <a:pt x="412" y="35"/>
                                  </a:lnTo>
                                  <a:lnTo>
                                    <a:pt x="417" y="42"/>
                                  </a:lnTo>
                                  <a:lnTo>
                                    <a:pt x="420" y="49"/>
                                  </a:lnTo>
                                  <a:lnTo>
                                    <a:pt x="422" y="52"/>
                                  </a:lnTo>
                                  <a:lnTo>
                                    <a:pt x="423" y="57"/>
                                  </a:lnTo>
                                  <a:lnTo>
                                    <a:pt x="425" y="64"/>
                                  </a:lnTo>
                                  <a:lnTo>
                                    <a:pt x="425" y="71"/>
                                  </a:lnTo>
                                  <a:lnTo>
                                    <a:pt x="423" y="76"/>
                                  </a:lnTo>
                                  <a:lnTo>
                                    <a:pt x="422" y="83"/>
                                  </a:lnTo>
                                  <a:lnTo>
                                    <a:pt x="427" y="83"/>
                                  </a:lnTo>
                                  <a:lnTo>
                                    <a:pt x="432" y="84"/>
                                  </a:lnTo>
                                  <a:lnTo>
                                    <a:pt x="437" y="88"/>
                                  </a:lnTo>
                                  <a:lnTo>
                                    <a:pt x="440" y="91"/>
                                  </a:lnTo>
                                  <a:lnTo>
                                    <a:pt x="444" y="94"/>
                                  </a:lnTo>
                                  <a:lnTo>
                                    <a:pt x="447" y="98"/>
                                  </a:lnTo>
                                  <a:lnTo>
                                    <a:pt x="449" y="103"/>
                                  </a:lnTo>
                                  <a:lnTo>
                                    <a:pt x="449" y="108"/>
                                  </a:lnTo>
                                  <a:lnTo>
                                    <a:pt x="449" y="111"/>
                                  </a:lnTo>
                                  <a:lnTo>
                                    <a:pt x="447" y="115"/>
                                  </a:lnTo>
                                  <a:lnTo>
                                    <a:pt x="447" y="118"/>
                                  </a:lnTo>
                                  <a:lnTo>
                                    <a:pt x="445" y="121"/>
                                  </a:lnTo>
                                  <a:lnTo>
                                    <a:pt x="440" y="126"/>
                                  </a:lnTo>
                                  <a:lnTo>
                                    <a:pt x="435" y="130"/>
                                  </a:lnTo>
                                  <a:lnTo>
                                    <a:pt x="435" y="130"/>
                                  </a:lnTo>
                                  <a:lnTo>
                                    <a:pt x="437" y="135"/>
                                  </a:lnTo>
                                  <a:lnTo>
                                    <a:pt x="437" y="141"/>
                                  </a:lnTo>
                                  <a:lnTo>
                                    <a:pt x="437" y="147"/>
                                  </a:lnTo>
                                  <a:lnTo>
                                    <a:pt x="435" y="152"/>
                                  </a:lnTo>
                                  <a:lnTo>
                                    <a:pt x="434" y="157"/>
                                  </a:lnTo>
                                  <a:lnTo>
                                    <a:pt x="432" y="162"/>
                                  </a:lnTo>
                                  <a:lnTo>
                                    <a:pt x="429" y="167"/>
                                  </a:lnTo>
                                  <a:lnTo>
                                    <a:pt x="427" y="170"/>
                                  </a:lnTo>
                                  <a:lnTo>
                                    <a:pt x="423" y="175"/>
                                  </a:lnTo>
                                  <a:lnTo>
                                    <a:pt x="418" y="179"/>
                                  </a:lnTo>
                                  <a:lnTo>
                                    <a:pt x="410" y="185"/>
                                  </a:lnTo>
                                  <a:lnTo>
                                    <a:pt x="405" y="187"/>
                                  </a:lnTo>
                                  <a:lnTo>
                                    <a:pt x="400" y="189"/>
                                  </a:lnTo>
                                  <a:lnTo>
                                    <a:pt x="395" y="190"/>
                                  </a:lnTo>
                                  <a:lnTo>
                                    <a:pt x="388" y="192"/>
                                  </a:lnTo>
                                  <a:lnTo>
                                    <a:pt x="385" y="194"/>
                                  </a:lnTo>
                                  <a:lnTo>
                                    <a:pt x="380" y="194"/>
                                  </a:lnTo>
                                  <a:lnTo>
                                    <a:pt x="374" y="194"/>
                                  </a:lnTo>
                                  <a:lnTo>
                                    <a:pt x="369" y="192"/>
                                  </a:lnTo>
                                  <a:lnTo>
                                    <a:pt x="369" y="192"/>
                                  </a:lnTo>
                                  <a:lnTo>
                                    <a:pt x="366" y="197"/>
                                  </a:lnTo>
                                  <a:lnTo>
                                    <a:pt x="361" y="200"/>
                                  </a:lnTo>
                                  <a:lnTo>
                                    <a:pt x="356" y="202"/>
                                  </a:lnTo>
                                  <a:lnTo>
                                    <a:pt x="351" y="204"/>
                                  </a:lnTo>
                                  <a:lnTo>
                                    <a:pt x="346" y="204"/>
                                  </a:lnTo>
                                  <a:lnTo>
                                    <a:pt x="339" y="204"/>
                                  </a:lnTo>
                                  <a:lnTo>
                                    <a:pt x="334" y="202"/>
                                  </a:lnTo>
                                  <a:lnTo>
                                    <a:pt x="329" y="199"/>
                                  </a:lnTo>
                                  <a:lnTo>
                                    <a:pt x="326" y="197"/>
                                  </a:lnTo>
                                  <a:lnTo>
                                    <a:pt x="322" y="194"/>
                                  </a:lnTo>
                                  <a:lnTo>
                                    <a:pt x="320" y="192"/>
                                  </a:lnTo>
                                  <a:lnTo>
                                    <a:pt x="319" y="189"/>
                                  </a:lnTo>
                                  <a:lnTo>
                                    <a:pt x="315" y="195"/>
                                  </a:lnTo>
                                  <a:lnTo>
                                    <a:pt x="310" y="202"/>
                                  </a:lnTo>
                                  <a:lnTo>
                                    <a:pt x="304" y="207"/>
                                  </a:lnTo>
                                  <a:lnTo>
                                    <a:pt x="297" y="211"/>
                                  </a:lnTo>
                                  <a:lnTo>
                                    <a:pt x="288" y="212"/>
                                  </a:lnTo>
                                  <a:lnTo>
                                    <a:pt x="280" y="214"/>
                                  </a:lnTo>
                                  <a:lnTo>
                                    <a:pt x="273" y="212"/>
                                  </a:lnTo>
                                  <a:lnTo>
                                    <a:pt x="268" y="212"/>
                                  </a:lnTo>
                                  <a:lnTo>
                                    <a:pt x="265" y="211"/>
                                  </a:lnTo>
                                  <a:lnTo>
                                    <a:pt x="260" y="209"/>
                                  </a:lnTo>
                                  <a:lnTo>
                                    <a:pt x="255" y="205"/>
                                  </a:lnTo>
                                  <a:lnTo>
                                    <a:pt x="251" y="202"/>
                                  </a:lnTo>
                                  <a:lnTo>
                                    <a:pt x="248" y="199"/>
                                  </a:lnTo>
                                  <a:lnTo>
                                    <a:pt x="244" y="195"/>
                                  </a:lnTo>
                                  <a:lnTo>
                                    <a:pt x="241" y="192"/>
                                  </a:lnTo>
                                  <a:lnTo>
                                    <a:pt x="239" y="187"/>
                                  </a:lnTo>
                                  <a:lnTo>
                                    <a:pt x="238" y="182"/>
                                  </a:lnTo>
                                  <a:lnTo>
                                    <a:pt x="238" y="187"/>
                                  </a:lnTo>
                                  <a:lnTo>
                                    <a:pt x="236" y="194"/>
                                  </a:lnTo>
                                  <a:lnTo>
                                    <a:pt x="236" y="199"/>
                                  </a:lnTo>
                                  <a:lnTo>
                                    <a:pt x="234" y="204"/>
                                  </a:lnTo>
                                  <a:lnTo>
                                    <a:pt x="231" y="207"/>
                                  </a:lnTo>
                                  <a:lnTo>
                                    <a:pt x="229" y="212"/>
                                  </a:lnTo>
                                  <a:lnTo>
                                    <a:pt x="224" y="217"/>
                                  </a:lnTo>
                                  <a:lnTo>
                                    <a:pt x="221" y="221"/>
                                  </a:lnTo>
                                  <a:lnTo>
                                    <a:pt x="216" y="224"/>
                                  </a:lnTo>
                                  <a:lnTo>
                                    <a:pt x="211" y="227"/>
                                  </a:lnTo>
                                  <a:lnTo>
                                    <a:pt x="204" y="231"/>
                                  </a:lnTo>
                                  <a:lnTo>
                                    <a:pt x="199" y="232"/>
                                  </a:lnTo>
                                  <a:lnTo>
                                    <a:pt x="192" y="234"/>
                                  </a:lnTo>
                                  <a:lnTo>
                                    <a:pt x="187" y="236"/>
                                  </a:lnTo>
                                  <a:lnTo>
                                    <a:pt x="180" y="236"/>
                                  </a:lnTo>
                                  <a:lnTo>
                                    <a:pt x="174" y="236"/>
                                  </a:lnTo>
                                  <a:lnTo>
                                    <a:pt x="169" y="236"/>
                                  </a:lnTo>
                                  <a:lnTo>
                                    <a:pt x="162" y="234"/>
                                  </a:lnTo>
                                  <a:lnTo>
                                    <a:pt x="157" y="232"/>
                                  </a:lnTo>
                                  <a:lnTo>
                                    <a:pt x="150" y="231"/>
                                  </a:lnTo>
                                  <a:lnTo>
                                    <a:pt x="145" y="227"/>
                                  </a:lnTo>
                                  <a:lnTo>
                                    <a:pt x="140" y="224"/>
                                  </a:lnTo>
                                  <a:lnTo>
                                    <a:pt x="135" y="221"/>
                                  </a:lnTo>
                                  <a:lnTo>
                                    <a:pt x="130" y="216"/>
                                  </a:lnTo>
                                  <a:lnTo>
                                    <a:pt x="130" y="216"/>
                                  </a:lnTo>
                                  <a:lnTo>
                                    <a:pt x="130" y="214"/>
                                  </a:lnTo>
                                  <a:lnTo>
                                    <a:pt x="128" y="214"/>
                                  </a:lnTo>
                                  <a:lnTo>
                                    <a:pt x="128" y="212"/>
                                  </a:lnTo>
                                  <a:lnTo>
                                    <a:pt x="125" y="216"/>
                                  </a:lnTo>
                                  <a:lnTo>
                                    <a:pt x="121" y="217"/>
                                  </a:lnTo>
                                  <a:lnTo>
                                    <a:pt x="116" y="219"/>
                                  </a:lnTo>
                                  <a:lnTo>
                                    <a:pt x="113" y="219"/>
                                  </a:lnTo>
                                  <a:lnTo>
                                    <a:pt x="109" y="219"/>
                                  </a:lnTo>
                                  <a:lnTo>
                                    <a:pt x="104" y="217"/>
                                  </a:lnTo>
                                  <a:lnTo>
                                    <a:pt x="101" y="216"/>
                                  </a:lnTo>
                                  <a:lnTo>
                                    <a:pt x="98" y="212"/>
                                  </a:lnTo>
                                  <a:lnTo>
                                    <a:pt x="96" y="209"/>
                                  </a:lnTo>
                                  <a:lnTo>
                                    <a:pt x="93" y="205"/>
                                  </a:lnTo>
                                  <a:lnTo>
                                    <a:pt x="93" y="202"/>
                                  </a:lnTo>
                                  <a:lnTo>
                                    <a:pt x="93" y="200"/>
                                  </a:lnTo>
                                  <a:lnTo>
                                    <a:pt x="93" y="199"/>
                                  </a:lnTo>
                                  <a:lnTo>
                                    <a:pt x="84" y="200"/>
                                  </a:lnTo>
                                  <a:lnTo>
                                    <a:pt x="74" y="202"/>
                                  </a:lnTo>
                                  <a:lnTo>
                                    <a:pt x="66" y="202"/>
                                  </a:lnTo>
                                  <a:lnTo>
                                    <a:pt x="57" y="200"/>
                                  </a:lnTo>
                                  <a:lnTo>
                                    <a:pt x="50" y="197"/>
                                  </a:lnTo>
                                  <a:lnTo>
                                    <a:pt x="42" y="194"/>
                                  </a:lnTo>
                                  <a:lnTo>
                                    <a:pt x="35" y="187"/>
                                  </a:lnTo>
                                  <a:lnTo>
                                    <a:pt x="30" y="180"/>
                                  </a:lnTo>
                                  <a:lnTo>
                                    <a:pt x="23" y="179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6" y="163"/>
                                  </a:lnTo>
                                  <a:lnTo>
                                    <a:pt x="3" y="158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3"/>
                                  </a:lnTo>
                                  <a:lnTo>
                                    <a:pt x="1" y="140"/>
                                  </a:lnTo>
                                  <a:lnTo>
                                    <a:pt x="1" y="136"/>
                                  </a:lnTo>
                                  <a:lnTo>
                                    <a:pt x="3" y="131"/>
                                  </a:lnTo>
                                  <a:lnTo>
                                    <a:pt x="6" y="128"/>
                                  </a:lnTo>
                                  <a:lnTo>
                                    <a:pt x="10" y="125"/>
                                  </a:lnTo>
                                  <a:lnTo>
                                    <a:pt x="13" y="121"/>
                                  </a:lnTo>
                                  <a:lnTo>
                                    <a:pt x="17" y="118"/>
                                  </a:lnTo>
                                  <a:lnTo>
                                    <a:pt x="22" y="115"/>
                                  </a:lnTo>
                                  <a:lnTo>
                                    <a:pt x="27" y="113"/>
                                  </a:lnTo>
                                  <a:lnTo>
                                    <a:pt x="32" y="111"/>
                                  </a:lnTo>
                                  <a:lnTo>
                                    <a:pt x="32" y="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5" name="Freeform 263"/>
                          <wps:cNvSpPr>
                            <a:spLocks/>
                          </wps:cNvSpPr>
                          <wps:spPr bwMode="auto">
                            <a:xfrm>
                              <a:off x="6865" y="4233"/>
                              <a:ext cx="449" cy="236"/>
                            </a:xfrm>
                            <a:custGeom>
                              <a:avLst/>
                              <a:gdLst>
                                <a:gd name="T0" fmla="*/ 39 w 449"/>
                                <a:gd name="T1" fmla="*/ 94 h 236"/>
                                <a:gd name="T2" fmla="*/ 54 w 449"/>
                                <a:gd name="T3" fmla="*/ 76 h 236"/>
                                <a:gd name="T4" fmla="*/ 76 w 449"/>
                                <a:gd name="T5" fmla="*/ 66 h 236"/>
                                <a:gd name="T6" fmla="*/ 99 w 449"/>
                                <a:gd name="T7" fmla="*/ 62 h 236"/>
                                <a:gd name="T8" fmla="*/ 123 w 449"/>
                                <a:gd name="T9" fmla="*/ 69 h 236"/>
                                <a:gd name="T10" fmla="*/ 136 w 449"/>
                                <a:gd name="T11" fmla="*/ 56 h 236"/>
                                <a:gd name="T12" fmla="*/ 167 w 449"/>
                                <a:gd name="T13" fmla="*/ 40 h 236"/>
                                <a:gd name="T14" fmla="*/ 184 w 449"/>
                                <a:gd name="T15" fmla="*/ 42 h 236"/>
                                <a:gd name="T16" fmla="*/ 207 w 449"/>
                                <a:gd name="T17" fmla="*/ 57 h 236"/>
                                <a:gd name="T18" fmla="*/ 207 w 449"/>
                                <a:gd name="T19" fmla="*/ 39 h 236"/>
                                <a:gd name="T20" fmla="*/ 221 w 449"/>
                                <a:gd name="T21" fmla="*/ 25 h 236"/>
                                <a:gd name="T22" fmla="*/ 236 w 449"/>
                                <a:gd name="T23" fmla="*/ 24 h 236"/>
                                <a:gd name="T24" fmla="*/ 250 w 449"/>
                                <a:gd name="T25" fmla="*/ 30 h 236"/>
                                <a:gd name="T26" fmla="*/ 273 w 449"/>
                                <a:gd name="T27" fmla="*/ 20 h 236"/>
                                <a:gd name="T28" fmla="*/ 300 w 449"/>
                                <a:gd name="T29" fmla="*/ 24 h 236"/>
                                <a:gd name="T30" fmla="*/ 319 w 449"/>
                                <a:gd name="T31" fmla="*/ 5 h 236"/>
                                <a:gd name="T32" fmla="*/ 346 w 449"/>
                                <a:gd name="T33" fmla="*/ 2 h 236"/>
                                <a:gd name="T34" fmla="*/ 361 w 449"/>
                                <a:gd name="T35" fmla="*/ 10 h 236"/>
                                <a:gd name="T36" fmla="*/ 369 w 449"/>
                                <a:gd name="T37" fmla="*/ 25 h 236"/>
                                <a:gd name="T38" fmla="*/ 396 w 449"/>
                                <a:gd name="T39" fmla="*/ 27 h 236"/>
                                <a:gd name="T40" fmla="*/ 420 w 449"/>
                                <a:gd name="T41" fmla="*/ 49 h 236"/>
                                <a:gd name="T42" fmla="*/ 425 w 449"/>
                                <a:gd name="T43" fmla="*/ 71 h 236"/>
                                <a:gd name="T44" fmla="*/ 432 w 449"/>
                                <a:gd name="T45" fmla="*/ 84 h 236"/>
                                <a:gd name="T46" fmla="*/ 447 w 449"/>
                                <a:gd name="T47" fmla="*/ 98 h 236"/>
                                <a:gd name="T48" fmla="*/ 447 w 449"/>
                                <a:gd name="T49" fmla="*/ 115 h 236"/>
                                <a:gd name="T50" fmla="*/ 435 w 449"/>
                                <a:gd name="T51" fmla="*/ 130 h 236"/>
                                <a:gd name="T52" fmla="*/ 437 w 449"/>
                                <a:gd name="T53" fmla="*/ 147 h 236"/>
                                <a:gd name="T54" fmla="*/ 429 w 449"/>
                                <a:gd name="T55" fmla="*/ 167 h 236"/>
                                <a:gd name="T56" fmla="*/ 410 w 449"/>
                                <a:gd name="T57" fmla="*/ 185 h 236"/>
                                <a:gd name="T58" fmla="*/ 388 w 449"/>
                                <a:gd name="T59" fmla="*/ 192 h 236"/>
                                <a:gd name="T60" fmla="*/ 369 w 449"/>
                                <a:gd name="T61" fmla="*/ 192 h 236"/>
                                <a:gd name="T62" fmla="*/ 356 w 449"/>
                                <a:gd name="T63" fmla="*/ 202 h 236"/>
                                <a:gd name="T64" fmla="*/ 334 w 449"/>
                                <a:gd name="T65" fmla="*/ 202 h 236"/>
                                <a:gd name="T66" fmla="*/ 320 w 449"/>
                                <a:gd name="T67" fmla="*/ 192 h 236"/>
                                <a:gd name="T68" fmla="*/ 304 w 449"/>
                                <a:gd name="T69" fmla="*/ 207 h 236"/>
                                <a:gd name="T70" fmla="*/ 273 w 449"/>
                                <a:gd name="T71" fmla="*/ 212 h 236"/>
                                <a:gd name="T72" fmla="*/ 255 w 449"/>
                                <a:gd name="T73" fmla="*/ 205 h 236"/>
                                <a:gd name="T74" fmla="*/ 241 w 449"/>
                                <a:gd name="T75" fmla="*/ 192 h 236"/>
                                <a:gd name="T76" fmla="*/ 236 w 449"/>
                                <a:gd name="T77" fmla="*/ 194 h 236"/>
                                <a:gd name="T78" fmla="*/ 229 w 449"/>
                                <a:gd name="T79" fmla="*/ 212 h 236"/>
                                <a:gd name="T80" fmla="*/ 211 w 449"/>
                                <a:gd name="T81" fmla="*/ 227 h 236"/>
                                <a:gd name="T82" fmla="*/ 187 w 449"/>
                                <a:gd name="T83" fmla="*/ 236 h 236"/>
                                <a:gd name="T84" fmla="*/ 162 w 449"/>
                                <a:gd name="T85" fmla="*/ 234 h 236"/>
                                <a:gd name="T86" fmla="*/ 140 w 449"/>
                                <a:gd name="T87" fmla="*/ 224 h 236"/>
                                <a:gd name="T88" fmla="*/ 130 w 449"/>
                                <a:gd name="T89" fmla="*/ 214 h 236"/>
                                <a:gd name="T90" fmla="*/ 121 w 449"/>
                                <a:gd name="T91" fmla="*/ 217 h 236"/>
                                <a:gd name="T92" fmla="*/ 104 w 449"/>
                                <a:gd name="T93" fmla="*/ 217 h 236"/>
                                <a:gd name="T94" fmla="*/ 93 w 449"/>
                                <a:gd name="T95" fmla="*/ 205 h 236"/>
                                <a:gd name="T96" fmla="*/ 84 w 449"/>
                                <a:gd name="T97" fmla="*/ 200 h 236"/>
                                <a:gd name="T98" fmla="*/ 50 w 449"/>
                                <a:gd name="T99" fmla="*/ 197 h 236"/>
                                <a:gd name="T100" fmla="*/ 23 w 449"/>
                                <a:gd name="T101" fmla="*/ 179 h 236"/>
                                <a:gd name="T102" fmla="*/ 3 w 449"/>
                                <a:gd name="T103" fmla="*/ 158 h 236"/>
                                <a:gd name="T104" fmla="*/ 1 w 449"/>
                                <a:gd name="T105" fmla="*/ 136 h 236"/>
                                <a:gd name="T106" fmla="*/ 13 w 449"/>
                                <a:gd name="T107" fmla="*/ 121 h 236"/>
                                <a:gd name="T108" fmla="*/ 32 w 449"/>
                                <a:gd name="T109" fmla="*/ 111 h 2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449" h="236">
                                  <a:moveTo>
                                    <a:pt x="32" y="111"/>
                                  </a:moveTo>
                                  <a:lnTo>
                                    <a:pt x="33" y="106"/>
                                  </a:lnTo>
                                  <a:lnTo>
                                    <a:pt x="35" y="99"/>
                                  </a:lnTo>
                                  <a:lnTo>
                                    <a:pt x="39" y="94"/>
                                  </a:lnTo>
                                  <a:lnTo>
                                    <a:pt x="42" y="89"/>
                                  </a:lnTo>
                                  <a:lnTo>
                                    <a:pt x="45" y="84"/>
                                  </a:lnTo>
                                  <a:lnTo>
                                    <a:pt x="49" y="81"/>
                                  </a:lnTo>
                                  <a:lnTo>
                                    <a:pt x="54" y="76"/>
                                  </a:lnTo>
                                  <a:lnTo>
                                    <a:pt x="59" y="72"/>
                                  </a:lnTo>
                                  <a:lnTo>
                                    <a:pt x="64" y="71"/>
                                  </a:lnTo>
                                  <a:lnTo>
                                    <a:pt x="69" y="67"/>
                                  </a:lnTo>
                                  <a:lnTo>
                                    <a:pt x="76" y="66"/>
                                  </a:lnTo>
                                  <a:lnTo>
                                    <a:pt x="81" y="6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94" y="62"/>
                                  </a:lnTo>
                                  <a:lnTo>
                                    <a:pt x="99" y="62"/>
                                  </a:lnTo>
                                  <a:lnTo>
                                    <a:pt x="106" y="64"/>
                                  </a:lnTo>
                                  <a:lnTo>
                                    <a:pt x="113" y="66"/>
                                  </a:lnTo>
                                  <a:lnTo>
                                    <a:pt x="118" y="67"/>
                                  </a:lnTo>
                                  <a:lnTo>
                                    <a:pt x="123" y="69"/>
                                  </a:lnTo>
                                  <a:lnTo>
                                    <a:pt x="128" y="71"/>
                                  </a:lnTo>
                                  <a:lnTo>
                                    <a:pt x="130" y="67"/>
                                  </a:lnTo>
                                  <a:lnTo>
                                    <a:pt x="131" y="62"/>
                                  </a:lnTo>
                                  <a:lnTo>
                                    <a:pt x="136" y="56"/>
                                  </a:lnTo>
                                  <a:lnTo>
                                    <a:pt x="143" y="51"/>
                                  </a:lnTo>
                                  <a:lnTo>
                                    <a:pt x="150" y="46"/>
                                  </a:lnTo>
                                  <a:lnTo>
                                    <a:pt x="157" y="42"/>
                                  </a:lnTo>
                                  <a:lnTo>
                                    <a:pt x="167" y="40"/>
                                  </a:lnTo>
                                  <a:lnTo>
                                    <a:pt x="170" y="40"/>
                                  </a:lnTo>
                                  <a:lnTo>
                                    <a:pt x="175" y="40"/>
                                  </a:lnTo>
                                  <a:lnTo>
                                    <a:pt x="179" y="40"/>
                                  </a:lnTo>
                                  <a:lnTo>
                                    <a:pt x="184" y="42"/>
                                  </a:lnTo>
                                  <a:lnTo>
                                    <a:pt x="190" y="44"/>
                                  </a:lnTo>
                                  <a:lnTo>
                                    <a:pt x="197" y="47"/>
                                  </a:lnTo>
                                  <a:lnTo>
                                    <a:pt x="202" y="52"/>
                                  </a:lnTo>
                                  <a:lnTo>
                                    <a:pt x="207" y="57"/>
                                  </a:lnTo>
                                  <a:lnTo>
                                    <a:pt x="206" y="52"/>
                                  </a:lnTo>
                                  <a:lnTo>
                                    <a:pt x="206" y="49"/>
                                  </a:lnTo>
                                  <a:lnTo>
                                    <a:pt x="206" y="44"/>
                                  </a:lnTo>
                                  <a:lnTo>
                                    <a:pt x="207" y="39"/>
                                  </a:lnTo>
                                  <a:lnTo>
                                    <a:pt x="209" y="35"/>
                                  </a:lnTo>
                                  <a:lnTo>
                                    <a:pt x="212" y="30"/>
                                  </a:lnTo>
                                  <a:lnTo>
                                    <a:pt x="216" y="27"/>
                                  </a:lnTo>
                                  <a:lnTo>
                                    <a:pt x="221" y="25"/>
                                  </a:lnTo>
                                  <a:lnTo>
                                    <a:pt x="224" y="24"/>
                                  </a:lnTo>
                                  <a:lnTo>
                                    <a:pt x="229" y="24"/>
                                  </a:lnTo>
                                  <a:lnTo>
                                    <a:pt x="233" y="24"/>
                                  </a:lnTo>
                                  <a:lnTo>
                                    <a:pt x="236" y="24"/>
                                  </a:lnTo>
                                  <a:lnTo>
                                    <a:pt x="239" y="25"/>
                                  </a:lnTo>
                                  <a:lnTo>
                                    <a:pt x="243" y="27"/>
                                  </a:lnTo>
                                  <a:lnTo>
                                    <a:pt x="246" y="29"/>
                                  </a:lnTo>
                                  <a:lnTo>
                                    <a:pt x="250" y="30"/>
                                  </a:lnTo>
                                  <a:lnTo>
                                    <a:pt x="255" y="27"/>
                                  </a:lnTo>
                                  <a:lnTo>
                                    <a:pt x="261" y="24"/>
                                  </a:lnTo>
                                  <a:lnTo>
                                    <a:pt x="266" y="22"/>
                                  </a:lnTo>
                                  <a:lnTo>
                                    <a:pt x="273" y="20"/>
                                  </a:lnTo>
                                  <a:lnTo>
                                    <a:pt x="280" y="20"/>
                                  </a:lnTo>
                                  <a:lnTo>
                                    <a:pt x="287" y="20"/>
                                  </a:lnTo>
                                  <a:lnTo>
                                    <a:pt x="293" y="22"/>
                                  </a:lnTo>
                                  <a:lnTo>
                                    <a:pt x="300" y="24"/>
                                  </a:lnTo>
                                  <a:lnTo>
                                    <a:pt x="304" y="17"/>
                                  </a:lnTo>
                                  <a:lnTo>
                                    <a:pt x="307" y="12"/>
                                  </a:lnTo>
                                  <a:lnTo>
                                    <a:pt x="312" y="8"/>
                                  </a:lnTo>
                                  <a:lnTo>
                                    <a:pt x="319" y="5"/>
                                  </a:lnTo>
                                  <a:lnTo>
                                    <a:pt x="324" y="2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39" y="0"/>
                                  </a:lnTo>
                                  <a:lnTo>
                                    <a:pt x="346" y="2"/>
                                  </a:lnTo>
                                  <a:lnTo>
                                    <a:pt x="351" y="3"/>
                                  </a:lnTo>
                                  <a:lnTo>
                                    <a:pt x="354" y="5"/>
                                  </a:lnTo>
                                  <a:lnTo>
                                    <a:pt x="358" y="7"/>
                                  </a:lnTo>
                                  <a:lnTo>
                                    <a:pt x="361" y="10"/>
                                  </a:lnTo>
                                  <a:lnTo>
                                    <a:pt x="364" y="14"/>
                                  </a:lnTo>
                                  <a:lnTo>
                                    <a:pt x="366" y="17"/>
                                  </a:lnTo>
                                  <a:lnTo>
                                    <a:pt x="368" y="20"/>
                                  </a:lnTo>
                                  <a:lnTo>
                                    <a:pt x="369" y="25"/>
                                  </a:lnTo>
                                  <a:lnTo>
                                    <a:pt x="374" y="25"/>
                                  </a:lnTo>
                                  <a:lnTo>
                                    <a:pt x="380" y="24"/>
                                  </a:lnTo>
                                  <a:lnTo>
                                    <a:pt x="388" y="25"/>
                                  </a:lnTo>
                                  <a:lnTo>
                                    <a:pt x="396" y="27"/>
                                  </a:lnTo>
                                  <a:lnTo>
                                    <a:pt x="405" y="30"/>
                                  </a:lnTo>
                                  <a:lnTo>
                                    <a:pt x="412" y="35"/>
                                  </a:lnTo>
                                  <a:lnTo>
                                    <a:pt x="417" y="42"/>
                                  </a:lnTo>
                                  <a:lnTo>
                                    <a:pt x="420" y="49"/>
                                  </a:lnTo>
                                  <a:lnTo>
                                    <a:pt x="422" y="52"/>
                                  </a:lnTo>
                                  <a:lnTo>
                                    <a:pt x="423" y="57"/>
                                  </a:lnTo>
                                  <a:lnTo>
                                    <a:pt x="425" y="64"/>
                                  </a:lnTo>
                                  <a:lnTo>
                                    <a:pt x="425" y="71"/>
                                  </a:lnTo>
                                  <a:lnTo>
                                    <a:pt x="423" y="76"/>
                                  </a:lnTo>
                                  <a:lnTo>
                                    <a:pt x="422" y="83"/>
                                  </a:lnTo>
                                  <a:lnTo>
                                    <a:pt x="427" y="83"/>
                                  </a:lnTo>
                                  <a:lnTo>
                                    <a:pt x="432" y="84"/>
                                  </a:lnTo>
                                  <a:lnTo>
                                    <a:pt x="437" y="88"/>
                                  </a:lnTo>
                                  <a:lnTo>
                                    <a:pt x="440" y="91"/>
                                  </a:lnTo>
                                  <a:lnTo>
                                    <a:pt x="444" y="94"/>
                                  </a:lnTo>
                                  <a:lnTo>
                                    <a:pt x="447" y="98"/>
                                  </a:lnTo>
                                  <a:lnTo>
                                    <a:pt x="449" y="103"/>
                                  </a:lnTo>
                                  <a:lnTo>
                                    <a:pt x="449" y="108"/>
                                  </a:lnTo>
                                  <a:lnTo>
                                    <a:pt x="449" y="111"/>
                                  </a:lnTo>
                                  <a:lnTo>
                                    <a:pt x="447" y="115"/>
                                  </a:lnTo>
                                  <a:lnTo>
                                    <a:pt x="447" y="118"/>
                                  </a:lnTo>
                                  <a:lnTo>
                                    <a:pt x="445" y="121"/>
                                  </a:lnTo>
                                  <a:lnTo>
                                    <a:pt x="440" y="126"/>
                                  </a:lnTo>
                                  <a:lnTo>
                                    <a:pt x="435" y="130"/>
                                  </a:lnTo>
                                  <a:lnTo>
                                    <a:pt x="435" y="130"/>
                                  </a:lnTo>
                                  <a:lnTo>
                                    <a:pt x="437" y="135"/>
                                  </a:lnTo>
                                  <a:lnTo>
                                    <a:pt x="437" y="141"/>
                                  </a:lnTo>
                                  <a:lnTo>
                                    <a:pt x="437" y="147"/>
                                  </a:lnTo>
                                  <a:lnTo>
                                    <a:pt x="435" y="152"/>
                                  </a:lnTo>
                                  <a:lnTo>
                                    <a:pt x="434" y="157"/>
                                  </a:lnTo>
                                  <a:lnTo>
                                    <a:pt x="432" y="162"/>
                                  </a:lnTo>
                                  <a:lnTo>
                                    <a:pt x="429" y="167"/>
                                  </a:lnTo>
                                  <a:lnTo>
                                    <a:pt x="427" y="170"/>
                                  </a:lnTo>
                                  <a:lnTo>
                                    <a:pt x="423" y="175"/>
                                  </a:lnTo>
                                  <a:lnTo>
                                    <a:pt x="418" y="179"/>
                                  </a:lnTo>
                                  <a:lnTo>
                                    <a:pt x="410" y="185"/>
                                  </a:lnTo>
                                  <a:lnTo>
                                    <a:pt x="405" y="187"/>
                                  </a:lnTo>
                                  <a:lnTo>
                                    <a:pt x="400" y="189"/>
                                  </a:lnTo>
                                  <a:lnTo>
                                    <a:pt x="395" y="190"/>
                                  </a:lnTo>
                                  <a:lnTo>
                                    <a:pt x="388" y="192"/>
                                  </a:lnTo>
                                  <a:lnTo>
                                    <a:pt x="385" y="194"/>
                                  </a:lnTo>
                                  <a:lnTo>
                                    <a:pt x="380" y="194"/>
                                  </a:lnTo>
                                  <a:lnTo>
                                    <a:pt x="374" y="194"/>
                                  </a:lnTo>
                                  <a:lnTo>
                                    <a:pt x="369" y="192"/>
                                  </a:lnTo>
                                  <a:lnTo>
                                    <a:pt x="369" y="192"/>
                                  </a:lnTo>
                                  <a:lnTo>
                                    <a:pt x="366" y="197"/>
                                  </a:lnTo>
                                  <a:lnTo>
                                    <a:pt x="361" y="200"/>
                                  </a:lnTo>
                                  <a:lnTo>
                                    <a:pt x="356" y="202"/>
                                  </a:lnTo>
                                  <a:lnTo>
                                    <a:pt x="351" y="204"/>
                                  </a:lnTo>
                                  <a:lnTo>
                                    <a:pt x="346" y="204"/>
                                  </a:lnTo>
                                  <a:lnTo>
                                    <a:pt x="339" y="204"/>
                                  </a:lnTo>
                                  <a:lnTo>
                                    <a:pt x="334" y="202"/>
                                  </a:lnTo>
                                  <a:lnTo>
                                    <a:pt x="329" y="199"/>
                                  </a:lnTo>
                                  <a:lnTo>
                                    <a:pt x="326" y="197"/>
                                  </a:lnTo>
                                  <a:lnTo>
                                    <a:pt x="322" y="194"/>
                                  </a:lnTo>
                                  <a:lnTo>
                                    <a:pt x="320" y="192"/>
                                  </a:lnTo>
                                  <a:lnTo>
                                    <a:pt x="319" y="189"/>
                                  </a:lnTo>
                                  <a:lnTo>
                                    <a:pt x="315" y="195"/>
                                  </a:lnTo>
                                  <a:lnTo>
                                    <a:pt x="310" y="202"/>
                                  </a:lnTo>
                                  <a:lnTo>
                                    <a:pt x="304" y="207"/>
                                  </a:lnTo>
                                  <a:lnTo>
                                    <a:pt x="297" y="211"/>
                                  </a:lnTo>
                                  <a:lnTo>
                                    <a:pt x="288" y="212"/>
                                  </a:lnTo>
                                  <a:lnTo>
                                    <a:pt x="280" y="214"/>
                                  </a:lnTo>
                                  <a:lnTo>
                                    <a:pt x="273" y="212"/>
                                  </a:lnTo>
                                  <a:lnTo>
                                    <a:pt x="268" y="212"/>
                                  </a:lnTo>
                                  <a:lnTo>
                                    <a:pt x="265" y="211"/>
                                  </a:lnTo>
                                  <a:lnTo>
                                    <a:pt x="260" y="209"/>
                                  </a:lnTo>
                                  <a:lnTo>
                                    <a:pt x="255" y="205"/>
                                  </a:lnTo>
                                  <a:lnTo>
                                    <a:pt x="251" y="202"/>
                                  </a:lnTo>
                                  <a:lnTo>
                                    <a:pt x="248" y="199"/>
                                  </a:lnTo>
                                  <a:lnTo>
                                    <a:pt x="244" y="195"/>
                                  </a:lnTo>
                                  <a:lnTo>
                                    <a:pt x="241" y="192"/>
                                  </a:lnTo>
                                  <a:lnTo>
                                    <a:pt x="239" y="187"/>
                                  </a:lnTo>
                                  <a:lnTo>
                                    <a:pt x="238" y="182"/>
                                  </a:lnTo>
                                  <a:lnTo>
                                    <a:pt x="238" y="187"/>
                                  </a:lnTo>
                                  <a:lnTo>
                                    <a:pt x="236" y="194"/>
                                  </a:lnTo>
                                  <a:lnTo>
                                    <a:pt x="236" y="199"/>
                                  </a:lnTo>
                                  <a:lnTo>
                                    <a:pt x="234" y="204"/>
                                  </a:lnTo>
                                  <a:lnTo>
                                    <a:pt x="231" y="207"/>
                                  </a:lnTo>
                                  <a:lnTo>
                                    <a:pt x="229" y="212"/>
                                  </a:lnTo>
                                  <a:lnTo>
                                    <a:pt x="224" y="217"/>
                                  </a:lnTo>
                                  <a:lnTo>
                                    <a:pt x="221" y="221"/>
                                  </a:lnTo>
                                  <a:lnTo>
                                    <a:pt x="216" y="224"/>
                                  </a:lnTo>
                                  <a:lnTo>
                                    <a:pt x="211" y="227"/>
                                  </a:lnTo>
                                  <a:lnTo>
                                    <a:pt x="204" y="231"/>
                                  </a:lnTo>
                                  <a:lnTo>
                                    <a:pt x="199" y="232"/>
                                  </a:lnTo>
                                  <a:lnTo>
                                    <a:pt x="192" y="234"/>
                                  </a:lnTo>
                                  <a:lnTo>
                                    <a:pt x="187" y="236"/>
                                  </a:lnTo>
                                  <a:lnTo>
                                    <a:pt x="180" y="236"/>
                                  </a:lnTo>
                                  <a:lnTo>
                                    <a:pt x="174" y="236"/>
                                  </a:lnTo>
                                  <a:lnTo>
                                    <a:pt x="169" y="236"/>
                                  </a:lnTo>
                                  <a:lnTo>
                                    <a:pt x="162" y="234"/>
                                  </a:lnTo>
                                  <a:lnTo>
                                    <a:pt x="157" y="232"/>
                                  </a:lnTo>
                                  <a:lnTo>
                                    <a:pt x="150" y="231"/>
                                  </a:lnTo>
                                  <a:lnTo>
                                    <a:pt x="145" y="227"/>
                                  </a:lnTo>
                                  <a:lnTo>
                                    <a:pt x="140" y="224"/>
                                  </a:lnTo>
                                  <a:lnTo>
                                    <a:pt x="135" y="221"/>
                                  </a:lnTo>
                                  <a:lnTo>
                                    <a:pt x="130" y="216"/>
                                  </a:lnTo>
                                  <a:lnTo>
                                    <a:pt x="130" y="216"/>
                                  </a:lnTo>
                                  <a:lnTo>
                                    <a:pt x="130" y="214"/>
                                  </a:lnTo>
                                  <a:lnTo>
                                    <a:pt x="128" y="214"/>
                                  </a:lnTo>
                                  <a:lnTo>
                                    <a:pt x="128" y="212"/>
                                  </a:lnTo>
                                  <a:lnTo>
                                    <a:pt x="125" y="216"/>
                                  </a:lnTo>
                                  <a:lnTo>
                                    <a:pt x="121" y="217"/>
                                  </a:lnTo>
                                  <a:lnTo>
                                    <a:pt x="116" y="219"/>
                                  </a:lnTo>
                                  <a:lnTo>
                                    <a:pt x="113" y="219"/>
                                  </a:lnTo>
                                  <a:lnTo>
                                    <a:pt x="109" y="219"/>
                                  </a:lnTo>
                                  <a:lnTo>
                                    <a:pt x="104" y="217"/>
                                  </a:lnTo>
                                  <a:lnTo>
                                    <a:pt x="101" y="216"/>
                                  </a:lnTo>
                                  <a:lnTo>
                                    <a:pt x="98" y="212"/>
                                  </a:lnTo>
                                  <a:lnTo>
                                    <a:pt x="96" y="209"/>
                                  </a:lnTo>
                                  <a:lnTo>
                                    <a:pt x="93" y="205"/>
                                  </a:lnTo>
                                  <a:lnTo>
                                    <a:pt x="93" y="202"/>
                                  </a:lnTo>
                                  <a:lnTo>
                                    <a:pt x="93" y="200"/>
                                  </a:lnTo>
                                  <a:lnTo>
                                    <a:pt x="93" y="199"/>
                                  </a:lnTo>
                                  <a:lnTo>
                                    <a:pt x="84" y="200"/>
                                  </a:lnTo>
                                  <a:lnTo>
                                    <a:pt x="74" y="202"/>
                                  </a:lnTo>
                                  <a:lnTo>
                                    <a:pt x="66" y="202"/>
                                  </a:lnTo>
                                  <a:lnTo>
                                    <a:pt x="57" y="200"/>
                                  </a:lnTo>
                                  <a:lnTo>
                                    <a:pt x="50" y="197"/>
                                  </a:lnTo>
                                  <a:lnTo>
                                    <a:pt x="42" y="194"/>
                                  </a:lnTo>
                                  <a:lnTo>
                                    <a:pt x="35" y="187"/>
                                  </a:lnTo>
                                  <a:lnTo>
                                    <a:pt x="30" y="180"/>
                                  </a:lnTo>
                                  <a:lnTo>
                                    <a:pt x="23" y="179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6" y="163"/>
                                  </a:lnTo>
                                  <a:lnTo>
                                    <a:pt x="3" y="158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3"/>
                                  </a:lnTo>
                                  <a:lnTo>
                                    <a:pt x="1" y="140"/>
                                  </a:lnTo>
                                  <a:lnTo>
                                    <a:pt x="1" y="136"/>
                                  </a:lnTo>
                                  <a:lnTo>
                                    <a:pt x="3" y="131"/>
                                  </a:lnTo>
                                  <a:lnTo>
                                    <a:pt x="6" y="128"/>
                                  </a:lnTo>
                                  <a:lnTo>
                                    <a:pt x="10" y="125"/>
                                  </a:lnTo>
                                  <a:lnTo>
                                    <a:pt x="13" y="121"/>
                                  </a:lnTo>
                                  <a:lnTo>
                                    <a:pt x="17" y="118"/>
                                  </a:lnTo>
                                  <a:lnTo>
                                    <a:pt x="22" y="115"/>
                                  </a:lnTo>
                                  <a:lnTo>
                                    <a:pt x="27" y="113"/>
                                  </a:lnTo>
                                  <a:lnTo>
                                    <a:pt x="32" y="111"/>
                                  </a:lnTo>
                                  <a:lnTo>
                                    <a:pt x="32" y="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6" name="Picture 26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63" y="4231"/>
                              <a:ext cx="452" cy="2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87" name="Rectangle 26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4" y="4172"/>
                              <a:ext cx="449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EBBD60" w14:textId="1ED71BD0" w:rsidR="00C51BF7" w:rsidRDefault="00C51BF7"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4"/>
                                    <w:szCs w:val="14"/>
                                  </w:rPr>
                                  <w:t>CMSnet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88" name="Freeform 266"/>
                          <wps:cNvSpPr>
                            <a:spLocks/>
                          </wps:cNvSpPr>
                          <wps:spPr bwMode="auto">
                            <a:xfrm>
                              <a:off x="1010" y="19"/>
                              <a:ext cx="111" cy="761"/>
                            </a:xfrm>
                            <a:custGeom>
                              <a:avLst/>
                              <a:gdLst>
                                <a:gd name="T0" fmla="*/ 0 w 111"/>
                                <a:gd name="T1" fmla="*/ 761 h 761"/>
                                <a:gd name="T2" fmla="*/ 111 w 111"/>
                                <a:gd name="T3" fmla="*/ 653 h 761"/>
                                <a:gd name="T4" fmla="*/ 111 w 111"/>
                                <a:gd name="T5" fmla="*/ 26 h 761"/>
                                <a:gd name="T6" fmla="*/ 0 w 111"/>
                                <a:gd name="T7" fmla="*/ 0 h 761"/>
                                <a:gd name="T8" fmla="*/ 0 w 111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1" h="761">
                                  <a:moveTo>
                                    <a:pt x="0" y="761"/>
                                  </a:moveTo>
                                  <a:lnTo>
                                    <a:pt x="111" y="653"/>
                                  </a:lnTo>
                                  <a:lnTo>
                                    <a:pt x="111" y="2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" name="Freeform 267"/>
                          <wps:cNvSpPr>
                            <a:spLocks/>
                          </wps:cNvSpPr>
                          <wps:spPr bwMode="auto">
                            <a:xfrm>
                              <a:off x="981" y="45"/>
                              <a:ext cx="113" cy="762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762 h 762"/>
                                <a:gd name="T2" fmla="*/ 113 w 113"/>
                                <a:gd name="T3" fmla="*/ 654 h 762"/>
                                <a:gd name="T4" fmla="*/ 113 w 113"/>
                                <a:gd name="T5" fmla="*/ 0 h 762"/>
                                <a:gd name="T6" fmla="*/ 0 w 113"/>
                                <a:gd name="T7" fmla="*/ 110 h 762"/>
                                <a:gd name="T8" fmla="*/ 0 w 113"/>
                                <a:gd name="T9" fmla="*/ 762 h 7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3" h="762">
                                  <a:moveTo>
                                    <a:pt x="0" y="762"/>
                                  </a:moveTo>
                                  <a:lnTo>
                                    <a:pt x="113" y="654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7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" name="Rectangle 268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" y="155"/>
                              <a:ext cx="424" cy="65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" name="Rectangle 269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" y="128"/>
                              <a:ext cx="451" cy="652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" name="Freeform 270"/>
                          <wps:cNvSpPr>
                            <a:spLocks/>
                          </wps:cNvSpPr>
                          <wps:spPr bwMode="auto">
                            <a:xfrm>
                              <a:off x="530" y="19"/>
                              <a:ext cx="564" cy="109"/>
                            </a:xfrm>
                            <a:custGeom>
                              <a:avLst/>
                              <a:gdLst>
                                <a:gd name="T0" fmla="*/ 0 w 564"/>
                                <a:gd name="T1" fmla="*/ 109 h 109"/>
                                <a:gd name="T2" fmla="*/ 451 w 564"/>
                                <a:gd name="T3" fmla="*/ 109 h 109"/>
                                <a:gd name="T4" fmla="*/ 564 w 564"/>
                                <a:gd name="T5" fmla="*/ 0 h 109"/>
                                <a:gd name="T6" fmla="*/ 112 w 564"/>
                                <a:gd name="T7" fmla="*/ 0 h 109"/>
                                <a:gd name="T8" fmla="*/ 0 w 564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4" h="109">
                                  <a:moveTo>
                                    <a:pt x="0" y="109"/>
                                  </a:moveTo>
                                  <a:lnTo>
                                    <a:pt x="451" y="109"/>
                                  </a:lnTo>
                                  <a:lnTo>
                                    <a:pt x="564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" name="Freeform 271"/>
                          <wps:cNvSpPr>
                            <a:spLocks/>
                          </wps:cNvSpPr>
                          <wps:spPr bwMode="auto">
                            <a:xfrm>
                              <a:off x="981" y="19"/>
                              <a:ext cx="113" cy="76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761 h 761"/>
                                <a:gd name="T2" fmla="*/ 113 w 113"/>
                                <a:gd name="T3" fmla="*/ 653 h 761"/>
                                <a:gd name="T4" fmla="*/ 113 w 113"/>
                                <a:gd name="T5" fmla="*/ 0 h 761"/>
                                <a:gd name="T6" fmla="*/ 0 w 113"/>
                                <a:gd name="T7" fmla="*/ 109 h 761"/>
                                <a:gd name="T8" fmla="*/ 0 w 113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3" h="761">
                                  <a:moveTo>
                                    <a:pt x="0" y="761"/>
                                  </a:moveTo>
                                  <a:lnTo>
                                    <a:pt x="113" y="653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" name="Freeform 272"/>
                          <wps:cNvSpPr>
                            <a:spLocks/>
                          </wps:cNvSpPr>
                          <wps:spPr bwMode="auto">
                            <a:xfrm>
                              <a:off x="530" y="128"/>
                              <a:ext cx="451" cy="13"/>
                            </a:xfrm>
                            <a:custGeom>
                              <a:avLst/>
                              <a:gdLst>
                                <a:gd name="T0" fmla="*/ 0 w 451"/>
                                <a:gd name="T1" fmla="*/ 0 h 13"/>
                                <a:gd name="T2" fmla="*/ 451 w 451"/>
                                <a:gd name="T3" fmla="*/ 0 h 13"/>
                                <a:gd name="T4" fmla="*/ 437 w 451"/>
                                <a:gd name="T5" fmla="*/ 13 h 13"/>
                                <a:gd name="T6" fmla="*/ 0 w 451"/>
                                <a:gd name="T7" fmla="*/ 13 h 13"/>
                                <a:gd name="T8" fmla="*/ 0 w 451"/>
                                <a:gd name="T9" fmla="*/ 0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51" h="13">
                                  <a:moveTo>
                                    <a:pt x="0" y="0"/>
                                  </a:moveTo>
                                  <a:lnTo>
                                    <a:pt x="451" y="0"/>
                                  </a:lnTo>
                                  <a:lnTo>
                                    <a:pt x="437" y="13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" name="Freeform 273"/>
                          <wps:cNvSpPr>
                            <a:spLocks/>
                          </wps:cNvSpPr>
                          <wps:spPr bwMode="auto">
                            <a:xfrm>
                              <a:off x="530" y="128"/>
                              <a:ext cx="14" cy="652"/>
                            </a:xfrm>
                            <a:custGeom>
                              <a:avLst/>
                              <a:gdLst>
                                <a:gd name="T0" fmla="*/ 0 w 14"/>
                                <a:gd name="T1" fmla="*/ 0 h 652"/>
                                <a:gd name="T2" fmla="*/ 0 w 14"/>
                                <a:gd name="T3" fmla="*/ 652 h 652"/>
                                <a:gd name="T4" fmla="*/ 14 w 14"/>
                                <a:gd name="T5" fmla="*/ 638 h 652"/>
                                <a:gd name="T6" fmla="*/ 14 w 14"/>
                                <a:gd name="T7" fmla="*/ 13 h 652"/>
                                <a:gd name="T8" fmla="*/ 0 w 14"/>
                                <a:gd name="T9" fmla="*/ 0 h 6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4" h="652">
                                  <a:moveTo>
                                    <a:pt x="0" y="0"/>
                                  </a:moveTo>
                                  <a:lnTo>
                                    <a:pt x="0" y="652"/>
                                  </a:lnTo>
                                  <a:lnTo>
                                    <a:pt x="14" y="638"/>
                                  </a:lnTo>
                                  <a:lnTo>
                                    <a:pt x="14" y="1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" name="Rectangle 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" y="305"/>
                              <a:ext cx="451" cy="13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" name="Rectangle 275"/>
                          <wps:cNvSpPr>
                            <a:spLocks noChangeArrowheads="1"/>
                          </wps:cNvSpPr>
                          <wps:spPr bwMode="auto">
                            <a:xfrm>
                              <a:off x="544" y="318"/>
                              <a:ext cx="437" cy="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" name="Rectangle 276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" y="495"/>
                              <a:ext cx="451" cy="14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" name="Rectangle 277"/>
                          <wps:cNvSpPr>
                            <a:spLocks noChangeArrowheads="1"/>
                          </wps:cNvSpPr>
                          <wps:spPr bwMode="auto">
                            <a:xfrm>
                              <a:off x="544" y="509"/>
                              <a:ext cx="437" cy="1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" name="Rectangle 278"/>
                          <wps:cNvSpPr>
                            <a:spLocks noChangeArrowheads="1"/>
                          </wps:cNvSpPr>
                          <wps:spPr bwMode="auto">
                            <a:xfrm>
                              <a:off x="839" y="672"/>
                              <a:ext cx="86" cy="54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" name="Freeform 279"/>
                          <wps:cNvSpPr>
                            <a:spLocks/>
                          </wps:cNvSpPr>
                          <wps:spPr bwMode="auto">
                            <a:xfrm>
                              <a:off x="530" y="19"/>
                              <a:ext cx="564" cy="109"/>
                            </a:xfrm>
                            <a:custGeom>
                              <a:avLst/>
                              <a:gdLst>
                                <a:gd name="T0" fmla="*/ 564 w 564"/>
                                <a:gd name="T1" fmla="*/ 0 h 109"/>
                                <a:gd name="T2" fmla="*/ 549 w 564"/>
                                <a:gd name="T3" fmla="*/ 13 h 109"/>
                                <a:gd name="T4" fmla="*/ 112 w 564"/>
                                <a:gd name="T5" fmla="*/ 13 h 109"/>
                                <a:gd name="T6" fmla="*/ 14 w 564"/>
                                <a:gd name="T7" fmla="*/ 109 h 109"/>
                                <a:gd name="T8" fmla="*/ 0 w 564"/>
                                <a:gd name="T9" fmla="*/ 109 h 109"/>
                                <a:gd name="T10" fmla="*/ 112 w 564"/>
                                <a:gd name="T11" fmla="*/ 0 h 109"/>
                                <a:gd name="T12" fmla="*/ 564 w 564"/>
                                <a:gd name="T13" fmla="*/ 0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64" h="109">
                                  <a:moveTo>
                                    <a:pt x="564" y="0"/>
                                  </a:moveTo>
                                  <a:lnTo>
                                    <a:pt x="549" y="13"/>
                                  </a:lnTo>
                                  <a:lnTo>
                                    <a:pt x="112" y="13"/>
                                  </a:lnTo>
                                  <a:lnTo>
                                    <a:pt x="14" y="109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5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" name="Rectangle 280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827"/>
                              <a:ext cx="623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52C065" w14:textId="33093379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Outlier Reports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03" name="Rectangle 281"/>
                          <wps:cNvSpPr>
                            <a:spLocks noChangeArrowheads="1"/>
                          </wps:cNvSpPr>
                          <wps:spPr bwMode="auto">
                            <a:xfrm>
                              <a:off x="718" y="948"/>
                              <a:ext cx="214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088845" w14:textId="5A6E1F50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From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04" name="Rectangle 28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0" y="1069"/>
                              <a:ext cx="1096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B42D9B" w14:textId="1FB99A71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Performance Management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05" name="Freeform 283"/>
                          <wps:cNvSpPr>
                            <a:spLocks/>
                          </wps:cNvSpPr>
                          <wps:spPr bwMode="auto">
                            <a:xfrm>
                              <a:off x="1010" y="1261"/>
                              <a:ext cx="111" cy="761"/>
                            </a:xfrm>
                            <a:custGeom>
                              <a:avLst/>
                              <a:gdLst>
                                <a:gd name="T0" fmla="*/ 0 w 111"/>
                                <a:gd name="T1" fmla="*/ 761 h 761"/>
                                <a:gd name="T2" fmla="*/ 111 w 111"/>
                                <a:gd name="T3" fmla="*/ 652 h 761"/>
                                <a:gd name="T4" fmla="*/ 111 w 111"/>
                                <a:gd name="T5" fmla="*/ 27 h 761"/>
                                <a:gd name="T6" fmla="*/ 0 w 111"/>
                                <a:gd name="T7" fmla="*/ 0 h 761"/>
                                <a:gd name="T8" fmla="*/ 0 w 111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1" h="761">
                                  <a:moveTo>
                                    <a:pt x="0" y="761"/>
                                  </a:moveTo>
                                  <a:lnTo>
                                    <a:pt x="111" y="652"/>
                                  </a:lnTo>
                                  <a:lnTo>
                                    <a:pt x="111" y="2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" name="Freeform 284"/>
                          <wps:cNvSpPr>
                            <a:spLocks/>
                          </wps:cNvSpPr>
                          <wps:spPr bwMode="auto">
                            <a:xfrm>
                              <a:off x="981" y="1288"/>
                              <a:ext cx="113" cy="76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761 h 761"/>
                                <a:gd name="T2" fmla="*/ 113 w 113"/>
                                <a:gd name="T3" fmla="*/ 652 h 761"/>
                                <a:gd name="T4" fmla="*/ 113 w 113"/>
                                <a:gd name="T5" fmla="*/ 0 h 761"/>
                                <a:gd name="T6" fmla="*/ 0 w 113"/>
                                <a:gd name="T7" fmla="*/ 110 h 761"/>
                                <a:gd name="T8" fmla="*/ 0 w 113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3" h="761">
                                  <a:moveTo>
                                    <a:pt x="0" y="761"/>
                                  </a:moveTo>
                                  <a:lnTo>
                                    <a:pt x="113" y="652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" y="1398"/>
                              <a:ext cx="424" cy="651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" name="Rectangle 286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" y="1371"/>
                              <a:ext cx="451" cy="651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" name="Freeform 287"/>
                          <wps:cNvSpPr>
                            <a:spLocks/>
                          </wps:cNvSpPr>
                          <wps:spPr bwMode="auto">
                            <a:xfrm>
                              <a:off x="530" y="1261"/>
                              <a:ext cx="564" cy="110"/>
                            </a:xfrm>
                            <a:custGeom>
                              <a:avLst/>
                              <a:gdLst>
                                <a:gd name="T0" fmla="*/ 0 w 564"/>
                                <a:gd name="T1" fmla="*/ 110 h 110"/>
                                <a:gd name="T2" fmla="*/ 451 w 564"/>
                                <a:gd name="T3" fmla="*/ 110 h 110"/>
                                <a:gd name="T4" fmla="*/ 564 w 564"/>
                                <a:gd name="T5" fmla="*/ 0 h 110"/>
                                <a:gd name="T6" fmla="*/ 112 w 564"/>
                                <a:gd name="T7" fmla="*/ 0 h 110"/>
                                <a:gd name="T8" fmla="*/ 0 w 564"/>
                                <a:gd name="T9" fmla="*/ 110 h 1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4" h="110">
                                  <a:moveTo>
                                    <a:pt x="0" y="110"/>
                                  </a:moveTo>
                                  <a:lnTo>
                                    <a:pt x="451" y="110"/>
                                  </a:lnTo>
                                  <a:lnTo>
                                    <a:pt x="564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" name="Freeform 288"/>
                          <wps:cNvSpPr>
                            <a:spLocks/>
                          </wps:cNvSpPr>
                          <wps:spPr bwMode="auto">
                            <a:xfrm>
                              <a:off x="981" y="1261"/>
                              <a:ext cx="113" cy="76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761 h 761"/>
                                <a:gd name="T2" fmla="*/ 113 w 113"/>
                                <a:gd name="T3" fmla="*/ 652 h 761"/>
                                <a:gd name="T4" fmla="*/ 113 w 113"/>
                                <a:gd name="T5" fmla="*/ 0 h 761"/>
                                <a:gd name="T6" fmla="*/ 0 w 113"/>
                                <a:gd name="T7" fmla="*/ 110 h 761"/>
                                <a:gd name="T8" fmla="*/ 0 w 113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3" h="761">
                                  <a:moveTo>
                                    <a:pt x="0" y="761"/>
                                  </a:moveTo>
                                  <a:lnTo>
                                    <a:pt x="113" y="652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Freeform 289"/>
                          <wps:cNvSpPr>
                            <a:spLocks/>
                          </wps:cNvSpPr>
                          <wps:spPr bwMode="auto">
                            <a:xfrm>
                              <a:off x="530" y="1371"/>
                              <a:ext cx="451" cy="13"/>
                            </a:xfrm>
                            <a:custGeom>
                              <a:avLst/>
                              <a:gdLst>
                                <a:gd name="T0" fmla="*/ 0 w 451"/>
                                <a:gd name="T1" fmla="*/ 0 h 13"/>
                                <a:gd name="T2" fmla="*/ 451 w 451"/>
                                <a:gd name="T3" fmla="*/ 0 h 13"/>
                                <a:gd name="T4" fmla="*/ 437 w 451"/>
                                <a:gd name="T5" fmla="*/ 13 h 13"/>
                                <a:gd name="T6" fmla="*/ 0 w 451"/>
                                <a:gd name="T7" fmla="*/ 13 h 13"/>
                                <a:gd name="T8" fmla="*/ 0 w 451"/>
                                <a:gd name="T9" fmla="*/ 0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51" h="13">
                                  <a:moveTo>
                                    <a:pt x="0" y="0"/>
                                  </a:moveTo>
                                  <a:lnTo>
                                    <a:pt x="451" y="0"/>
                                  </a:lnTo>
                                  <a:lnTo>
                                    <a:pt x="437" y="13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Freeform 290"/>
                          <wps:cNvSpPr>
                            <a:spLocks/>
                          </wps:cNvSpPr>
                          <wps:spPr bwMode="auto">
                            <a:xfrm>
                              <a:off x="530" y="1371"/>
                              <a:ext cx="14" cy="651"/>
                            </a:xfrm>
                            <a:custGeom>
                              <a:avLst/>
                              <a:gdLst>
                                <a:gd name="T0" fmla="*/ 0 w 14"/>
                                <a:gd name="T1" fmla="*/ 0 h 651"/>
                                <a:gd name="T2" fmla="*/ 0 w 14"/>
                                <a:gd name="T3" fmla="*/ 651 h 651"/>
                                <a:gd name="T4" fmla="*/ 14 w 14"/>
                                <a:gd name="T5" fmla="*/ 638 h 651"/>
                                <a:gd name="T6" fmla="*/ 14 w 14"/>
                                <a:gd name="T7" fmla="*/ 13 h 651"/>
                                <a:gd name="T8" fmla="*/ 0 w 14"/>
                                <a:gd name="T9" fmla="*/ 0 h 6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4" h="651">
                                  <a:moveTo>
                                    <a:pt x="0" y="0"/>
                                  </a:moveTo>
                                  <a:lnTo>
                                    <a:pt x="0" y="651"/>
                                  </a:lnTo>
                                  <a:lnTo>
                                    <a:pt x="14" y="638"/>
                                  </a:lnTo>
                                  <a:lnTo>
                                    <a:pt x="14" y="1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Rectangle 291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" y="1547"/>
                              <a:ext cx="451" cy="14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Rectangle 29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4" y="1561"/>
                              <a:ext cx="437" cy="1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5" name="Rectangle 293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" y="1736"/>
                              <a:ext cx="451" cy="15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" name="Rectangle 294"/>
                          <wps:cNvSpPr>
                            <a:spLocks noChangeArrowheads="1"/>
                          </wps:cNvSpPr>
                          <wps:spPr bwMode="auto">
                            <a:xfrm>
                              <a:off x="544" y="1751"/>
                              <a:ext cx="437" cy="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" name="Rectangle 295"/>
                          <wps:cNvSpPr>
                            <a:spLocks noChangeArrowheads="1"/>
                          </wps:cNvSpPr>
                          <wps:spPr bwMode="auto">
                            <a:xfrm>
                              <a:off x="839" y="1913"/>
                              <a:ext cx="86" cy="55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Freeform 296"/>
                          <wps:cNvSpPr>
                            <a:spLocks/>
                          </wps:cNvSpPr>
                          <wps:spPr bwMode="auto">
                            <a:xfrm>
                              <a:off x="530" y="1261"/>
                              <a:ext cx="564" cy="110"/>
                            </a:xfrm>
                            <a:custGeom>
                              <a:avLst/>
                              <a:gdLst>
                                <a:gd name="T0" fmla="*/ 564 w 564"/>
                                <a:gd name="T1" fmla="*/ 0 h 110"/>
                                <a:gd name="T2" fmla="*/ 549 w 564"/>
                                <a:gd name="T3" fmla="*/ 14 h 110"/>
                                <a:gd name="T4" fmla="*/ 112 w 564"/>
                                <a:gd name="T5" fmla="*/ 14 h 110"/>
                                <a:gd name="T6" fmla="*/ 14 w 564"/>
                                <a:gd name="T7" fmla="*/ 110 h 110"/>
                                <a:gd name="T8" fmla="*/ 0 w 564"/>
                                <a:gd name="T9" fmla="*/ 110 h 110"/>
                                <a:gd name="T10" fmla="*/ 112 w 564"/>
                                <a:gd name="T11" fmla="*/ 0 h 110"/>
                                <a:gd name="T12" fmla="*/ 564 w 564"/>
                                <a:gd name="T13" fmla="*/ 0 h 1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64" h="110">
                                  <a:moveTo>
                                    <a:pt x="564" y="0"/>
                                  </a:moveTo>
                                  <a:lnTo>
                                    <a:pt x="549" y="14"/>
                                  </a:lnTo>
                                  <a:lnTo>
                                    <a:pt x="112" y="14"/>
                                  </a:lnTo>
                                  <a:lnTo>
                                    <a:pt x="14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5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" name="Rectangle 297"/>
                          <wps:cNvSpPr>
                            <a:spLocks noChangeArrowheads="1"/>
                          </wps:cNvSpPr>
                          <wps:spPr bwMode="auto">
                            <a:xfrm>
                              <a:off x="218" y="2069"/>
                              <a:ext cx="1201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66A769" w14:textId="609B8D55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Employee report from Aspect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20" name="Freeform 298"/>
                          <wps:cNvSpPr>
                            <a:spLocks/>
                          </wps:cNvSpPr>
                          <wps:spPr bwMode="auto">
                            <a:xfrm>
                              <a:off x="4807" y="776"/>
                              <a:ext cx="113" cy="76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761 h 761"/>
                                <a:gd name="T2" fmla="*/ 113 w 113"/>
                                <a:gd name="T3" fmla="*/ 652 h 761"/>
                                <a:gd name="T4" fmla="*/ 113 w 113"/>
                                <a:gd name="T5" fmla="*/ 27 h 761"/>
                                <a:gd name="T6" fmla="*/ 0 w 113"/>
                                <a:gd name="T7" fmla="*/ 0 h 761"/>
                                <a:gd name="T8" fmla="*/ 0 w 113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3" h="761">
                                  <a:moveTo>
                                    <a:pt x="0" y="761"/>
                                  </a:moveTo>
                                  <a:lnTo>
                                    <a:pt x="113" y="652"/>
                                  </a:lnTo>
                                  <a:lnTo>
                                    <a:pt x="113" y="2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" name="Freeform 299"/>
                          <wps:cNvSpPr>
                            <a:spLocks/>
                          </wps:cNvSpPr>
                          <wps:spPr bwMode="auto">
                            <a:xfrm>
                              <a:off x="4778" y="803"/>
                              <a:ext cx="113" cy="76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761 h 761"/>
                                <a:gd name="T2" fmla="*/ 113 w 113"/>
                                <a:gd name="T3" fmla="*/ 653 h 761"/>
                                <a:gd name="T4" fmla="*/ 113 w 113"/>
                                <a:gd name="T5" fmla="*/ 0 h 761"/>
                                <a:gd name="T6" fmla="*/ 0 w 113"/>
                                <a:gd name="T7" fmla="*/ 110 h 761"/>
                                <a:gd name="T8" fmla="*/ 0 w 113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3" h="761">
                                  <a:moveTo>
                                    <a:pt x="0" y="761"/>
                                  </a:moveTo>
                                  <a:lnTo>
                                    <a:pt x="113" y="653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" name="Rectangle 300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6" y="913"/>
                              <a:ext cx="422" cy="651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3" name="Rectangle 301"/>
                          <wps:cNvSpPr>
                            <a:spLocks noChangeArrowheads="1"/>
                          </wps:cNvSpPr>
                          <wps:spPr bwMode="auto">
                            <a:xfrm>
                              <a:off x="4327" y="886"/>
                              <a:ext cx="451" cy="651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4" name="Freeform 302"/>
                          <wps:cNvSpPr>
                            <a:spLocks/>
                          </wps:cNvSpPr>
                          <wps:spPr bwMode="auto">
                            <a:xfrm>
                              <a:off x="4327" y="776"/>
                              <a:ext cx="564" cy="110"/>
                            </a:xfrm>
                            <a:custGeom>
                              <a:avLst/>
                              <a:gdLst>
                                <a:gd name="T0" fmla="*/ 0 w 564"/>
                                <a:gd name="T1" fmla="*/ 110 h 110"/>
                                <a:gd name="T2" fmla="*/ 451 w 564"/>
                                <a:gd name="T3" fmla="*/ 110 h 110"/>
                                <a:gd name="T4" fmla="*/ 564 w 564"/>
                                <a:gd name="T5" fmla="*/ 0 h 110"/>
                                <a:gd name="T6" fmla="*/ 113 w 564"/>
                                <a:gd name="T7" fmla="*/ 0 h 110"/>
                                <a:gd name="T8" fmla="*/ 0 w 564"/>
                                <a:gd name="T9" fmla="*/ 110 h 1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4" h="110">
                                  <a:moveTo>
                                    <a:pt x="0" y="110"/>
                                  </a:moveTo>
                                  <a:lnTo>
                                    <a:pt x="451" y="110"/>
                                  </a:lnTo>
                                  <a:lnTo>
                                    <a:pt x="564" y="0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5" name="Freeform 303"/>
                          <wps:cNvSpPr>
                            <a:spLocks/>
                          </wps:cNvSpPr>
                          <wps:spPr bwMode="auto">
                            <a:xfrm>
                              <a:off x="4778" y="776"/>
                              <a:ext cx="113" cy="76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761 h 761"/>
                                <a:gd name="T2" fmla="*/ 113 w 113"/>
                                <a:gd name="T3" fmla="*/ 652 h 761"/>
                                <a:gd name="T4" fmla="*/ 113 w 113"/>
                                <a:gd name="T5" fmla="*/ 0 h 761"/>
                                <a:gd name="T6" fmla="*/ 0 w 113"/>
                                <a:gd name="T7" fmla="*/ 110 h 761"/>
                                <a:gd name="T8" fmla="*/ 0 w 113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3" h="761">
                                  <a:moveTo>
                                    <a:pt x="0" y="761"/>
                                  </a:moveTo>
                                  <a:lnTo>
                                    <a:pt x="113" y="652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6" name="Freeform 304"/>
                          <wps:cNvSpPr>
                            <a:spLocks/>
                          </wps:cNvSpPr>
                          <wps:spPr bwMode="auto">
                            <a:xfrm>
                              <a:off x="4327" y="886"/>
                              <a:ext cx="451" cy="13"/>
                            </a:xfrm>
                            <a:custGeom>
                              <a:avLst/>
                              <a:gdLst>
                                <a:gd name="T0" fmla="*/ 0 w 451"/>
                                <a:gd name="T1" fmla="*/ 0 h 13"/>
                                <a:gd name="T2" fmla="*/ 451 w 451"/>
                                <a:gd name="T3" fmla="*/ 0 h 13"/>
                                <a:gd name="T4" fmla="*/ 437 w 451"/>
                                <a:gd name="T5" fmla="*/ 13 h 13"/>
                                <a:gd name="T6" fmla="*/ 0 w 451"/>
                                <a:gd name="T7" fmla="*/ 13 h 13"/>
                                <a:gd name="T8" fmla="*/ 0 w 451"/>
                                <a:gd name="T9" fmla="*/ 0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51" h="13">
                                  <a:moveTo>
                                    <a:pt x="0" y="0"/>
                                  </a:moveTo>
                                  <a:lnTo>
                                    <a:pt x="451" y="0"/>
                                  </a:lnTo>
                                  <a:lnTo>
                                    <a:pt x="437" y="13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7" name="Freeform 305"/>
                          <wps:cNvSpPr>
                            <a:spLocks/>
                          </wps:cNvSpPr>
                          <wps:spPr bwMode="auto">
                            <a:xfrm>
                              <a:off x="4327" y="886"/>
                              <a:ext cx="14" cy="651"/>
                            </a:xfrm>
                            <a:custGeom>
                              <a:avLst/>
                              <a:gdLst>
                                <a:gd name="T0" fmla="*/ 0 w 14"/>
                                <a:gd name="T1" fmla="*/ 0 h 651"/>
                                <a:gd name="T2" fmla="*/ 0 w 14"/>
                                <a:gd name="T3" fmla="*/ 651 h 651"/>
                                <a:gd name="T4" fmla="*/ 14 w 14"/>
                                <a:gd name="T5" fmla="*/ 638 h 651"/>
                                <a:gd name="T6" fmla="*/ 14 w 14"/>
                                <a:gd name="T7" fmla="*/ 13 h 651"/>
                                <a:gd name="T8" fmla="*/ 0 w 14"/>
                                <a:gd name="T9" fmla="*/ 0 h 6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4" h="651">
                                  <a:moveTo>
                                    <a:pt x="0" y="0"/>
                                  </a:moveTo>
                                  <a:lnTo>
                                    <a:pt x="0" y="651"/>
                                  </a:lnTo>
                                  <a:lnTo>
                                    <a:pt x="14" y="638"/>
                                  </a:lnTo>
                                  <a:lnTo>
                                    <a:pt x="14" y="1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8" name="Rectangle 306"/>
                          <wps:cNvSpPr>
                            <a:spLocks noChangeArrowheads="1"/>
                          </wps:cNvSpPr>
                          <wps:spPr bwMode="auto">
                            <a:xfrm>
                              <a:off x="4327" y="1062"/>
                              <a:ext cx="451" cy="14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9" name="Rectangle 307"/>
                          <wps:cNvSpPr>
                            <a:spLocks noChangeArrowheads="1"/>
                          </wps:cNvSpPr>
                          <wps:spPr bwMode="auto">
                            <a:xfrm>
                              <a:off x="4341" y="1076"/>
                              <a:ext cx="437" cy="1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0" name="Rectangle 308"/>
                          <wps:cNvSpPr>
                            <a:spLocks noChangeArrowheads="1"/>
                          </wps:cNvSpPr>
                          <wps:spPr bwMode="auto">
                            <a:xfrm>
                              <a:off x="4327" y="1253"/>
                              <a:ext cx="451" cy="13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" name="Rectangle 309"/>
                          <wps:cNvSpPr>
                            <a:spLocks noChangeArrowheads="1"/>
                          </wps:cNvSpPr>
                          <wps:spPr bwMode="auto">
                            <a:xfrm>
                              <a:off x="4341" y="1266"/>
                              <a:ext cx="437" cy="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2" name="Rectangle 3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638" y="1428"/>
                              <a:ext cx="84" cy="55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3" name="Freeform 311"/>
                          <wps:cNvSpPr>
                            <a:spLocks/>
                          </wps:cNvSpPr>
                          <wps:spPr bwMode="auto">
                            <a:xfrm>
                              <a:off x="4327" y="776"/>
                              <a:ext cx="564" cy="110"/>
                            </a:xfrm>
                            <a:custGeom>
                              <a:avLst/>
                              <a:gdLst>
                                <a:gd name="T0" fmla="*/ 564 w 564"/>
                                <a:gd name="T1" fmla="*/ 0 h 110"/>
                                <a:gd name="T2" fmla="*/ 551 w 564"/>
                                <a:gd name="T3" fmla="*/ 14 h 110"/>
                                <a:gd name="T4" fmla="*/ 113 w 564"/>
                                <a:gd name="T5" fmla="*/ 14 h 110"/>
                                <a:gd name="T6" fmla="*/ 14 w 564"/>
                                <a:gd name="T7" fmla="*/ 110 h 110"/>
                                <a:gd name="T8" fmla="*/ 0 w 564"/>
                                <a:gd name="T9" fmla="*/ 110 h 110"/>
                                <a:gd name="T10" fmla="*/ 113 w 564"/>
                                <a:gd name="T11" fmla="*/ 0 h 110"/>
                                <a:gd name="T12" fmla="*/ 564 w 564"/>
                                <a:gd name="T13" fmla="*/ 0 h 1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64" h="110">
                                  <a:moveTo>
                                    <a:pt x="564" y="0"/>
                                  </a:moveTo>
                                  <a:lnTo>
                                    <a:pt x="551" y="14"/>
                                  </a:lnTo>
                                  <a:lnTo>
                                    <a:pt x="113" y="14"/>
                                  </a:lnTo>
                                  <a:lnTo>
                                    <a:pt x="14" y="11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5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4" name="Rectangle 312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1" y="1584"/>
                              <a:ext cx="580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89E2E7" w14:textId="7E33875F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Staging Server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35" name="Rectangle 313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9" y="1706"/>
                              <a:ext cx="459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DD397B" w14:textId="62FE7D8A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VRIVSCORS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36" name="Rectangle 314"/>
                          <wps:cNvSpPr>
                            <a:spLocks noChangeArrowheads="1"/>
                          </wps:cNvSpPr>
                          <wps:spPr bwMode="auto">
                            <a:xfrm>
                              <a:off x="4805" y="1706"/>
                              <a:ext cx="102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22F431" w14:textId="322AF12F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01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37" name="Freeform 315"/>
                          <wps:cNvSpPr>
                            <a:spLocks/>
                          </wps:cNvSpPr>
                          <wps:spPr bwMode="auto">
                            <a:xfrm>
                              <a:off x="9061" y="3292"/>
                              <a:ext cx="113" cy="76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761 h 761"/>
                                <a:gd name="T2" fmla="*/ 113 w 113"/>
                                <a:gd name="T3" fmla="*/ 651 h 761"/>
                                <a:gd name="T4" fmla="*/ 113 w 113"/>
                                <a:gd name="T5" fmla="*/ 27 h 761"/>
                                <a:gd name="T6" fmla="*/ 0 w 113"/>
                                <a:gd name="T7" fmla="*/ 0 h 761"/>
                                <a:gd name="T8" fmla="*/ 0 w 113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3" h="761">
                                  <a:moveTo>
                                    <a:pt x="0" y="761"/>
                                  </a:moveTo>
                                  <a:lnTo>
                                    <a:pt x="113" y="651"/>
                                  </a:lnTo>
                                  <a:lnTo>
                                    <a:pt x="113" y="2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8" name="Freeform 316"/>
                          <wps:cNvSpPr>
                            <a:spLocks/>
                          </wps:cNvSpPr>
                          <wps:spPr bwMode="auto">
                            <a:xfrm>
                              <a:off x="9032" y="3319"/>
                              <a:ext cx="114" cy="761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761 h 761"/>
                                <a:gd name="T2" fmla="*/ 114 w 114"/>
                                <a:gd name="T3" fmla="*/ 651 h 761"/>
                                <a:gd name="T4" fmla="*/ 114 w 114"/>
                                <a:gd name="T5" fmla="*/ 0 h 761"/>
                                <a:gd name="T6" fmla="*/ 0 w 114"/>
                                <a:gd name="T7" fmla="*/ 109 h 761"/>
                                <a:gd name="T8" fmla="*/ 0 w 114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4" h="761">
                                  <a:moveTo>
                                    <a:pt x="0" y="761"/>
                                  </a:moveTo>
                                  <a:lnTo>
                                    <a:pt x="114" y="651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9" name="Rectangle 317"/>
                          <wps:cNvSpPr>
                            <a:spLocks noChangeArrowheads="1"/>
                          </wps:cNvSpPr>
                          <wps:spPr bwMode="auto">
                            <a:xfrm>
                              <a:off x="8609" y="3428"/>
                              <a:ext cx="423" cy="65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0" name="Rectangle 318"/>
                          <wps:cNvSpPr>
                            <a:spLocks noChangeArrowheads="1"/>
                          </wps:cNvSpPr>
                          <wps:spPr bwMode="auto">
                            <a:xfrm>
                              <a:off x="8582" y="3401"/>
                              <a:ext cx="450" cy="652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1" name="Freeform 319"/>
                          <wps:cNvSpPr>
                            <a:spLocks/>
                          </wps:cNvSpPr>
                          <wps:spPr bwMode="auto">
                            <a:xfrm>
                              <a:off x="8582" y="3292"/>
                              <a:ext cx="564" cy="109"/>
                            </a:xfrm>
                            <a:custGeom>
                              <a:avLst/>
                              <a:gdLst>
                                <a:gd name="T0" fmla="*/ 0 w 564"/>
                                <a:gd name="T1" fmla="*/ 109 h 109"/>
                                <a:gd name="T2" fmla="*/ 450 w 564"/>
                                <a:gd name="T3" fmla="*/ 109 h 109"/>
                                <a:gd name="T4" fmla="*/ 564 w 564"/>
                                <a:gd name="T5" fmla="*/ 0 h 109"/>
                                <a:gd name="T6" fmla="*/ 113 w 564"/>
                                <a:gd name="T7" fmla="*/ 0 h 109"/>
                                <a:gd name="T8" fmla="*/ 0 w 564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4" h="109">
                                  <a:moveTo>
                                    <a:pt x="0" y="109"/>
                                  </a:moveTo>
                                  <a:lnTo>
                                    <a:pt x="450" y="109"/>
                                  </a:lnTo>
                                  <a:lnTo>
                                    <a:pt x="564" y="0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2" name="Freeform 320"/>
                          <wps:cNvSpPr>
                            <a:spLocks/>
                          </wps:cNvSpPr>
                          <wps:spPr bwMode="auto">
                            <a:xfrm>
                              <a:off x="9032" y="3292"/>
                              <a:ext cx="114" cy="761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761 h 761"/>
                                <a:gd name="T2" fmla="*/ 114 w 114"/>
                                <a:gd name="T3" fmla="*/ 651 h 761"/>
                                <a:gd name="T4" fmla="*/ 114 w 114"/>
                                <a:gd name="T5" fmla="*/ 0 h 761"/>
                                <a:gd name="T6" fmla="*/ 0 w 114"/>
                                <a:gd name="T7" fmla="*/ 109 h 761"/>
                                <a:gd name="T8" fmla="*/ 0 w 114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4" h="761">
                                  <a:moveTo>
                                    <a:pt x="0" y="761"/>
                                  </a:moveTo>
                                  <a:lnTo>
                                    <a:pt x="114" y="651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3" name="Freeform 321"/>
                          <wps:cNvSpPr>
                            <a:spLocks/>
                          </wps:cNvSpPr>
                          <wps:spPr bwMode="auto">
                            <a:xfrm>
                              <a:off x="8582" y="3401"/>
                              <a:ext cx="450" cy="14"/>
                            </a:xfrm>
                            <a:custGeom>
                              <a:avLst/>
                              <a:gdLst>
                                <a:gd name="T0" fmla="*/ 0 w 450"/>
                                <a:gd name="T1" fmla="*/ 0 h 14"/>
                                <a:gd name="T2" fmla="*/ 450 w 450"/>
                                <a:gd name="T3" fmla="*/ 0 h 14"/>
                                <a:gd name="T4" fmla="*/ 437 w 450"/>
                                <a:gd name="T5" fmla="*/ 14 h 14"/>
                                <a:gd name="T6" fmla="*/ 0 w 450"/>
                                <a:gd name="T7" fmla="*/ 14 h 14"/>
                                <a:gd name="T8" fmla="*/ 0 w 450"/>
                                <a:gd name="T9" fmla="*/ 0 h 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50" h="14">
                                  <a:moveTo>
                                    <a:pt x="0" y="0"/>
                                  </a:moveTo>
                                  <a:lnTo>
                                    <a:pt x="450" y="0"/>
                                  </a:lnTo>
                                  <a:lnTo>
                                    <a:pt x="437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4" name="Freeform 322"/>
                          <wps:cNvSpPr>
                            <a:spLocks/>
                          </wps:cNvSpPr>
                          <wps:spPr bwMode="auto">
                            <a:xfrm>
                              <a:off x="8582" y="3401"/>
                              <a:ext cx="13" cy="652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0 h 652"/>
                                <a:gd name="T2" fmla="*/ 0 w 13"/>
                                <a:gd name="T3" fmla="*/ 652 h 652"/>
                                <a:gd name="T4" fmla="*/ 13 w 13"/>
                                <a:gd name="T5" fmla="*/ 638 h 652"/>
                                <a:gd name="T6" fmla="*/ 13 w 13"/>
                                <a:gd name="T7" fmla="*/ 14 h 652"/>
                                <a:gd name="T8" fmla="*/ 0 w 13"/>
                                <a:gd name="T9" fmla="*/ 0 h 6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3" h="652">
                                  <a:moveTo>
                                    <a:pt x="0" y="0"/>
                                  </a:moveTo>
                                  <a:lnTo>
                                    <a:pt x="0" y="652"/>
                                  </a:lnTo>
                                  <a:lnTo>
                                    <a:pt x="13" y="638"/>
                                  </a:lnTo>
                                  <a:lnTo>
                                    <a:pt x="13" y="1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5" name="Rectangle 32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82" y="3576"/>
                              <a:ext cx="450" cy="14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6" name="Rectangle 324"/>
                          <wps:cNvSpPr>
                            <a:spLocks noChangeArrowheads="1"/>
                          </wps:cNvSpPr>
                          <wps:spPr bwMode="auto">
                            <a:xfrm>
                              <a:off x="8595" y="3590"/>
                              <a:ext cx="437" cy="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7" name="Rectangle 325"/>
                          <wps:cNvSpPr>
                            <a:spLocks noChangeArrowheads="1"/>
                          </wps:cNvSpPr>
                          <wps:spPr bwMode="auto">
                            <a:xfrm>
                              <a:off x="8582" y="3767"/>
                              <a:ext cx="450" cy="13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8" name="Rectangle 326"/>
                          <wps:cNvSpPr>
                            <a:spLocks noChangeArrowheads="1"/>
                          </wps:cNvSpPr>
                          <wps:spPr bwMode="auto">
                            <a:xfrm>
                              <a:off x="8595" y="3780"/>
                              <a:ext cx="437" cy="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9" name="Rectangle 32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92" y="3943"/>
                              <a:ext cx="85" cy="54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0" name="Freeform 328"/>
                          <wps:cNvSpPr>
                            <a:spLocks/>
                          </wps:cNvSpPr>
                          <wps:spPr bwMode="auto">
                            <a:xfrm>
                              <a:off x="8582" y="3292"/>
                              <a:ext cx="564" cy="109"/>
                            </a:xfrm>
                            <a:custGeom>
                              <a:avLst/>
                              <a:gdLst>
                                <a:gd name="T0" fmla="*/ 564 w 564"/>
                                <a:gd name="T1" fmla="*/ 0 h 109"/>
                                <a:gd name="T2" fmla="*/ 550 w 564"/>
                                <a:gd name="T3" fmla="*/ 13 h 109"/>
                                <a:gd name="T4" fmla="*/ 113 w 564"/>
                                <a:gd name="T5" fmla="*/ 13 h 109"/>
                                <a:gd name="T6" fmla="*/ 13 w 564"/>
                                <a:gd name="T7" fmla="*/ 109 h 109"/>
                                <a:gd name="T8" fmla="*/ 0 w 564"/>
                                <a:gd name="T9" fmla="*/ 109 h 109"/>
                                <a:gd name="T10" fmla="*/ 113 w 564"/>
                                <a:gd name="T11" fmla="*/ 0 h 109"/>
                                <a:gd name="T12" fmla="*/ 564 w 564"/>
                                <a:gd name="T13" fmla="*/ 0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64" h="109">
                                  <a:moveTo>
                                    <a:pt x="564" y="0"/>
                                  </a:moveTo>
                                  <a:lnTo>
                                    <a:pt x="550" y="13"/>
                                  </a:lnTo>
                                  <a:lnTo>
                                    <a:pt x="113" y="13"/>
                                  </a:lnTo>
                                  <a:lnTo>
                                    <a:pt x="13" y="109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5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1" name="Rectangle 32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53" y="4100"/>
                              <a:ext cx="642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7365DA" w14:textId="14BDD0F6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NGD STP Server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52" name="Picture 3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319" y="3546"/>
                              <a:ext cx="1234" cy="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53" name="Freeform 331"/>
                          <wps:cNvSpPr>
                            <a:spLocks/>
                          </wps:cNvSpPr>
                          <wps:spPr bwMode="auto">
                            <a:xfrm>
                              <a:off x="7390" y="3686"/>
                              <a:ext cx="1092" cy="537"/>
                            </a:xfrm>
                            <a:custGeom>
                              <a:avLst/>
                              <a:gdLst>
                                <a:gd name="T0" fmla="*/ 1092 w 1092"/>
                                <a:gd name="T1" fmla="*/ 0 h 537"/>
                                <a:gd name="T2" fmla="*/ 476 w 1092"/>
                                <a:gd name="T3" fmla="*/ 471 h 537"/>
                                <a:gd name="T4" fmla="*/ 484 w 1092"/>
                                <a:gd name="T5" fmla="*/ 231 h 537"/>
                                <a:gd name="T6" fmla="*/ 0 w 1092"/>
                                <a:gd name="T7" fmla="*/ 537 h 537"/>
                                <a:gd name="T8" fmla="*/ 616 w 1092"/>
                                <a:gd name="T9" fmla="*/ 65 h 537"/>
                                <a:gd name="T10" fmla="*/ 608 w 1092"/>
                                <a:gd name="T11" fmla="*/ 306 h 537"/>
                                <a:gd name="T12" fmla="*/ 1092 w 1092"/>
                                <a:gd name="T13" fmla="*/ 0 h 537"/>
                                <a:gd name="T14" fmla="*/ 1092 w 1092"/>
                                <a:gd name="T15" fmla="*/ 0 h 5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092" h="537">
                                  <a:moveTo>
                                    <a:pt x="1092" y="0"/>
                                  </a:moveTo>
                                  <a:lnTo>
                                    <a:pt x="476" y="471"/>
                                  </a:lnTo>
                                  <a:lnTo>
                                    <a:pt x="484" y="231"/>
                                  </a:lnTo>
                                  <a:lnTo>
                                    <a:pt x="0" y="537"/>
                                  </a:lnTo>
                                  <a:lnTo>
                                    <a:pt x="616" y="65"/>
                                  </a:lnTo>
                                  <a:lnTo>
                                    <a:pt x="608" y="306"/>
                                  </a:lnTo>
                                  <a:lnTo>
                                    <a:pt x="1092" y="0"/>
                                  </a:lnTo>
                                  <a:lnTo>
                                    <a:pt x="10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4" name="Freeform 332"/>
                          <wps:cNvSpPr>
                            <a:spLocks/>
                          </wps:cNvSpPr>
                          <wps:spPr bwMode="auto">
                            <a:xfrm>
                              <a:off x="7390" y="3686"/>
                              <a:ext cx="1092" cy="537"/>
                            </a:xfrm>
                            <a:custGeom>
                              <a:avLst/>
                              <a:gdLst>
                                <a:gd name="T0" fmla="*/ 1092 w 1092"/>
                                <a:gd name="T1" fmla="*/ 0 h 537"/>
                                <a:gd name="T2" fmla="*/ 476 w 1092"/>
                                <a:gd name="T3" fmla="*/ 471 h 537"/>
                                <a:gd name="T4" fmla="*/ 484 w 1092"/>
                                <a:gd name="T5" fmla="*/ 231 h 537"/>
                                <a:gd name="T6" fmla="*/ 0 w 1092"/>
                                <a:gd name="T7" fmla="*/ 537 h 537"/>
                                <a:gd name="T8" fmla="*/ 616 w 1092"/>
                                <a:gd name="T9" fmla="*/ 65 h 537"/>
                                <a:gd name="T10" fmla="*/ 608 w 1092"/>
                                <a:gd name="T11" fmla="*/ 306 h 537"/>
                                <a:gd name="T12" fmla="*/ 1092 w 1092"/>
                                <a:gd name="T13" fmla="*/ 0 h 537"/>
                                <a:gd name="T14" fmla="*/ 1092 w 1092"/>
                                <a:gd name="T15" fmla="*/ 0 h 5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092" h="537">
                                  <a:moveTo>
                                    <a:pt x="1092" y="0"/>
                                  </a:moveTo>
                                  <a:lnTo>
                                    <a:pt x="476" y="471"/>
                                  </a:lnTo>
                                  <a:lnTo>
                                    <a:pt x="484" y="231"/>
                                  </a:lnTo>
                                  <a:lnTo>
                                    <a:pt x="0" y="537"/>
                                  </a:lnTo>
                                  <a:lnTo>
                                    <a:pt x="616" y="65"/>
                                  </a:lnTo>
                                  <a:lnTo>
                                    <a:pt x="608" y="306"/>
                                  </a:lnTo>
                                  <a:lnTo>
                                    <a:pt x="1092" y="0"/>
                                  </a:lnTo>
                                  <a:lnTo>
                                    <a:pt x="10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5" name="Freeform 333"/>
                          <wps:cNvSpPr>
                            <a:spLocks/>
                          </wps:cNvSpPr>
                          <wps:spPr bwMode="auto">
                            <a:xfrm>
                              <a:off x="7319" y="3548"/>
                              <a:ext cx="1232" cy="813"/>
                            </a:xfrm>
                            <a:custGeom>
                              <a:avLst/>
                              <a:gdLst>
                                <a:gd name="T0" fmla="*/ 1097 w 1232"/>
                                <a:gd name="T1" fmla="*/ 0 h 813"/>
                                <a:gd name="T2" fmla="*/ 0 w 1232"/>
                                <a:gd name="T3" fmla="*/ 539 h 813"/>
                                <a:gd name="T4" fmla="*/ 137 w 1232"/>
                                <a:gd name="T5" fmla="*/ 813 h 813"/>
                                <a:gd name="T6" fmla="*/ 1232 w 1232"/>
                                <a:gd name="T7" fmla="*/ 274 h 813"/>
                                <a:gd name="T8" fmla="*/ 1097 w 1232"/>
                                <a:gd name="T9" fmla="*/ 0 h 8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32" h="813">
                                  <a:moveTo>
                                    <a:pt x="1097" y="0"/>
                                  </a:moveTo>
                                  <a:lnTo>
                                    <a:pt x="0" y="539"/>
                                  </a:lnTo>
                                  <a:lnTo>
                                    <a:pt x="137" y="813"/>
                                  </a:lnTo>
                                  <a:lnTo>
                                    <a:pt x="1232" y="274"/>
                                  </a:lnTo>
                                  <a:lnTo>
                                    <a:pt x="10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6" name="Freeform 334"/>
                          <wps:cNvSpPr>
                            <a:spLocks/>
                          </wps:cNvSpPr>
                          <wps:spPr bwMode="auto">
                            <a:xfrm>
                              <a:off x="7319" y="3548"/>
                              <a:ext cx="1232" cy="813"/>
                            </a:xfrm>
                            <a:custGeom>
                              <a:avLst/>
                              <a:gdLst>
                                <a:gd name="T0" fmla="*/ 1097 w 1232"/>
                                <a:gd name="T1" fmla="*/ 0 h 813"/>
                                <a:gd name="T2" fmla="*/ 0 w 1232"/>
                                <a:gd name="T3" fmla="*/ 539 h 813"/>
                                <a:gd name="T4" fmla="*/ 137 w 1232"/>
                                <a:gd name="T5" fmla="*/ 813 h 813"/>
                                <a:gd name="T6" fmla="*/ 1232 w 1232"/>
                                <a:gd name="T7" fmla="*/ 274 h 813"/>
                                <a:gd name="T8" fmla="*/ 1097 w 1232"/>
                                <a:gd name="T9" fmla="*/ 0 h 8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32" h="813">
                                  <a:moveTo>
                                    <a:pt x="1097" y="0"/>
                                  </a:moveTo>
                                  <a:lnTo>
                                    <a:pt x="0" y="539"/>
                                  </a:lnTo>
                                  <a:lnTo>
                                    <a:pt x="137" y="813"/>
                                  </a:lnTo>
                                  <a:lnTo>
                                    <a:pt x="1232" y="274"/>
                                  </a:lnTo>
                                  <a:lnTo>
                                    <a:pt x="10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57" name="Picture 33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319" y="3546"/>
                              <a:ext cx="1234" cy="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58" name="Freeform 336"/>
                          <wps:cNvSpPr>
                            <a:spLocks/>
                          </wps:cNvSpPr>
                          <wps:spPr bwMode="auto">
                            <a:xfrm>
                              <a:off x="7388" y="3686"/>
                              <a:ext cx="1094" cy="537"/>
                            </a:xfrm>
                            <a:custGeom>
                              <a:avLst/>
                              <a:gdLst>
                                <a:gd name="T0" fmla="*/ 1094 w 1094"/>
                                <a:gd name="T1" fmla="*/ 0 h 537"/>
                                <a:gd name="T2" fmla="*/ 478 w 1094"/>
                                <a:gd name="T3" fmla="*/ 471 h 537"/>
                                <a:gd name="T4" fmla="*/ 486 w 1094"/>
                                <a:gd name="T5" fmla="*/ 231 h 537"/>
                                <a:gd name="T6" fmla="*/ 0 w 1094"/>
                                <a:gd name="T7" fmla="*/ 537 h 537"/>
                                <a:gd name="T8" fmla="*/ 616 w 1094"/>
                                <a:gd name="T9" fmla="*/ 65 h 537"/>
                                <a:gd name="T10" fmla="*/ 608 w 1094"/>
                                <a:gd name="T11" fmla="*/ 306 h 537"/>
                                <a:gd name="T12" fmla="*/ 1094 w 1094"/>
                                <a:gd name="T13" fmla="*/ 0 h 5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4" h="537">
                                  <a:moveTo>
                                    <a:pt x="1094" y="0"/>
                                  </a:moveTo>
                                  <a:lnTo>
                                    <a:pt x="478" y="471"/>
                                  </a:lnTo>
                                  <a:lnTo>
                                    <a:pt x="486" y="231"/>
                                  </a:lnTo>
                                  <a:lnTo>
                                    <a:pt x="0" y="537"/>
                                  </a:lnTo>
                                  <a:lnTo>
                                    <a:pt x="616" y="65"/>
                                  </a:lnTo>
                                  <a:lnTo>
                                    <a:pt x="608" y="306"/>
                                  </a:lnTo>
                                  <a:lnTo>
                                    <a:pt x="1094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9" name="Freeform 337"/>
                          <wps:cNvSpPr>
                            <a:spLocks/>
                          </wps:cNvSpPr>
                          <wps:spPr bwMode="auto">
                            <a:xfrm>
                              <a:off x="5232" y="3807"/>
                              <a:ext cx="113" cy="76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761 h 761"/>
                                <a:gd name="T2" fmla="*/ 113 w 113"/>
                                <a:gd name="T3" fmla="*/ 652 h 761"/>
                                <a:gd name="T4" fmla="*/ 113 w 113"/>
                                <a:gd name="T5" fmla="*/ 27 h 761"/>
                                <a:gd name="T6" fmla="*/ 0 w 113"/>
                                <a:gd name="T7" fmla="*/ 0 h 761"/>
                                <a:gd name="T8" fmla="*/ 0 w 113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3" h="761">
                                  <a:moveTo>
                                    <a:pt x="0" y="761"/>
                                  </a:moveTo>
                                  <a:lnTo>
                                    <a:pt x="113" y="652"/>
                                  </a:lnTo>
                                  <a:lnTo>
                                    <a:pt x="113" y="2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0" name="Freeform 338"/>
                          <wps:cNvSpPr>
                            <a:spLocks/>
                          </wps:cNvSpPr>
                          <wps:spPr bwMode="auto">
                            <a:xfrm>
                              <a:off x="5203" y="3834"/>
                              <a:ext cx="113" cy="76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761 h 761"/>
                                <a:gd name="T2" fmla="*/ 113 w 113"/>
                                <a:gd name="T3" fmla="*/ 652 h 761"/>
                                <a:gd name="T4" fmla="*/ 113 w 113"/>
                                <a:gd name="T5" fmla="*/ 0 h 761"/>
                                <a:gd name="T6" fmla="*/ 0 w 113"/>
                                <a:gd name="T7" fmla="*/ 108 h 761"/>
                                <a:gd name="T8" fmla="*/ 0 w 113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3" h="761">
                                  <a:moveTo>
                                    <a:pt x="0" y="761"/>
                                  </a:moveTo>
                                  <a:lnTo>
                                    <a:pt x="113" y="652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1" name="Rectangle 339"/>
                          <wps:cNvSpPr>
                            <a:spLocks noChangeArrowheads="1"/>
                          </wps:cNvSpPr>
                          <wps:spPr bwMode="auto">
                            <a:xfrm>
                              <a:off x="4781" y="3942"/>
                              <a:ext cx="422" cy="653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2" name="Rectangle 340"/>
                          <wps:cNvSpPr>
                            <a:spLocks noChangeArrowheads="1"/>
                          </wps:cNvSpPr>
                          <wps:spPr bwMode="auto">
                            <a:xfrm>
                              <a:off x="4753" y="3915"/>
                              <a:ext cx="450" cy="653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3" name="Freeform 341"/>
                          <wps:cNvSpPr>
                            <a:spLocks/>
                          </wps:cNvSpPr>
                          <wps:spPr bwMode="auto">
                            <a:xfrm>
                              <a:off x="4753" y="3807"/>
                              <a:ext cx="563" cy="108"/>
                            </a:xfrm>
                            <a:custGeom>
                              <a:avLst/>
                              <a:gdLst>
                                <a:gd name="T0" fmla="*/ 0 w 563"/>
                                <a:gd name="T1" fmla="*/ 108 h 108"/>
                                <a:gd name="T2" fmla="*/ 450 w 563"/>
                                <a:gd name="T3" fmla="*/ 108 h 108"/>
                                <a:gd name="T4" fmla="*/ 563 w 563"/>
                                <a:gd name="T5" fmla="*/ 0 h 108"/>
                                <a:gd name="T6" fmla="*/ 113 w 563"/>
                                <a:gd name="T7" fmla="*/ 0 h 108"/>
                                <a:gd name="T8" fmla="*/ 0 w 563"/>
                                <a:gd name="T9" fmla="*/ 108 h 1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3" h="108">
                                  <a:moveTo>
                                    <a:pt x="0" y="108"/>
                                  </a:moveTo>
                                  <a:lnTo>
                                    <a:pt x="450" y="108"/>
                                  </a:lnTo>
                                  <a:lnTo>
                                    <a:pt x="563" y="0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1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4" name="Freeform 342"/>
                          <wps:cNvSpPr>
                            <a:spLocks/>
                          </wps:cNvSpPr>
                          <wps:spPr bwMode="auto">
                            <a:xfrm>
                              <a:off x="5203" y="3807"/>
                              <a:ext cx="113" cy="76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761 h 761"/>
                                <a:gd name="T2" fmla="*/ 113 w 113"/>
                                <a:gd name="T3" fmla="*/ 652 h 761"/>
                                <a:gd name="T4" fmla="*/ 113 w 113"/>
                                <a:gd name="T5" fmla="*/ 0 h 761"/>
                                <a:gd name="T6" fmla="*/ 0 w 113"/>
                                <a:gd name="T7" fmla="*/ 108 h 761"/>
                                <a:gd name="T8" fmla="*/ 0 w 113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3" h="761">
                                  <a:moveTo>
                                    <a:pt x="0" y="761"/>
                                  </a:moveTo>
                                  <a:lnTo>
                                    <a:pt x="113" y="652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5" name="Freeform 343"/>
                          <wps:cNvSpPr>
                            <a:spLocks/>
                          </wps:cNvSpPr>
                          <wps:spPr bwMode="auto">
                            <a:xfrm>
                              <a:off x="4753" y="3915"/>
                              <a:ext cx="450" cy="13"/>
                            </a:xfrm>
                            <a:custGeom>
                              <a:avLst/>
                              <a:gdLst>
                                <a:gd name="T0" fmla="*/ 0 w 450"/>
                                <a:gd name="T1" fmla="*/ 0 h 13"/>
                                <a:gd name="T2" fmla="*/ 450 w 450"/>
                                <a:gd name="T3" fmla="*/ 0 h 13"/>
                                <a:gd name="T4" fmla="*/ 437 w 450"/>
                                <a:gd name="T5" fmla="*/ 13 h 13"/>
                                <a:gd name="T6" fmla="*/ 0 w 450"/>
                                <a:gd name="T7" fmla="*/ 13 h 13"/>
                                <a:gd name="T8" fmla="*/ 0 w 450"/>
                                <a:gd name="T9" fmla="*/ 0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50" h="13">
                                  <a:moveTo>
                                    <a:pt x="0" y="0"/>
                                  </a:moveTo>
                                  <a:lnTo>
                                    <a:pt x="450" y="0"/>
                                  </a:lnTo>
                                  <a:lnTo>
                                    <a:pt x="437" y="13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6" name="Freeform 344"/>
                          <wps:cNvSpPr>
                            <a:spLocks/>
                          </wps:cNvSpPr>
                          <wps:spPr bwMode="auto">
                            <a:xfrm>
                              <a:off x="4753" y="3915"/>
                              <a:ext cx="13" cy="653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0 h 653"/>
                                <a:gd name="T2" fmla="*/ 0 w 13"/>
                                <a:gd name="T3" fmla="*/ 653 h 653"/>
                                <a:gd name="T4" fmla="*/ 13 w 13"/>
                                <a:gd name="T5" fmla="*/ 638 h 653"/>
                                <a:gd name="T6" fmla="*/ 13 w 13"/>
                                <a:gd name="T7" fmla="*/ 13 h 653"/>
                                <a:gd name="T8" fmla="*/ 0 w 13"/>
                                <a:gd name="T9" fmla="*/ 0 h 6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3" h="653">
                                  <a:moveTo>
                                    <a:pt x="0" y="0"/>
                                  </a:moveTo>
                                  <a:lnTo>
                                    <a:pt x="0" y="653"/>
                                  </a:lnTo>
                                  <a:lnTo>
                                    <a:pt x="13" y="638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7" name="Rectangle 345"/>
                          <wps:cNvSpPr>
                            <a:spLocks noChangeArrowheads="1"/>
                          </wps:cNvSpPr>
                          <wps:spPr bwMode="auto">
                            <a:xfrm>
                              <a:off x="4753" y="4092"/>
                              <a:ext cx="450" cy="13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8" name="Rectangle 346"/>
                          <wps:cNvSpPr>
                            <a:spLocks noChangeArrowheads="1"/>
                          </wps:cNvSpPr>
                          <wps:spPr bwMode="auto">
                            <a:xfrm>
                              <a:off x="4766" y="4105"/>
                              <a:ext cx="437" cy="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" name="Rectangle 347"/>
                          <wps:cNvSpPr>
                            <a:spLocks noChangeArrowheads="1"/>
                          </wps:cNvSpPr>
                          <wps:spPr bwMode="auto">
                            <a:xfrm>
                              <a:off x="4753" y="4282"/>
                              <a:ext cx="450" cy="13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0" name="Rectangle 348"/>
                          <wps:cNvSpPr>
                            <a:spLocks noChangeArrowheads="1"/>
                          </wps:cNvSpPr>
                          <wps:spPr bwMode="auto">
                            <a:xfrm>
                              <a:off x="4766" y="4295"/>
                              <a:ext cx="437" cy="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1" name="Rectangle 349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3" y="4459"/>
                              <a:ext cx="85" cy="54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2" name="Freeform 350"/>
                          <wps:cNvSpPr>
                            <a:spLocks/>
                          </wps:cNvSpPr>
                          <wps:spPr bwMode="auto">
                            <a:xfrm>
                              <a:off x="4753" y="3807"/>
                              <a:ext cx="563" cy="108"/>
                            </a:xfrm>
                            <a:custGeom>
                              <a:avLst/>
                              <a:gdLst>
                                <a:gd name="T0" fmla="*/ 563 w 563"/>
                                <a:gd name="T1" fmla="*/ 0 h 108"/>
                                <a:gd name="T2" fmla="*/ 550 w 563"/>
                                <a:gd name="T3" fmla="*/ 14 h 108"/>
                                <a:gd name="T4" fmla="*/ 113 w 563"/>
                                <a:gd name="T5" fmla="*/ 14 h 108"/>
                                <a:gd name="T6" fmla="*/ 13 w 563"/>
                                <a:gd name="T7" fmla="*/ 108 h 108"/>
                                <a:gd name="T8" fmla="*/ 0 w 563"/>
                                <a:gd name="T9" fmla="*/ 108 h 108"/>
                                <a:gd name="T10" fmla="*/ 113 w 563"/>
                                <a:gd name="T11" fmla="*/ 0 h 108"/>
                                <a:gd name="T12" fmla="*/ 563 w 563"/>
                                <a:gd name="T13" fmla="*/ 0 h 1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63" h="108">
                                  <a:moveTo>
                                    <a:pt x="563" y="0"/>
                                  </a:moveTo>
                                  <a:lnTo>
                                    <a:pt x="550" y="14"/>
                                  </a:lnTo>
                                  <a:lnTo>
                                    <a:pt x="113" y="14"/>
                                  </a:lnTo>
                                  <a:lnTo>
                                    <a:pt x="13" y="108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5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3" name="Rectangle 3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808" y="4615"/>
                              <a:ext cx="476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063094" w14:textId="1B966A7A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SFTP Server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74" name="Rectangle 352"/>
                          <wps:cNvSpPr>
                            <a:spLocks noChangeArrowheads="1"/>
                          </wps:cNvSpPr>
                          <wps:spPr bwMode="auto">
                            <a:xfrm>
                              <a:off x="4739" y="4736"/>
                              <a:ext cx="563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7F9266" w14:textId="01131838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LWCMSMAPP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75" name="Rectangle 353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8" y="4736"/>
                              <a:ext cx="51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94DA9C" w14:textId="3E2C441D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76" name="Picture 35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6" y="4050"/>
                              <a:ext cx="824" cy="4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77" name="Freeform 355"/>
                          <wps:cNvSpPr>
                            <a:spLocks/>
                          </wps:cNvSpPr>
                          <wps:spPr bwMode="auto">
                            <a:xfrm>
                              <a:off x="5445" y="4174"/>
                              <a:ext cx="748" cy="227"/>
                            </a:xfrm>
                            <a:custGeom>
                              <a:avLst/>
                              <a:gdLst>
                                <a:gd name="T0" fmla="*/ 748 w 748"/>
                                <a:gd name="T1" fmla="*/ 200 h 227"/>
                                <a:gd name="T2" fmla="*/ 191 w 748"/>
                                <a:gd name="T3" fmla="*/ 227 h 227"/>
                                <a:gd name="T4" fmla="*/ 351 w 748"/>
                                <a:gd name="T5" fmla="*/ 46 h 227"/>
                                <a:gd name="T6" fmla="*/ 0 w 748"/>
                                <a:gd name="T7" fmla="*/ 27 h 227"/>
                                <a:gd name="T8" fmla="*/ 555 w 748"/>
                                <a:gd name="T9" fmla="*/ 0 h 227"/>
                                <a:gd name="T10" fmla="*/ 397 w 748"/>
                                <a:gd name="T11" fmla="*/ 182 h 227"/>
                                <a:gd name="T12" fmla="*/ 748 w 748"/>
                                <a:gd name="T13" fmla="*/ 200 h 227"/>
                                <a:gd name="T14" fmla="*/ 748 w 748"/>
                                <a:gd name="T15" fmla="*/ 200 h 2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48" h="227">
                                  <a:moveTo>
                                    <a:pt x="748" y="200"/>
                                  </a:moveTo>
                                  <a:lnTo>
                                    <a:pt x="191" y="227"/>
                                  </a:lnTo>
                                  <a:lnTo>
                                    <a:pt x="351" y="46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555" y="0"/>
                                  </a:lnTo>
                                  <a:lnTo>
                                    <a:pt x="397" y="182"/>
                                  </a:lnTo>
                                  <a:lnTo>
                                    <a:pt x="748" y="200"/>
                                  </a:lnTo>
                                  <a:lnTo>
                                    <a:pt x="748" y="2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" name="Freeform 356"/>
                          <wps:cNvSpPr>
                            <a:spLocks/>
                          </wps:cNvSpPr>
                          <wps:spPr bwMode="auto">
                            <a:xfrm>
                              <a:off x="5445" y="4174"/>
                              <a:ext cx="748" cy="227"/>
                            </a:xfrm>
                            <a:custGeom>
                              <a:avLst/>
                              <a:gdLst>
                                <a:gd name="T0" fmla="*/ 748 w 748"/>
                                <a:gd name="T1" fmla="*/ 200 h 227"/>
                                <a:gd name="T2" fmla="*/ 191 w 748"/>
                                <a:gd name="T3" fmla="*/ 227 h 227"/>
                                <a:gd name="T4" fmla="*/ 351 w 748"/>
                                <a:gd name="T5" fmla="*/ 46 h 227"/>
                                <a:gd name="T6" fmla="*/ 0 w 748"/>
                                <a:gd name="T7" fmla="*/ 27 h 227"/>
                                <a:gd name="T8" fmla="*/ 555 w 748"/>
                                <a:gd name="T9" fmla="*/ 0 h 227"/>
                                <a:gd name="T10" fmla="*/ 397 w 748"/>
                                <a:gd name="T11" fmla="*/ 182 h 227"/>
                                <a:gd name="T12" fmla="*/ 748 w 748"/>
                                <a:gd name="T13" fmla="*/ 200 h 227"/>
                                <a:gd name="T14" fmla="*/ 748 w 748"/>
                                <a:gd name="T15" fmla="*/ 200 h 2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48" h="227">
                                  <a:moveTo>
                                    <a:pt x="748" y="200"/>
                                  </a:moveTo>
                                  <a:lnTo>
                                    <a:pt x="191" y="227"/>
                                  </a:lnTo>
                                  <a:lnTo>
                                    <a:pt x="351" y="46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555" y="0"/>
                                  </a:lnTo>
                                  <a:lnTo>
                                    <a:pt x="397" y="182"/>
                                  </a:lnTo>
                                  <a:lnTo>
                                    <a:pt x="748" y="200"/>
                                  </a:lnTo>
                                  <a:lnTo>
                                    <a:pt x="748" y="2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9" name="Freeform 357"/>
                          <wps:cNvSpPr>
                            <a:spLocks/>
                          </wps:cNvSpPr>
                          <wps:spPr bwMode="auto">
                            <a:xfrm>
                              <a:off x="5408" y="4051"/>
                              <a:ext cx="820" cy="472"/>
                            </a:xfrm>
                            <a:custGeom>
                              <a:avLst/>
                              <a:gdLst>
                                <a:gd name="T0" fmla="*/ 820 w 820"/>
                                <a:gd name="T1" fmla="*/ 174 h 472"/>
                                <a:gd name="T2" fmla="*/ 69 w 820"/>
                                <a:gd name="T3" fmla="*/ 0 h 472"/>
                                <a:gd name="T4" fmla="*/ 0 w 820"/>
                                <a:gd name="T5" fmla="*/ 298 h 472"/>
                                <a:gd name="T6" fmla="*/ 751 w 820"/>
                                <a:gd name="T7" fmla="*/ 472 h 472"/>
                                <a:gd name="T8" fmla="*/ 820 w 820"/>
                                <a:gd name="T9" fmla="*/ 174 h 4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20" h="472">
                                  <a:moveTo>
                                    <a:pt x="820" y="174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0" y="298"/>
                                  </a:lnTo>
                                  <a:lnTo>
                                    <a:pt x="751" y="472"/>
                                  </a:lnTo>
                                  <a:lnTo>
                                    <a:pt x="820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0" name="Freeform 358"/>
                          <wps:cNvSpPr>
                            <a:spLocks/>
                          </wps:cNvSpPr>
                          <wps:spPr bwMode="auto">
                            <a:xfrm>
                              <a:off x="5408" y="4051"/>
                              <a:ext cx="820" cy="472"/>
                            </a:xfrm>
                            <a:custGeom>
                              <a:avLst/>
                              <a:gdLst>
                                <a:gd name="T0" fmla="*/ 820 w 820"/>
                                <a:gd name="T1" fmla="*/ 174 h 472"/>
                                <a:gd name="T2" fmla="*/ 69 w 820"/>
                                <a:gd name="T3" fmla="*/ 0 h 472"/>
                                <a:gd name="T4" fmla="*/ 0 w 820"/>
                                <a:gd name="T5" fmla="*/ 298 h 472"/>
                                <a:gd name="T6" fmla="*/ 751 w 820"/>
                                <a:gd name="T7" fmla="*/ 472 h 472"/>
                                <a:gd name="T8" fmla="*/ 820 w 820"/>
                                <a:gd name="T9" fmla="*/ 174 h 4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20" h="472">
                                  <a:moveTo>
                                    <a:pt x="820" y="174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0" y="298"/>
                                  </a:lnTo>
                                  <a:lnTo>
                                    <a:pt x="751" y="472"/>
                                  </a:lnTo>
                                  <a:lnTo>
                                    <a:pt x="820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81" name="Picture 3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6" y="4050"/>
                              <a:ext cx="824" cy="4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82" name="Freeform 360"/>
                          <wps:cNvSpPr>
                            <a:spLocks/>
                          </wps:cNvSpPr>
                          <wps:spPr bwMode="auto">
                            <a:xfrm>
                              <a:off x="5443" y="4174"/>
                              <a:ext cx="750" cy="226"/>
                            </a:xfrm>
                            <a:custGeom>
                              <a:avLst/>
                              <a:gdLst>
                                <a:gd name="T0" fmla="*/ 750 w 750"/>
                                <a:gd name="T1" fmla="*/ 199 h 226"/>
                                <a:gd name="T2" fmla="*/ 193 w 750"/>
                                <a:gd name="T3" fmla="*/ 226 h 226"/>
                                <a:gd name="T4" fmla="*/ 351 w 750"/>
                                <a:gd name="T5" fmla="*/ 46 h 226"/>
                                <a:gd name="T6" fmla="*/ 0 w 750"/>
                                <a:gd name="T7" fmla="*/ 27 h 226"/>
                                <a:gd name="T8" fmla="*/ 557 w 750"/>
                                <a:gd name="T9" fmla="*/ 0 h 226"/>
                                <a:gd name="T10" fmla="*/ 399 w 750"/>
                                <a:gd name="T11" fmla="*/ 180 h 226"/>
                                <a:gd name="T12" fmla="*/ 750 w 750"/>
                                <a:gd name="T13" fmla="*/ 199 h 2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0" h="226">
                                  <a:moveTo>
                                    <a:pt x="750" y="199"/>
                                  </a:moveTo>
                                  <a:lnTo>
                                    <a:pt x="193" y="226"/>
                                  </a:lnTo>
                                  <a:lnTo>
                                    <a:pt x="351" y="46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557" y="0"/>
                                  </a:lnTo>
                                  <a:lnTo>
                                    <a:pt x="399" y="180"/>
                                  </a:lnTo>
                                  <a:lnTo>
                                    <a:pt x="750" y="19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83" name="Picture 36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274" y="3533"/>
                              <a:ext cx="1789" cy="4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84" name="Freeform 362"/>
                          <wps:cNvSpPr>
                            <a:spLocks/>
                          </wps:cNvSpPr>
                          <wps:spPr bwMode="auto">
                            <a:xfrm>
                              <a:off x="3287" y="3607"/>
                              <a:ext cx="1763" cy="281"/>
                            </a:xfrm>
                            <a:custGeom>
                              <a:avLst/>
                              <a:gdLst>
                                <a:gd name="T0" fmla="*/ 1763 w 1763"/>
                                <a:gd name="T1" fmla="*/ 200 h 281"/>
                                <a:gd name="T2" fmla="*/ 719 w 1763"/>
                                <a:gd name="T3" fmla="*/ 281 h 281"/>
                                <a:gd name="T4" fmla="*/ 848 w 1763"/>
                                <a:gd name="T5" fmla="*/ 77 h 281"/>
                                <a:gd name="T6" fmla="*/ 0 w 1763"/>
                                <a:gd name="T7" fmla="*/ 79 h 281"/>
                                <a:gd name="T8" fmla="*/ 1044 w 1763"/>
                                <a:gd name="T9" fmla="*/ 0 h 281"/>
                                <a:gd name="T10" fmla="*/ 915 w 1763"/>
                                <a:gd name="T11" fmla="*/ 203 h 281"/>
                                <a:gd name="T12" fmla="*/ 1763 w 1763"/>
                                <a:gd name="T13" fmla="*/ 200 h 281"/>
                                <a:gd name="T14" fmla="*/ 1763 w 1763"/>
                                <a:gd name="T15" fmla="*/ 200 h 2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763" h="281">
                                  <a:moveTo>
                                    <a:pt x="1763" y="200"/>
                                  </a:moveTo>
                                  <a:lnTo>
                                    <a:pt x="719" y="281"/>
                                  </a:lnTo>
                                  <a:lnTo>
                                    <a:pt x="848" y="77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044" y="0"/>
                                  </a:lnTo>
                                  <a:lnTo>
                                    <a:pt x="915" y="203"/>
                                  </a:lnTo>
                                  <a:lnTo>
                                    <a:pt x="1763" y="200"/>
                                  </a:lnTo>
                                  <a:lnTo>
                                    <a:pt x="1763" y="2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5" name="Freeform 363"/>
                          <wps:cNvSpPr>
                            <a:spLocks/>
                          </wps:cNvSpPr>
                          <wps:spPr bwMode="auto">
                            <a:xfrm>
                              <a:off x="3287" y="3607"/>
                              <a:ext cx="1763" cy="281"/>
                            </a:xfrm>
                            <a:custGeom>
                              <a:avLst/>
                              <a:gdLst>
                                <a:gd name="T0" fmla="*/ 1763 w 1763"/>
                                <a:gd name="T1" fmla="*/ 200 h 281"/>
                                <a:gd name="T2" fmla="*/ 719 w 1763"/>
                                <a:gd name="T3" fmla="*/ 281 h 281"/>
                                <a:gd name="T4" fmla="*/ 848 w 1763"/>
                                <a:gd name="T5" fmla="*/ 77 h 281"/>
                                <a:gd name="T6" fmla="*/ 0 w 1763"/>
                                <a:gd name="T7" fmla="*/ 79 h 281"/>
                                <a:gd name="T8" fmla="*/ 1044 w 1763"/>
                                <a:gd name="T9" fmla="*/ 0 h 281"/>
                                <a:gd name="T10" fmla="*/ 915 w 1763"/>
                                <a:gd name="T11" fmla="*/ 203 h 281"/>
                                <a:gd name="T12" fmla="*/ 1763 w 1763"/>
                                <a:gd name="T13" fmla="*/ 200 h 281"/>
                                <a:gd name="T14" fmla="*/ 1763 w 1763"/>
                                <a:gd name="T15" fmla="*/ 200 h 2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763" h="281">
                                  <a:moveTo>
                                    <a:pt x="1763" y="200"/>
                                  </a:moveTo>
                                  <a:lnTo>
                                    <a:pt x="719" y="281"/>
                                  </a:lnTo>
                                  <a:lnTo>
                                    <a:pt x="848" y="77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044" y="0"/>
                                  </a:lnTo>
                                  <a:lnTo>
                                    <a:pt x="915" y="203"/>
                                  </a:lnTo>
                                  <a:lnTo>
                                    <a:pt x="1763" y="200"/>
                                  </a:lnTo>
                                  <a:lnTo>
                                    <a:pt x="1763" y="2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6" name="Freeform 364"/>
                          <wps:cNvSpPr>
                            <a:spLocks/>
                          </wps:cNvSpPr>
                          <wps:spPr bwMode="auto">
                            <a:xfrm>
                              <a:off x="3274" y="3533"/>
                              <a:ext cx="1788" cy="427"/>
                            </a:xfrm>
                            <a:custGeom>
                              <a:avLst/>
                              <a:gdLst>
                                <a:gd name="T0" fmla="*/ 1788 w 1788"/>
                                <a:gd name="T1" fmla="*/ 121 h 427"/>
                                <a:gd name="T2" fmla="*/ 22 w 1788"/>
                                <a:gd name="T3" fmla="*/ 0 h 427"/>
                                <a:gd name="T4" fmla="*/ 0 w 1788"/>
                                <a:gd name="T5" fmla="*/ 306 h 427"/>
                                <a:gd name="T6" fmla="*/ 1766 w 1788"/>
                                <a:gd name="T7" fmla="*/ 427 h 427"/>
                                <a:gd name="T8" fmla="*/ 1788 w 1788"/>
                                <a:gd name="T9" fmla="*/ 121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88" h="427">
                                  <a:moveTo>
                                    <a:pt x="1788" y="121"/>
                                  </a:moveTo>
                                  <a:lnTo>
                                    <a:pt x="22" y="0"/>
                                  </a:lnTo>
                                  <a:lnTo>
                                    <a:pt x="0" y="306"/>
                                  </a:lnTo>
                                  <a:lnTo>
                                    <a:pt x="1766" y="427"/>
                                  </a:lnTo>
                                  <a:lnTo>
                                    <a:pt x="1788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7" name="Freeform 365"/>
                          <wps:cNvSpPr>
                            <a:spLocks/>
                          </wps:cNvSpPr>
                          <wps:spPr bwMode="auto">
                            <a:xfrm>
                              <a:off x="3274" y="3533"/>
                              <a:ext cx="1788" cy="427"/>
                            </a:xfrm>
                            <a:custGeom>
                              <a:avLst/>
                              <a:gdLst>
                                <a:gd name="T0" fmla="*/ 1788 w 1788"/>
                                <a:gd name="T1" fmla="*/ 121 h 427"/>
                                <a:gd name="T2" fmla="*/ 22 w 1788"/>
                                <a:gd name="T3" fmla="*/ 0 h 427"/>
                                <a:gd name="T4" fmla="*/ 0 w 1788"/>
                                <a:gd name="T5" fmla="*/ 306 h 427"/>
                                <a:gd name="T6" fmla="*/ 1766 w 1788"/>
                                <a:gd name="T7" fmla="*/ 427 h 427"/>
                                <a:gd name="T8" fmla="*/ 1788 w 1788"/>
                                <a:gd name="T9" fmla="*/ 121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88" h="427">
                                  <a:moveTo>
                                    <a:pt x="1788" y="121"/>
                                  </a:moveTo>
                                  <a:lnTo>
                                    <a:pt x="22" y="0"/>
                                  </a:lnTo>
                                  <a:lnTo>
                                    <a:pt x="0" y="306"/>
                                  </a:lnTo>
                                  <a:lnTo>
                                    <a:pt x="1766" y="427"/>
                                  </a:lnTo>
                                  <a:lnTo>
                                    <a:pt x="1788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88" name="Picture 36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274" y="3533"/>
                              <a:ext cx="1789" cy="4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89" name="Freeform 367"/>
                          <wps:cNvSpPr>
                            <a:spLocks/>
                          </wps:cNvSpPr>
                          <wps:spPr bwMode="auto">
                            <a:xfrm>
                              <a:off x="3287" y="3605"/>
                              <a:ext cx="1763" cy="281"/>
                            </a:xfrm>
                            <a:custGeom>
                              <a:avLst/>
                              <a:gdLst>
                                <a:gd name="T0" fmla="*/ 1763 w 1763"/>
                                <a:gd name="T1" fmla="*/ 202 h 281"/>
                                <a:gd name="T2" fmla="*/ 719 w 1763"/>
                                <a:gd name="T3" fmla="*/ 281 h 281"/>
                                <a:gd name="T4" fmla="*/ 848 w 1763"/>
                                <a:gd name="T5" fmla="*/ 77 h 281"/>
                                <a:gd name="T6" fmla="*/ 0 w 1763"/>
                                <a:gd name="T7" fmla="*/ 81 h 281"/>
                                <a:gd name="T8" fmla="*/ 1044 w 1763"/>
                                <a:gd name="T9" fmla="*/ 0 h 281"/>
                                <a:gd name="T10" fmla="*/ 915 w 1763"/>
                                <a:gd name="T11" fmla="*/ 204 h 281"/>
                                <a:gd name="T12" fmla="*/ 1763 w 1763"/>
                                <a:gd name="T13" fmla="*/ 202 h 2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763" h="281">
                                  <a:moveTo>
                                    <a:pt x="1763" y="202"/>
                                  </a:moveTo>
                                  <a:lnTo>
                                    <a:pt x="719" y="281"/>
                                  </a:lnTo>
                                  <a:lnTo>
                                    <a:pt x="848" y="77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1044" y="0"/>
                                  </a:lnTo>
                                  <a:lnTo>
                                    <a:pt x="915" y="204"/>
                                  </a:lnTo>
                                  <a:lnTo>
                                    <a:pt x="1763" y="20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90" name="Picture 36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94" y="1019"/>
                              <a:ext cx="3062" cy="7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91" name="Freeform 369"/>
                          <wps:cNvSpPr>
                            <a:spLocks/>
                          </wps:cNvSpPr>
                          <wps:spPr bwMode="auto">
                            <a:xfrm>
                              <a:off x="1221" y="1172"/>
                              <a:ext cx="3008" cy="483"/>
                            </a:xfrm>
                            <a:custGeom>
                              <a:avLst/>
                              <a:gdLst>
                                <a:gd name="T0" fmla="*/ 0 w 3008"/>
                                <a:gd name="T1" fmla="*/ 483 h 483"/>
                                <a:gd name="T2" fmla="*/ 1631 w 3008"/>
                                <a:gd name="T3" fmla="*/ 67 h 483"/>
                                <a:gd name="T4" fmla="*/ 1551 w 3008"/>
                                <a:gd name="T5" fmla="*/ 295 h 483"/>
                                <a:gd name="T6" fmla="*/ 3008 w 3008"/>
                                <a:gd name="T7" fmla="*/ 0 h 483"/>
                                <a:gd name="T8" fmla="*/ 1379 w 3008"/>
                                <a:gd name="T9" fmla="*/ 416 h 483"/>
                                <a:gd name="T10" fmla="*/ 1457 w 3008"/>
                                <a:gd name="T11" fmla="*/ 189 h 483"/>
                                <a:gd name="T12" fmla="*/ 0 w 3008"/>
                                <a:gd name="T13" fmla="*/ 483 h 483"/>
                                <a:gd name="T14" fmla="*/ 0 w 3008"/>
                                <a:gd name="T15" fmla="*/ 483 h 4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008" h="483">
                                  <a:moveTo>
                                    <a:pt x="0" y="483"/>
                                  </a:moveTo>
                                  <a:lnTo>
                                    <a:pt x="1631" y="67"/>
                                  </a:lnTo>
                                  <a:lnTo>
                                    <a:pt x="1551" y="295"/>
                                  </a:lnTo>
                                  <a:lnTo>
                                    <a:pt x="3008" y="0"/>
                                  </a:lnTo>
                                  <a:lnTo>
                                    <a:pt x="1379" y="416"/>
                                  </a:lnTo>
                                  <a:lnTo>
                                    <a:pt x="1457" y="189"/>
                                  </a:lnTo>
                                  <a:lnTo>
                                    <a:pt x="0" y="483"/>
                                  </a:lnTo>
                                  <a:lnTo>
                                    <a:pt x="0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2" name="Freeform 370"/>
                          <wps:cNvSpPr>
                            <a:spLocks/>
                          </wps:cNvSpPr>
                          <wps:spPr bwMode="auto">
                            <a:xfrm>
                              <a:off x="1221" y="1172"/>
                              <a:ext cx="3008" cy="483"/>
                            </a:xfrm>
                            <a:custGeom>
                              <a:avLst/>
                              <a:gdLst>
                                <a:gd name="T0" fmla="*/ 0 w 3008"/>
                                <a:gd name="T1" fmla="*/ 483 h 483"/>
                                <a:gd name="T2" fmla="*/ 1631 w 3008"/>
                                <a:gd name="T3" fmla="*/ 67 h 483"/>
                                <a:gd name="T4" fmla="*/ 1551 w 3008"/>
                                <a:gd name="T5" fmla="*/ 295 h 483"/>
                                <a:gd name="T6" fmla="*/ 3008 w 3008"/>
                                <a:gd name="T7" fmla="*/ 0 h 483"/>
                                <a:gd name="T8" fmla="*/ 1379 w 3008"/>
                                <a:gd name="T9" fmla="*/ 416 h 483"/>
                                <a:gd name="T10" fmla="*/ 1457 w 3008"/>
                                <a:gd name="T11" fmla="*/ 189 h 483"/>
                                <a:gd name="T12" fmla="*/ 0 w 3008"/>
                                <a:gd name="T13" fmla="*/ 483 h 483"/>
                                <a:gd name="T14" fmla="*/ 0 w 3008"/>
                                <a:gd name="T15" fmla="*/ 483 h 4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008" h="483">
                                  <a:moveTo>
                                    <a:pt x="0" y="483"/>
                                  </a:moveTo>
                                  <a:lnTo>
                                    <a:pt x="1631" y="67"/>
                                  </a:lnTo>
                                  <a:lnTo>
                                    <a:pt x="1551" y="295"/>
                                  </a:lnTo>
                                  <a:lnTo>
                                    <a:pt x="3008" y="0"/>
                                  </a:lnTo>
                                  <a:lnTo>
                                    <a:pt x="1379" y="416"/>
                                  </a:lnTo>
                                  <a:lnTo>
                                    <a:pt x="1457" y="189"/>
                                  </a:lnTo>
                                  <a:lnTo>
                                    <a:pt x="0" y="483"/>
                                  </a:lnTo>
                                  <a:lnTo>
                                    <a:pt x="0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3" name="Freeform 371"/>
                          <wps:cNvSpPr>
                            <a:spLocks/>
                          </wps:cNvSpPr>
                          <wps:spPr bwMode="auto">
                            <a:xfrm>
                              <a:off x="1195" y="1019"/>
                              <a:ext cx="3060" cy="788"/>
                            </a:xfrm>
                            <a:custGeom>
                              <a:avLst/>
                              <a:gdLst>
                                <a:gd name="T0" fmla="*/ 49 w 3060"/>
                                <a:gd name="T1" fmla="*/ 788 h 788"/>
                                <a:gd name="T2" fmla="*/ 3060 w 3060"/>
                                <a:gd name="T3" fmla="*/ 303 h 788"/>
                                <a:gd name="T4" fmla="*/ 3011 w 3060"/>
                                <a:gd name="T5" fmla="*/ 0 h 788"/>
                                <a:gd name="T6" fmla="*/ 0 w 3060"/>
                                <a:gd name="T7" fmla="*/ 485 h 788"/>
                                <a:gd name="T8" fmla="*/ 49 w 3060"/>
                                <a:gd name="T9" fmla="*/ 788 h 7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060" h="788">
                                  <a:moveTo>
                                    <a:pt x="49" y="788"/>
                                  </a:moveTo>
                                  <a:lnTo>
                                    <a:pt x="3060" y="303"/>
                                  </a:lnTo>
                                  <a:lnTo>
                                    <a:pt x="3011" y="0"/>
                                  </a:lnTo>
                                  <a:lnTo>
                                    <a:pt x="0" y="485"/>
                                  </a:lnTo>
                                  <a:lnTo>
                                    <a:pt x="49" y="7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4" name="Freeform 372"/>
                          <wps:cNvSpPr>
                            <a:spLocks/>
                          </wps:cNvSpPr>
                          <wps:spPr bwMode="auto">
                            <a:xfrm>
                              <a:off x="1195" y="1019"/>
                              <a:ext cx="3060" cy="788"/>
                            </a:xfrm>
                            <a:custGeom>
                              <a:avLst/>
                              <a:gdLst>
                                <a:gd name="T0" fmla="*/ 49 w 3060"/>
                                <a:gd name="T1" fmla="*/ 788 h 788"/>
                                <a:gd name="T2" fmla="*/ 3060 w 3060"/>
                                <a:gd name="T3" fmla="*/ 303 h 788"/>
                                <a:gd name="T4" fmla="*/ 3011 w 3060"/>
                                <a:gd name="T5" fmla="*/ 0 h 788"/>
                                <a:gd name="T6" fmla="*/ 0 w 3060"/>
                                <a:gd name="T7" fmla="*/ 485 h 788"/>
                                <a:gd name="T8" fmla="*/ 49 w 3060"/>
                                <a:gd name="T9" fmla="*/ 788 h 7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060" h="788">
                                  <a:moveTo>
                                    <a:pt x="49" y="788"/>
                                  </a:moveTo>
                                  <a:lnTo>
                                    <a:pt x="3060" y="303"/>
                                  </a:lnTo>
                                  <a:lnTo>
                                    <a:pt x="3011" y="0"/>
                                  </a:lnTo>
                                  <a:lnTo>
                                    <a:pt x="0" y="485"/>
                                  </a:lnTo>
                                  <a:lnTo>
                                    <a:pt x="49" y="7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95" name="Picture 37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94" y="1019"/>
                              <a:ext cx="3062" cy="7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96" name="Freeform 374"/>
                          <wps:cNvSpPr>
                            <a:spLocks/>
                          </wps:cNvSpPr>
                          <wps:spPr bwMode="auto">
                            <a:xfrm>
                              <a:off x="1221" y="1170"/>
                              <a:ext cx="3008" cy="485"/>
                            </a:xfrm>
                            <a:custGeom>
                              <a:avLst/>
                              <a:gdLst>
                                <a:gd name="T0" fmla="*/ 0 w 3008"/>
                                <a:gd name="T1" fmla="*/ 485 h 485"/>
                                <a:gd name="T2" fmla="*/ 1629 w 3008"/>
                                <a:gd name="T3" fmla="*/ 69 h 485"/>
                                <a:gd name="T4" fmla="*/ 1551 w 3008"/>
                                <a:gd name="T5" fmla="*/ 297 h 485"/>
                                <a:gd name="T6" fmla="*/ 3008 w 3008"/>
                                <a:gd name="T7" fmla="*/ 0 h 485"/>
                                <a:gd name="T8" fmla="*/ 1377 w 3008"/>
                                <a:gd name="T9" fmla="*/ 416 h 485"/>
                                <a:gd name="T10" fmla="*/ 1457 w 3008"/>
                                <a:gd name="T11" fmla="*/ 189 h 485"/>
                                <a:gd name="T12" fmla="*/ 0 w 3008"/>
                                <a:gd name="T13" fmla="*/ 485 h 4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08" h="485">
                                  <a:moveTo>
                                    <a:pt x="0" y="485"/>
                                  </a:moveTo>
                                  <a:lnTo>
                                    <a:pt x="1629" y="69"/>
                                  </a:lnTo>
                                  <a:lnTo>
                                    <a:pt x="1551" y="297"/>
                                  </a:lnTo>
                                  <a:lnTo>
                                    <a:pt x="3008" y="0"/>
                                  </a:lnTo>
                                  <a:lnTo>
                                    <a:pt x="1377" y="416"/>
                                  </a:lnTo>
                                  <a:lnTo>
                                    <a:pt x="1457" y="189"/>
                                  </a:lnTo>
                                  <a:lnTo>
                                    <a:pt x="0" y="4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97" name="Picture 3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80" y="263"/>
                              <a:ext cx="3090" cy="10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98" name="Freeform 376"/>
                          <wps:cNvSpPr>
                            <a:spLocks/>
                          </wps:cNvSpPr>
                          <wps:spPr bwMode="auto">
                            <a:xfrm>
                              <a:off x="1221" y="414"/>
                              <a:ext cx="3008" cy="758"/>
                            </a:xfrm>
                            <a:custGeom>
                              <a:avLst/>
                              <a:gdLst>
                                <a:gd name="T0" fmla="*/ 0 w 3008"/>
                                <a:gd name="T1" fmla="*/ 0 h 758"/>
                                <a:gd name="T2" fmla="*/ 1688 w 3008"/>
                                <a:gd name="T3" fmla="*/ 268 h 758"/>
                                <a:gd name="T4" fmla="*/ 1526 w 3008"/>
                                <a:gd name="T5" fmla="*/ 446 h 758"/>
                                <a:gd name="T6" fmla="*/ 3008 w 3008"/>
                                <a:gd name="T7" fmla="*/ 758 h 758"/>
                                <a:gd name="T8" fmla="*/ 1320 w 3008"/>
                                <a:gd name="T9" fmla="*/ 489 h 758"/>
                                <a:gd name="T10" fmla="*/ 1482 w 3008"/>
                                <a:gd name="T11" fmla="*/ 310 h 758"/>
                                <a:gd name="T12" fmla="*/ 0 w 3008"/>
                                <a:gd name="T13" fmla="*/ 0 h 758"/>
                                <a:gd name="T14" fmla="*/ 0 w 3008"/>
                                <a:gd name="T15" fmla="*/ 0 h 7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008" h="758">
                                  <a:moveTo>
                                    <a:pt x="0" y="0"/>
                                  </a:moveTo>
                                  <a:lnTo>
                                    <a:pt x="1688" y="268"/>
                                  </a:lnTo>
                                  <a:lnTo>
                                    <a:pt x="1526" y="446"/>
                                  </a:lnTo>
                                  <a:lnTo>
                                    <a:pt x="3008" y="758"/>
                                  </a:lnTo>
                                  <a:lnTo>
                                    <a:pt x="1320" y="489"/>
                                  </a:lnTo>
                                  <a:lnTo>
                                    <a:pt x="1482" y="3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9" name="Freeform 377"/>
                          <wps:cNvSpPr>
                            <a:spLocks/>
                          </wps:cNvSpPr>
                          <wps:spPr bwMode="auto">
                            <a:xfrm>
                              <a:off x="1221" y="414"/>
                              <a:ext cx="3008" cy="758"/>
                            </a:xfrm>
                            <a:custGeom>
                              <a:avLst/>
                              <a:gdLst>
                                <a:gd name="T0" fmla="*/ 0 w 3008"/>
                                <a:gd name="T1" fmla="*/ 0 h 758"/>
                                <a:gd name="T2" fmla="*/ 1688 w 3008"/>
                                <a:gd name="T3" fmla="*/ 268 h 758"/>
                                <a:gd name="T4" fmla="*/ 1526 w 3008"/>
                                <a:gd name="T5" fmla="*/ 446 h 758"/>
                                <a:gd name="T6" fmla="*/ 3008 w 3008"/>
                                <a:gd name="T7" fmla="*/ 758 h 758"/>
                                <a:gd name="T8" fmla="*/ 1320 w 3008"/>
                                <a:gd name="T9" fmla="*/ 489 h 758"/>
                                <a:gd name="T10" fmla="*/ 1482 w 3008"/>
                                <a:gd name="T11" fmla="*/ 310 h 758"/>
                                <a:gd name="T12" fmla="*/ 0 w 3008"/>
                                <a:gd name="T13" fmla="*/ 0 h 758"/>
                                <a:gd name="T14" fmla="*/ 0 w 3008"/>
                                <a:gd name="T15" fmla="*/ 0 h 7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008" h="758">
                                  <a:moveTo>
                                    <a:pt x="0" y="0"/>
                                  </a:moveTo>
                                  <a:lnTo>
                                    <a:pt x="1688" y="268"/>
                                  </a:lnTo>
                                  <a:lnTo>
                                    <a:pt x="1526" y="446"/>
                                  </a:lnTo>
                                  <a:lnTo>
                                    <a:pt x="3008" y="758"/>
                                  </a:lnTo>
                                  <a:lnTo>
                                    <a:pt x="1320" y="489"/>
                                  </a:lnTo>
                                  <a:lnTo>
                                    <a:pt x="1482" y="3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0" name="Freeform 378"/>
                          <wps:cNvSpPr>
                            <a:spLocks/>
                          </wps:cNvSpPr>
                          <wps:spPr bwMode="auto">
                            <a:xfrm>
                              <a:off x="1182" y="264"/>
                              <a:ext cx="3086" cy="1056"/>
                            </a:xfrm>
                            <a:custGeom>
                              <a:avLst/>
                              <a:gdLst>
                                <a:gd name="T0" fmla="*/ 0 w 3086"/>
                                <a:gd name="T1" fmla="*/ 297 h 1056"/>
                                <a:gd name="T2" fmla="*/ 3010 w 3086"/>
                                <a:gd name="T3" fmla="*/ 1056 h 1056"/>
                                <a:gd name="T4" fmla="*/ 3086 w 3086"/>
                                <a:gd name="T5" fmla="*/ 758 h 1056"/>
                                <a:gd name="T6" fmla="*/ 74 w 3086"/>
                                <a:gd name="T7" fmla="*/ 0 h 1056"/>
                                <a:gd name="T8" fmla="*/ 0 w 3086"/>
                                <a:gd name="T9" fmla="*/ 297 h 10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086" h="1056">
                                  <a:moveTo>
                                    <a:pt x="0" y="297"/>
                                  </a:moveTo>
                                  <a:lnTo>
                                    <a:pt x="3010" y="1056"/>
                                  </a:lnTo>
                                  <a:lnTo>
                                    <a:pt x="3086" y="758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0" y="2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1" name="Freeform 379"/>
                          <wps:cNvSpPr>
                            <a:spLocks/>
                          </wps:cNvSpPr>
                          <wps:spPr bwMode="auto">
                            <a:xfrm>
                              <a:off x="1182" y="264"/>
                              <a:ext cx="3086" cy="1056"/>
                            </a:xfrm>
                            <a:custGeom>
                              <a:avLst/>
                              <a:gdLst>
                                <a:gd name="T0" fmla="*/ 0 w 3086"/>
                                <a:gd name="T1" fmla="*/ 297 h 1056"/>
                                <a:gd name="T2" fmla="*/ 3010 w 3086"/>
                                <a:gd name="T3" fmla="*/ 1056 h 1056"/>
                                <a:gd name="T4" fmla="*/ 3086 w 3086"/>
                                <a:gd name="T5" fmla="*/ 758 h 1056"/>
                                <a:gd name="T6" fmla="*/ 74 w 3086"/>
                                <a:gd name="T7" fmla="*/ 0 h 1056"/>
                                <a:gd name="T8" fmla="*/ 0 w 3086"/>
                                <a:gd name="T9" fmla="*/ 297 h 10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086" h="1056">
                                  <a:moveTo>
                                    <a:pt x="0" y="297"/>
                                  </a:moveTo>
                                  <a:lnTo>
                                    <a:pt x="3010" y="1056"/>
                                  </a:lnTo>
                                  <a:lnTo>
                                    <a:pt x="3086" y="758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0" y="2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02" name="Picture 3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80" y="263"/>
                              <a:ext cx="3090" cy="10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503" name="Freeform 381"/>
                          <wps:cNvSpPr>
                            <a:spLocks/>
                          </wps:cNvSpPr>
                          <wps:spPr bwMode="auto">
                            <a:xfrm>
                              <a:off x="1221" y="413"/>
                              <a:ext cx="3008" cy="757"/>
                            </a:xfrm>
                            <a:custGeom>
                              <a:avLst/>
                              <a:gdLst>
                                <a:gd name="T0" fmla="*/ 0 w 3008"/>
                                <a:gd name="T1" fmla="*/ 0 h 757"/>
                                <a:gd name="T2" fmla="*/ 1688 w 3008"/>
                                <a:gd name="T3" fmla="*/ 269 h 757"/>
                                <a:gd name="T4" fmla="*/ 1526 w 3008"/>
                                <a:gd name="T5" fmla="*/ 447 h 757"/>
                                <a:gd name="T6" fmla="*/ 3008 w 3008"/>
                                <a:gd name="T7" fmla="*/ 757 h 757"/>
                                <a:gd name="T8" fmla="*/ 1320 w 3008"/>
                                <a:gd name="T9" fmla="*/ 488 h 757"/>
                                <a:gd name="T10" fmla="*/ 1482 w 3008"/>
                                <a:gd name="T11" fmla="*/ 311 h 757"/>
                                <a:gd name="T12" fmla="*/ 0 w 3008"/>
                                <a:gd name="T13" fmla="*/ 0 h 7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08" h="757">
                                  <a:moveTo>
                                    <a:pt x="0" y="0"/>
                                  </a:moveTo>
                                  <a:lnTo>
                                    <a:pt x="1688" y="269"/>
                                  </a:lnTo>
                                  <a:lnTo>
                                    <a:pt x="1526" y="447"/>
                                  </a:lnTo>
                                  <a:lnTo>
                                    <a:pt x="3008" y="757"/>
                                  </a:lnTo>
                                  <a:lnTo>
                                    <a:pt x="1320" y="488"/>
                                  </a:lnTo>
                                  <a:lnTo>
                                    <a:pt x="1482" y="3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4" name="Freeform 382"/>
                          <wps:cNvSpPr>
                            <a:spLocks/>
                          </wps:cNvSpPr>
                          <wps:spPr bwMode="auto">
                            <a:xfrm>
                              <a:off x="1010" y="2534"/>
                              <a:ext cx="111" cy="761"/>
                            </a:xfrm>
                            <a:custGeom>
                              <a:avLst/>
                              <a:gdLst>
                                <a:gd name="T0" fmla="*/ 0 w 111"/>
                                <a:gd name="T1" fmla="*/ 761 h 761"/>
                                <a:gd name="T2" fmla="*/ 111 w 111"/>
                                <a:gd name="T3" fmla="*/ 652 h 761"/>
                                <a:gd name="T4" fmla="*/ 111 w 111"/>
                                <a:gd name="T5" fmla="*/ 27 h 761"/>
                                <a:gd name="T6" fmla="*/ 0 w 111"/>
                                <a:gd name="T7" fmla="*/ 0 h 761"/>
                                <a:gd name="T8" fmla="*/ 0 w 111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1" h="761">
                                  <a:moveTo>
                                    <a:pt x="0" y="761"/>
                                  </a:moveTo>
                                  <a:lnTo>
                                    <a:pt x="111" y="652"/>
                                  </a:lnTo>
                                  <a:lnTo>
                                    <a:pt x="111" y="2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5" name="Freeform 383"/>
                          <wps:cNvSpPr>
                            <a:spLocks/>
                          </wps:cNvSpPr>
                          <wps:spPr bwMode="auto">
                            <a:xfrm>
                              <a:off x="981" y="2561"/>
                              <a:ext cx="113" cy="76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761 h 761"/>
                                <a:gd name="T2" fmla="*/ 113 w 113"/>
                                <a:gd name="T3" fmla="*/ 652 h 761"/>
                                <a:gd name="T4" fmla="*/ 113 w 113"/>
                                <a:gd name="T5" fmla="*/ 0 h 761"/>
                                <a:gd name="T6" fmla="*/ 0 w 113"/>
                                <a:gd name="T7" fmla="*/ 109 h 761"/>
                                <a:gd name="T8" fmla="*/ 0 w 113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3" h="761">
                                  <a:moveTo>
                                    <a:pt x="0" y="761"/>
                                  </a:moveTo>
                                  <a:lnTo>
                                    <a:pt x="113" y="652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6" name="Rectangle 3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" y="2670"/>
                              <a:ext cx="424" cy="65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7" name="Rectangle 385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" y="2642"/>
                              <a:ext cx="451" cy="653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8" name="Freeform 386"/>
                          <wps:cNvSpPr>
                            <a:spLocks/>
                          </wps:cNvSpPr>
                          <wps:spPr bwMode="auto">
                            <a:xfrm>
                              <a:off x="530" y="2534"/>
                              <a:ext cx="564" cy="108"/>
                            </a:xfrm>
                            <a:custGeom>
                              <a:avLst/>
                              <a:gdLst>
                                <a:gd name="T0" fmla="*/ 0 w 564"/>
                                <a:gd name="T1" fmla="*/ 108 h 108"/>
                                <a:gd name="T2" fmla="*/ 451 w 564"/>
                                <a:gd name="T3" fmla="*/ 108 h 108"/>
                                <a:gd name="T4" fmla="*/ 564 w 564"/>
                                <a:gd name="T5" fmla="*/ 0 h 108"/>
                                <a:gd name="T6" fmla="*/ 112 w 564"/>
                                <a:gd name="T7" fmla="*/ 0 h 108"/>
                                <a:gd name="T8" fmla="*/ 0 w 564"/>
                                <a:gd name="T9" fmla="*/ 108 h 1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4" h="108">
                                  <a:moveTo>
                                    <a:pt x="0" y="108"/>
                                  </a:moveTo>
                                  <a:lnTo>
                                    <a:pt x="451" y="108"/>
                                  </a:lnTo>
                                  <a:lnTo>
                                    <a:pt x="564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0" y="1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9" name="Freeform 387"/>
                          <wps:cNvSpPr>
                            <a:spLocks/>
                          </wps:cNvSpPr>
                          <wps:spPr bwMode="auto">
                            <a:xfrm>
                              <a:off x="981" y="2534"/>
                              <a:ext cx="113" cy="76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761 h 761"/>
                                <a:gd name="T2" fmla="*/ 113 w 113"/>
                                <a:gd name="T3" fmla="*/ 652 h 761"/>
                                <a:gd name="T4" fmla="*/ 113 w 113"/>
                                <a:gd name="T5" fmla="*/ 0 h 761"/>
                                <a:gd name="T6" fmla="*/ 0 w 113"/>
                                <a:gd name="T7" fmla="*/ 108 h 761"/>
                                <a:gd name="T8" fmla="*/ 0 w 113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3" h="761">
                                  <a:moveTo>
                                    <a:pt x="0" y="761"/>
                                  </a:moveTo>
                                  <a:lnTo>
                                    <a:pt x="113" y="652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0" name="Freeform 388"/>
                          <wps:cNvSpPr>
                            <a:spLocks/>
                          </wps:cNvSpPr>
                          <wps:spPr bwMode="auto">
                            <a:xfrm>
                              <a:off x="530" y="2642"/>
                              <a:ext cx="451" cy="15"/>
                            </a:xfrm>
                            <a:custGeom>
                              <a:avLst/>
                              <a:gdLst>
                                <a:gd name="T0" fmla="*/ 0 w 451"/>
                                <a:gd name="T1" fmla="*/ 0 h 15"/>
                                <a:gd name="T2" fmla="*/ 451 w 451"/>
                                <a:gd name="T3" fmla="*/ 0 h 15"/>
                                <a:gd name="T4" fmla="*/ 437 w 451"/>
                                <a:gd name="T5" fmla="*/ 15 h 15"/>
                                <a:gd name="T6" fmla="*/ 0 w 451"/>
                                <a:gd name="T7" fmla="*/ 15 h 15"/>
                                <a:gd name="T8" fmla="*/ 0 w 451"/>
                                <a:gd name="T9" fmla="*/ 0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51" h="15">
                                  <a:moveTo>
                                    <a:pt x="0" y="0"/>
                                  </a:moveTo>
                                  <a:lnTo>
                                    <a:pt x="451" y="0"/>
                                  </a:lnTo>
                                  <a:lnTo>
                                    <a:pt x="437" y="15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1" name="Freeform 389"/>
                          <wps:cNvSpPr>
                            <a:spLocks/>
                          </wps:cNvSpPr>
                          <wps:spPr bwMode="auto">
                            <a:xfrm>
                              <a:off x="530" y="2642"/>
                              <a:ext cx="14" cy="653"/>
                            </a:xfrm>
                            <a:custGeom>
                              <a:avLst/>
                              <a:gdLst>
                                <a:gd name="T0" fmla="*/ 0 w 14"/>
                                <a:gd name="T1" fmla="*/ 0 h 653"/>
                                <a:gd name="T2" fmla="*/ 0 w 14"/>
                                <a:gd name="T3" fmla="*/ 653 h 653"/>
                                <a:gd name="T4" fmla="*/ 14 w 14"/>
                                <a:gd name="T5" fmla="*/ 640 h 653"/>
                                <a:gd name="T6" fmla="*/ 14 w 14"/>
                                <a:gd name="T7" fmla="*/ 15 h 653"/>
                                <a:gd name="T8" fmla="*/ 0 w 14"/>
                                <a:gd name="T9" fmla="*/ 0 h 6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4" h="653">
                                  <a:moveTo>
                                    <a:pt x="0" y="0"/>
                                  </a:moveTo>
                                  <a:lnTo>
                                    <a:pt x="0" y="653"/>
                                  </a:lnTo>
                                  <a:lnTo>
                                    <a:pt x="14" y="64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2" name="Rectangle 39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" y="2819"/>
                              <a:ext cx="451" cy="13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3" name="Rectangle 39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4" y="2832"/>
                              <a:ext cx="437" cy="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4" name="Rectangle 392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" y="3009"/>
                              <a:ext cx="451" cy="13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5" name="Rectangle 39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4" y="3022"/>
                              <a:ext cx="437" cy="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6" name="Rectangle 39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9" y="3186"/>
                              <a:ext cx="86" cy="54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7" name="Freeform 395"/>
                          <wps:cNvSpPr>
                            <a:spLocks/>
                          </wps:cNvSpPr>
                          <wps:spPr bwMode="auto">
                            <a:xfrm>
                              <a:off x="530" y="2534"/>
                              <a:ext cx="564" cy="108"/>
                            </a:xfrm>
                            <a:custGeom>
                              <a:avLst/>
                              <a:gdLst>
                                <a:gd name="T0" fmla="*/ 564 w 564"/>
                                <a:gd name="T1" fmla="*/ 0 h 108"/>
                                <a:gd name="T2" fmla="*/ 549 w 564"/>
                                <a:gd name="T3" fmla="*/ 14 h 108"/>
                                <a:gd name="T4" fmla="*/ 112 w 564"/>
                                <a:gd name="T5" fmla="*/ 14 h 108"/>
                                <a:gd name="T6" fmla="*/ 14 w 564"/>
                                <a:gd name="T7" fmla="*/ 108 h 108"/>
                                <a:gd name="T8" fmla="*/ 0 w 564"/>
                                <a:gd name="T9" fmla="*/ 108 h 108"/>
                                <a:gd name="T10" fmla="*/ 112 w 564"/>
                                <a:gd name="T11" fmla="*/ 0 h 108"/>
                                <a:gd name="T12" fmla="*/ 564 w 564"/>
                                <a:gd name="T13" fmla="*/ 0 h 1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64" h="108">
                                  <a:moveTo>
                                    <a:pt x="564" y="0"/>
                                  </a:moveTo>
                                  <a:lnTo>
                                    <a:pt x="549" y="14"/>
                                  </a:lnTo>
                                  <a:lnTo>
                                    <a:pt x="112" y="14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5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8" name="Rectangle 3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" y="3342"/>
                              <a:ext cx="1593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3DE58D" w14:textId="3F36493F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Employee information from PeopleSoft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19" name="Freeform 397"/>
                          <wps:cNvSpPr>
                            <a:spLocks/>
                          </wps:cNvSpPr>
                          <wps:spPr bwMode="auto">
                            <a:xfrm>
                              <a:off x="6326" y="534"/>
                              <a:ext cx="113" cy="76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761 h 761"/>
                                <a:gd name="T2" fmla="*/ 113 w 113"/>
                                <a:gd name="T3" fmla="*/ 653 h 761"/>
                                <a:gd name="T4" fmla="*/ 113 w 113"/>
                                <a:gd name="T5" fmla="*/ 27 h 761"/>
                                <a:gd name="T6" fmla="*/ 0 w 113"/>
                                <a:gd name="T7" fmla="*/ 0 h 761"/>
                                <a:gd name="T8" fmla="*/ 0 w 113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3" h="761">
                                  <a:moveTo>
                                    <a:pt x="0" y="761"/>
                                  </a:moveTo>
                                  <a:lnTo>
                                    <a:pt x="113" y="653"/>
                                  </a:lnTo>
                                  <a:lnTo>
                                    <a:pt x="113" y="2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0" name="Freeform 398"/>
                          <wps:cNvSpPr>
                            <a:spLocks/>
                          </wps:cNvSpPr>
                          <wps:spPr bwMode="auto">
                            <a:xfrm>
                              <a:off x="6297" y="561"/>
                              <a:ext cx="114" cy="761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761 h 761"/>
                                <a:gd name="T2" fmla="*/ 114 w 114"/>
                                <a:gd name="T3" fmla="*/ 653 h 761"/>
                                <a:gd name="T4" fmla="*/ 114 w 114"/>
                                <a:gd name="T5" fmla="*/ 0 h 761"/>
                                <a:gd name="T6" fmla="*/ 0 w 114"/>
                                <a:gd name="T7" fmla="*/ 109 h 761"/>
                                <a:gd name="T8" fmla="*/ 0 w 114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4" h="761">
                                  <a:moveTo>
                                    <a:pt x="0" y="761"/>
                                  </a:moveTo>
                                  <a:lnTo>
                                    <a:pt x="114" y="653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1" name="Rectangle 399"/>
                          <wps:cNvSpPr>
                            <a:spLocks noChangeArrowheads="1"/>
                          </wps:cNvSpPr>
                          <wps:spPr bwMode="auto">
                            <a:xfrm>
                              <a:off x="5875" y="670"/>
                              <a:ext cx="422" cy="65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2" name="Rectangle 40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47" y="643"/>
                              <a:ext cx="450" cy="652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3" name="Freeform 401"/>
                          <wps:cNvSpPr>
                            <a:spLocks/>
                          </wps:cNvSpPr>
                          <wps:spPr bwMode="auto">
                            <a:xfrm>
                              <a:off x="5847" y="534"/>
                              <a:ext cx="564" cy="109"/>
                            </a:xfrm>
                            <a:custGeom>
                              <a:avLst/>
                              <a:gdLst>
                                <a:gd name="T0" fmla="*/ 0 w 564"/>
                                <a:gd name="T1" fmla="*/ 109 h 109"/>
                                <a:gd name="T2" fmla="*/ 450 w 564"/>
                                <a:gd name="T3" fmla="*/ 109 h 109"/>
                                <a:gd name="T4" fmla="*/ 564 w 564"/>
                                <a:gd name="T5" fmla="*/ 0 h 109"/>
                                <a:gd name="T6" fmla="*/ 113 w 564"/>
                                <a:gd name="T7" fmla="*/ 0 h 109"/>
                                <a:gd name="T8" fmla="*/ 0 w 564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4" h="109">
                                  <a:moveTo>
                                    <a:pt x="0" y="109"/>
                                  </a:moveTo>
                                  <a:lnTo>
                                    <a:pt x="450" y="109"/>
                                  </a:lnTo>
                                  <a:lnTo>
                                    <a:pt x="564" y="0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4" name="Freeform 402"/>
                          <wps:cNvSpPr>
                            <a:spLocks/>
                          </wps:cNvSpPr>
                          <wps:spPr bwMode="auto">
                            <a:xfrm>
                              <a:off x="6297" y="534"/>
                              <a:ext cx="114" cy="761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761 h 761"/>
                                <a:gd name="T2" fmla="*/ 114 w 114"/>
                                <a:gd name="T3" fmla="*/ 653 h 761"/>
                                <a:gd name="T4" fmla="*/ 114 w 114"/>
                                <a:gd name="T5" fmla="*/ 0 h 761"/>
                                <a:gd name="T6" fmla="*/ 0 w 114"/>
                                <a:gd name="T7" fmla="*/ 109 h 761"/>
                                <a:gd name="T8" fmla="*/ 0 w 114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4" h="761">
                                  <a:moveTo>
                                    <a:pt x="0" y="761"/>
                                  </a:moveTo>
                                  <a:lnTo>
                                    <a:pt x="114" y="653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" name="Freeform 403"/>
                          <wps:cNvSpPr>
                            <a:spLocks/>
                          </wps:cNvSpPr>
                          <wps:spPr bwMode="auto">
                            <a:xfrm>
                              <a:off x="5847" y="643"/>
                              <a:ext cx="450" cy="14"/>
                            </a:xfrm>
                            <a:custGeom>
                              <a:avLst/>
                              <a:gdLst>
                                <a:gd name="T0" fmla="*/ 0 w 450"/>
                                <a:gd name="T1" fmla="*/ 0 h 14"/>
                                <a:gd name="T2" fmla="*/ 450 w 450"/>
                                <a:gd name="T3" fmla="*/ 0 h 14"/>
                                <a:gd name="T4" fmla="*/ 437 w 450"/>
                                <a:gd name="T5" fmla="*/ 14 h 14"/>
                                <a:gd name="T6" fmla="*/ 0 w 450"/>
                                <a:gd name="T7" fmla="*/ 14 h 14"/>
                                <a:gd name="T8" fmla="*/ 0 w 450"/>
                                <a:gd name="T9" fmla="*/ 0 h 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50" h="14">
                                  <a:moveTo>
                                    <a:pt x="0" y="0"/>
                                  </a:moveTo>
                                  <a:lnTo>
                                    <a:pt x="450" y="0"/>
                                  </a:lnTo>
                                  <a:lnTo>
                                    <a:pt x="437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6" name="Freeform 404"/>
                          <wps:cNvSpPr>
                            <a:spLocks/>
                          </wps:cNvSpPr>
                          <wps:spPr bwMode="auto">
                            <a:xfrm>
                              <a:off x="5847" y="643"/>
                              <a:ext cx="13" cy="652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0 h 652"/>
                                <a:gd name="T2" fmla="*/ 0 w 13"/>
                                <a:gd name="T3" fmla="*/ 652 h 652"/>
                                <a:gd name="T4" fmla="*/ 13 w 13"/>
                                <a:gd name="T5" fmla="*/ 638 h 652"/>
                                <a:gd name="T6" fmla="*/ 13 w 13"/>
                                <a:gd name="T7" fmla="*/ 14 h 652"/>
                                <a:gd name="T8" fmla="*/ 0 w 13"/>
                                <a:gd name="T9" fmla="*/ 0 h 6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3" h="652">
                                  <a:moveTo>
                                    <a:pt x="0" y="0"/>
                                  </a:moveTo>
                                  <a:lnTo>
                                    <a:pt x="0" y="652"/>
                                  </a:lnTo>
                                  <a:lnTo>
                                    <a:pt x="13" y="638"/>
                                  </a:lnTo>
                                  <a:lnTo>
                                    <a:pt x="13" y="1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7" name="Rectangle 40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47" y="820"/>
                              <a:ext cx="450" cy="13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28" name="Group 607"/>
                        <wpg:cNvGrpSpPr>
                          <a:grpSpLocks/>
                        </wpg:cNvGrpSpPr>
                        <wpg:grpSpPr bwMode="auto">
                          <a:xfrm>
                            <a:off x="3154045" y="339090"/>
                            <a:ext cx="1907540" cy="742315"/>
                            <a:chOff x="4967" y="534"/>
                            <a:chExt cx="3004" cy="1169"/>
                          </a:xfrm>
                        </wpg:grpSpPr>
                        <wps:wsp>
                          <wps:cNvPr id="529" name="Rectangle 407"/>
                          <wps:cNvSpPr>
                            <a:spLocks noChangeArrowheads="1"/>
                          </wps:cNvSpPr>
                          <wps:spPr bwMode="auto">
                            <a:xfrm>
                              <a:off x="5860" y="833"/>
                              <a:ext cx="437" cy="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0" name="Rectangle 408"/>
                          <wps:cNvSpPr>
                            <a:spLocks noChangeArrowheads="1"/>
                          </wps:cNvSpPr>
                          <wps:spPr bwMode="auto">
                            <a:xfrm>
                              <a:off x="5847" y="1010"/>
                              <a:ext cx="450" cy="14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1" name="Rectangle 409"/>
                          <wps:cNvSpPr>
                            <a:spLocks noChangeArrowheads="1"/>
                          </wps:cNvSpPr>
                          <wps:spPr bwMode="auto">
                            <a:xfrm>
                              <a:off x="5860" y="1024"/>
                              <a:ext cx="437" cy="1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2" name="Rectangle 41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57" y="1187"/>
                              <a:ext cx="85" cy="54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3" name="Freeform 411"/>
                          <wps:cNvSpPr>
                            <a:spLocks/>
                          </wps:cNvSpPr>
                          <wps:spPr bwMode="auto">
                            <a:xfrm>
                              <a:off x="5847" y="534"/>
                              <a:ext cx="564" cy="109"/>
                            </a:xfrm>
                            <a:custGeom>
                              <a:avLst/>
                              <a:gdLst>
                                <a:gd name="T0" fmla="*/ 564 w 564"/>
                                <a:gd name="T1" fmla="*/ 0 h 109"/>
                                <a:gd name="T2" fmla="*/ 550 w 564"/>
                                <a:gd name="T3" fmla="*/ 13 h 109"/>
                                <a:gd name="T4" fmla="*/ 113 w 564"/>
                                <a:gd name="T5" fmla="*/ 13 h 109"/>
                                <a:gd name="T6" fmla="*/ 13 w 564"/>
                                <a:gd name="T7" fmla="*/ 109 h 109"/>
                                <a:gd name="T8" fmla="*/ 0 w 564"/>
                                <a:gd name="T9" fmla="*/ 109 h 109"/>
                                <a:gd name="T10" fmla="*/ 113 w 564"/>
                                <a:gd name="T11" fmla="*/ 0 h 109"/>
                                <a:gd name="T12" fmla="*/ 564 w 564"/>
                                <a:gd name="T13" fmla="*/ 0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64" h="109">
                                  <a:moveTo>
                                    <a:pt x="564" y="0"/>
                                  </a:moveTo>
                                  <a:lnTo>
                                    <a:pt x="550" y="13"/>
                                  </a:lnTo>
                                  <a:lnTo>
                                    <a:pt x="113" y="13"/>
                                  </a:lnTo>
                                  <a:lnTo>
                                    <a:pt x="13" y="109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5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4" name="Rectangle 412"/>
                          <wps:cNvSpPr>
                            <a:spLocks noChangeArrowheads="1"/>
                          </wps:cNvSpPr>
                          <wps:spPr bwMode="auto">
                            <a:xfrm>
                              <a:off x="5950" y="1342"/>
                              <a:ext cx="381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A4C204" w14:textId="4E6F4520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Database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35" name="Rectangle 4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634" y="1463"/>
                              <a:ext cx="492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BBC71A" w14:textId="65A750F0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VDENSSDBP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36" name="Rectangle 41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32" y="1463"/>
                              <a:ext cx="102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D8EAC4" w14:textId="19BCD319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07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37" name="Rectangle 415"/>
                          <wps:cNvSpPr>
                            <a:spLocks noChangeArrowheads="1"/>
                          </wps:cNvSpPr>
                          <wps:spPr bwMode="auto">
                            <a:xfrm>
                              <a:off x="6235" y="1463"/>
                              <a:ext cx="39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FB3461" w14:textId="4FA19C0F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\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38" name="Rectangle 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6274" y="1463"/>
                              <a:ext cx="272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ECC36B" w14:textId="2F7910FA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SCORP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39" name="Rectangle 4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549" y="1463"/>
                              <a:ext cx="102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8D1DE3" w14:textId="11B64F67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01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40" name="Freeform 418"/>
                          <wps:cNvSpPr>
                            <a:spLocks/>
                          </wps:cNvSpPr>
                          <wps:spPr bwMode="auto">
                            <a:xfrm>
                              <a:off x="7815" y="534"/>
                              <a:ext cx="113" cy="76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761 h 761"/>
                                <a:gd name="T2" fmla="*/ 113 w 113"/>
                                <a:gd name="T3" fmla="*/ 653 h 761"/>
                                <a:gd name="T4" fmla="*/ 113 w 113"/>
                                <a:gd name="T5" fmla="*/ 28 h 761"/>
                                <a:gd name="T6" fmla="*/ 0 w 113"/>
                                <a:gd name="T7" fmla="*/ 0 h 761"/>
                                <a:gd name="T8" fmla="*/ 0 w 113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3" h="761">
                                  <a:moveTo>
                                    <a:pt x="0" y="761"/>
                                  </a:moveTo>
                                  <a:lnTo>
                                    <a:pt x="113" y="653"/>
                                  </a:lnTo>
                                  <a:lnTo>
                                    <a:pt x="113" y="2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1" name="Freeform 419"/>
                          <wps:cNvSpPr>
                            <a:spLocks/>
                          </wps:cNvSpPr>
                          <wps:spPr bwMode="auto">
                            <a:xfrm>
                              <a:off x="7786" y="562"/>
                              <a:ext cx="114" cy="760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760 h 760"/>
                                <a:gd name="T2" fmla="*/ 114 w 114"/>
                                <a:gd name="T3" fmla="*/ 652 h 760"/>
                                <a:gd name="T4" fmla="*/ 114 w 114"/>
                                <a:gd name="T5" fmla="*/ 0 h 760"/>
                                <a:gd name="T6" fmla="*/ 0 w 114"/>
                                <a:gd name="T7" fmla="*/ 108 h 760"/>
                                <a:gd name="T8" fmla="*/ 0 w 114"/>
                                <a:gd name="T9" fmla="*/ 760 h 7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4" h="760">
                                  <a:moveTo>
                                    <a:pt x="0" y="760"/>
                                  </a:moveTo>
                                  <a:lnTo>
                                    <a:pt x="114" y="652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0" y="7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2" name="Rectangle 420"/>
                          <wps:cNvSpPr>
                            <a:spLocks noChangeArrowheads="1"/>
                          </wps:cNvSpPr>
                          <wps:spPr bwMode="auto">
                            <a:xfrm>
                              <a:off x="7364" y="670"/>
                              <a:ext cx="422" cy="65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3" name="Rectangle 421"/>
                          <wps:cNvSpPr>
                            <a:spLocks noChangeArrowheads="1"/>
                          </wps:cNvSpPr>
                          <wps:spPr bwMode="auto">
                            <a:xfrm>
                              <a:off x="7336" y="643"/>
                              <a:ext cx="450" cy="652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4" name="Freeform 422"/>
                          <wps:cNvSpPr>
                            <a:spLocks/>
                          </wps:cNvSpPr>
                          <wps:spPr bwMode="auto">
                            <a:xfrm>
                              <a:off x="7336" y="534"/>
                              <a:ext cx="564" cy="109"/>
                            </a:xfrm>
                            <a:custGeom>
                              <a:avLst/>
                              <a:gdLst>
                                <a:gd name="T0" fmla="*/ 0 w 564"/>
                                <a:gd name="T1" fmla="*/ 109 h 109"/>
                                <a:gd name="T2" fmla="*/ 450 w 564"/>
                                <a:gd name="T3" fmla="*/ 109 h 109"/>
                                <a:gd name="T4" fmla="*/ 564 w 564"/>
                                <a:gd name="T5" fmla="*/ 0 h 109"/>
                                <a:gd name="T6" fmla="*/ 113 w 564"/>
                                <a:gd name="T7" fmla="*/ 0 h 109"/>
                                <a:gd name="T8" fmla="*/ 0 w 564"/>
                                <a:gd name="T9" fmla="*/ 109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4" h="109">
                                  <a:moveTo>
                                    <a:pt x="0" y="109"/>
                                  </a:moveTo>
                                  <a:lnTo>
                                    <a:pt x="450" y="109"/>
                                  </a:lnTo>
                                  <a:lnTo>
                                    <a:pt x="564" y="0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5" name="Freeform 423"/>
                          <wps:cNvSpPr>
                            <a:spLocks/>
                          </wps:cNvSpPr>
                          <wps:spPr bwMode="auto">
                            <a:xfrm>
                              <a:off x="7786" y="534"/>
                              <a:ext cx="114" cy="761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761 h 761"/>
                                <a:gd name="T2" fmla="*/ 114 w 114"/>
                                <a:gd name="T3" fmla="*/ 653 h 761"/>
                                <a:gd name="T4" fmla="*/ 114 w 114"/>
                                <a:gd name="T5" fmla="*/ 0 h 761"/>
                                <a:gd name="T6" fmla="*/ 0 w 114"/>
                                <a:gd name="T7" fmla="*/ 109 h 761"/>
                                <a:gd name="T8" fmla="*/ 0 w 114"/>
                                <a:gd name="T9" fmla="*/ 761 h 7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4" h="761">
                                  <a:moveTo>
                                    <a:pt x="0" y="761"/>
                                  </a:moveTo>
                                  <a:lnTo>
                                    <a:pt x="114" y="653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0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6" name="Freeform 424"/>
                          <wps:cNvSpPr>
                            <a:spLocks/>
                          </wps:cNvSpPr>
                          <wps:spPr bwMode="auto">
                            <a:xfrm>
                              <a:off x="7336" y="643"/>
                              <a:ext cx="450" cy="14"/>
                            </a:xfrm>
                            <a:custGeom>
                              <a:avLst/>
                              <a:gdLst>
                                <a:gd name="T0" fmla="*/ 0 w 450"/>
                                <a:gd name="T1" fmla="*/ 0 h 14"/>
                                <a:gd name="T2" fmla="*/ 450 w 450"/>
                                <a:gd name="T3" fmla="*/ 0 h 14"/>
                                <a:gd name="T4" fmla="*/ 437 w 450"/>
                                <a:gd name="T5" fmla="*/ 14 h 14"/>
                                <a:gd name="T6" fmla="*/ 0 w 450"/>
                                <a:gd name="T7" fmla="*/ 14 h 14"/>
                                <a:gd name="T8" fmla="*/ 0 w 450"/>
                                <a:gd name="T9" fmla="*/ 0 h 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50" h="14">
                                  <a:moveTo>
                                    <a:pt x="0" y="0"/>
                                  </a:moveTo>
                                  <a:lnTo>
                                    <a:pt x="450" y="0"/>
                                  </a:lnTo>
                                  <a:lnTo>
                                    <a:pt x="437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7" name="Freeform 425"/>
                          <wps:cNvSpPr>
                            <a:spLocks/>
                          </wps:cNvSpPr>
                          <wps:spPr bwMode="auto">
                            <a:xfrm>
                              <a:off x="7336" y="643"/>
                              <a:ext cx="13" cy="652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0 h 652"/>
                                <a:gd name="T2" fmla="*/ 0 w 13"/>
                                <a:gd name="T3" fmla="*/ 652 h 652"/>
                                <a:gd name="T4" fmla="*/ 13 w 13"/>
                                <a:gd name="T5" fmla="*/ 638 h 652"/>
                                <a:gd name="T6" fmla="*/ 13 w 13"/>
                                <a:gd name="T7" fmla="*/ 14 h 652"/>
                                <a:gd name="T8" fmla="*/ 0 w 13"/>
                                <a:gd name="T9" fmla="*/ 0 h 6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3" h="652">
                                  <a:moveTo>
                                    <a:pt x="0" y="0"/>
                                  </a:moveTo>
                                  <a:lnTo>
                                    <a:pt x="0" y="652"/>
                                  </a:lnTo>
                                  <a:lnTo>
                                    <a:pt x="13" y="638"/>
                                  </a:lnTo>
                                  <a:lnTo>
                                    <a:pt x="13" y="1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8" name="Rectangle 426"/>
                          <wps:cNvSpPr>
                            <a:spLocks noChangeArrowheads="1"/>
                          </wps:cNvSpPr>
                          <wps:spPr bwMode="auto">
                            <a:xfrm>
                              <a:off x="7336" y="820"/>
                              <a:ext cx="450" cy="13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9" name="Rectangle 427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9" y="833"/>
                              <a:ext cx="437" cy="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" name="Rectangle 428"/>
                          <wps:cNvSpPr>
                            <a:spLocks noChangeArrowheads="1"/>
                          </wps:cNvSpPr>
                          <wps:spPr bwMode="auto">
                            <a:xfrm>
                              <a:off x="7336" y="1010"/>
                              <a:ext cx="450" cy="14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1" name="Rectangle 429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9" y="1024"/>
                              <a:ext cx="437" cy="1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2" name="Rectangle 430"/>
                          <wps:cNvSpPr>
                            <a:spLocks noChangeArrowheads="1"/>
                          </wps:cNvSpPr>
                          <wps:spPr bwMode="auto">
                            <a:xfrm>
                              <a:off x="7646" y="1187"/>
                              <a:ext cx="85" cy="54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" name="Freeform 431"/>
                          <wps:cNvSpPr>
                            <a:spLocks/>
                          </wps:cNvSpPr>
                          <wps:spPr bwMode="auto">
                            <a:xfrm>
                              <a:off x="7336" y="534"/>
                              <a:ext cx="564" cy="109"/>
                            </a:xfrm>
                            <a:custGeom>
                              <a:avLst/>
                              <a:gdLst>
                                <a:gd name="T0" fmla="*/ 564 w 564"/>
                                <a:gd name="T1" fmla="*/ 0 h 109"/>
                                <a:gd name="T2" fmla="*/ 550 w 564"/>
                                <a:gd name="T3" fmla="*/ 13 h 109"/>
                                <a:gd name="T4" fmla="*/ 113 w 564"/>
                                <a:gd name="T5" fmla="*/ 13 h 109"/>
                                <a:gd name="T6" fmla="*/ 13 w 564"/>
                                <a:gd name="T7" fmla="*/ 109 h 109"/>
                                <a:gd name="T8" fmla="*/ 0 w 564"/>
                                <a:gd name="T9" fmla="*/ 109 h 109"/>
                                <a:gd name="T10" fmla="*/ 113 w 564"/>
                                <a:gd name="T11" fmla="*/ 0 h 109"/>
                                <a:gd name="T12" fmla="*/ 564 w 564"/>
                                <a:gd name="T13" fmla="*/ 0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64" h="109">
                                  <a:moveTo>
                                    <a:pt x="564" y="0"/>
                                  </a:moveTo>
                                  <a:lnTo>
                                    <a:pt x="550" y="13"/>
                                  </a:lnTo>
                                  <a:lnTo>
                                    <a:pt x="113" y="13"/>
                                  </a:lnTo>
                                  <a:lnTo>
                                    <a:pt x="13" y="109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5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4" name="Rectangle 432"/>
                          <wps:cNvSpPr>
                            <a:spLocks noChangeArrowheads="1"/>
                          </wps:cNvSpPr>
                          <wps:spPr bwMode="auto">
                            <a:xfrm>
                              <a:off x="7391" y="1342"/>
                              <a:ext cx="475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10D705" w14:textId="38D4041D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Web Server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55" name="Rectangle 433"/>
                          <wps:cNvSpPr>
                            <a:spLocks noChangeArrowheads="1"/>
                          </wps:cNvSpPr>
                          <wps:spPr bwMode="auto">
                            <a:xfrm>
                              <a:off x="7292" y="1463"/>
                              <a:ext cx="560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AEB031" w14:textId="66DB0B10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F3420-M</w:t>
                                </w:r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WBP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56" name="Rectangle 434"/>
                          <wps:cNvSpPr>
                            <a:spLocks noChangeArrowheads="1"/>
                          </wps:cNvSpPr>
                          <wps:spPr bwMode="auto">
                            <a:xfrm>
                              <a:off x="7869" y="1463"/>
                              <a:ext cx="102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28F86A" w14:textId="5EA0F035" w:rsidR="00C51BF7" w:rsidRDefault="00C51BF7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557" name="Picture 43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67" y="781"/>
                              <a:ext cx="832" cy="5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558" name="Freeform 436"/>
                          <wps:cNvSpPr>
                            <a:spLocks/>
                          </wps:cNvSpPr>
                          <wps:spPr bwMode="auto">
                            <a:xfrm>
                              <a:off x="5019" y="859"/>
                              <a:ext cx="730" cy="382"/>
                            </a:xfrm>
                            <a:custGeom>
                              <a:avLst/>
                              <a:gdLst>
                                <a:gd name="T0" fmla="*/ 0 w 730"/>
                                <a:gd name="T1" fmla="*/ 313 h 382"/>
                                <a:gd name="T2" fmla="*/ 461 w 730"/>
                                <a:gd name="T3" fmla="*/ 0 h 382"/>
                                <a:gd name="T4" fmla="*/ 421 w 730"/>
                                <a:gd name="T5" fmla="*/ 237 h 382"/>
                                <a:gd name="T6" fmla="*/ 730 w 730"/>
                                <a:gd name="T7" fmla="*/ 70 h 382"/>
                                <a:gd name="T8" fmla="*/ 269 w 730"/>
                                <a:gd name="T9" fmla="*/ 382 h 382"/>
                                <a:gd name="T10" fmla="*/ 309 w 730"/>
                                <a:gd name="T11" fmla="*/ 146 h 382"/>
                                <a:gd name="T12" fmla="*/ 0 w 730"/>
                                <a:gd name="T13" fmla="*/ 313 h 382"/>
                                <a:gd name="T14" fmla="*/ 0 w 730"/>
                                <a:gd name="T15" fmla="*/ 313 h 3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30" h="382">
                                  <a:moveTo>
                                    <a:pt x="0" y="313"/>
                                  </a:moveTo>
                                  <a:lnTo>
                                    <a:pt x="461" y="0"/>
                                  </a:lnTo>
                                  <a:lnTo>
                                    <a:pt x="421" y="237"/>
                                  </a:lnTo>
                                  <a:lnTo>
                                    <a:pt x="730" y="70"/>
                                  </a:lnTo>
                                  <a:lnTo>
                                    <a:pt x="269" y="382"/>
                                  </a:lnTo>
                                  <a:lnTo>
                                    <a:pt x="309" y="146"/>
                                  </a:lnTo>
                                  <a:lnTo>
                                    <a:pt x="0" y="313"/>
                                  </a:lnTo>
                                  <a:lnTo>
                                    <a:pt x="0" y="3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9" name="Freeform 437"/>
                          <wps:cNvSpPr>
                            <a:spLocks/>
                          </wps:cNvSpPr>
                          <wps:spPr bwMode="auto">
                            <a:xfrm>
                              <a:off x="5019" y="859"/>
                              <a:ext cx="730" cy="382"/>
                            </a:xfrm>
                            <a:custGeom>
                              <a:avLst/>
                              <a:gdLst>
                                <a:gd name="T0" fmla="*/ 0 w 730"/>
                                <a:gd name="T1" fmla="*/ 313 h 382"/>
                                <a:gd name="T2" fmla="*/ 461 w 730"/>
                                <a:gd name="T3" fmla="*/ 0 h 382"/>
                                <a:gd name="T4" fmla="*/ 421 w 730"/>
                                <a:gd name="T5" fmla="*/ 237 h 382"/>
                                <a:gd name="T6" fmla="*/ 730 w 730"/>
                                <a:gd name="T7" fmla="*/ 70 h 382"/>
                                <a:gd name="T8" fmla="*/ 269 w 730"/>
                                <a:gd name="T9" fmla="*/ 382 h 382"/>
                                <a:gd name="T10" fmla="*/ 309 w 730"/>
                                <a:gd name="T11" fmla="*/ 146 h 382"/>
                                <a:gd name="T12" fmla="*/ 0 w 730"/>
                                <a:gd name="T13" fmla="*/ 313 h 382"/>
                                <a:gd name="T14" fmla="*/ 0 w 730"/>
                                <a:gd name="T15" fmla="*/ 313 h 3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30" h="382">
                                  <a:moveTo>
                                    <a:pt x="0" y="313"/>
                                  </a:moveTo>
                                  <a:lnTo>
                                    <a:pt x="461" y="0"/>
                                  </a:lnTo>
                                  <a:lnTo>
                                    <a:pt x="421" y="237"/>
                                  </a:lnTo>
                                  <a:lnTo>
                                    <a:pt x="730" y="70"/>
                                  </a:lnTo>
                                  <a:lnTo>
                                    <a:pt x="269" y="382"/>
                                  </a:lnTo>
                                  <a:lnTo>
                                    <a:pt x="309" y="146"/>
                                  </a:lnTo>
                                  <a:lnTo>
                                    <a:pt x="0" y="313"/>
                                  </a:lnTo>
                                  <a:lnTo>
                                    <a:pt x="0" y="3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0" name="Freeform 438"/>
                          <wps:cNvSpPr>
                            <a:spLocks/>
                          </wps:cNvSpPr>
                          <wps:spPr bwMode="auto">
                            <a:xfrm>
                              <a:off x="4969" y="783"/>
                              <a:ext cx="829" cy="534"/>
                            </a:xfrm>
                            <a:custGeom>
                              <a:avLst/>
                              <a:gdLst>
                                <a:gd name="T0" fmla="*/ 96 w 829"/>
                                <a:gd name="T1" fmla="*/ 534 h 534"/>
                                <a:gd name="T2" fmla="*/ 829 w 829"/>
                                <a:gd name="T3" fmla="*/ 290 h 534"/>
                                <a:gd name="T4" fmla="*/ 732 w 829"/>
                                <a:gd name="T5" fmla="*/ 0 h 534"/>
                                <a:gd name="T6" fmla="*/ 0 w 829"/>
                                <a:gd name="T7" fmla="*/ 242 h 534"/>
                                <a:gd name="T8" fmla="*/ 96 w 829"/>
                                <a:gd name="T9" fmla="*/ 534 h 5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29" h="534">
                                  <a:moveTo>
                                    <a:pt x="96" y="534"/>
                                  </a:moveTo>
                                  <a:lnTo>
                                    <a:pt x="829" y="290"/>
                                  </a:lnTo>
                                  <a:lnTo>
                                    <a:pt x="732" y="0"/>
                                  </a:lnTo>
                                  <a:lnTo>
                                    <a:pt x="0" y="242"/>
                                  </a:lnTo>
                                  <a:lnTo>
                                    <a:pt x="96" y="5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" name="Freeform 439"/>
                          <wps:cNvSpPr>
                            <a:spLocks/>
                          </wps:cNvSpPr>
                          <wps:spPr bwMode="auto">
                            <a:xfrm>
                              <a:off x="4969" y="783"/>
                              <a:ext cx="829" cy="534"/>
                            </a:xfrm>
                            <a:custGeom>
                              <a:avLst/>
                              <a:gdLst>
                                <a:gd name="T0" fmla="*/ 96 w 829"/>
                                <a:gd name="T1" fmla="*/ 534 h 534"/>
                                <a:gd name="T2" fmla="*/ 829 w 829"/>
                                <a:gd name="T3" fmla="*/ 290 h 534"/>
                                <a:gd name="T4" fmla="*/ 732 w 829"/>
                                <a:gd name="T5" fmla="*/ 0 h 534"/>
                                <a:gd name="T6" fmla="*/ 0 w 829"/>
                                <a:gd name="T7" fmla="*/ 242 h 534"/>
                                <a:gd name="T8" fmla="*/ 96 w 829"/>
                                <a:gd name="T9" fmla="*/ 534 h 5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29" h="534">
                                  <a:moveTo>
                                    <a:pt x="96" y="534"/>
                                  </a:moveTo>
                                  <a:lnTo>
                                    <a:pt x="829" y="290"/>
                                  </a:lnTo>
                                  <a:lnTo>
                                    <a:pt x="732" y="0"/>
                                  </a:lnTo>
                                  <a:lnTo>
                                    <a:pt x="0" y="242"/>
                                  </a:lnTo>
                                  <a:lnTo>
                                    <a:pt x="96" y="5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62" name="Picture 4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67" y="781"/>
                              <a:ext cx="832" cy="5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563" name="Freeform 441"/>
                          <wps:cNvSpPr>
                            <a:spLocks/>
                          </wps:cNvSpPr>
                          <wps:spPr bwMode="auto">
                            <a:xfrm>
                              <a:off x="5019" y="857"/>
                              <a:ext cx="728" cy="384"/>
                            </a:xfrm>
                            <a:custGeom>
                              <a:avLst/>
                              <a:gdLst>
                                <a:gd name="T0" fmla="*/ 0 w 728"/>
                                <a:gd name="T1" fmla="*/ 313 h 384"/>
                                <a:gd name="T2" fmla="*/ 460 w 728"/>
                                <a:gd name="T3" fmla="*/ 0 h 384"/>
                                <a:gd name="T4" fmla="*/ 419 w 728"/>
                                <a:gd name="T5" fmla="*/ 237 h 384"/>
                                <a:gd name="T6" fmla="*/ 728 w 728"/>
                                <a:gd name="T7" fmla="*/ 71 h 384"/>
                                <a:gd name="T8" fmla="*/ 269 w 728"/>
                                <a:gd name="T9" fmla="*/ 384 h 384"/>
                                <a:gd name="T10" fmla="*/ 309 w 728"/>
                                <a:gd name="T11" fmla="*/ 147 h 384"/>
                                <a:gd name="T12" fmla="*/ 0 w 728"/>
                                <a:gd name="T13" fmla="*/ 313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28" h="384">
                                  <a:moveTo>
                                    <a:pt x="0" y="313"/>
                                  </a:moveTo>
                                  <a:lnTo>
                                    <a:pt x="460" y="0"/>
                                  </a:lnTo>
                                  <a:lnTo>
                                    <a:pt x="419" y="237"/>
                                  </a:lnTo>
                                  <a:lnTo>
                                    <a:pt x="728" y="71"/>
                                  </a:lnTo>
                                  <a:lnTo>
                                    <a:pt x="269" y="384"/>
                                  </a:lnTo>
                                  <a:lnTo>
                                    <a:pt x="309" y="147"/>
                                  </a:lnTo>
                                  <a:lnTo>
                                    <a:pt x="0" y="31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4" name="Rectangle 442"/>
                          <wps:cNvSpPr>
                            <a:spLocks noChangeArrowheads="1"/>
                          </wps:cNvSpPr>
                          <wps:spPr bwMode="auto">
                            <a:xfrm>
                              <a:off x="6535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5" name="Rectangle 443"/>
                          <wps:cNvSpPr>
                            <a:spLocks noChangeArrowheads="1"/>
                          </wps:cNvSpPr>
                          <wps:spPr bwMode="auto">
                            <a:xfrm>
                              <a:off x="6539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6" name="Rectangle 444"/>
                          <wps:cNvSpPr>
                            <a:spLocks noChangeArrowheads="1"/>
                          </wps:cNvSpPr>
                          <wps:spPr bwMode="auto">
                            <a:xfrm>
                              <a:off x="6542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7" name="Rectangle 44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4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8" name="Rectangle 446"/>
                          <wps:cNvSpPr>
                            <a:spLocks noChangeArrowheads="1"/>
                          </wps:cNvSpPr>
                          <wps:spPr bwMode="auto">
                            <a:xfrm>
                              <a:off x="6549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9" name="Rectangle 447"/>
                          <wps:cNvSpPr>
                            <a:spLocks noChangeArrowheads="1"/>
                          </wps:cNvSpPr>
                          <wps:spPr bwMode="auto">
                            <a:xfrm>
                              <a:off x="655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0" name="Rectangle 448"/>
                          <wps:cNvSpPr>
                            <a:spLocks noChangeArrowheads="1"/>
                          </wps:cNvSpPr>
                          <wps:spPr bwMode="auto">
                            <a:xfrm>
                              <a:off x="655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1" name="Rectangle 4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557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2" name="Rectangle 450"/>
                          <wps:cNvSpPr>
                            <a:spLocks noChangeArrowheads="1"/>
                          </wps:cNvSpPr>
                          <wps:spPr bwMode="auto">
                            <a:xfrm>
                              <a:off x="656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3" name="Rectangle 451"/>
                          <wps:cNvSpPr>
                            <a:spLocks noChangeArrowheads="1"/>
                          </wps:cNvSpPr>
                          <wps:spPr bwMode="auto">
                            <a:xfrm>
                              <a:off x="6564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4" name="Rectangle 4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568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5" name="Rectangle 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1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6" name="Rectangle 4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7" name="Rectangle 45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8" name="Rectangle 456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9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9" name="Rectangle 4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58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0" name="Rectangle 458"/>
                          <wps:cNvSpPr>
                            <a:spLocks noChangeArrowheads="1"/>
                          </wps:cNvSpPr>
                          <wps:spPr bwMode="auto">
                            <a:xfrm>
                              <a:off x="658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1" name="Rectangle 459"/>
                          <wps:cNvSpPr>
                            <a:spLocks noChangeArrowheads="1"/>
                          </wps:cNvSpPr>
                          <wps:spPr bwMode="auto">
                            <a:xfrm>
                              <a:off x="6589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2" name="Rectangle 460"/>
                          <wps:cNvSpPr>
                            <a:spLocks noChangeArrowheads="1"/>
                          </wps:cNvSpPr>
                          <wps:spPr bwMode="auto">
                            <a:xfrm>
                              <a:off x="6593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3" name="Rectangle 461"/>
                          <wps:cNvSpPr>
                            <a:spLocks noChangeArrowheads="1"/>
                          </wps:cNvSpPr>
                          <wps:spPr bwMode="auto">
                            <a:xfrm>
                              <a:off x="6595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4" name="Rectangle 462"/>
                          <wps:cNvSpPr>
                            <a:spLocks noChangeArrowheads="1"/>
                          </wps:cNvSpPr>
                          <wps:spPr bwMode="auto">
                            <a:xfrm>
                              <a:off x="6598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5" name="Rectangle 46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1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" name="Rectangle 464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5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7" name="Rectangle 465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8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8" name="Rectangle 466"/>
                          <wps:cNvSpPr>
                            <a:spLocks noChangeArrowheads="1"/>
                          </wps:cNvSpPr>
                          <wps:spPr bwMode="auto">
                            <a:xfrm>
                              <a:off x="6611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9" name="Rectangle 46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15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0" name="Rectangle 468"/>
                          <wps:cNvSpPr>
                            <a:spLocks noChangeArrowheads="1"/>
                          </wps:cNvSpPr>
                          <wps:spPr bwMode="auto">
                            <a:xfrm>
                              <a:off x="6616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" name="Rectangle 46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20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2" name="Rectangle 470"/>
                          <wps:cNvSpPr>
                            <a:spLocks noChangeArrowheads="1"/>
                          </wps:cNvSpPr>
                          <wps:spPr bwMode="auto">
                            <a:xfrm>
                              <a:off x="6623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3" name="Rectangle 471"/>
                          <wps:cNvSpPr>
                            <a:spLocks noChangeArrowheads="1"/>
                          </wps:cNvSpPr>
                          <wps:spPr bwMode="auto">
                            <a:xfrm>
                              <a:off x="6627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4" name="Rectangle 472"/>
                          <wps:cNvSpPr>
                            <a:spLocks noChangeArrowheads="1"/>
                          </wps:cNvSpPr>
                          <wps:spPr bwMode="auto">
                            <a:xfrm>
                              <a:off x="6630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5" name="Rectangle 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33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6" name="Rectangle 474"/>
                          <wps:cNvSpPr>
                            <a:spLocks noChangeArrowheads="1"/>
                          </wps:cNvSpPr>
                          <wps:spPr bwMode="auto">
                            <a:xfrm>
                              <a:off x="6637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7" name="Rectangle 475"/>
                          <wps:cNvSpPr>
                            <a:spLocks noChangeArrowheads="1"/>
                          </wps:cNvSpPr>
                          <wps:spPr bwMode="auto">
                            <a:xfrm>
                              <a:off x="6638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" name="Rectangle 476"/>
                          <wps:cNvSpPr>
                            <a:spLocks noChangeArrowheads="1"/>
                          </wps:cNvSpPr>
                          <wps:spPr bwMode="auto">
                            <a:xfrm>
                              <a:off x="6642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" name="Rectangle 47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45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0" name="Rectangle 478"/>
                          <wps:cNvSpPr>
                            <a:spLocks noChangeArrowheads="1"/>
                          </wps:cNvSpPr>
                          <wps:spPr bwMode="auto">
                            <a:xfrm>
                              <a:off x="6649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1" name="Rectangle 47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52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2" name="Rectangle 480"/>
                          <wps:cNvSpPr>
                            <a:spLocks noChangeArrowheads="1"/>
                          </wps:cNvSpPr>
                          <wps:spPr bwMode="auto">
                            <a:xfrm>
                              <a:off x="6655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" name="Rectangle 481"/>
                          <wps:cNvSpPr>
                            <a:spLocks noChangeArrowheads="1"/>
                          </wps:cNvSpPr>
                          <wps:spPr bwMode="auto">
                            <a:xfrm>
                              <a:off x="6659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4" name="Rectangle 482"/>
                          <wps:cNvSpPr>
                            <a:spLocks noChangeArrowheads="1"/>
                          </wps:cNvSpPr>
                          <wps:spPr bwMode="auto">
                            <a:xfrm>
                              <a:off x="6660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5" name="Rectangle 48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6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6" name="Rectangle 484"/>
                          <wps:cNvSpPr>
                            <a:spLocks noChangeArrowheads="1"/>
                          </wps:cNvSpPr>
                          <wps:spPr bwMode="auto">
                            <a:xfrm>
                              <a:off x="6667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7" name="Rectangle 485"/>
                          <wps:cNvSpPr>
                            <a:spLocks noChangeArrowheads="1"/>
                          </wps:cNvSpPr>
                          <wps:spPr bwMode="auto">
                            <a:xfrm>
                              <a:off x="667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8" name="Rectangle 486"/>
                          <wps:cNvSpPr>
                            <a:spLocks noChangeArrowheads="1"/>
                          </wps:cNvSpPr>
                          <wps:spPr bwMode="auto">
                            <a:xfrm>
                              <a:off x="6674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9" name="Rectangle 4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7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0" name="Rectangle 488"/>
                          <wps:cNvSpPr>
                            <a:spLocks noChangeArrowheads="1"/>
                          </wps:cNvSpPr>
                          <wps:spPr bwMode="auto">
                            <a:xfrm>
                              <a:off x="6679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1" name="Rectangle 48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2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2" name="Rectangle 490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3" name="Rectangle 491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7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4" name="Rectangle 492"/>
                          <wps:cNvSpPr>
                            <a:spLocks noChangeArrowheads="1"/>
                          </wps:cNvSpPr>
                          <wps:spPr bwMode="auto">
                            <a:xfrm>
                              <a:off x="6691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5" name="Rectangle 49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92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6" name="Rectangle 494"/>
                          <wps:cNvSpPr>
                            <a:spLocks noChangeArrowheads="1"/>
                          </wps:cNvSpPr>
                          <wps:spPr bwMode="auto">
                            <a:xfrm>
                              <a:off x="669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7" name="Rectangle 495"/>
                          <wps:cNvSpPr>
                            <a:spLocks noChangeArrowheads="1"/>
                          </wps:cNvSpPr>
                          <wps:spPr bwMode="auto">
                            <a:xfrm>
                              <a:off x="6699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8" name="Rectangle 496"/>
                          <wps:cNvSpPr>
                            <a:spLocks noChangeArrowheads="1"/>
                          </wps:cNvSpPr>
                          <wps:spPr bwMode="auto">
                            <a:xfrm>
                              <a:off x="670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9" name="Rectangle 497"/>
                          <wps:cNvSpPr>
                            <a:spLocks noChangeArrowheads="1"/>
                          </wps:cNvSpPr>
                          <wps:spPr bwMode="auto">
                            <a:xfrm>
                              <a:off x="670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0" name="Rectangle 498"/>
                          <wps:cNvSpPr>
                            <a:spLocks noChangeArrowheads="1"/>
                          </wps:cNvSpPr>
                          <wps:spPr bwMode="auto">
                            <a:xfrm>
                              <a:off x="6709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1" name="Rectangle 499"/>
                          <wps:cNvSpPr>
                            <a:spLocks noChangeArrowheads="1"/>
                          </wps:cNvSpPr>
                          <wps:spPr bwMode="auto">
                            <a:xfrm>
                              <a:off x="671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2" name="Rectangle 500"/>
                          <wps:cNvSpPr>
                            <a:spLocks noChangeArrowheads="1"/>
                          </wps:cNvSpPr>
                          <wps:spPr bwMode="auto">
                            <a:xfrm>
                              <a:off x="6716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3" name="Rectangle 501"/>
                          <wps:cNvSpPr>
                            <a:spLocks noChangeArrowheads="1"/>
                          </wps:cNvSpPr>
                          <wps:spPr bwMode="auto">
                            <a:xfrm>
                              <a:off x="6718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4" name="Rectangle 502"/>
                          <wps:cNvSpPr>
                            <a:spLocks noChangeArrowheads="1"/>
                          </wps:cNvSpPr>
                          <wps:spPr bwMode="auto">
                            <a:xfrm>
                              <a:off x="6721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5" name="Rectangle 503"/>
                          <wps:cNvSpPr>
                            <a:spLocks noChangeArrowheads="1"/>
                          </wps:cNvSpPr>
                          <wps:spPr bwMode="auto">
                            <a:xfrm>
                              <a:off x="6725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6" name="Rectangle 504"/>
                          <wps:cNvSpPr>
                            <a:spLocks noChangeArrowheads="1"/>
                          </wps:cNvSpPr>
                          <wps:spPr bwMode="auto">
                            <a:xfrm>
                              <a:off x="6726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7" name="Rectangle 505"/>
                          <wps:cNvSpPr>
                            <a:spLocks noChangeArrowheads="1"/>
                          </wps:cNvSpPr>
                          <wps:spPr bwMode="auto">
                            <a:xfrm>
                              <a:off x="6730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8" name="Rectangle 506"/>
                          <wps:cNvSpPr>
                            <a:spLocks noChangeArrowheads="1"/>
                          </wps:cNvSpPr>
                          <wps:spPr bwMode="auto">
                            <a:xfrm>
                              <a:off x="673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9" name="Rectangle 507"/>
                          <wps:cNvSpPr>
                            <a:spLocks noChangeArrowheads="1"/>
                          </wps:cNvSpPr>
                          <wps:spPr bwMode="auto">
                            <a:xfrm>
                              <a:off x="6736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0" name="Rectangle 508"/>
                          <wps:cNvSpPr>
                            <a:spLocks noChangeArrowheads="1"/>
                          </wps:cNvSpPr>
                          <wps:spPr bwMode="auto">
                            <a:xfrm>
                              <a:off x="6740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1" name="Rectangle 509"/>
                          <wps:cNvSpPr>
                            <a:spLocks noChangeArrowheads="1"/>
                          </wps:cNvSpPr>
                          <wps:spPr bwMode="auto">
                            <a:xfrm>
                              <a:off x="674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2" name="Rectangle 510"/>
                          <wps:cNvSpPr>
                            <a:spLocks noChangeArrowheads="1"/>
                          </wps:cNvSpPr>
                          <wps:spPr bwMode="auto">
                            <a:xfrm>
                              <a:off x="6746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3" name="Rectangle 511"/>
                          <wps:cNvSpPr>
                            <a:spLocks noChangeArrowheads="1"/>
                          </wps:cNvSpPr>
                          <wps:spPr bwMode="auto">
                            <a:xfrm>
                              <a:off x="6748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4" name="Rectangle 512"/>
                          <wps:cNvSpPr>
                            <a:spLocks noChangeArrowheads="1"/>
                          </wps:cNvSpPr>
                          <wps:spPr bwMode="auto">
                            <a:xfrm>
                              <a:off x="6752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5" name="Rectangle 513"/>
                          <wps:cNvSpPr>
                            <a:spLocks noChangeArrowheads="1"/>
                          </wps:cNvSpPr>
                          <wps:spPr bwMode="auto">
                            <a:xfrm>
                              <a:off x="6755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6" name="Rectangle 514"/>
                          <wps:cNvSpPr>
                            <a:spLocks noChangeArrowheads="1"/>
                          </wps:cNvSpPr>
                          <wps:spPr bwMode="auto">
                            <a:xfrm>
                              <a:off x="6758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7" name="Rectangle 515"/>
                          <wps:cNvSpPr>
                            <a:spLocks noChangeArrowheads="1"/>
                          </wps:cNvSpPr>
                          <wps:spPr bwMode="auto">
                            <a:xfrm>
                              <a:off x="6762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8" name="Rectangle 516"/>
                          <wps:cNvSpPr>
                            <a:spLocks noChangeArrowheads="1"/>
                          </wps:cNvSpPr>
                          <wps:spPr bwMode="auto">
                            <a:xfrm>
                              <a:off x="6765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9" name="Rectangle 5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768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0" name="Rectangle 518"/>
                          <wps:cNvSpPr>
                            <a:spLocks noChangeArrowheads="1"/>
                          </wps:cNvSpPr>
                          <wps:spPr bwMode="auto">
                            <a:xfrm>
                              <a:off x="6770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1" name="Rectangle 519"/>
                          <wps:cNvSpPr>
                            <a:spLocks noChangeArrowheads="1"/>
                          </wps:cNvSpPr>
                          <wps:spPr bwMode="auto">
                            <a:xfrm>
                              <a:off x="677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2" name="Rectangle 520"/>
                          <wps:cNvSpPr>
                            <a:spLocks noChangeArrowheads="1"/>
                          </wps:cNvSpPr>
                          <wps:spPr bwMode="auto">
                            <a:xfrm>
                              <a:off x="6777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3" name="Rectangle 521"/>
                          <wps:cNvSpPr>
                            <a:spLocks noChangeArrowheads="1"/>
                          </wps:cNvSpPr>
                          <wps:spPr bwMode="auto">
                            <a:xfrm>
                              <a:off x="6780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4" name="Rectangle 522"/>
                          <wps:cNvSpPr>
                            <a:spLocks noChangeArrowheads="1"/>
                          </wps:cNvSpPr>
                          <wps:spPr bwMode="auto">
                            <a:xfrm>
                              <a:off x="678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5" name="Rectangle 523"/>
                          <wps:cNvSpPr>
                            <a:spLocks noChangeArrowheads="1"/>
                          </wps:cNvSpPr>
                          <wps:spPr bwMode="auto">
                            <a:xfrm>
                              <a:off x="6787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6" name="Rectangle 524"/>
                          <wps:cNvSpPr>
                            <a:spLocks noChangeArrowheads="1"/>
                          </wps:cNvSpPr>
                          <wps:spPr bwMode="auto">
                            <a:xfrm>
                              <a:off x="6790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7" name="Rectangle 525"/>
                          <wps:cNvSpPr>
                            <a:spLocks noChangeArrowheads="1"/>
                          </wps:cNvSpPr>
                          <wps:spPr bwMode="auto">
                            <a:xfrm>
                              <a:off x="6792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8" name="Rectangle 526"/>
                          <wps:cNvSpPr>
                            <a:spLocks noChangeArrowheads="1"/>
                          </wps:cNvSpPr>
                          <wps:spPr bwMode="auto">
                            <a:xfrm>
                              <a:off x="6795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9" name="Rectangle 527"/>
                          <wps:cNvSpPr>
                            <a:spLocks noChangeArrowheads="1"/>
                          </wps:cNvSpPr>
                          <wps:spPr bwMode="auto">
                            <a:xfrm>
                              <a:off x="6799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0" name="Rectangle 528"/>
                          <wps:cNvSpPr>
                            <a:spLocks noChangeArrowheads="1"/>
                          </wps:cNvSpPr>
                          <wps:spPr bwMode="auto">
                            <a:xfrm>
                              <a:off x="6802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1" name="Rectangle 529"/>
                          <wps:cNvSpPr>
                            <a:spLocks noChangeArrowheads="1"/>
                          </wps:cNvSpPr>
                          <wps:spPr bwMode="auto">
                            <a:xfrm>
                              <a:off x="680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2" name="Rectangle 530"/>
                          <wps:cNvSpPr>
                            <a:spLocks noChangeArrowheads="1"/>
                          </wps:cNvSpPr>
                          <wps:spPr bwMode="auto">
                            <a:xfrm>
                              <a:off x="6809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3" name="Rectangle 531"/>
                          <wps:cNvSpPr>
                            <a:spLocks noChangeArrowheads="1"/>
                          </wps:cNvSpPr>
                          <wps:spPr bwMode="auto">
                            <a:xfrm>
                              <a:off x="6812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4" name="Rectangle 532"/>
                          <wps:cNvSpPr>
                            <a:spLocks noChangeArrowheads="1"/>
                          </wps:cNvSpPr>
                          <wps:spPr bwMode="auto">
                            <a:xfrm>
                              <a:off x="681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5" name="Rectangle 533"/>
                          <wps:cNvSpPr>
                            <a:spLocks noChangeArrowheads="1"/>
                          </wps:cNvSpPr>
                          <wps:spPr bwMode="auto">
                            <a:xfrm>
                              <a:off x="6817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6" name="Rectangle 534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7" name="Rectangle 535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4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8" name="Rectangle 536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8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9" name="Rectangle 53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0" name="Rectangle 538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4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1" name="Rectangle 539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2" name="Rectangle 540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9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3" name="Rectangle 541"/>
                          <wps:cNvSpPr>
                            <a:spLocks noChangeArrowheads="1"/>
                          </wps:cNvSpPr>
                          <wps:spPr bwMode="auto">
                            <a:xfrm>
                              <a:off x="684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4" name="Rectangle 542"/>
                          <wps:cNvSpPr>
                            <a:spLocks noChangeArrowheads="1"/>
                          </wps:cNvSpPr>
                          <wps:spPr bwMode="auto">
                            <a:xfrm>
                              <a:off x="684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5" name="Rectangle 543"/>
                          <wps:cNvSpPr>
                            <a:spLocks noChangeArrowheads="1"/>
                          </wps:cNvSpPr>
                          <wps:spPr bwMode="auto">
                            <a:xfrm>
                              <a:off x="6849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6" name="Rectangle 544"/>
                          <wps:cNvSpPr>
                            <a:spLocks noChangeArrowheads="1"/>
                          </wps:cNvSpPr>
                          <wps:spPr bwMode="auto">
                            <a:xfrm>
                              <a:off x="685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7" name="Rectangle 545"/>
                          <wps:cNvSpPr>
                            <a:spLocks noChangeArrowheads="1"/>
                          </wps:cNvSpPr>
                          <wps:spPr bwMode="auto">
                            <a:xfrm>
                              <a:off x="6856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8" name="Rectangle 546"/>
                          <wps:cNvSpPr>
                            <a:spLocks noChangeArrowheads="1"/>
                          </wps:cNvSpPr>
                          <wps:spPr bwMode="auto">
                            <a:xfrm>
                              <a:off x="6858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9" name="Rectangle 54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61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0" name="Rectangle 548"/>
                          <wps:cNvSpPr>
                            <a:spLocks noChangeArrowheads="1"/>
                          </wps:cNvSpPr>
                          <wps:spPr bwMode="auto">
                            <a:xfrm>
                              <a:off x="6865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1" name="Rectangle 5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868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2" name="Rectangle 550"/>
                          <wps:cNvSpPr>
                            <a:spLocks noChangeArrowheads="1"/>
                          </wps:cNvSpPr>
                          <wps:spPr bwMode="auto">
                            <a:xfrm>
                              <a:off x="6871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3" name="Rectangle 551"/>
                          <wps:cNvSpPr>
                            <a:spLocks noChangeArrowheads="1"/>
                          </wps:cNvSpPr>
                          <wps:spPr bwMode="auto">
                            <a:xfrm>
                              <a:off x="6875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4" name="Rectangle 5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878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5" name="Rectangle 5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880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6" name="Rectangle 5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883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7" name="Rectangle 555"/>
                          <wps:cNvSpPr>
                            <a:spLocks noChangeArrowheads="1"/>
                          </wps:cNvSpPr>
                          <wps:spPr bwMode="auto">
                            <a:xfrm>
                              <a:off x="6887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8" name="Rectangle 556"/>
                          <wps:cNvSpPr>
                            <a:spLocks noChangeArrowheads="1"/>
                          </wps:cNvSpPr>
                          <wps:spPr bwMode="auto">
                            <a:xfrm>
                              <a:off x="6890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9" name="Rectangle 5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93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0" name="Rectangle 558"/>
                          <wps:cNvSpPr>
                            <a:spLocks noChangeArrowheads="1"/>
                          </wps:cNvSpPr>
                          <wps:spPr bwMode="auto">
                            <a:xfrm>
                              <a:off x="6897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1" name="Rectangle 559"/>
                          <wps:cNvSpPr>
                            <a:spLocks noChangeArrowheads="1"/>
                          </wps:cNvSpPr>
                          <wps:spPr bwMode="auto">
                            <a:xfrm>
                              <a:off x="6900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2" name="Rectangle 560"/>
                          <wps:cNvSpPr>
                            <a:spLocks noChangeArrowheads="1"/>
                          </wps:cNvSpPr>
                          <wps:spPr bwMode="auto">
                            <a:xfrm>
                              <a:off x="690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3" name="Rectangle 561"/>
                          <wps:cNvSpPr>
                            <a:spLocks noChangeArrowheads="1"/>
                          </wps:cNvSpPr>
                          <wps:spPr bwMode="auto">
                            <a:xfrm>
                              <a:off x="6907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4" name="Rectangle 562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0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5" name="Rectangle 563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4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6" name="Rectangle 564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5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7" name="Rectangle 565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9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8" name="Rectangle 566"/>
                          <wps:cNvSpPr>
                            <a:spLocks noChangeArrowheads="1"/>
                          </wps:cNvSpPr>
                          <wps:spPr bwMode="auto">
                            <a:xfrm>
                              <a:off x="6922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9" name="Rectangle 567"/>
                          <wps:cNvSpPr>
                            <a:spLocks noChangeArrowheads="1"/>
                          </wps:cNvSpPr>
                          <wps:spPr bwMode="auto">
                            <a:xfrm>
                              <a:off x="6925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0" name="Rectangle 568"/>
                          <wps:cNvSpPr>
                            <a:spLocks noChangeArrowheads="1"/>
                          </wps:cNvSpPr>
                          <wps:spPr bwMode="auto">
                            <a:xfrm>
                              <a:off x="6929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1" name="Rectangle 569"/>
                          <wps:cNvSpPr>
                            <a:spLocks noChangeArrowheads="1"/>
                          </wps:cNvSpPr>
                          <wps:spPr bwMode="auto">
                            <a:xfrm>
                              <a:off x="6932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2" name="Rectangle 570"/>
                          <wps:cNvSpPr>
                            <a:spLocks noChangeArrowheads="1"/>
                          </wps:cNvSpPr>
                          <wps:spPr bwMode="auto">
                            <a:xfrm>
                              <a:off x="6936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3" name="Rectangle 571"/>
                          <wps:cNvSpPr>
                            <a:spLocks noChangeArrowheads="1"/>
                          </wps:cNvSpPr>
                          <wps:spPr bwMode="auto">
                            <a:xfrm>
                              <a:off x="6937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4" name="Rectangle 572"/>
                          <wps:cNvSpPr>
                            <a:spLocks noChangeArrowheads="1"/>
                          </wps:cNvSpPr>
                          <wps:spPr bwMode="auto">
                            <a:xfrm>
                              <a:off x="694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5" name="Rectangle 573"/>
                          <wps:cNvSpPr>
                            <a:spLocks noChangeArrowheads="1"/>
                          </wps:cNvSpPr>
                          <wps:spPr bwMode="auto">
                            <a:xfrm>
                              <a:off x="694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6" name="Rectangle 574"/>
                          <wps:cNvSpPr>
                            <a:spLocks noChangeArrowheads="1"/>
                          </wps:cNvSpPr>
                          <wps:spPr bwMode="auto">
                            <a:xfrm>
                              <a:off x="6947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7" name="Rectangle 575"/>
                          <wps:cNvSpPr>
                            <a:spLocks noChangeArrowheads="1"/>
                          </wps:cNvSpPr>
                          <wps:spPr bwMode="auto">
                            <a:xfrm>
                              <a:off x="695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8" name="Rectangle 576"/>
                          <wps:cNvSpPr>
                            <a:spLocks noChangeArrowheads="1"/>
                          </wps:cNvSpPr>
                          <wps:spPr bwMode="auto">
                            <a:xfrm>
                              <a:off x="6954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9" name="Rectangle 577"/>
                          <wps:cNvSpPr>
                            <a:spLocks noChangeArrowheads="1"/>
                          </wps:cNvSpPr>
                          <wps:spPr bwMode="auto">
                            <a:xfrm>
                              <a:off x="6958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0" name="Rectangle 578"/>
                          <wps:cNvSpPr>
                            <a:spLocks noChangeArrowheads="1"/>
                          </wps:cNvSpPr>
                          <wps:spPr bwMode="auto">
                            <a:xfrm>
                              <a:off x="6959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1" name="Rectangle 579"/>
                          <wps:cNvSpPr>
                            <a:spLocks noChangeArrowheads="1"/>
                          </wps:cNvSpPr>
                          <wps:spPr bwMode="auto">
                            <a:xfrm>
                              <a:off x="696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2" name="Rectangle 580"/>
                          <wps:cNvSpPr>
                            <a:spLocks noChangeArrowheads="1"/>
                          </wps:cNvSpPr>
                          <wps:spPr bwMode="auto">
                            <a:xfrm>
                              <a:off x="696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3" name="Rectangle 581"/>
                          <wps:cNvSpPr>
                            <a:spLocks noChangeArrowheads="1"/>
                          </wps:cNvSpPr>
                          <wps:spPr bwMode="auto">
                            <a:xfrm>
                              <a:off x="6969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4" name="Rectangle 582"/>
                          <wps:cNvSpPr>
                            <a:spLocks noChangeArrowheads="1"/>
                          </wps:cNvSpPr>
                          <wps:spPr bwMode="auto">
                            <a:xfrm>
                              <a:off x="697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5" name="Rectangle 583"/>
                          <wps:cNvSpPr>
                            <a:spLocks noChangeArrowheads="1"/>
                          </wps:cNvSpPr>
                          <wps:spPr bwMode="auto">
                            <a:xfrm>
                              <a:off x="697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6" name="Rectangle 584"/>
                          <wps:cNvSpPr>
                            <a:spLocks noChangeArrowheads="1"/>
                          </wps:cNvSpPr>
                          <wps:spPr bwMode="auto">
                            <a:xfrm>
                              <a:off x="6979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7" name="Rectangle 585"/>
                          <wps:cNvSpPr>
                            <a:spLocks noChangeArrowheads="1"/>
                          </wps:cNvSpPr>
                          <wps:spPr bwMode="auto">
                            <a:xfrm>
                              <a:off x="6981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8" name="Rectangle 586"/>
                          <wps:cNvSpPr>
                            <a:spLocks noChangeArrowheads="1"/>
                          </wps:cNvSpPr>
                          <wps:spPr bwMode="auto">
                            <a:xfrm>
                              <a:off x="6985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9" name="Rectangle 5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988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0" name="Rectangle 588"/>
                          <wps:cNvSpPr>
                            <a:spLocks noChangeArrowheads="1"/>
                          </wps:cNvSpPr>
                          <wps:spPr bwMode="auto">
                            <a:xfrm>
                              <a:off x="6991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1" name="Rectangle 589"/>
                          <wps:cNvSpPr>
                            <a:spLocks noChangeArrowheads="1"/>
                          </wps:cNvSpPr>
                          <wps:spPr bwMode="auto">
                            <a:xfrm>
                              <a:off x="6995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2" name="Rectangle 590"/>
                          <wps:cNvSpPr>
                            <a:spLocks noChangeArrowheads="1"/>
                          </wps:cNvSpPr>
                          <wps:spPr bwMode="auto">
                            <a:xfrm>
                              <a:off x="6998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3" name="Rectangle 591"/>
                          <wps:cNvSpPr>
                            <a:spLocks noChangeArrowheads="1"/>
                          </wps:cNvSpPr>
                          <wps:spPr bwMode="auto">
                            <a:xfrm>
                              <a:off x="7001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4" name="Rectangle 592"/>
                          <wps:cNvSpPr>
                            <a:spLocks noChangeArrowheads="1"/>
                          </wps:cNvSpPr>
                          <wps:spPr bwMode="auto">
                            <a:xfrm>
                              <a:off x="700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5" name="Rectangle 593"/>
                          <wps:cNvSpPr>
                            <a:spLocks noChangeArrowheads="1"/>
                          </wps:cNvSpPr>
                          <wps:spPr bwMode="auto">
                            <a:xfrm>
                              <a:off x="7006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6" name="Rectangle 594"/>
                          <wps:cNvSpPr>
                            <a:spLocks noChangeArrowheads="1"/>
                          </wps:cNvSpPr>
                          <wps:spPr bwMode="auto">
                            <a:xfrm>
                              <a:off x="7010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7" name="Rectangle 595"/>
                          <wps:cNvSpPr>
                            <a:spLocks noChangeArrowheads="1"/>
                          </wps:cNvSpPr>
                          <wps:spPr bwMode="auto">
                            <a:xfrm>
                              <a:off x="7013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8" name="Rectangle 596"/>
                          <wps:cNvSpPr>
                            <a:spLocks noChangeArrowheads="1"/>
                          </wps:cNvSpPr>
                          <wps:spPr bwMode="auto">
                            <a:xfrm>
                              <a:off x="7017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9" name="Rectangle 597"/>
                          <wps:cNvSpPr>
                            <a:spLocks noChangeArrowheads="1"/>
                          </wps:cNvSpPr>
                          <wps:spPr bwMode="auto">
                            <a:xfrm>
                              <a:off x="7020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0" name="Rectangle 598"/>
                          <wps:cNvSpPr>
                            <a:spLocks noChangeArrowheads="1"/>
                          </wps:cNvSpPr>
                          <wps:spPr bwMode="auto">
                            <a:xfrm>
                              <a:off x="7023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1" name="Rectangle 599"/>
                          <wps:cNvSpPr>
                            <a:spLocks noChangeArrowheads="1"/>
                          </wps:cNvSpPr>
                          <wps:spPr bwMode="auto">
                            <a:xfrm>
                              <a:off x="7025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2" name="Rectangle 600"/>
                          <wps:cNvSpPr>
                            <a:spLocks noChangeArrowheads="1"/>
                          </wps:cNvSpPr>
                          <wps:spPr bwMode="auto">
                            <a:xfrm>
                              <a:off x="7028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3" name="Rectangle 601"/>
                          <wps:cNvSpPr>
                            <a:spLocks noChangeArrowheads="1"/>
                          </wps:cNvSpPr>
                          <wps:spPr bwMode="auto">
                            <a:xfrm>
                              <a:off x="7032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4" name="Rectangle 602"/>
                          <wps:cNvSpPr>
                            <a:spLocks noChangeArrowheads="1"/>
                          </wps:cNvSpPr>
                          <wps:spPr bwMode="auto">
                            <a:xfrm>
                              <a:off x="7035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5" name="Rectangle 603"/>
                          <wps:cNvSpPr>
                            <a:spLocks noChangeArrowheads="1"/>
                          </wps:cNvSpPr>
                          <wps:spPr bwMode="auto">
                            <a:xfrm>
                              <a:off x="7039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6" name="Rectangle 604"/>
                          <wps:cNvSpPr>
                            <a:spLocks noChangeArrowheads="1"/>
                          </wps:cNvSpPr>
                          <wps:spPr bwMode="auto">
                            <a:xfrm>
                              <a:off x="7042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7" name="Rectangle 605"/>
                          <wps:cNvSpPr>
                            <a:spLocks noChangeArrowheads="1"/>
                          </wps:cNvSpPr>
                          <wps:spPr bwMode="auto">
                            <a:xfrm>
                              <a:off x="7045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8" name="Rectangle 606"/>
                          <wps:cNvSpPr>
                            <a:spLocks noChangeArrowheads="1"/>
                          </wps:cNvSpPr>
                          <wps:spPr bwMode="auto">
                            <a:xfrm>
                              <a:off x="7047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29" name="Group 808"/>
                        <wpg:cNvGrpSpPr>
                          <a:grpSpLocks/>
                        </wpg:cNvGrpSpPr>
                        <wpg:grpSpPr bwMode="auto">
                          <a:xfrm>
                            <a:off x="4149725" y="492125"/>
                            <a:ext cx="446405" cy="194310"/>
                            <a:chOff x="6535" y="775"/>
                            <a:chExt cx="703" cy="306"/>
                          </a:xfrm>
                        </wpg:grpSpPr>
                        <wps:wsp>
                          <wps:cNvPr id="730" name="Rectangle 608"/>
                          <wps:cNvSpPr>
                            <a:spLocks noChangeArrowheads="1"/>
                          </wps:cNvSpPr>
                          <wps:spPr bwMode="auto">
                            <a:xfrm>
                              <a:off x="7050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1" name="Rectangle 609"/>
                          <wps:cNvSpPr>
                            <a:spLocks noChangeArrowheads="1"/>
                          </wps:cNvSpPr>
                          <wps:spPr bwMode="auto">
                            <a:xfrm>
                              <a:off x="705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2" name="Rectangle 610"/>
                          <wps:cNvSpPr>
                            <a:spLocks noChangeArrowheads="1"/>
                          </wps:cNvSpPr>
                          <wps:spPr bwMode="auto">
                            <a:xfrm>
                              <a:off x="7057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3" name="Rectangle 611"/>
                          <wps:cNvSpPr>
                            <a:spLocks noChangeArrowheads="1"/>
                          </wps:cNvSpPr>
                          <wps:spPr bwMode="auto">
                            <a:xfrm>
                              <a:off x="706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4" name="Rectangle 612"/>
                          <wps:cNvSpPr>
                            <a:spLocks noChangeArrowheads="1"/>
                          </wps:cNvSpPr>
                          <wps:spPr bwMode="auto">
                            <a:xfrm>
                              <a:off x="706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5" name="Rectangle 613"/>
                          <wps:cNvSpPr>
                            <a:spLocks noChangeArrowheads="1"/>
                          </wps:cNvSpPr>
                          <wps:spPr bwMode="auto">
                            <a:xfrm>
                              <a:off x="7067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6" name="Rectangle 614"/>
                          <wps:cNvSpPr>
                            <a:spLocks noChangeArrowheads="1"/>
                          </wps:cNvSpPr>
                          <wps:spPr bwMode="auto">
                            <a:xfrm>
                              <a:off x="707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7" name="Rectangle 615"/>
                          <wps:cNvSpPr>
                            <a:spLocks noChangeArrowheads="1"/>
                          </wps:cNvSpPr>
                          <wps:spPr bwMode="auto">
                            <a:xfrm>
                              <a:off x="707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8" name="Rectangle 616"/>
                          <wps:cNvSpPr>
                            <a:spLocks noChangeArrowheads="1"/>
                          </wps:cNvSpPr>
                          <wps:spPr bwMode="auto">
                            <a:xfrm>
                              <a:off x="7077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9" name="Rectangle 617"/>
                          <wps:cNvSpPr>
                            <a:spLocks noChangeArrowheads="1"/>
                          </wps:cNvSpPr>
                          <wps:spPr bwMode="auto">
                            <a:xfrm>
                              <a:off x="708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0" name="Rectangle 618"/>
                          <wps:cNvSpPr>
                            <a:spLocks noChangeArrowheads="1"/>
                          </wps:cNvSpPr>
                          <wps:spPr bwMode="auto">
                            <a:xfrm>
                              <a:off x="7084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1" name="Rectangle 619"/>
                          <wps:cNvSpPr>
                            <a:spLocks noChangeArrowheads="1"/>
                          </wps:cNvSpPr>
                          <wps:spPr bwMode="auto">
                            <a:xfrm>
                              <a:off x="7088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2" name="Rectangle 620"/>
                          <wps:cNvSpPr>
                            <a:spLocks noChangeArrowheads="1"/>
                          </wps:cNvSpPr>
                          <wps:spPr bwMode="auto">
                            <a:xfrm>
                              <a:off x="709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3" name="Rectangle 621"/>
                          <wps:cNvSpPr>
                            <a:spLocks noChangeArrowheads="1"/>
                          </wps:cNvSpPr>
                          <wps:spPr bwMode="auto">
                            <a:xfrm>
                              <a:off x="7094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4" name="Rectangle 622"/>
                          <wps:cNvSpPr>
                            <a:spLocks noChangeArrowheads="1"/>
                          </wps:cNvSpPr>
                          <wps:spPr bwMode="auto">
                            <a:xfrm>
                              <a:off x="709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5" name="Rectangle 623"/>
                          <wps:cNvSpPr>
                            <a:spLocks noChangeArrowheads="1"/>
                          </wps:cNvSpPr>
                          <wps:spPr bwMode="auto">
                            <a:xfrm>
                              <a:off x="7099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6" name="Rectangle 624"/>
                          <wps:cNvSpPr>
                            <a:spLocks noChangeArrowheads="1"/>
                          </wps:cNvSpPr>
                          <wps:spPr bwMode="auto">
                            <a:xfrm>
                              <a:off x="7103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7" name="Rectangle 625"/>
                          <wps:cNvSpPr>
                            <a:spLocks noChangeArrowheads="1"/>
                          </wps:cNvSpPr>
                          <wps:spPr bwMode="auto">
                            <a:xfrm>
                              <a:off x="7104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8" name="Rectangle 626"/>
                          <wps:cNvSpPr>
                            <a:spLocks noChangeArrowheads="1"/>
                          </wps:cNvSpPr>
                          <wps:spPr bwMode="auto">
                            <a:xfrm>
                              <a:off x="7108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9" name="Rectangle 627"/>
                          <wps:cNvSpPr>
                            <a:spLocks noChangeArrowheads="1"/>
                          </wps:cNvSpPr>
                          <wps:spPr bwMode="auto">
                            <a:xfrm>
                              <a:off x="7111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0" name="Rectangle 628"/>
                          <wps:cNvSpPr>
                            <a:spLocks noChangeArrowheads="1"/>
                          </wps:cNvSpPr>
                          <wps:spPr bwMode="auto">
                            <a:xfrm>
                              <a:off x="711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1" name="Rectangle 629"/>
                          <wps:cNvSpPr>
                            <a:spLocks noChangeArrowheads="1"/>
                          </wps:cNvSpPr>
                          <wps:spPr bwMode="auto">
                            <a:xfrm>
                              <a:off x="7116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2" name="Rectangle 630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0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" name="Rectangle 631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4" name="Rectangle 632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6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5" name="Rectangle 633"/>
                          <wps:cNvSpPr>
                            <a:spLocks noChangeArrowheads="1"/>
                          </wps:cNvSpPr>
                          <wps:spPr bwMode="auto">
                            <a:xfrm>
                              <a:off x="7130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6" name="Rectangle 634"/>
                          <wps:cNvSpPr>
                            <a:spLocks noChangeArrowheads="1"/>
                          </wps:cNvSpPr>
                          <wps:spPr bwMode="auto">
                            <a:xfrm>
                              <a:off x="7133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7" name="Rectangle 635"/>
                          <wps:cNvSpPr>
                            <a:spLocks noChangeArrowheads="1"/>
                          </wps:cNvSpPr>
                          <wps:spPr bwMode="auto">
                            <a:xfrm>
                              <a:off x="7135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8" name="Rectangle 636"/>
                          <wps:cNvSpPr>
                            <a:spLocks noChangeArrowheads="1"/>
                          </wps:cNvSpPr>
                          <wps:spPr bwMode="auto">
                            <a:xfrm>
                              <a:off x="7138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9" name="Rectangle 637"/>
                          <wps:cNvSpPr>
                            <a:spLocks noChangeArrowheads="1"/>
                          </wps:cNvSpPr>
                          <wps:spPr bwMode="auto">
                            <a:xfrm>
                              <a:off x="7142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0" name="Rectangle 638"/>
                          <wps:cNvSpPr>
                            <a:spLocks noChangeArrowheads="1"/>
                          </wps:cNvSpPr>
                          <wps:spPr bwMode="auto">
                            <a:xfrm>
                              <a:off x="7145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1" name="Rectangle 639"/>
                          <wps:cNvSpPr>
                            <a:spLocks noChangeArrowheads="1"/>
                          </wps:cNvSpPr>
                          <wps:spPr bwMode="auto">
                            <a:xfrm>
                              <a:off x="7148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2" name="Rectangle 640"/>
                          <wps:cNvSpPr>
                            <a:spLocks noChangeArrowheads="1"/>
                          </wps:cNvSpPr>
                          <wps:spPr bwMode="auto">
                            <a:xfrm>
                              <a:off x="7152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3" name="Rectangle 641"/>
                          <wps:cNvSpPr>
                            <a:spLocks noChangeArrowheads="1"/>
                          </wps:cNvSpPr>
                          <wps:spPr bwMode="auto">
                            <a:xfrm>
                              <a:off x="7155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4" name="Rectangle 642"/>
                          <wps:cNvSpPr>
                            <a:spLocks noChangeArrowheads="1"/>
                          </wps:cNvSpPr>
                          <wps:spPr bwMode="auto">
                            <a:xfrm>
                              <a:off x="7158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5" name="Rectangle 643"/>
                          <wps:cNvSpPr>
                            <a:spLocks noChangeArrowheads="1"/>
                          </wps:cNvSpPr>
                          <wps:spPr bwMode="auto">
                            <a:xfrm>
                              <a:off x="7162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6" name="Rectangle 6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16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7" name="Rectangle 645"/>
                          <wps:cNvSpPr>
                            <a:spLocks noChangeArrowheads="1"/>
                          </wps:cNvSpPr>
                          <wps:spPr bwMode="auto">
                            <a:xfrm>
                              <a:off x="7167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8" name="Rectangle 646"/>
                          <wps:cNvSpPr>
                            <a:spLocks noChangeArrowheads="1"/>
                          </wps:cNvSpPr>
                          <wps:spPr bwMode="auto">
                            <a:xfrm>
                              <a:off x="7170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9" name="Rectangle 6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17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0" name="Rectangle 6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177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1" name="Rectangle 649"/>
                          <wps:cNvSpPr>
                            <a:spLocks noChangeArrowheads="1"/>
                          </wps:cNvSpPr>
                          <wps:spPr bwMode="auto">
                            <a:xfrm>
                              <a:off x="7180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2" name="Rectangle 650"/>
                          <wps:cNvSpPr>
                            <a:spLocks noChangeArrowheads="1"/>
                          </wps:cNvSpPr>
                          <wps:spPr bwMode="auto">
                            <a:xfrm>
                              <a:off x="7184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3" name="Rectangle 651"/>
                          <wps:cNvSpPr>
                            <a:spLocks noChangeArrowheads="1"/>
                          </wps:cNvSpPr>
                          <wps:spPr bwMode="auto">
                            <a:xfrm>
                              <a:off x="7185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4" name="Rectangle 652"/>
                          <wps:cNvSpPr>
                            <a:spLocks noChangeArrowheads="1"/>
                          </wps:cNvSpPr>
                          <wps:spPr bwMode="auto">
                            <a:xfrm>
                              <a:off x="7189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5" name="Rectangle 653"/>
                          <wps:cNvSpPr>
                            <a:spLocks noChangeArrowheads="1"/>
                          </wps:cNvSpPr>
                          <wps:spPr bwMode="auto">
                            <a:xfrm>
                              <a:off x="7192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6" name="Rectangle 654"/>
                          <wps:cNvSpPr>
                            <a:spLocks noChangeArrowheads="1"/>
                          </wps:cNvSpPr>
                          <wps:spPr bwMode="auto">
                            <a:xfrm>
                              <a:off x="719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7" name="Rectangle 655"/>
                          <wps:cNvSpPr>
                            <a:spLocks noChangeArrowheads="1"/>
                          </wps:cNvSpPr>
                          <wps:spPr bwMode="auto">
                            <a:xfrm>
                              <a:off x="7199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8" name="Rectangle 656"/>
                          <wps:cNvSpPr>
                            <a:spLocks noChangeArrowheads="1"/>
                          </wps:cNvSpPr>
                          <wps:spPr bwMode="auto">
                            <a:xfrm>
                              <a:off x="7202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9" name="Rectangle 657"/>
                          <wps:cNvSpPr>
                            <a:spLocks noChangeArrowheads="1"/>
                          </wps:cNvSpPr>
                          <wps:spPr bwMode="auto">
                            <a:xfrm>
                              <a:off x="7206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0" name="Rectangle 658"/>
                          <wps:cNvSpPr>
                            <a:spLocks noChangeArrowheads="1"/>
                          </wps:cNvSpPr>
                          <wps:spPr bwMode="auto">
                            <a:xfrm>
                              <a:off x="7207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1" name="Rectangle 659"/>
                          <wps:cNvSpPr>
                            <a:spLocks noChangeArrowheads="1"/>
                          </wps:cNvSpPr>
                          <wps:spPr bwMode="auto">
                            <a:xfrm>
                              <a:off x="721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2" name="Rectangle 660"/>
                          <wps:cNvSpPr>
                            <a:spLocks noChangeArrowheads="1"/>
                          </wps:cNvSpPr>
                          <wps:spPr bwMode="auto">
                            <a:xfrm>
                              <a:off x="7214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3" name="Rectangle 661"/>
                          <wps:cNvSpPr>
                            <a:spLocks noChangeArrowheads="1"/>
                          </wps:cNvSpPr>
                          <wps:spPr bwMode="auto">
                            <a:xfrm>
                              <a:off x="7218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4" name="Rectangle 662"/>
                          <wps:cNvSpPr>
                            <a:spLocks noChangeArrowheads="1"/>
                          </wps:cNvSpPr>
                          <wps:spPr bwMode="auto">
                            <a:xfrm>
                              <a:off x="722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5" name="Rectangle 663"/>
                          <wps:cNvSpPr>
                            <a:spLocks noChangeArrowheads="1"/>
                          </wps:cNvSpPr>
                          <wps:spPr bwMode="auto">
                            <a:xfrm>
                              <a:off x="7224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6" name="Rectangle 664"/>
                          <wps:cNvSpPr>
                            <a:spLocks noChangeArrowheads="1"/>
                          </wps:cNvSpPr>
                          <wps:spPr bwMode="auto">
                            <a:xfrm>
                              <a:off x="7228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7" name="Rectangle 665"/>
                          <wps:cNvSpPr>
                            <a:spLocks noChangeArrowheads="1"/>
                          </wps:cNvSpPr>
                          <wps:spPr bwMode="auto">
                            <a:xfrm>
                              <a:off x="7229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8" name="Rectangle 666"/>
                          <wps:cNvSpPr>
                            <a:spLocks noChangeArrowheads="1"/>
                          </wps:cNvSpPr>
                          <wps:spPr bwMode="auto">
                            <a:xfrm>
                              <a:off x="723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9" name="Rectangle 667"/>
                          <wps:cNvSpPr>
                            <a:spLocks noChangeArrowheads="1"/>
                          </wps:cNvSpPr>
                          <wps:spPr bwMode="auto">
                            <a:xfrm>
                              <a:off x="7236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0" name="Freeform 668"/>
                          <wps:cNvSpPr>
                            <a:spLocks/>
                          </wps:cNvSpPr>
                          <wps:spPr bwMode="auto">
                            <a:xfrm>
                              <a:off x="6539" y="778"/>
                              <a:ext cx="699" cy="303"/>
                            </a:xfrm>
                            <a:custGeom>
                              <a:avLst/>
                              <a:gdLst>
                                <a:gd name="T0" fmla="*/ 0 w 699"/>
                                <a:gd name="T1" fmla="*/ 151 h 303"/>
                                <a:gd name="T2" fmla="*/ 501 w 699"/>
                                <a:gd name="T3" fmla="*/ 0 h 303"/>
                                <a:gd name="T4" fmla="*/ 386 w 699"/>
                                <a:gd name="T5" fmla="*/ 212 h 303"/>
                                <a:gd name="T6" fmla="*/ 699 w 699"/>
                                <a:gd name="T7" fmla="*/ 151 h 303"/>
                                <a:gd name="T8" fmla="*/ 197 w 699"/>
                                <a:gd name="T9" fmla="*/ 303 h 303"/>
                                <a:gd name="T10" fmla="*/ 310 w 699"/>
                                <a:gd name="T11" fmla="*/ 91 h 303"/>
                                <a:gd name="T12" fmla="*/ 0 w 699"/>
                                <a:gd name="T13" fmla="*/ 151 h 303"/>
                                <a:gd name="T14" fmla="*/ 0 w 699"/>
                                <a:gd name="T15" fmla="*/ 151 h 3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699" h="303">
                                  <a:moveTo>
                                    <a:pt x="0" y="151"/>
                                  </a:moveTo>
                                  <a:lnTo>
                                    <a:pt x="501" y="0"/>
                                  </a:lnTo>
                                  <a:lnTo>
                                    <a:pt x="386" y="212"/>
                                  </a:lnTo>
                                  <a:lnTo>
                                    <a:pt x="699" y="151"/>
                                  </a:lnTo>
                                  <a:lnTo>
                                    <a:pt x="197" y="303"/>
                                  </a:lnTo>
                                  <a:lnTo>
                                    <a:pt x="310" y="91"/>
                                  </a:lnTo>
                                  <a:lnTo>
                                    <a:pt x="0" y="151"/>
                                  </a:lnTo>
                                  <a:lnTo>
                                    <a:pt x="0" y="1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1" name="Freeform 669"/>
                          <wps:cNvSpPr>
                            <a:spLocks/>
                          </wps:cNvSpPr>
                          <wps:spPr bwMode="auto">
                            <a:xfrm>
                              <a:off x="6539" y="778"/>
                              <a:ext cx="699" cy="303"/>
                            </a:xfrm>
                            <a:custGeom>
                              <a:avLst/>
                              <a:gdLst>
                                <a:gd name="T0" fmla="*/ 0 w 699"/>
                                <a:gd name="T1" fmla="*/ 151 h 303"/>
                                <a:gd name="T2" fmla="*/ 501 w 699"/>
                                <a:gd name="T3" fmla="*/ 0 h 303"/>
                                <a:gd name="T4" fmla="*/ 386 w 699"/>
                                <a:gd name="T5" fmla="*/ 212 h 303"/>
                                <a:gd name="T6" fmla="*/ 699 w 699"/>
                                <a:gd name="T7" fmla="*/ 151 h 303"/>
                                <a:gd name="T8" fmla="*/ 197 w 699"/>
                                <a:gd name="T9" fmla="*/ 303 h 303"/>
                                <a:gd name="T10" fmla="*/ 310 w 699"/>
                                <a:gd name="T11" fmla="*/ 91 h 303"/>
                                <a:gd name="T12" fmla="*/ 0 w 699"/>
                                <a:gd name="T13" fmla="*/ 151 h 303"/>
                                <a:gd name="T14" fmla="*/ 0 w 699"/>
                                <a:gd name="T15" fmla="*/ 151 h 3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699" h="303">
                                  <a:moveTo>
                                    <a:pt x="0" y="151"/>
                                  </a:moveTo>
                                  <a:lnTo>
                                    <a:pt x="501" y="0"/>
                                  </a:lnTo>
                                  <a:lnTo>
                                    <a:pt x="386" y="212"/>
                                  </a:lnTo>
                                  <a:lnTo>
                                    <a:pt x="699" y="151"/>
                                  </a:lnTo>
                                  <a:lnTo>
                                    <a:pt x="197" y="303"/>
                                  </a:lnTo>
                                  <a:lnTo>
                                    <a:pt x="310" y="91"/>
                                  </a:lnTo>
                                  <a:lnTo>
                                    <a:pt x="0" y="151"/>
                                  </a:lnTo>
                                  <a:lnTo>
                                    <a:pt x="0" y="1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2" name="Rectangle 670"/>
                          <wps:cNvSpPr>
                            <a:spLocks noChangeArrowheads="1"/>
                          </wps:cNvSpPr>
                          <wps:spPr bwMode="auto">
                            <a:xfrm>
                              <a:off x="6535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3" name="Rectangle 671"/>
                          <wps:cNvSpPr>
                            <a:spLocks noChangeArrowheads="1"/>
                          </wps:cNvSpPr>
                          <wps:spPr bwMode="auto">
                            <a:xfrm>
                              <a:off x="6539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4" name="Rectangle 672"/>
                          <wps:cNvSpPr>
                            <a:spLocks noChangeArrowheads="1"/>
                          </wps:cNvSpPr>
                          <wps:spPr bwMode="auto">
                            <a:xfrm>
                              <a:off x="6542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5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654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6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6549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7" name="Rectangle 67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5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8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655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9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6557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0" name="Rectangle 678"/>
                          <wps:cNvSpPr>
                            <a:spLocks noChangeArrowheads="1"/>
                          </wps:cNvSpPr>
                          <wps:spPr bwMode="auto">
                            <a:xfrm>
                              <a:off x="656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1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6564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2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6568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3" name="Rectangle 681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1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4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5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E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6" name="Rectangle 684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9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7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8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8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658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9" name="Rectangle 6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589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0" name="Rectangle 688"/>
                          <wps:cNvSpPr>
                            <a:spLocks noChangeArrowheads="1"/>
                          </wps:cNvSpPr>
                          <wps:spPr bwMode="auto">
                            <a:xfrm>
                              <a:off x="6593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1" name="Rectangle 689"/>
                          <wps:cNvSpPr>
                            <a:spLocks noChangeArrowheads="1"/>
                          </wps:cNvSpPr>
                          <wps:spPr bwMode="auto">
                            <a:xfrm>
                              <a:off x="6595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2" name="Rectangle 690"/>
                          <wps:cNvSpPr>
                            <a:spLocks noChangeArrowheads="1"/>
                          </wps:cNvSpPr>
                          <wps:spPr bwMode="auto">
                            <a:xfrm>
                              <a:off x="6598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3" name="Rectangle 691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1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4" name="Rectangle 692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5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5" name="Rectangle 69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8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6" name="Rectangle 694"/>
                          <wps:cNvSpPr>
                            <a:spLocks noChangeArrowheads="1"/>
                          </wps:cNvSpPr>
                          <wps:spPr bwMode="auto">
                            <a:xfrm>
                              <a:off x="6611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7" name="Rectangle 695"/>
                          <wps:cNvSpPr>
                            <a:spLocks noChangeArrowheads="1"/>
                          </wps:cNvSpPr>
                          <wps:spPr bwMode="auto">
                            <a:xfrm>
                              <a:off x="6615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8" name="Rectangle 696"/>
                          <wps:cNvSpPr>
                            <a:spLocks noChangeArrowheads="1"/>
                          </wps:cNvSpPr>
                          <wps:spPr bwMode="auto">
                            <a:xfrm>
                              <a:off x="6616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9" name="Rectangle 69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20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C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0" name="Rectangle 698"/>
                          <wps:cNvSpPr>
                            <a:spLocks noChangeArrowheads="1"/>
                          </wps:cNvSpPr>
                          <wps:spPr bwMode="auto">
                            <a:xfrm>
                              <a:off x="6623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1" name="Rectangle 69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27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2" name="Rectangle 700"/>
                          <wps:cNvSpPr>
                            <a:spLocks noChangeArrowheads="1"/>
                          </wps:cNvSpPr>
                          <wps:spPr bwMode="auto">
                            <a:xfrm>
                              <a:off x="6630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3" name="Rectangle 701"/>
                          <wps:cNvSpPr>
                            <a:spLocks noChangeArrowheads="1"/>
                          </wps:cNvSpPr>
                          <wps:spPr bwMode="auto">
                            <a:xfrm>
                              <a:off x="6633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4" name="Rectangle 702"/>
                          <wps:cNvSpPr>
                            <a:spLocks noChangeArrowheads="1"/>
                          </wps:cNvSpPr>
                          <wps:spPr bwMode="auto">
                            <a:xfrm>
                              <a:off x="6637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5" name="Rectangle 70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38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6" name="Rectangle 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6642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B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7" name="Rectangle 705"/>
                          <wps:cNvSpPr>
                            <a:spLocks noChangeArrowheads="1"/>
                          </wps:cNvSpPr>
                          <wps:spPr bwMode="auto">
                            <a:xfrm>
                              <a:off x="6645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8" name="Rectangle 706"/>
                          <wps:cNvSpPr>
                            <a:spLocks noChangeArrowheads="1"/>
                          </wps:cNvSpPr>
                          <wps:spPr bwMode="auto">
                            <a:xfrm>
                              <a:off x="6649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9" name="Rectangle 70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52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0" name="Rectangle 708"/>
                          <wps:cNvSpPr>
                            <a:spLocks noChangeArrowheads="1"/>
                          </wps:cNvSpPr>
                          <wps:spPr bwMode="auto">
                            <a:xfrm>
                              <a:off x="6655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1" name="Rectangle 70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59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2" name="Rectangle 710"/>
                          <wps:cNvSpPr>
                            <a:spLocks noChangeArrowheads="1"/>
                          </wps:cNvSpPr>
                          <wps:spPr bwMode="auto">
                            <a:xfrm>
                              <a:off x="6660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3" name="Rectangle 711"/>
                          <wps:cNvSpPr>
                            <a:spLocks noChangeArrowheads="1"/>
                          </wps:cNvSpPr>
                          <wps:spPr bwMode="auto">
                            <a:xfrm>
                              <a:off x="666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A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4" name="Rectangle 712"/>
                          <wps:cNvSpPr>
                            <a:spLocks noChangeArrowheads="1"/>
                          </wps:cNvSpPr>
                          <wps:spPr bwMode="auto">
                            <a:xfrm>
                              <a:off x="6667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5" name="Rectangle 71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7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6" name="Rectangle 714"/>
                          <wps:cNvSpPr>
                            <a:spLocks noChangeArrowheads="1"/>
                          </wps:cNvSpPr>
                          <wps:spPr bwMode="auto">
                            <a:xfrm>
                              <a:off x="6674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7" name="Rectangle 715"/>
                          <wps:cNvSpPr>
                            <a:spLocks noChangeArrowheads="1"/>
                          </wps:cNvSpPr>
                          <wps:spPr bwMode="auto">
                            <a:xfrm>
                              <a:off x="667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8" name="Rectangle 716"/>
                          <wps:cNvSpPr>
                            <a:spLocks noChangeArrowheads="1"/>
                          </wps:cNvSpPr>
                          <wps:spPr bwMode="auto">
                            <a:xfrm>
                              <a:off x="6679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9" name="Rectangle 7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2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0" name="Rectangle 718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1" name="Rectangle 71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7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2" name="Rectangle 720"/>
                          <wps:cNvSpPr>
                            <a:spLocks noChangeArrowheads="1"/>
                          </wps:cNvSpPr>
                          <wps:spPr bwMode="auto">
                            <a:xfrm>
                              <a:off x="6691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3" name="Rectangle 721"/>
                          <wps:cNvSpPr>
                            <a:spLocks noChangeArrowheads="1"/>
                          </wps:cNvSpPr>
                          <wps:spPr bwMode="auto">
                            <a:xfrm>
                              <a:off x="6692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4" name="Rectangle 722"/>
                          <wps:cNvSpPr>
                            <a:spLocks noChangeArrowheads="1"/>
                          </wps:cNvSpPr>
                          <wps:spPr bwMode="auto">
                            <a:xfrm>
                              <a:off x="669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5" name="Rectangle 72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99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6" name="Rectangle 724"/>
                          <wps:cNvSpPr>
                            <a:spLocks noChangeArrowheads="1"/>
                          </wps:cNvSpPr>
                          <wps:spPr bwMode="auto">
                            <a:xfrm>
                              <a:off x="670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7" name="Rectangle 725"/>
                          <wps:cNvSpPr>
                            <a:spLocks noChangeArrowheads="1"/>
                          </wps:cNvSpPr>
                          <wps:spPr bwMode="auto">
                            <a:xfrm>
                              <a:off x="670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8" name="Rectangle 726"/>
                          <wps:cNvSpPr>
                            <a:spLocks noChangeArrowheads="1"/>
                          </wps:cNvSpPr>
                          <wps:spPr bwMode="auto">
                            <a:xfrm>
                              <a:off x="6709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9" name="Rectangle 727"/>
                          <wps:cNvSpPr>
                            <a:spLocks noChangeArrowheads="1"/>
                          </wps:cNvSpPr>
                          <wps:spPr bwMode="auto">
                            <a:xfrm>
                              <a:off x="671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0" name="Rectangle 728"/>
                          <wps:cNvSpPr>
                            <a:spLocks noChangeArrowheads="1"/>
                          </wps:cNvSpPr>
                          <wps:spPr bwMode="auto">
                            <a:xfrm>
                              <a:off x="6716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1" name="Rectangle 729"/>
                          <wps:cNvSpPr>
                            <a:spLocks noChangeArrowheads="1"/>
                          </wps:cNvSpPr>
                          <wps:spPr bwMode="auto">
                            <a:xfrm>
                              <a:off x="6718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2" name="Rectangle 730"/>
                          <wps:cNvSpPr>
                            <a:spLocks noChangeArrowheads="1"/>
                          </wps:cNvSpPr>
                          <wps:spPr bwMode="auto">
                            <a:xfrm>
                              <a:off x="6721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3" name="Rectangle 731"/>
                          <wps:cNvSpPr>
                            <a:spLocks noChangeArrowheads="1"/>
                          </wps:cNvSpPr>
                          <wps:spPr bwMode="auto">
                            <a:xfrm>
                              <a:off x="6725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4" name="Rectangle 732"/>
                          <wps:cNvSpPr>
                            <a:spLocks noChangeArrowheads="1"/>
                          </wps:cNvSpPr>
                          <wps:spPr bwMode="auto">
                            <a:xfrm>
                              <a:off x="6726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5" name="Rectangle 733"/>
                          <wps:cNvSpPr>
                            <a:spLocks noChangeArrowheads="1"/>
                          </wps:cNvSpPr>
                          <wps:spPr bwMode="auto">
                            <a:xfrm>
                              <a:off x="6730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6" name="Rectangle 734"/>
                          <wps:cNvSpPr>
                            <a:spLocks noChangeArrowheads="1"/>
                          </wps:cNvSpPr>
                          <wps:spPr bwMode="auto">
                            <a:xfrm>
                              <a:off x="673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7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7" name="Rectangle 735"/>
                          <wps:cNvSpPr>
                            <a:spLocks noChangeArrowheads="1"/>
                          </wps:cNvSpPr>
                          <wps:spPr bwMode="auto">
                            <a:xfrm>
                              <a:off x="6736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8" name="Rectangle 736"/>
                          <wps:cNvSpPr>
                            <a:spLocks noChangeArrowheads="1"/>
                          </wps:cNvSpPr>
                          <wps:spPr bwMode="auto">
                            <a:xfrm>
                              <a:off x="6740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9" name="Rectangle 737"/>
                          <wps:cNvSpPr>
                            <a:spLocks noChangeArrowheads="1"/>
                          </wps:cNvSpPr>
                          <wps:spPr bwMode="auto">
                            <a:xfrm>
                              <a:off x="674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0" name="Rectangle 738"/>
                          <wps:cNvSpPr>
                            <a:spLocks noChangeArrowheads="1"/>
                          </wps:cNvSpPr>
                          <wps:spPr bwMode="auto">
                            <a:xfrm>
                              <a:off x="6746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1" name="Rectangle 739"/>
                          <wps:cNvSpPr>
                            <a:spLocks noChangeArrowheads="1"/>
                          </wps:cNvSpPr>
                          <wps:spPr bwMode="auto">
                            <a:xfrm>
                              <a:off x="6748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2" name="Rectangle 740"/>
                          <wps:cNvSpPr>
                            <a:spLocks noChangeArrowheads="1"/>
                          </wps:cNvSpPr>
                          <wps:spPr bwMode="auto">
                            <a:xfrm>
                              <a:off x="6752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3" name="Rectangle 741"/>
                          <wps:cNvSpPr>
                            <a:spLocks noChangeArrowheads="1"/>
                          </wps:cNvSpPr>
                          <wps:spPr bwMode="auto">
                            <a:xfrm>
                              <a:off x="6755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6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4" name="Rectangle 742"/>
                          <wps:cNvSpPr>
                            <a:spLocks noChangeArrowheads="1"/>
                          </wps:cNvSpPr>
                          <wps:spPr bwMode="auto">
                            <a:xfrm>
                              <a:off x="6758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5" name="Rectangle 743"/>
                          <wps:cNvSpPr>
                            <a:spLocks noChangeArrowheads="1"/>
                          </wps:cNvSpPr>
                          <wps:spPr bwMode="auto">
                            <a:xfrm>
                              <a:off x="6762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6" name="Rectangle 744"/>
                          <wps:cNvSpPr>
                            <a:spLocks noChangeArrowheads="1"/>
                          </wps:cNvSpPr>
                          <wps:spPr bwMode="auto">
                            <a:xfrm>
                              <a:off x="6765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7" name="Rectangle 745"/>
                          <wps:cNvSpPr>
                            <a:spLocks noChangeArrowheads="1"/>
                          </wps:cNvSpPr>
                          <wps:spPr bwMode="auto">
                            <a:xfrm>
                              <a:off x="6768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8" name="Rectangle 746"/>
                          <wps:cNvSpPr>
                            <a:spLocks noChangeArrowheads="1"/>
                          </wps:cNvSpPr>
                          <wps:spPr bwMode="auto">
                            <a:xfrm>
                              <a:off x="6770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9" name="Rectangle 747"/>
                          <wps:cNvSpPr>
                            <a:spLocks noChangeArrowheads="1"/>
                          </wps:cNvSpPr>
                          <wps:spPr bwMode="auto">
                            <a:xfrm>
                              <a:off x="677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0" name="Rectangle 748"/>
                          <wps:cNvSpPr>
                            <a:spLocks noChangeArrowheads="1"/>
                          </wps:cNvSpPr>
                          <wps:spPr bwMode="auto">
                            <a:xfrm>
                              <a:off x="6777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1" name="Rectangle 7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780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2" name="Rectangle 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678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3" name="Rectangle 751"/>
                          <wps:cNvSpPr>
                            <a:spLocks noChangeArrowheads="1"/>
                          </wps:cNvSpPr>
                          <wps:spPr bwMode="auto">
                            <a:xfrm>
                              <a:off x="6787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4" name="Rectangle 7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790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5" name="Rectangle 7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792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6" name="Rectangle 7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795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7" name="Rectangle 755"/>
                          <wps:cNvSpPr>
                            <a:spLocks noChangeArrowheads="1"/>
                          </wps:cNvSpPr>
                          <wps:spPr bwMode="auto">
                            <a:xfrm>
                              <a:off x="6799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4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8" name="Rectangle 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6802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9" name="Rectangle 7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0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0" name="Rectangle 758"/>
                          <wps:cNvSpPr>
                            <a:spLocks noChangeArrowheads="1"/>
                          </wps:cNvSpPr>
                          <wps:spPr bwMode="auto">
                            <a:xfrm>
                              <a:off x="6809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1" name="Rectangle 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6812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2" name="Rectangle 760"/>
                          <wps:cNvSpPr>
                            <a:spLocks noChangeArrowheads="1"/>
                          </wps:cNvSpPr>
                          <wps:spPr bwMode="auto">
                            <a:xfrm>
                              <a:off x="681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3" name="Rectangle 761"/>
                          <wps:cNvSpPr>
                            <a:spLocks noChangeArrowheads="1"/>
                          </wps:cNvSpPr>
                          <wps:spPr bwMode="auto">
                            <a:xfrm>
                              <a:off x="6817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4" name="Rectangle 762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5" name="Rectangle 763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4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6" name="Rectangle 764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8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7" name="Rectangle 765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8" name="Rectangle 766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4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9" name="Rectangle 76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0" name="Rectangle 768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9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1" name="Rectangle 769"/>
                          <wps:cNvSpPr>
                            <a:spLocks noChangeArrowheads="1"/>
                          </wps:cNvSpPr>
                          <wps:spPr bwMode="auto">
                            <a:xfrm>
                              <a:off x="684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2" name="Rectangle 770"/>
                          <wps:cNvSpPr>
                            <a:spLocks noChangeArrowheads="1"/>
                          </wps:cNvSpPr>
                          <wps:spPr bwMode="auto">
                            <a:xfrm>
                              <a:off x="6846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3" name="Rectangle 771"/>
                          <wps:cNvSpPr>
                            <a:spLocks noChangeArrowheads="1"/>
                          </wps:cNvSpPr>
                          <wps:spPr bwMode="auto">
                            <a:xfrm>
                              <a:off x="6849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4" name="Rectangle 772"/>
                          <wps:cNvSpPr>
                            <a:spLocks noChangeArrowheads="1"/>
                          </wps:cNvSpPr>
                          <wps:spPr bwMode="auto">
                            <a:xfrm>
                              <a:off x="685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5" name="Rectangle 773"/>
                          <wps:cNvSpPr>
                            <a:spLocks noChangeArrowheads="1"/>
                          </wps:cNvSpPr>
                          <wps:spPr bwMode="auto">
                            <a:xfrm>
                              <a:off x="6856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6" name="Rectangle 774"/>
                          <wps:cNvSpPr>
                            <a:spLocks noChangeArrowheads="1"/>
                          </wps:cNvSpPr>
                          <wps:spPr bwMode="auto">
                            <a:xfrm>
                              <a:off x="6858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7" name="Rectangle 775"/>
                          <wps:cNvSpPr>
                            <a:spLocks noChangeArrowheads="1"/>
                          </wps:cNvSpPr>
                          <wps:spPr bwMode="auto">
                            <a:xfrm>
                              <a:off x="6861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8" name="Rectangle 776"/>
                          <wps:cNvSpPr>
                            <a:spLocks noChangeArrowheads="1"/>
                          </wps:cNvSpPr>
                          <wps:spPr bwMode="auto">
                            <a:xfrm>
                              <a:off x="6865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9" name="Rectangle 77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68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0" name="Rectangle 778"/>
                          <wps:cNvSpPr>
                            <a:spLocks noChangeArrowheads="1"/>
                          </wps:cNvSpPr>
                          <wps:spPr bwMode="auto">
                            <a:xfrm>
                              <a:off x="6871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1" name="Rectangle 779"/>
                          <wps:cNvSpPr>
                            <a:spLocks noChangeArrowheads="1"/>
                          </wps:cNvSpPr>
                          <wps:spPr bwMode="auto">
                            <a:xfrm>
                              <a:off x="6875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2" name="Rectangle 780"/>
                          <wps:cNvSpPr>
                            <a:spLocks noChangeArrowheads="1"/>
                          </wps:cNvSpPr>
                          <wps:spPr bwMode="auto">
                            <a:xfrm>
                              <a:off x="6878" y="775"/>
                              <a:ext cx="2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3" name="Rectangle 781"/>
                          <wps:cNvSpPr>
                            <a:spLocks noChangeArrowheads="1"/>
                          </wps:cNvSpPr>
                          <wps:spPr bwMode="auto">
                            <a:xfrm>
                              <a:off x="6880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4" name="Rectangle 782"/>
                          <wps:cNvSpPr>
                            <a:spLocks noChangeArrowheads="1"/>
                          </wps:cNvSpPr>
                          <wps:spPr bwMode="auto">
                            <a:xfrm>
                              <a:off x="6883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5" name="Rectangle 783"/>
                          <wps:cNvSpPr>
                            <a:spLocks noChangeArrowheads="1"/>
                          </wps:cNvSpPr>
                          <wps:spPr bwMode="auto">
                            <a:xfrm>
                              <a:off x="6887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6" name="Rectangle 784"/>
                          <wps:cNvSpPr>
                            <a:spLocks noChangeArrowheads="1"/>
                          </wps:cNvSpPr>
                          <wps:spPr bwMode="auto">
                            <a:xfrm>
                              <a:off x="6890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7" name="Rectangle 785"/>
                          <wps:cNvSpPr>
                            <a:spLocks noChangeArrowheads="1"/>
                          </wps:cNvSpPr>
                          <wps:spPr bwMode="auto">
                            <a:xfrm>
                              <a:off x="6893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8" name="Rectangle 786"/>
                          <wps:cNvSpPr>
                            <a:spLocks noChangeArrowheads="1"/>
                          </wps:cNvSpPr>
                          <wps:spPr bwMode="auto">
                            <a:xfrm>
                              <a:off x="6897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9" name="Rectangle 7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900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0" name="Rectangle 788"/>
                          <wps:cNvSpPr>
                            <a:spLocks noChangeArrowheads="1"/>
                          </wps:cNvSpPr>
                          <wps:spPr bwMode="auto">
                            <a:xfrm>
                              <a:off x="690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1" name="Rectangle 789"/>
                          <wps:cNvSpPr>
                            <a:spLocks noChangeArrowheads="1"/>
                          </wps:cNvSpPr>
                          <wps:spPr bwMode="auto">
                            <a:xfrm>
                              <a:off x="6907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0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2" name="Rectangle 790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0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3" name="Rectangle 791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4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4" name="Rectangle 792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5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5" name="Rectangle 793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9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6" name="Rectangle 794"/>
                          <wps:cNvSpPr>
                            <a:spLocks noChangeArrowheads="1"/>
                          </wps:cNvSpPr>
                          <wps:spPr bwMode="auto">
                            <a:xfrm>
                              <a:off x="6922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7" name="Rectangle 795"/>
                          <wps:cNvSpPr>
                            <a:spLocks noChangeArrowheads="1"/>
                          </wps:cNvSpPr>
                          <wps:spPr bwMode="auto">
                            <a:xfrm>
                              <a:off x="6925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8" name="Rectangle 796"/>
                          <wps:cNvSpPr>
                            <a:spLocks noChangeArrowheads="1"/>
                          </wps:cNvSpPr>
                          <wps:spPr bwMode="auto">
                            <a:xfrm>
                              <a:off x="6929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1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9" name="Rectangle 797"/>
                          <wps:cNvSpPr>
                            <a:spLocks noChangeArrowheads="1"/>
                          </wps:cNvSpPr>
                          <wps:spPr bwMode="auto">
                            <a:xfrm>
                              <a:off x="6932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0" name="Rectangle 798"/>
                          <wps:cNvSpPr>
                            <a:spLocks noChangeArrowheads="1"/>
                          </wps:cNvSpPr>
                          <wps:spPr bwMode="auto">
                            <a:xfrm>
                              <a:off x="6936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1" name="Rectangle 799"/>
                          <wps:cNvSpPr>
                            <a:spLocks noChangeArrowheads="1"/>
                          </wps:cNvSpPr>
                          <wps:spPr bwMode="auto">
                            <a:xfrm>
                              <a:off x="6937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2" name="Rectangle 800"/>
                          <wps:cNvSpPr>
                            <a:spLocks noChangeArrowheads="1"/>
                          </wps:cNvSpPr>
                          <wps:spPr bwMode="auto">
                            <a:xfrm>
                              <a:off x="694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3" name="Rectangle 801"/>
                          <wps:cNvSpPr>
                            <a:spLocks noChangeArrowheads="1"/>
                          </wps:cNvSpPr>
                          <wps:spPr bwMode="auto">
                            <a:xfrm>
                              <a:off x="6944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4" name="Rectangle 802"/>
                          <wps:cNvSpPr>
                            <a:spLocks noChangeArrowheads="1"/>
                          </wps:cNvSpPr>
                          <wps:spPr bwMode="auto">
                            <a:xfrm>
                              <a:off x="6947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5" name="Rectangle 803"/>
                          <wps:cNvSpPr>
                            <a:spLocks noChangeArrowheads="1"/>
                          </wps:cNvSpPr>
                          <wps:spPr bwMode="auto">
                            <a:xfrm>
                              <a:off x="6951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2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6" name="Rectangle 804"/>
                          <wps:cNvSpPr>
                            <a:spLocks noChangeArrowheads="1"/>
                          </wps:cNvSpPr>
                          <wps:spPr bwMode="auto">
                            <a:xfrm>
                              <a:off x="6954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7" name="Rectangle 805"/>
                          <wps:cNvSpPr>
                            <a:spLocks noChangeArrowheads="1"/>
                          </wps:cNvSpPr>
                          <wps:spPr bwMode="auto">
                            <a:xfrm>
                              <a:off x="6958" y="775"/>
                              <a:ext cx="1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8" name="Rectangle 806"/>
                          <wps:cNvSpPr>
                            <a:spLocks noChangeArrowheads="1"/>
                          </wps:cNvSpPr>
                          <wps:spPr bwMode="auto">
                            <a:xfrm>
                              <a:off x="6959" y="775"/>
                              <a:ext cx="4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9" name="Rectangle 807"/>
                          <wps:cNvSpPr>
                            <a:spLocks noChangeArrowheads="1"/>
                          </wps:cNvSpPr>
                          <wps:spPr bwMode="auto">
                            <a:xfrm>
                              <a:off x="6963" y="775"/>
                              <a:ext cx="3" cy="306"/>
                            </a:xfrm>
                            <a:prstGeom prst="rect">
                              <a:avLst/>
                            </a:prstGeom>
                            <a:solidFill>
                              <a:srgbClr val="FFFF3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930" name="Rectangle 809"/>
                        <wps:cNvSpPr>
                          <a:spLocks noChangeArrowheads="1"/>
                        </wps:cNvSpPr>
                        <wps:spPr bwMode="auto">
                          <a:xfrm>
                            <a:off x="442341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Rectangle 810"/>
                        <wps:cNvSpPr>
                          <a:spLocks noChangeArrowheads="1"/>
                        </wps:cNvSpPr>
                        <wps:spPr bwMode="auto">
                          <a:xfrm>
                            <a:off x="4425315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3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Rectangle 811"/>
                        <wps:cNvSpPr>
                          <a:spLocks noChangeArrowheads="1"/>
                        </wps:cNvSpPr>
                        <wps:spPr bwMode="auto">
                          <a:xfrm>
                            <a:off x="442785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Rectangle 812"/>
                        <wps:cNvSpPr>
                          <a:spLocks noChangeArrowheads="1"/>
                        </wps:cNvSpPr>
                        <wps:spPr bwMode="auto">
                          <a:xfrm>
                            <a:off x="442976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4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Rectangle 813"/>
                        <wps:cNvSpPr>
                          <a:spLocks noChangeArrowheads="1"/>
                        </wps:cNvSpPr>
                        <wps:spPr bwMode="auto">
                          <a:xfrm>
                            <a:off x="4431665" y="492125"/>
                            <a:ext cx="1270" cy="194310"/>
                          </a:xfrm>
                          <a:prstGeom prst="rect">
                            <a:avLst/>
                          </a:prstGeom>
                          <a:solidFill>
                            <a:srgbClr val="FFFF4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Rectangle 814"/>
                        <wps:cNvSpPr>
                          <a:spLocks noChangeArrowheads="1"/>
                        </wps:cNvSpPr>
                        <wps:spPr bwMode="auto">
                          <a:xfrm>
                            <a:off x="4432935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Rectangle 815"/>
                        <wps:cNvSpPr>
                          <a:spLocks noChangeArrowheads="1"/>
                        </wps:cNvSpPr>
                        <wps:spPr bwMode="auto">
                          <a:xfrm>
                            <a:off x="443547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Rectangle 816"/>
                        <wps:cNvSpPr>
                          <a:spLocks noChangeArrowheads="1"/>
                        </wps:cNvSpPr>
                        <wps:spPr bwMode="auto">
                          <a:xfrm>
                            <a:off x="443738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Rectangle 817"/>
                        <wps:cNvSpPr>
                          <a:spLocks noChangeArrowheads="1"/>
                        </wps:cNvSpPr>
                        <wps:spPr bwMode="auto">
                          <a:xfrm>
                            <a:off x="4439285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4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Rectangle 818"/>
                        <wps:cNvSpPr>
                          <a:spLocks noChangeArrowheads="1"/>
                        </wps:cNvSpPr>
                        <wps:spPr bwMode="auto">
                          <a:xfrm>
                            <a:off x="444182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Rectangle 819"/>
                        <wps:cNvSpPr>
                          <a:spLocks noChangeArrowheads="1"/>
                        </wps:cNvSpPr>
                        <wps:spPr bwMode="auto">
                          <a:xfrm>
                            <a:off x="444373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Rectangle 820"/>
                        <wps:cNvSpPr>
                          <a:spLocks noChangeArrowheads="1"/>
                        </wps:cNvSpPr>
                        <wps:spPr bwMode="auto">
                          <a:xfrm>
                            <a:off x="4445635" y="492125"/>
                            <a:ext cx="1270" cy="194310"/>
                          </a:xfrm>
                          <a:prstGeom prst="rect">
                            <a:avLst/>
                          </a:prstGeom>
                          <a:solidFill>
                            <a:srgbClr val="FFFF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Rectangle 821"/>
                        <wps:cNvSpPr>
                          <a:spLocks noChangeArrowheads="1"/>
                        </wps:cNvSpPr>
                        <wps:spPr bwMode="auto">
                          <a:xfrm>
                            <a:off x="444690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Rectangle 822"/>
                        <wps:cNvSpPr>
                          <a:spLocks noChangeArrowheads="1"/>
                        </wps:cNvSpPr>
                        <wps:spPr bwMode="auto">
                          <a:xfrm>
                            <a:off x="4448810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Rectangle 823"/>
                        <wps:cNvSpPr>
                          <a:spLocks noChangeArrowheads="1"/>
                        </wps:cNvSpPr>
                        <wps:spPr bwMode="auto">
                          <a:xfrm>
                            <a:off x="445135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5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Rectangle 824"/>
                        <wps:cNvSpPr>
                          <a:spLocks noChangeArrowheads="1"/>
                        </wps:cNvSpPr>
                        <wps:spPr bwMode="auto">
                          <a:xfrm>
                            <a:off x="4453255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Rectangle 825"/>
                        <wps:cNvSpPr>
                          <a:spLocks noChangeArrowheads="1"/>
                        </wps:cNvSpPr>
                        <wps:spPr bwMode="auto">
                          <a:xfrm>
                            <a:off x="445579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445770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459605" y="492125"/>
                            <a:ext cx="1270" cy="194310"/>
                          </a:xfrm>
                          <a:prstGeom prst="rect">
                            <a:avLst/>
                          </a:prstGeom>
                          <a:solidFill>
                            <a:srgbClr val="FFFF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Rectangle 828"/>
                        <wps:cNvSpPr>
                          <a:spLocks noChangeArrowheads="1"/>
                        </wps:cNvSpPr>
                        <wps:spPr bwMode="auto">
                          <a:xfrm>
                            <a:off x="446087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4462780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6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Rectangle 830"/>
                        <wps:cNvSpPr>
                          <a:spLocks noChangeArrowheads="1"/>
                        </wps:cNvSpPr>
                        <wps:spPr bwMode="auto">
                          <a:xfrm>
                            <a:off x="446532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4467225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Rectangle 832"/>
                        <wps:cNvSpPr>
                          <a:spLocks noChangeArrowheads="1"/>
                        </wps:cNvSpPr>
                        <wps:spPr bwMode="auto">
                          <a:xfrm>
                            <a:off x="446976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6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Rectangle 833"/>
                        <wps:cNvSpPr>
                          <a:spLocks noChangeArrowheads="1"/>
                        </wps:cNvSpPr>
                        <wps:spPr bwMode="auto">
                          <a:xfrm>
                            <a:off x="447167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4473575" y="492125"/>
                            <a:ext cx="1270" cy="194310"/>
                          </a:xfrm>
                          <a:prstGeom prst="rect">
                            <a:avLst/>
                          </a:prstGeom>
                          <a:solidFill>
                            <a:srgbClr val="FFFF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447484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Rectangle 836"/>
                        <wps:cNvSpPr>
                          <a:spLocks noChangeArrowheads="1"/>
                        </wps:cNvSpPr>
                        <wps:spPr bwMode="auto">
                          <a:xfrm>
                            <a:off x="4476750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447929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7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Rectangle 838"/>
                        <wps:cNvSpPr>
                          <a:spLocks noChangeArrowheads="1"/>
                        </wps:cNvSpPr>
                        <wps:spPr bwMode="auto">
                          <a:xfrm>
                            <a:off x="4481195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Rectangle 839"/>
                        <wps:cNvSpPr>
                          <a:spLocks noChangeArrowheads="1"/>
                        </wps:cNvSpPr>
                        <wps:spPr bwMode="auto">
                          <a:xfrm>
                            <a:off x="448373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Rectangle 840"/>
                        <wps:cNvSpPr>
                          <a:spLocks noChangeArrowheads="1"/>
                        </wps:cNvSpPr>
                        <wps:spPr bwMode="auto">
                          <a:xfrm>
                            <a:off x="448564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Rectangle 841"/>
                        <wps:cNvSpPr>
                          <a:spLocks noChangeArrowheads="1"/>
                        </wps:cNvSpPr>
                        <wps:spPr bwMode="auto">
                          <a:xfrm>
                            <a:off x="4487545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Rectangle 842"/>
                        <wps:cNvSpPr>
                          <a:spLocks noChangeArrowheads="1"/>
                        </wps:cNvSpPr>
                        <wps:spPr bwMode="auto">
                          <a:xfrm>
                            <a:off x="449008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Rectangle 843"/>
                        <wps:cNvSpPr>
                          <a:spLocks noChangeArrowheads="1"/>
                        </wps:cNvSpPr>
                        <wps:spPr bwMode="auto">
                          <a:xfrm>
                            <a:off x="449199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8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Rectangle 844"/>
                        <wps:cNvSpPr>
                          <a:spLocks noChangeArrowheads="1"/>
                        </wps:cNvSpPr>
                        <wps:spPr bwMode="auto">
                          <a:xfrm>
                            <a:off x="4493895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Rectangle 845"/>
                        <wps:cNvSpPr>
                          <a:spLocks noChangeArrowheads="1"/>
                        </wps:cNvSpPr>
                        <wps:spPr bwMode="auto">
                          <a:xfrm>
                            <a:off x="449643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Rectangle 846"/>
                        <wps:cNvSpPr>
                          <a:spLocks noChangeArrowheads="1"/>
                        </wps:cNvSpPr>
                        <wps:spPr bwMode="auto">
                          <a:xfrm>
                            <a:off x="4498340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8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Rectangle 847"/>
                        <wps:cNvSpPr>
                          <a:spLocks noChangeArrowheads="1"/>
                        </wps:cNvSpPr>
                        <wps:spPr bwMode="auto">
                          <a:xfrm>
                            <a:off x="450088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9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Rectangle 848"/>
                        <wps:cNvSpPr>
                          <a:spLocks noChangeArrowheads="1"/>
                        </wps:cNvSpPr>
                        <wps:spPr bwMode="auto">
                          <a:xfrm>
                            <a:off x="450278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Rectangle 849"/>
                        <wps:cNvSpPr>
                          <a:spLocks noChangeArrowheads="1"/>
                        </wps:cNvSpPr>
                        <wps:spPr bwMode="auto">
                          <a:xfrm>
                            <a:off x="4504690" y="492125"/>
                            <a:ext cx="1270" cy="194310"/>
                          </a:xfrm>
                          <a:prstGeom prst="rect">
                            <a:avLst/>
                          </a:prstGeom>
                          <a:solidFill>
                            <a:srgbClr val="FFFF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Rectangle 850"/>
                        <wps:cNvSpPr>
                          <a:spLocks noChangeArrowheads="1"/>
                        </wps:cNvSpPr>
                        <wps:spPr bwMode="auto">
                          <a:xfrm>
                            <a:off x="450596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Rectangle 851"/>
                        <wps:cNvSpPr>
                          <a:spLocks noChangeArrowheads="1"/>
                        </wps:cNvSpPr>
                        <wps:spPr bwMode="auto">
                          <a:xfrm>
                            <a:off x="4507865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Rectangle 852"/>
                        <wps:cNvSpPr>
                          <a:spLocks noChangeArrowheads="1"/>
                        </wps:cNvSpPr>
                        <wps:spPr bwMode="auto">
                          <a:xfrm>
                            <a:off x="4510405" y="492125"/>
                            <a:ext cx="635" cy="194310"/>
                          </a:xfrm>
                          <a:prstGeom prst="rect">
                            <a:avLst/>
                          </a:prstGeom>
                          <a:solidFill>
                            <a:srgbClr val="FFFF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Rectangle 853"/>
                        <wps:cNvSpPr>
                          <a:spLocks noChangeArrowheads="1"/>
                        </wps:cNvSpPr>
                        <wps:spPr bwMode="auto">
                          <a:xfrm>
                            <a:off x="4511040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Rectangle 854"/>
                        <wps:cNvSpPr>
                          <a:spLocks noChangeArrowheads="1"/>
                        </wps:cNvSpPr>
                        <wps:spPr bwMode="auto">
                          <a:xfrm>
                            <a:off x="451358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Rectangle 855"/>
                        <wps:cNvSpPr>
                          <a:spLocks noChangeArrowheads="1"/>
                        </wps:cNvSpPr>
                        <wps:spPr bwMode="auto">
                          <a:xfrm>
                            <a:off x="4515485" y="492125"/>
                            <a:ext cx="1270" cy="194310"/>
                          </a:xfrm>
                          <a:prstGeom prst="rect">
                            <a:avLst/>
                          </a:prstGeom>
                          <a:solidFill>
                            <a:srgbClr val="FFFF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Rectangle 856"/>
                        <wps:cNvSpPr>
                          <a:spLocks noChangeArrowheads="1"/>
                        </wps:cNvSpPr>
                        <wps:spPr bwMode="auto">
                          <a:xfrm>
                            <a:off x="451675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" name="Rectangle 857"/>
                        <wps:cNvSpPr>
                          <a:spLocks noChangeArrowheads="1"/>
                        </wps:cNvSpPr>
                        <wps:spPr bwMode="auto">
                          <a:xfrm>
                            <a:off x="4518660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Rectangle 858"/>
                        <wps:cNvSpPr>
                          <a:spLocks noChangeArrowheads="1"/>
                        </wps:cNvSpPr>
                        <wps:spPr bwMode="auto">
                          <a:xfrm>
                            <a:off x="452120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A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Rectangle 859"/>
                        <wps:cNvSpPr>
                          <a:spLocks noChangeArrowheads="1"/>
                        </wps:cNvSpPr>
                        <wps:spPr bwMode="auto">
                          <a:xfrm>
                            <a:off x="452310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Rectangle 860"/>
                        <wps:cNvSpPr>
                          <a:spLocks noChangeArrowheads="1"/>
                        </wps:cNvSpPr>
                        <wps:spPr bwMode="auto">
                          <a:xfrm>
                            <a:off x="4525010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Rectangle 861"/>
                        <wps:cNvSpPr>
                          <a:spLocks noChangeArrowheads="1"/>
                        </wps:cNvSpPr>
                        <wps:spPr bwMode="auto">
                          <a:xfrm>
                            <a:off x="452755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Rectangle 862"/>
                        <wps:cNvSpPr>
                          <a:spLocks noChangeArrowheads="1"/>
                        </wps:cNvSpPr>
                        <wps:spPr bwMode="auto">
                          <a:xfrm>
                            <a:off x="4529455" y="492125"/>
                            <a:ext cx="1270" cy="194310"/>
                          </a:xfrm>
                          <a:prstGeom prst="rect">
                            <a:avLst/>
                          </a:prstGeom>
                          <a:solidFill>
                            <a:srgbClr val="FFFF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Rectangle 863"/>
                        <wps:cNvSpPr>
                          <a:spLocks noChangeArrowheads="1"/>
                        </wps:cNvSpPr>
                        <wps:spPr bwMode="auto">
                          <a:xfrm>
                            <a:off x="453072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B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Rectangle 864"/>
                        <wps:cNvSpPr>
                          <a:spLocks noChangeArrowheads="1"/>
                        </wps:cNvSpPr>
                        <wps:spPr bwMode="auto">
                          <a:xfrm>
                            <a:off x="4532630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Rectangle 865"/>
                        <wps:cNvSpPr>
                          <a:spLocks noChangeArrowheads="1"/>
                        </wps:cNvSpPr>
                        <wps:spPr bwMode="auto">
                          <a:xfrm>
                            <a:off x="453517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Rectangle 866"/>
                        <wps:cNvSpPr>
                          <a:spLocks noChangeArrowheads="1"/>
                        </wps:cNvSpPr>
                        <wps:spPr bwMode="auto">
                          <a:xfrm>
                            <a:off x="453707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Rectangle 867"/>
                        <wps:cNvSpPr>
                          <a:spLocks noChangeArrowheads="1"/>
                        </wps:cNvSpPr>
                        <wps:spPr bwMode="auto">
                          <a:xfrm>
                            <a:off x="4538980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" name="Rectangle 868"/>
                        <wps:cNvSpPr>
                          <a:spLocks noChangeArrowheads="1"/>
                        </wps:cNvSpPr>
                        <wps:spPr bwMode="auto">
                          <a:xfrm>
                            <a:off x="454152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Rectangle 869"/>
                        <wps:cNvSpPr>
                          <a:spLocks noChangeArrowheads="1"/>
                        </wps:cNvSpPr>
                        <wps:spPr bwMode="auto">
                          <a:xfrm>
                            <a:off x="454342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Rectangle 870"/>
                        <wps:cNvSpPr>
                          <a:spLocks noChangeArrowheads="1"/>
                        </wps:cNvSpPr>
                        <wps:spPr bwMode="auto">
                          <a:xfrm>
                            <a:off x="4545330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Rectangle 871"/>
                        <wps:cNvSpPr>
                          <a:spLocks noChangeArrowheads="1"/>
                        </wps:cNvSpPr>
                        <wps:spPr bwMode="auto">
                          <a:xfrm>
                            <a:off x="4547870" y="492125"/>
                            <a:ext cx="1270" cy="194310"/>
                          </a:xfrm>
                          <a:prstGeom prst="rect">
                            <a:avLst/>
                          </a:prstGeom>
                          <a:solidFill>
                            <a:srgbClr val="FFFF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Rectangle 872"/>
                        <wps:cNvSpPr>
                          <a:spLocks noChangeArrowheads="1"/>
                        </wps:cNvSpPr>
                        <wps:spPr bwMode="auto">
                          <a:xfrm>
                            <a:off x="454914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C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Rectangle 873"/>
                        <wps:cNvSpPr>
                          <a:spLocks noChangeArrowheads="1"/>
                        </wps:cNvSpPr>
                        <wps:spPr bwMode="auto">
                          <a:xfrm>
                            <a:off x="455104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Rectangle 874"/>
                        <wps:cNvSpPr>
                          <a:spLocks noChangeArrowheads="1"/>
                        </wps:cNvSpPr>
                        <wps:spPr bwMode="auto">
                          <a:xfrm>
                            <a:off x="4552950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455549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Rectangle 876"/>
                        <wps:cNvSpPr>
                          <a:spLocks noChangeArrowheads="1"/>
                        </wps:cNvSpPr>
                        <wps:spPr bwMode="auto">
                          <a:xfrm>
                            <a:off x="455739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" name="Rectangle 877"/>
                        <wps:cNvSpPr>
                          <a:spLocks noChangeArrowheads="1"/>
                        </wps:cNvSpPr>
                        <wps:spPr bwMode="auto">
                          <a:xfrm>
                            <a:off x="4559300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Rectangle 878"/>
                        <wps:cNvSpPr>
                          <a:spLocks noChangeArrowheads="1"/>
                        </wps:cNvSpPr>
                        <wps:spPr bwMode="auto">
                          <a:xfrm>
                            <a:off x="4561840" y="492125"/>
                            <a:ext cx="635" cy="194310"/>
                          </a:xfrm>
                          <a:prstGeom prst="rect">
                            <a:avLst/>
                          </a:prstGeom>
                          <a:solidFill>
                            <a:srgbClr val="FFFF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Rectangle 879"/>
                        <wps:cNvSpPr>
                          <a:spLocks noChangeArrowheads="1"/>
                        </wps:cNvSpPr>
                        <wps:spPr bwMode="auto">
                          <a:xfrm>
                            <a:off x="4562475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Rectangle 880"/>
                        <wps:cNvSpPr>
                          <a:spLocks noChangeArrowheads="1"/>
                        </wps:cNvSpPr>
                        <wps:spPr bwMode="auto">
                          <a:xfrm>
                            <a:off x="456501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" name="Rectangle 881"/>
                        <wps:cNvSpPr>
                          <a:spLocks noChangeArrowheads="1"/>
                        </wps:cNvSpPr>
                        <wps:spPr bwMode="auto">
                          <a:xfrm>
                            <a:off x="4566920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" name="Rectangle 882"/>
                        <wps:cNvSpPr>
                          <a:spLocks noChangeArrowheads="1"/>
                        </wps:cNvSpPr>
                        <wps:spPr bwMode="auto">
                          <a:xfrm>
                            <a:off x="456946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4" name="Rectangle 883"/>
                        <wps:cNvSpPr>
                          <a:spLocks noChangeArrowheads="1"/>
                        </wps:cNvSpPr>
                        <wps:spPr bwMode="auto">
                          <a:xfrm>
                            <a:off x="457136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" name="Rectangle 884"/>
                        <wps:cNvSpPr>
                          <a:spLocks noChangeArrowheads="1"/>
                        </wps:cNvSpPr>
                        <wps:spPr bwMode="auto">
                          <a:xfrm>
                            <a:off x="4573270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Rectangle 885"/>
                        <wps:cNvSpPr>
                          <a:spLocks noChangeArrowheads="1"/>
                        </wps:cNvSpPr>
                        <wps:spPr bwMode="auto">
                          <a:xfrm>
                            <a:off x="4575810" y="492125"/>
                            <a:ext cx="635" cy="194310"/>
                          </a:xfrm>
                          <a:prstGeom prst="rect">
                            <a:avLst/>
                          </a:prstGeom>
                          <a:solidFill>
                            <a:srgbClr val="FFFF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Rectangle 886"/>
                        <wps:cNvSpPr>
                          <a:spLocks noChangeArrowheads="1"/>
                        </wps:cNvSpPr>
                        <wps:spPr bwMode="auto">
                          <a:xfrm>
                            <a:off x="4576445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" name="Rectangle 887"/>
                        <wps:cNvSpPr>
                          <a:spLocks noChangeArrowheads="1"/>
                        </wps:cNvSpPr>
                        <wps:spPr bwMode="auto">
                          <a:xfrm>
                            <a:off x="457898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" name="Rectangle 888"/>
                        <wps:cNvSpPr>
                          <a:spLocks noChangeArrowheads="1"/>
                        </wps:cNvSpPr>
                        <wps:spPr bwMode="auto">
                          <a:xfrm>
                            <a:off x="4580890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0" name="Rectangle 889"/>
                        <wps:cNvSpPr>
                          <a:spLocks noChangeArrowheads="1"/>
                        </wps:cNvSpPr>
                        <wps:spPr bwMode="auto">
                          <a:xfrm>
                            <a:off x="4583430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" name="Rectangle 890"/>
                        <wps:cNvSpPr>
                          <a:spLocks noChangeArrowheads="1"/>
                        </wps:cNvSpPr>
                        <wps:spPr bwMode="auto">
                          <a:xfrm>
                            <a:off x="458533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Rectangle 891"/>
                        <wps:cNvSpPr>
                          <a:spLocks noChangeArrowheads="1"/>
                        </wps:cNvSpPr>
                        <wps:spPr bwMode="auto">
                          <a:xfrm>
                            <a:off x="4587240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" name="Rectangle 892"/>
                        <wps:cNvSpPr>
                          <a:spLocks noChangeArrowheads="1"/>
                        </wps:cNvSpPr>
                        <wps:spPr bwMode="auto">
                          <a:xfrm>
                            <a:off x="4589780" y="492125"/>
                            <a:ext cx="635" cy="194310"/>
                          </a:xfrm>
                          <a:prstGeom prst="rect">
                            <a:avLst/>
                          </a:prstGeom>
                          <a:solidFill>
                            <a:srgbClr val="FFFF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Rectangle 893"/>
                        <wps:cNvSpPr>
                          <a:spLocks noChangeArrowheads="1"/>
                        </wps:cNvSpPr>
                        <wps:spPr bwMode="auto">
                          <a:xfrm>
                            <a:off x="4590415" y="492125"/>
                            <a:ext cx="2540" cy="194310"/>
                          </a:xfrm>
                          <a:prstGeom prst="rect">
                            <a:avLst/>
                          </a:prstGeom>
                          <a:solidFill>
                            <a:srgbClr val="FFFF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Rectangle 894"/>
                        <wps:cNvSpPr>
                          <a:spLocks noChangeArrowheads="1"/>
                        </wps:cNvSpPr>
                        <wps:spPr bwMode="auto">
                          <a:xfrm>
                            <a:off x="4592955" y="492125"/>
                            <a:ext cx="1905" cy="194310"/>
                          </a:xfrm>
                          <a:prstGeom prst="rect">
                            <a:avLst/>
                          </a:prstGeom>
                          <a:solidFill>
                            <a:srgbClr val="FFFF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Rectangle 895"/>
                        <wps:cNvSpPr>
                          <a:spLocks noChangeArrowheads="1"/>
                        </wps:cNvSpPr>
                        <wps:spPr bwMode="auto">
                          <a:xfrm>
                            <a:off x="4594860" y="492125"/>
                            <a:ext cx="1270" cy="194310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Freeform 896"/>
                        <wps:cNvSpPr>
                          <a:spLocks/>
                        </wps:cNvSpPr>
                        <wps:spPr bwMode="auto">
                          <a:xfrm>
                            <a:off x="4150995" y="492760"/>
                            <a:ext cx="443865" cy="192405"/>
                          </a:xfrm>
                          <a:custGeom>
                            <a:avLst/>
                            <a:gdLst>
                              <a:gd name="T0" fmla="*/ 0 w 699"/>
                              <a:gd name="T1" fmla="*/ 152 h 303"/>
                              <a:gd name="T2" fmla="*/ 502 w 699"/>
                              <a:gd name="T3" fmla="*/ 0 h 303"/>
                              <a:gd name="T4" fmla="*/ 388 w 699"/>
                              <a:gd name="T5" fmla="*/ 212 h 303"/>
                              <a:gd name="T6" fmla="*/ 699 w 699"/>
                              <a:gd name="T7" fmla="*/ 152 h 303"/>
                              <a:gd name="T8" fmla="*/ 198 w 699"/>
                              <a:gd name="T9" fmla="*/ 303 h 303"/>
                              <a:gd name="T10" fmla="*/ 312 w 699"/>
                              <a:gd name="T11" fmla="*/ 91 h 303"/>
                              <a:gd name="T12" fmla="*/ 0 w 699"/>
                              <a:gd name="T13" fmla="*/ 152 h 3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99" h="303">
                                <a:moveTo>
                                  <a:pt x="0" y="152"/>
                                </a:moveTo>
                                <a:lnTo>
                                  <a:pt x="502" y="0"/>
                                </a:lnTo>
                                <a:lnTo>
                                  <a:pt x="388" y="212"/>
                                </a:lnTo>
                                <a:lnTo>
                                  <a:pt x="699" y="152"/>
                                </a:lnTo>
                                <a:lnTo>
                                  <a:pt x="198" y="303"/>
                                </a:lnTo>
                                <a:lnTo>
                                  <a:pt x="312" y="91"/>
                                </a:lnTo>
                                <a:lnTo>
                                  <a:pt x="0" y="1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Rectangle 897"/>
                        <wps:cNvSpPr>
                          <a:spLocks noChangeArrowheads="1"/>
                        </wps:cNvSpPr>
                        <wps:spPr bwMode="auto">
                          <a:xfrm>
                            <a:off x="5439410" y="1203960"/>
                            <a:ext cx="203200" cy="4508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Rectangle 898"/>
                        <wps:cNvSpPr>
                          <a:spLocks noChangeArrowheads="1"/>
                        </wps:cNvSpPr>
                        <wps:spPr bwMode="auto">
                          <a:xfrm>
                            <a:off x="5304790" y="888365"/>
                            <a:ext cx="472440" cy="326390"/>
                          </a:xfrm>
                          <a:prstGeom prst="rect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" name="Rectangle 899"/>
                        <wps:cNvSpPr>
                          <a:spLocks noChangeArrowheads="1"/>
                        </wps:cNvSpPr>
                        <wps:spPr bwMode="auto">
                          <a:xfrm>
                            <a:off x="5270500" y="1257300"/>
                            <a:ext cx="540385" cy="15938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Freeform 900"/>
                        <wps:cNvSpPr>
                          <a:spLocks noEditPoints="1"/>
                        </wps:cNvSpPr>
                        <wps:spPr bwMode="auto">
                          <a:xfrm>
                            <a:off x="5304790" y="888365"/>
                            <a:ext cx="472440" cy="326390"/>
                          </a:xfrm>
                          <a:custGeom>
                            <a:avLst/>
                            <a:gdLst>
                              <a:gd name="T0" fmla="*/ 0 w 744"/>
                              <a:gd name="T1" fmla="*/ 514 h 514"/>
                              <a:gd name="T2" fmla="*/ 744 w 744"/>
                              <a:gd name="T3" fmla="*/ 514 h 514"/>
                              <a:gd name="T4" fmla="*/ 744 w 744"/>
                              <a:gd name="T5" fmla="*/ 0 h 514"/>
                              <a:gd name="T6" fmla="*/ 0 w 744"/>
                              <a:gd name="T7" fmla="*/ 0 h 514"/>
                              <a:gd name="T8" fmla="*/ 0 w 744"/>
                              <a:gd name="T9" fmla="*/ 514 h 514"/>
                              <a:gd name="T10" fmla="*/ 25 w 744"/>
                              <a:gd name="T11" fmla="*/ 489 h 514"/>
                              <a:gd name="T12" fmla="*/ 717 w 744"/>
                              <a:gd name="T13" fmla="*/ 489 h 514"/>
                              <a:gd name="T14" fmla="*/ 717 w 744"/>
                              <a:gd name="T15" fmla="*/ 25 h 514"/>
                              <a:gd name="T16" fmla="*/ 25 w 744"/>
                              <a:gd name="T17" fmla="*/ 25 h 514"/>
                              <a:gd name="T18" fmla="*/ 25 w 744"/>
                              <a:gd name="T19" fmla="*/ 489 h 5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744" h="514">
                                <a:moveTo>
                                  <a:pt x="0" y="514"/>
                                </a:moveTo>
                                <a:lnTo>
                                  <a:pt x="744" y="514"/>
                                </a:lnTo>
                                <a:lnTo>
                                  <a:pt x="7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4"/>
                                </a:lnTo>
                                <a:close/>
                                <a:moveTo>
                                  <a:pt x="25" y="489"/>
                                </a:moveTo>
                                <a:lnTo>
                                  <a:pt x="717" y="489"/>
                                </a:lnTo>
                                <a:lnTo>
                                  <a:pt x="717" y="25"/>
                                </a:lnTo>
                                <a:lnTo>
                                  <a:pt x="25" y="25"/>
                                </a:lnTo>
                                <a:lnTo>
                                  <a:pt x="25" y="4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" name="Freeform 901"/>
                        <wps:cNvSpPr>
                          <a:spLocks/>
                        </wps:cNvSpPr>
                        <wps:spPr bwMode="auto">
                          <a:xfrm>
                            <a:off x="5320665" y="904240"/>
                            <a:ext cx="439420" cy="294640"/>
                          </a:xfrm>
                          <a:custGeom>
                            <a:avLst/>
                            <a:gdLst>
                              <a:gd name="T0" fmla="*/ 0 w 692"/>
                              <a:gd name="T1" fmla="*/ 464 h 464"/>
                              <a:gd name="T2" fmla="*/ 27 w 692"/>
                              <a:gd name="T3" fmla="*/ 438 h 464"/>
                              <a:gd name="T4" fmla="*/ 665 w 692"/>
                              <a:gd name="T5" fmla="*/ 438 h 464"/>
                              <a:gd name="T6" fmla="*/ 665 w 692"/>
                              <a:gd name="T7" fmla="*/ 27 h 464"/>
                              <a:gd name="T8" fmla="*/ 692 w 692"/>
                              <a:gd name="T9" fmla="*/ 0 h 464"/>
                              <a:gd name="T10" fmla="*/ 692 w 692"/>
                              <a:gd name="T11" fmla="*/ 464 h 464"/>
                              <a:gd name="T12" fmla="*/ 0 w 692"/>
                              <a:gd name="T13" fmla="*/ 464 h 4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92" h="464">
                                <a:moveTo>
                                  <a:pt x="0" y="464"/>
                                </a:moveTo>
                                <a:lnTo>
                                  <a:pt x="27" y="438"/>
                                </a:lnTo>
                                <a:lnTo>
                                  <a:pt x="665" y="438"/>
                                </a:lnTo>
                                <a:lnTo>
                                  <a:pt x="665" y="27"/>
                                </a:lnTo>
                                <a:lnTo>
                                  <a:pt x="692" y="0"/>
                                </a:lnTo>
                                <a:lnTo>
                                  <a:pt x="692" y="464"/>
                                </a:lnTo>
                                <a:lnTo>
                                  <a:pt x="0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Freeform 902"/>
                        <wps:cNvSpPr>
                          <a:spLocks/>
                        </wps:cNvSpPr>
                        <wps:spPr bwMode="auto">
                          <a:xfrm>
                            <a:off x="5320665" y="904240"/>
                            <a:ext cx="439420" cy="294640"/>
                          </a:xfrm>
                          <a:custGeom>
                            <a:avLst/>
                            <a:gdLst>
                              <a:gd name="T0" fmla="*/ 27 w 692"/>
                              <a:gd name="T1" fmla="*/ 438 h 464"/>
                              <a:gd name="T2" fmla="*/ 0 w 692"/>
                              <a:gd name="T3" fmla="*/ 464 h 464"/>
                              <a:gd name="T4" fmla="*/ 0 w 692"/>
                              <a:gd name="T5" fmla="*/ 0 h 464"/>
                              <a:gd name="T6" fmla="*/ 692 w 692"/>
                              <a:gd name="T7" fmla="*/ 0 h 464"/>
                              <a:gd name="T8" fmla="*/ 665 w 692"/>
                              <a:gd name="T9" fmla="*/ 27 h 464"/>
                              <a:gd name="T10" fmla="*/ 27 w 692"/>
                              <a:gd name="T11" fmla="*/ 27 h 464"/>
                              <a:gd name="T12" fmla="*/ 27 w 692"/>
                              <a:gd name="T13" fmla="*/ 438 h 4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92" h="464">
                                <a:moveTo>
                                  <a:pt x="27" y="438"/>
                                </a:moveTo>
                                <a:lnTo>
                                  <a:pt x="0" y="464"/>
                                </a:lnTo>
                                <a:lnTo>
                                  <a:pt x="0" y="0"/>
                                </a:lnTo>
                                <a:lnTo>
                                  <a:pt x="692" y="0"/>
                                </a:lnTo>
                                <a:lnTo>
                                  <a:pt x="665" y="27"/>
                                </a:lnTo>
                                <a:lnTo>
                                  <a:pt x="27" y="27"/>
                                </a:lnTo>
                                <a:lnTo>
                                  <a:pt x="27" y="4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4" name="Picture 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36540" y="919480"/>
                            <a:ext cx="407670" cy="26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5" name="Rectangle 904"/>
                        <wps:cNvSpPr>
                          <a:spLocks noChangeArrowheads="1"/>
                        </wps:cNvSpPr>
                        <wps:spPr bwMode="auto">
                          <a:xfrm>
                            <a:off x="5295265" y="1280795"/>
                            <a:ext cx="490855" cy="111125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Freeform 905"/>
                        <wps:cNvSpPr>
                          <a:spLocks/>
                        </wps:cNvSpPr>
                        <wps:spPr bwMode="auto">
                          <a:xfrm>
                            <a:off x="5278755" y="1264920"/>
                            <a:ext cx="523240" cy="143510"/>
                          </a:xfrm>
                          <a:custGeom>
                            <a:avLst/>
                            <a:gdLst>
                              <a:gd name="T0" fmla="*/ 0 w 824"/>
                              <a:gd name="T1" fmla="*/ 226 h 226"/>
                              <a:gd name="T2" fmla="*/ 26 w 824"/>
                              <a:gd name="T3" fmla="*/ 200 h 226"/>
                              <a:gd name="T4" fmla="*/ 799 w 824"/>
                              <a:gd name="T5" fmla="*/ 200 h 226"/>
                              <a:gd name="T6" fmla="*/ 799 w 824"/>
                              <a:gd name="T7" fmla="*/ 25 h 226"/>
                              <a:gd name="T8" fmla="*/ 824 w 824"/>
                              <a:gd name="T9" fmla="*/ 0 h 226"/>
                              <a:gd name="T10" fmla="*/ 824 w 824"/>
                              <a:gd name="T11" fmla="*/ 226 h 226"/>
                              <a:gd name="T12" fmla="*/ 0 w 824"/>
                              <a:gd name="T13" fmla="*/ 226 h 2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24" h="226">
                                <a:moveTo>
                                  <a:pt x="0" y="226"/>
                                </a:moveTo>
                                <a:lnTo>
                                  <a:pt x="26" y="200"/>
                                </a:lnTo>
                                <a:lnTo>
                                  <a:pt x="799" y="200"/>
                                </a:lnTo>
                                <a:lnTo>
                                  <a:pt x="799" y="25"/>
                                </a:lnTo>
                                <a:lnTo>
                                  <a:pt x="824" y="0"/>
                                </a:lnTo>
                                <a:lnTo>
                                  <a:pt x="824" y="226"/>
                                </a:lnTo>
                                <a:lnTo>
                                  <a:pt x="0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Freeform 906"/>
                        <wps:cNvSpPr>
                          <a:spLocks/>
                        </wps:cNvSpPr>
                        <wps:spPr bwMode="auto">
                          <a:xfrm>
                            <a:off x="5278755" y="1264920"/>
                            <a:ext cx="523240" cy="143510"/>
                          </a:xfrm>
                          <a:custGeom>
                            <a:avLst/>
                            <a:gdLst>
                              <a:gd name="T0" fmla="*/ 0 w 824"/>
                              <a:gd name="T1" fmla="*/ 226 h 226"/>
                              <a:gd name="T2" fmla="*/ 26 w 824"/>
                              <a:gd name="T3" fmla="*/ 200 h 226"/>
                              <a:gd name="T4" fmla="*/ 26 w 824"/>
                              <a:gd name="T5" fmla="*/ 25 h 226"/>
                              <a:gd name="T6" fmla="*/ 799 w 824"/>
                              <a:gd name="T7" fmla="*/ 25 h 226"/>
                              <a:gd name="T8" fmla="*/ 824 w 824"/>
                              <a:gd name="T9" fmla="*/ 0 h 226"/>
                              <a:gd name="T10" fmla="*/ 0 w 824"/>
                              <a:gd name="T11" fmla="*/ 0 h 226"/>
                              <a:gd name="T12" fmla="*/ 0 w 824"/>
                              <a:gd name="T13" fmla="*/ 226 h 2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24" h="226">
                                <a:moveTo>
                                  <a:pt x="0" y="226"/>
                                </a:moveTo>
                                <a:lnTo>
                                  <a:pt x="26" y="200"/>
                                </a:lnTo>
                                <a:lnTo>
                                  <a:pt x="26" y="25"/>
                                </a:lnTo>
                                <a:lnTo>
                                  <a:pt x="799" y="25"/>
                                </a:lnTo>
                                <a:lnTo>
                                  <a:pt x="8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Freeform 907"/>
                        <wps:cNvSpPr>
                          <a:spLocks/>
                        </wps:cNvSpPr>
                        <wps:spPr bwMode="auto">
                          <a:xfrm>
                            <a:off x="5605780" y="1305560"/>
                            <a:ext cx="163830" cy="31115"/>
                          </a:xfrm>
                          <a:custGeom>
                            <a:avLst/>
                            <a:gdLst>
                              <a:gd name="T0" fmla="*/ 53 w 258"/>
                              <a:gd name="T1" fmla="*/ 37 h 49"/>
                              <a:gd name="T2" fmla="*/ 53 w 258"/>
                              <a:gd name="T3" fmla="*/ 49 h 49"/>
                              <a:gd name="T4" fmla="*/ 206 w 258"/>
                              <a:gd name="T5" fmla="*/ 49 h 49"/>
                              <a:gd name="T6" fmla="*/ 206 w 258"/>
                              <a:gd name="T7" fmla="*/ 37 h 49"/>
                              <a:gd name="T8" fmla="*/ 258 w 258"/>
                              <a:gd name="T9" fmla="*/ 37 h 49"/>
                              <a:gd name="T10" fmla="*/ 258 w 258"/>
                              <a:gd name="T11" fmla="*/ 12 h 49"/>
                              <a:gd name="T12" fmla="*/ 206 w 258"/>
                              <a:gd name="T13" fmla="*/ 12 h 49"/>
                              <a:gd name="T14" fmla="*/ 206 w 258"/>
                              <a:gd name="T15" fmla="*/ 0 h 49"/>
                              <a:gd name="T16" fmla="*/ 53 w 258"/>
                              <a:gd name="T17" fmla="*/ 0 h 49"/>
                              <a:gd name="T18" fmla="*/ 53 w 258"/>
                              <a:gd name="T19" fmla="*/ 12 h 49"/>
                              <a:gd name="T20" fmla="*/ 0 w 258"/>
                              <a:gd name="T21" fmla="*/ 12 h 49"/>
                              <a:gd name="T22" fmla="*/ 0 w 258"/>
                              <a:gd name="T23" fmla="*/ 37 h 49"/>
                              <a:gd name="T24" fmla="*/ 53 w 258"/>
                              <a:gd name="T25" fmla="*/ 37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58" h="49">
                                <a:moveTo>
                                  <a:pt x="53" y="37"/>
                                </a:moveTo>
                                <a:lnTo>
                                  <a:pt x="53" y="49"/>
                                </a:lnTo>
                                <a:lnTo>
                                  <a:pt x="206" y="49"/>
                                </a:lnTo>
                                <a:lnTo>
                                  <a:pt x="206" y="37"/>
                                </a:lnTo>
                                <a:lnTo>
                                  <a:pt x="258" y="37"/>
                                </a:lnTo>
                                <a:lnTo>
                                  <a:pt x="258" y="12"/>
                                </a:lnTo>
                                <a:lnTo>
                                  <a:pt x="206" y="12"/>
                                </a:lnTo>
                                <a:lnTo>
                                  <a:pt x="206" y="0"/>
                                </a:lnTo>
                                <a:lnTo>
                                  <a:pt x="53" y="0"/>
                                </a:lnTo>
                                <a:lnTo>
                                  <a:pt x="53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37"/>
                                </a:lnTo>
                                <a:lnTo>
                                  <a:pt x="53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" name="Rectangle 908"/>
                        <wps:cNvSpPr>
                          <a:spLocks noChangeArrowheads="1"/>
                        </wps:cNvSpPr>
                        <wps:spPr bwMode="auto">
                          <a:xfrm>
                            <a:off x="5312410" y="1296670"/>
                            <a:ext cx="31750" cy="24765"/>
                          </a:xfrm>
                          <a:prstGeom prst="rect">
                            <a:avLst/>
                          </a:prstGeom>
                          <a:solidFill>
                            <a:srgbClr val="008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Rectangle 909"/>
                        <wps:cNvSpPr>
                          <a:spLocks noChangeArrowheads="1"/>
                        </wps:cNvSpPr>
                        <wps:spPr bwMode="auto">
                          <a:xfrm>
                            <a:off x="5312410" y="1296670"/>
                            <a:ext cx="15875" cy="12065"/>
                          </a:xfrm>
                          <a:prstGeom prst="rect">
                            <a:avLst/>
                          </a:prstGeom>
                          <a:solidFill>
                            <a:srgbClr val="00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" name="Rectangle 910"/>
                        <wps:cNvSpPr>
                          <a:spLocks noChangeArrowheads="1"/>
                        </wps:cNvSpPr>
                        <wps:spPr bwMode="auto">
                          <a:xfrm>
                            <a:off x="5423535" y="1429385"/>
                            <a:ext cx="2317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2BFE50" w14:textId="30CD5BCA" w:rsidR="00C51BF7" w:rsidRDefault="00C51BF7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0"/>
                                  <w:szCs w:val="10"/>
                                </w:rPr>
                                <w:t>End 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32" name="Picture 9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1900" y="506730"/>
                            <a:ext cx="553085" cy="454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3" name="Freeform 912"/>
                        <wps:cNvSpPr>
                          <a:spLocks/>
                        </wps:cNvSpPr>
                        <wps:spPr bwMode="auto">
                          <a:xfrm>
                            <a:off x="5096510" y="589915"/>
                            <a:ext cx="443865" cy="288925"/>
                          </a:xfrm>
                          <a:custGeom>
                            <a:avLst/>
                            <a:gdLst>
                              <a:gd name="T0" fmla="*/ 699 w 699"/>
                              <a:gd name="T1" fmla="*/ 455 h 455"/>
                              <a:gd name="T2" fmla="*/ 140 w 699"/>
                              <a:gd name="T3" fmla="*/ 272 h 455"/>
                              <a:gd name="T4" fmla="*/ 351 w 699"/>
                              <a:gd name="T5" fmla="*/ 155 h 455"/>
                              <a:gd name="T6" fmla="*/ 0 w 699"/>
                              <a:gd name="T7" fmla="*/ 0 h 455"/>
                              <a:gd name="T8" fmla="*/ 561 w 699"/>
                              <a:gd name="T9" fmla="*/ 182 h 455"/>
                              <a:gd name="T10" fmla="*/ 350 w 699"/>
                              <a:gd name="T11" fmla="*/ 298 h 455"/>
                              <a:gd name="T12" fmla="*/ 699 w 699"/>
                              <a:gd name="T13" fmla="*/ 455 h 455"/>
                              <a:gd name="T14" fmla="*/ 699 w 699"/>
                              <a:gd name="T15" fmla="*/ 455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9" h="455">
                                <a:moveTo>
                                  <a:pt x="699" y="455"/>
                                </a:moveTo>
                                <a:lnTo>
                                  <a:pt x="140" y="272"/>
                                </a:lnTo>
                                <a:lnTo>
                                  <a:pt x="351" y="155"/>
                                </a:lnTo>
                                <a:lnTo>
                                  <a:pt x="0" y="0"/>
                                </a:lnTo>
                                <a:lnTo>
                                  <a:pt x="561" y="182"/>
                                </a:lnTo>
                                <a:lnTo>
                                  <a:pt x="350" y="298"/>
                                </a:lnTo>
                                <a:lnTo>
                                  <a:pt x="699" y="455"/>
                                </a:lnTo>
                                <a:lnTo>
                                  <a:pt x="699" y="4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" name="Freeform 913"/>
                        <wps:cNvSpPr>
                          <a:spLocks/>
                        </wps:cNvSpPr>
                        <wps:spPr bwMode="auto">
                          <a:xfrm>
                            <a:off x="5096510" y="589915"/>
                            <a:ext cx="443865" cy="288925"/>
                          </a:xfrm>
                          <a:custGeom>
                            <a:avLst/>
                            <a:gdLst>
                              <a:gd name="T0" fmla="*/ 699 w 699"/>
                              <a:gd name="T1" fmla="*/ 455 h 455"/>
                              <a:gd name="T2" fmla="*/ 140 w 699"/>
                              <a:gd name="T3" fmla="*/ 272 h 455"/>
                              <a:gd name="T4" fmla="*/ 351 w 699"/>
                              <a:gd name="T5" fmla="*/ 155 h 455"/>
                              <a:gd name="T6" fmla="*/ 0 w 699"/>
                              <a:gd name="T7" fmla="*/ 0 h 455"/>
                              <a:gd name="T8" fmla="*/ 561 w 699"/>
                              <a:gd name="T9" fmla="*/ 182 h 455"/>
                              <a:gd name="T10" fmla="*/ 350 w 699"/>
                              <a:gd name="T11" fmla="*/ 298 h 455"/>
                              <a:gd name="T12" fmla="*/ 699 w 699"/>
                              <a:gd name="T13" fmla="*/ 455 h 455"/>
                              <a:gd name="T14" fmla="*/ 699 w 699"/>
                              <a:gd name="T15" fmla="*/ 455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9" h="455">
                                <a:moveTo>
                                  <a:pt x="699" y="455"/>
                                </a:moveTo>
                                <a:lnTo>
                                  <a:pt x="140" y="272"/>
                                </a:lnTo>
                                <a:lnTo>
                                  <a:pt x="351" y="155"/>
                                </a:lnTo>
                                <a:lnTo>
                                  <a:pt x="0" y="0"/>
                                </a:lnTo>
                                <a:lnTo>
                                  <a:pt x="561" y="182"/>
                                </a:lnTo>
                                <a:lnTo>
                                  <a:pt x="350" y="298"/>
                                </a:lnTo>
                                <a:lnTo>
                                  <a:pt x="699" y="455"/>
                                </a:lnTo>
                                <a:lnTo>
                                  <a:pt x="699" y="4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5" name="Freeform 914"/>
                        <wps:cNvSpPr>
                          <a:spLocks/>
                        </wps:cNvSpPr>
                        <wps:spPr bwMode="auto">
                          <a:xfrm>
                            <a:off x="5043170" y="508000"/>
                            <a:ext cx="551815" cy="452120"/>
                          </a:xfrm>
                          <a:custGeom>
                            <a:avLst/>
                            <a:gdLst>
                              <a:gd name="T0" fmla="*/ 869 w 869"/>
                              <a:gd name="T1" fmla="*/ 456 h 712"/>
                              <a:gd name="T2" fmla="*/ 167 w 869"/>
                              <a:gd name="T3" fmla="*/ 0 h 712"/>
                              <a:gd name="T4" fmla="*/ 0 w 869"/>
                              <a:gd name="T5" fmla="*/ 256 h 712"/>
                              <a:gd name="T6" fmla="*/ 700 w 869"/>
                              <a:gd name="T7" fmla="*/ 712 h 712"/>
                              <a:gd name="T8" fmla="*/ 869 w 869"/>
                              <a:gd name="T9" fmla="*/ 456 h 7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9" h="712">
                                <a:moveTo>
                                  <a:pt x="869" y="456"/>
                                </a:moveTo>
                                <a:lnTo>
                                  <a:pt x="167" y="0"/>
                                </a:lnTo>
                                <a:lnTo>
                                  <a:pt x="0" y="256"/>
                                </a:lnTo>
                                <a:lnTo>
                                  <a:pt x="700" y="712"/>
                                </a:lnTo>
                                <a:lnTo>
                                  <a:pt x="869" y="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" name="Freeform 915"/>
                        <wps:cNvSpPr>
                          <a:spLocks/>
                        </wps:cNvSpPr>
                        <wps:spPr bwMode="auto">
                          <a:xfrm>
                            <a:off x="5043170" y="508000"/>
                            <a:ext cx="551815" cy="452120"/>
                          </a:xfrm>
                          <a:custGeom>
                            <a:avLst/>
                            <a:gdLst>
                              <a:gd name="T0" fmla="*/ 869 w 869"/>
                              <a:gd name="T1" fmla="*/ 456 h 712"/>
                              <a:gd name="T2" fmla="*/ 167 w 869"/>
                              <a:gd name="T3" fmla="*/ 0 h 712"/>
                              <a:gd name="T4" fmla="*/ 0 w 869"/>
                              <a:gd name="T5" fmla="*/ 256 h 712"/>
                              <a:gd name="T6" fmla="*/ 700 w 869"/>
                              <a:gd name="T7" fmla="*/ 712 h 712"/>
                              <a:gd name="T8" fmla="*/ 869 w 869"/>
                              <a:gd name="T9" fmla="*/ 456 h 7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9" h="712">
                                <a:moveTo>
                                  <a:pt x="869" y="456"/>
                                </a:moveTo>
                                <a:lnTo>
                                  <a:pt x="167" y="0"/>
                                </a:lnTo>
                                <a:lnTo>
                                  <a:pt x="0" y="256"/>
                                </a:lnTo>
                                <a:lnTo>
                                  <a:pt x="700" y="712"/>
                                </a:lnTo>
                                <a:lnTo>
                                  <a:pt x="869" y="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7" name="Picture 9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1900" y="506730"/>
                            <a:ext cx="553085" cy="454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8" name="Freeform 917"/>
                        <wps:cNvSpPr>
                          <a:spLocks/>
                        </wps:cNvSpPr>
                        <wps:spPr bwMode="auto">
                          <a:xfrm>
                            <a:off x="5096510" y="589280"/>
                            <a:ext cx="443865" cy="288290"/>
                          </a:xfrm>
                          <a:custGeom>
                            <a:avLst/>
                            <a:gdLst>
                              <a:gd name="T0" fmla="*/ 699 w 699"/>
                              <a:gd name="T1" fmla="*/ 454 h 454"/>
                              <a:gd name="T2" fmla="*/ 140 w 699"/>
                              <a:gd name="T3" fmla="*/ 273 h 454"/>
                              <a:gd name="T4" fmla="*/ 351 w 699"/>
                              <a:gd name="T5" fmla="*/ 156 h 454"/>
                              <a:gd name="T6" fmla="*/ 0 w 699"/>
                              <a:gd name="T7" fmla="*/ 0 h 454"/>
                              <a:gd name="T8" fmla="*/ 561 w 699"/>
                              <a:gd name="T9" fmla="*/ 183 h 454"/>
                              <a:gd name="T10" fmla="*/ 348 w 699"/>
                              <a:gd name="T11" fmla="*/ 299 h 454"/>
                              <a:gd name="T12" fmla="*/ 699 w 699"/>
                              <a:gd name="T13" fmla="*/ 454 h 4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99" h="454">
                                <a:moveTo>
                                  <a:pt x="699" y="454"/>
                                </a:moveTo>
                                <a:lnTo>
                                  <a:pt x="140" y="273"/>
                                </a:lnTo>
                                <a:lnTo>
                                  <a:pt x="351" y="156"/>
                                </a:lnTo>
                                <a:lnTo>
                                  <a:pt x="0" y="0"/>
                                </a:lnTo>
                                <a:lnTo>
                                  <a:pt x="561" y="183"/>
                                </a:lnTo>
                                <a:lnTo>
                                  <a:pt x="348" y="299"/>
                                </a:lnTo>
                                <a:lnTo>
                                  <a:pt x="699" y="45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9" name="Picture 9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535" y="658495"/>
                            <a:ext cx="2012315" cy="1286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0" name="Freeform 919"/>
                        <wps:cNvSpPr>
                          <a:spLocks/>
                        </wps:cNvSpPr>
                        <wps:spPr bwMode="auto">
                          <a:xfrm>
                            <a:off x="775335" y="744220"/>
                            <a:ext cx="1910080" cy="1115060"/>
                          </a:xfrm>
                          <a:custGeom>
                            <a:avLst/>
                            <a:gdLst>
                              <a:gd name="T0" fmla="*/ 0 w 3008"/>
                              <a:gd name="T1" fmla="*/ 1756 h 1756"/>
                              <a:gd name="T2" fmla="*/ 1558 w 3008"/>
                              <a:gd name="T3" fmla="*/ 670 h 1756"/>
                              <a:gd name="T4" fmla="*/ 1568 w 3008"/>
                              <a:gd name="T5" fmla="*/ 911 h 1756"/>
                              <a:gd name="T6" fmla="*/ 3008 w 3008"/>
                              <a:gd name="T7" fmla="*/ 0 h 1756"/>
                              <a:gd name="T8" fmla="*/ 1450 w 3008"/>
                              <a:gd name="T9" fmla="*/ 1086 h 1756"/>
                              <a:gd name="T10" fmla="*/ 1441 w 3008"/>
                              <a:gd name="T11" fmla="*/ 845 h 1756"/>
                              <a:gd name="T12" fmla="*/ 0 w 3008"/>
                              <a:gd name="T13" fmla="*/ 1756 h 1756"/>
                              <a:gd name="T14" fmla="*/ 0 w 3008"/>
                              <a:gd name="T15" fmla="*/ 1756 h 17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008" h="1756">
                                <a:moveTo>
                                  <a:pt x="0" y="1756"/>
                                </a:moveTo>
                                <a:lnTo>
                                  <a:pt x="1558" y="670"/>
                                </a:lnTo>
                                <a:lnTo>
                                  <a:pt x="1568" y="911"/>
                                </a:lnTo>
                                <a:lnTo>
                                  <a:pt x="3008" y="0"/>
                                </a:lnTo>
                                <a:lnTo>
                                  <a:pt x="1450" y="1086"/>
                                </a:lnTo>
                                <a:lnTo>
                                  <a:pt x="1441" y="845"/>
                                </a:lnTo>
                                <a:lnTo>
                                  <a:pt x="0" y="1756"/>
                                </a:lnTo>
                                <a:lnTo>
                                  <a:pt x="0" y="17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1" name="Freeform 920"/>
                        <wps:cNvSpPr>
                          <a:spLocks/>
                        </wps:cNvSpPr>
                        <wps:spPr bwMode="auto">
                          <a:xfrm>
                            <a:off x="775335" y="744220"/>
                            <a:ext cx="1910080" cy="1115060"/>
                          </a:xfrm>
                          <a:custGeom>
                            <a:avLst/>
                            <a:gdLst>
                              <a:gd name="T0" fmla="*/ 0 w 3008"/>
                              <a:gd name="T1" fmla="*/ 1756 h 1756"/>
                              <a:gd name="T2" fmla="*/ 1558 w 3008"/>
                              <a:gd name="T3" fmla="*/ 670 h 1756"/>
                              <a:gd name="T4" fmla="*/ 1568 w 3008"/>
                              <a:gd name="T5" fmla="*/ 911 h 1756"/>
                              <a:gd name="T6" fmla="*/ 3008 w 3008"/>
                              <a:gd name="T7" fmla="*/ 0 h 1756"/>
                              <a:gd name="T8" fmla="*/ 1450 w 3008"/>
                              <a:gd name="T9" fmla="*/ 1086 h 1756"/>
                              <a:gd name="T10" fmla="*/ 1441 w 3008"/>
                              <a:gd name="T11" fmla="*/ 845 h 1756"/>
                              <a:gd name="T12" fmla="*/ 0 w 3008"/>
                              <a:gd name="T13" fmla="*/ 1756 h 1756"/>
                              <a:gd name="T14" fmla="*/ 0 w 3008"/>
                              <a:gd name="T15" fmla="*/ 1756 h 17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008" h="1756">
                                <a:moveTo>
                                  <a:pt x="0" y="1756"/>
                                </a:moveTo>
                                <a:lnTo>
                                  <a:pt x="1558" y="670"/>
                                </a:lnTo>
                                <a:lnTo>
                                  <a:pt x="1568" y="911"/>
                                </a:lnTo>
                                <a:lnTo>
                                  <a:pt x="3008" y="0"/>
                                </a:lnTo>
                                <a:lnTo>
                                  <a:pt x="1450" y="1086"/>
                                </a:lnTo>
                                <a:lnTo>
                                  <a:pt x="1441" y="845"/>
                                </a:lnTo>
                                <a:lnTo>
                                  <a:pt x="0" y="1756"/>
                                </a:lnTo>
                                <a:lnTo>
                                  <a:pt x="0" y="17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Freeform 921"/>
                        <wps:cNvSpPr>
                          <a:spLocks/>
                        </wps:cNvSpPr>
                        <wps:spPr bwMode="auto">
                          <a:xfrm>
                            <a:off x="724535" y="658495"/>
                            <a:ext cx="2010410" cy="1285240"/>
                          </a:xfrm>
                          <a:custGeom>
                            <a:avLst/>
                            <a:gdLst>
                              <a:gd name="T0" fmla="*/ 156 w 3166"/>
                              <a:gd name="T1" fmla="*/ 2024 h 2024"/>
                              <a:gd name="T2" fmla="*/ 3166 w 3166"/>
                              <a:gd name="T3" fmla="*/ 265 h 2024"/>
                              <a:gd name="T4" fmla="*/ 3012 w 3166"/>
                              <a:gd name="T5" fmla="*/ 0 h 2024"/>
                              <a:gd name="T6" fmla="*/ 0 w 3166"/>
                              <a:gd name="T7" fmla="*/ 1760 h 2024"/>
                              <a:gd name="T8" fmla="*/ 156 w 3166"/>
                              <a:gd name="T9" fmla="*/ 2024 h 20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66" h="2024">
                                <a:moveTo>
                                  <a:pt x="156" y="2024"/>
                                </a:moveTo>
                                <a:lnTo>
                                  <a:pt x="3166" y="265"/>
                                </a:lnTo>
                                <a:lnTo>
                                  <a:pt x="3012" y="0"/>
                                </a:lnTo>
                                <a:lnTo>
                                  <a:pt x="0" y="1760"/>
                                </a:lnTo>
                                <a:lnTo>
                                  <a:pt x="156" y="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" name="Freeform 922"/>
                        <wps:cNvSpPr>
                          <a:spLocks/>
                        </wps:cNvSpPr>
                        <wps:spPr bwMode="auto">
                          <a:xfrm>
                            <a:off x="724535" y="658495"/>
                            <a:ext cx="2010410" cy="1285240"/>
                          </a:xfrm>
                          <a:custGeom>
                            <a:avLst/>
                            <a:gdLst>
                              <a:gd name="T0" fmla="*/ 156 w 3166"/>
                              <a:gd name="T1" fmla="*/ 2024 h 2024"/>
                              <a:gd name="T2" fmla="*/ 3166 w 3166"/>
                              <a:gd name="T3" fmla="*/ 265 h 2024"/>
                              <a:gd name="T4" fmla="*/ 3012 w 3166"/>
                              <a:gd name="T5" fmla="*/ 0 h 2024"/>
                              <a:gd name="T6" fmla="*/ 0 w 3166"/>
                              <a:gd name="T7" fmla="*/ 1760 h 2024"/>
                              <a:gd name="T8" fmla="*/ 156 w 3166"/>
                              <a:gd name="T9" fmla="*/ 2024 h 20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66" h="2024">
                                <a:moveTo>
                                  <a:pt x="156" y="2024"/>
                                </a:moveTo>
                                <a:lnTo>
                                  <a:pt x="3166" y="265"/>
                                </a:lnTo>
                                <a:lnTo>
                                  <a:pt x="3012" y="0"/>
                                </a:lnTo>
                                <a:lnTo>
                                  <a:pt x="0" y="1760"/>
                                </a:lnTo>
                                <a:lnTo>
                                  <a:pt x="156" y="2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4" name="Picture 9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535" y="658495"/>
                            <a:ext cx="2012315" cy="1286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5" name="Freeform 924"/>
                        <wps:cNvSpPr>
                          <a:spLocks/>
                        </wps:cNvSpPr>
                        <wps:spPr bwMode="auto">
                          <a:xfrm>
                            <a:off x="775335" y="742950"/>
                            <a:ext cx="1910080" cy="1116330"/>
                          </a:xfrm>
                          <a:custGeom>
                            <a:avLst/>
                            <a:gdLst>
                              <a:gd name="T0" fmla="*/ 0 w 3008"/>
                              <a:gd name="T1" fmla="*/ 1758 h 1758"/>
                              <a:gd name="T2" fmla="*/ 1558 w 3008"/>
                              <a:gd name="T3" fmla="*/ 672 h 1758"/>
                              <a:gd name="T4" fmla="*/ 1566 w 3008"/>
                              <a:gd name="T5" fmla="*/ 913 h 1758"/>
                              <a:gd name="T6" fmla="*/ 3008 w 3008"/>
                              <a:gd name="T7" fmla="*/ 0 h 1758"/>
                              <a:gd name="T8" fmla="*/ 1450 w 3008"/>
                              <a:gd name="T9" fmla="*/ 1086 h 1758"/>
                              <a:gd name="T10" fmla="*/ 1440 w 3008"/>
                              <a:gd name="T11" fmla="*/ 846 h 1758"/>
                              <a:gd name="T12" fmla="*/ 0 w 3008"/>
                              <a:gd name="T13" fmla="*/ 1758 h 17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08" h="1758">
                                <a:moveTo>
                                  <a:pt x="0" y="1758"/>
                                </a:moveTo>
                                <a:lnTo>
                                  <a:pt x="1558" y="672"/>
                                </a:lnTo>
                                <a:lnTo>
                                  <a:pt x="1566" y="913"/>
                                </a:lnTo>
                                <a:lnTo>
                                  <a:pt x="3008" y="0"/>
                                </a:lnTo>
                                <a:lnTo>
                                  <a:pt x="1450" y="1086"/>
                                </a:lnTo>
                                <a:lnTo>
                                  <a:pt x="1440" y="846"/>
                                </a:lnTo>
                                <a:lnTo>
                                  <a:pt x="0" y="17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Freeform 925"/>
                        <wps:cNvSpPr>
                          <a:spLocks/>
                        </wps:cNvSpPr>
                        <wps:spPr bwMode="auto">
                          <a:xfrm>
                            <a:off x="2202815" y="1840230"/>
                            <a:ext cx="72390" cy="483235"/>
                          </a:xfrm>
                          <a:custGeom>
                            <a:avLst/>
                            <a:gdLst>
                              <a:gd name="T0" fmla="*/ 0 w 114"/>
                              <a:gd name="T1" fmla="*/ 761 h 761"/>
                              <a:gd name="T2" fmla="*/ 114 w 114"/>
                              <a:gd name="T3" fmla="*/ 651 h 761"/>
                              <a:gd name="T4" fmla="*/ 114 w 114"/>
                              <a:gd name="T5" fmla="*/ 27 h 761"/>
                              <a:gd name="T6" fmla="*/ 0 w 114"/>
                              <a:gd name="T7" fmla="*/ 0 h 761"/>
                              <a:gd name="T8" fmla="*/ 0 w 114"/>
                              <a:gd name="T9" fmla="*/ 761 h 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4" h="761">
                                <a:moveTo>
                                  <a:pt x="0" y="761"/>
                                </a:moveTo>
                                <a:lnTo>
                                  <a:pt x="114" y="651"/>
                                </a:lnTo>
                                <a:lnTo>
                                  <a:pt x="114" y="27"/>
                                </a:lnTo>
                                <a:lnTo>
                                  <a:pt x="0" y="0"/>
                                </a:lnTo>
                                <a:lnTo>
                                  <a:pt x="0" y="7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" name="Freeform 926"/>
                        <wps:cNvSpPr>
                          <a:spLocks/>
                        </wps:cNvSpPr>
                        <wps:spPr bwMode="auto">
                          <a:xfrm>
                            <a:off x="2185670" y="1857375"/>
                            <a:ext cx="72390" cy="483235"/>
                          </a:xfrm>
                          <a:custGeom>
                            <a:avLst/>
                            <a:gdLst>
                              <a:gd name="T0" fmla="*/ 0 w 114"/>
                              <a:gd name="T1" fmla="*/ 761 h 761"/>
                              <a:gd name="T2" fmla="*/ 114 w 114"/>
                              <a:gd name="T3" fmla="*/ 651 h 761"/>
                              <a:gd name="T4" fmla="*/ 114 w 114"/>
                              <a:gd name="T5" fmla="*/ 0 h 761"/>
                              <a:gd name="T6" fmla="*/ 0 w 114"/>
                              <a:gd name="T7" fmla="*/ 109 h 761"/>
                              <a:gd name="T8" fmla="*/ 0 w 114"/>
                              <a:gd name="T9" fmla="*/ 761 h 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4" h="761">
                                <a:moveTo>
                                  <a:pt x="0" y="761"/>
                                </a:moveTo>
                                <a:lnTo>
                                  <a:pt x="114" y="651"/>
                                </a:lnTo>
                                <a:lnTo>
                                  <a:pt x="114" y="0"/>
                                </a:lnTo>
                                <a:lnTo>
                                  <a:pt x="0" y="109"/>
                                </a:lnTo>
                                <a:lnTo>
                                  <a:pt x="0" y="7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" name="Rectangle 927"/>
                        <wps:cNvSpPr>
                          <a:spLocks noChangeArrowheads="1"/>
                        </wps:cNvSpPr>
                        <wps:spPr bwMode="auto">
                          <a:xfrm>
                            <a:off x="1917065" y="1926590"/>
                            <a:ext cx="268605" cy="4140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Rectangle 928"/>
                        <wps:cNvSpPr>
                          <a:spLocks noChangeArrowheads="1"/>
                        </wps:cNvSpPr>
                        <wps:spPr bwMode="auto">
                          <a:xfrm>
                            <a:off x="1898650" y="1908810"/>
                            <a:ext cx="287020" cy="414655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0" name="Freeform 929"/>
                        <wps:cNvSpPr>
                          <a:spLocks/>
                        </wps:cNvSpPr>
                        <wps:spPr bwMode="auto">
                          <a:xfrm>
                            <a:off x="1898650" y="1840230"/>
                            <a:ext cx="359410" cy="68580"/>
                          </a:xfrm>
                          <a:custGeom>
                            <a:avLst/>
                            <a:gdLst>
                              <a:gd name="T0" fmla="*/ 0 w 566"/>
                              <a:gd name="T1" fmla="*/ 108 h 108"/>
                              <a:gd name="T2" fmla="*/ 452 w 566"/>
                              <a:gd name="T3" fmla="*/ 108 h 108"/>
                              <a:gd name="T4" fmla="*/ 566 w 566"/>
                              <a:gd name="T5" fmla="*/ 0 h 108"/>
                              <a:gd name="T6" fmla="*/ 113 w 566"/>
                              <a:gd name="T7" fmla="*/ 0 h 108"/>
                              <a:gd name="T8" fmla="*/ 0 w 566"/>
                              <a:gd name="T9" fmla="*/ 108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66" h="108">
                                <a:moveTo>
                                  <a:pt x="0" y="108"/>
                                </a:moveTo>
                                <a:lnTo>
                                  <a:pt x="452" y="108"/>
                                </a:lnTo>
                                <a:lnTo>
                                  <a:pt x="566" y="0"/>
                                </a:lnTo>
                                <a:lnTo>
                                  <a:pt x="113" y="0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" name="Freeform 930"/>
                        <wps:cNvSpPr>
                          <a:spLocks/>
                        </wps:cNvSpPr>
                        <wps:spPr bwMode="auto">
                          <a:xfrm>
                            <a:off x="2185670" y="1840230"/>
                            <a:ext cx="72390" cy="483235"/>
                          </a:xfrm>
                          <a:custGeom>
                            <a:avLst/>
                            <a:gdLst>
                              <a:gd name="T0" fmla="*/ 0 w 114"/>
                              <a:gd name="T1" fmla="*/ 761 h 761"/>
                              <a:gd name="T2" fmla="*/ 114 w 114"/>
                              <a:gd name="T3" fmla="*/ 651 h 761"/>
                              <a:gd name="T4" fmla="*/ 114 w 114"/>
                              <a:gd name="T5" fmla="*/ 0 h 761"/>
                              <a:gd name="T6" fmla="*/ 0 w 114"/>
                              <a:gd name="T7" fmla="*/ 108 h 761"/>
                              <a:gd name="T8" fmla="*/ 0 w 114"/>
                              <a:gd name="T9" fmla="*/ 761 h 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4" h="761">
                                <a:moveTo>
                                  <a:pt x="0" y="761"/>
                                </a:moveTo>
                                <a:lnTo>
                                  <a:pt x="114" y="651"/>
                                </a:lnTo>
                                <a:lnTo>
                                  <a:pt x="114" y="0"/>
                                </a:lnTo>
                                <a:lnTo>
                                  <a:pt x="0" y="108"/>
                                </a:lnTo>
                                <a:lnTo>
                                  <a:pt x="0" y="7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2" name="Freeform 931"/>
                        <wps:cNvSpPr>
                          <a:spLocks/>
                        </wps:cNvSpPr>
                        <wps:spPr bwMode="auto">
                          <a:xfrm>
                            <a:off x="1898650" y="1908810"/>
                            <a:ext cx="287020" cy="8255"/>
                          </a:xfrm>
                          <a:custGeom>
                            <a:avLst/>
                            <a:gdLst>
                              <a:gd name="T0" fmla="*/ 0 w 452"/>
                              <a:gd name="T1" fmla="*/ 0 h 13"/>
                              <a:gd name="T2" fmla="*/ 452 w 452"/>
                              <a:gd name="T3" fmla="*/ 0 h 13"/>
                              <a:gd name="T4" fmla="*/ 437 w 452"/>
                              <a:gd name="T5" fmla="*/ 13 h 13"/>
                              <a:gd name="T6" fmla="*/ 0 w 452"/>
                              <a:gd name="T7" fmla="*/ 13 h 13"/>
                              <a:gd name="T8" fmla="*/ 0 w 452"/>
                              <a:gd name="T9" fmla="*/ 0 h 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52" h="13">
                                <a:moveTo>
                                  <a:pt x="0" y="0"/>
                                </a:moveTo>
                                <a:lnTo>
                                  <a:pt x="452" y="0"/>
                                </a:lnTo>
                                <a:lnTo>
                                  <a:pt x="437" y="13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Freeform 932"/>
                        <wps:cNvSpPr>
                          <a:spLocks/>
                        </wps:cNvSpPr>
                        <wps:spPr bwMode="auto">
                          <a:xfrm>
                            <a:off x="1898650" y="1908810"/>
                            <a:ext cx="9525" cy="41465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653"/>
                              <a:gd name="T2" fmla="*/ 0 w 15"/>
                              <a:gd name="T3" fmla="*/ 653 h 653"/>
                              <a:gd name="T4" fmla="*/ 15 w 15"/>
                              <a:gd name="T5" fmla="*/ 639 h 653"/>
                              <a:gd name="T6" fmla="*/ 15 w 15"/>
                              <a:gd name="T7" fmla="*/ 15 h 653"/>
                              <a:gd name="T8" fmla="*/ 0 w 15"/>
                              <a:gd name="T9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" h="653">
                                <a:moveTo>
                                  <a:pt x="0" y="0"/>
                                </a:moveTo>
                                <a:lnTo>
                                  <a:pt x="0" y="653"/>
                                </a:lnTo>
                                <a:lnTo>
                                  <a:pt x="15" y="639"/>
                                </a:lnTo>
                                <a:lnTo>
                                  <a:pt x="15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1898650" y="2020570"/>
                            <a:ext cx="287020" cy="889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Rectangle 934"/>
                        <wps:cNvSpPr>
                          <a:spLocks noChangeArrowheads="1"/>
                        </wps:cNvSpPr>
                        <wps:spPr bwMode="auto">
                          <a:xfrm>
                            <a:off x="1908175" y="2029460"/>
                            <a:ext cx="277495" cy="8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" name="Rectangle 935"/>
                        <wps:cNvSpPr>
                          <a:spLocks noChangeArrowheads="1"/>
                        </wps:cNvSpPr>
                        <wps:spPr bwMode="auto">
                          <a:xfrm>
                            <a:off x="1898650" y="2141855"/>
                            <a:ext cx="287020" cy="8255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" name="Rectangle 936"/>
                        <wps:cNvSpPr>
                          <a:spLocks noChangeArrowheads="1"/>
                        </wps:cNvSpPr>
                        <wps:spPr bwMode="auto">
                          <a:xfrm>
                            <a:off x="1908175" y="2150110"/>
                            <a:ext cx="277495" cy="8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2096135" y="2253615"/>
                            <a:ext cx="53340" cy="3429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" name="Freeform 938"/>
                        <wps:cNvSpPr>
                          <a:spLocks/>
                        </wps:cNvSpPr>
                        <wps:spPr bwMode="auto">
                          <a:xfrm>
                            <a:off x="1898650" y="1840230"/>
                            <a:ext cx="359410" cy="68580"/>
                          </a:xfrm>
                          <a:custGeom>
                            <a:avLst/>
                            <a:gdLst>
                              <a:gd name="T0" fmla="*/ 566 w 566"/>
                              <a:gd name="T1" fmla="*/ 0 h 108"/>
                              <a:gd name="T2" fmla="*/ 550 w 566"/>
                              <a:gd name="T3" fmla="*/ 13 h 108"/>
                              <a:gd name="T4" fmla="*/ 113 w 566"/>
                              <a:gd name="T5" fmla="*/ 13 h 108"/>
                              <a:gd name="T6" fmla="*/ 15 w 566"/>
                              <a:gd name="T7" fmla="*/ 108 h 108"/>
                              <a:gd name="T8" fmla="*/ 0 w 566"/>
                              <a:gd name="T9" fmla="*/ 108 h 108"/>
                              <a:gd name="T10" fmla="*/ 113 w 566"/>
                              <a:gd name="T11" fmla="*/ 0 h 108"/>
                              <a:gd name="T12" fmla="*/ 566 w 566"/>
                              <a:gd name="T13" fmla="*/ 0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66" h="108">
                                <a:moveTo>
                                  <a:pt x="566" y="0"/>
                                </a:moveTo>
                                <a:lnTo>
                                  <a:pt x="550" y="13"/>
                                </a:lnTo>
                                <a:lnTo>
                                  <a:pt x="113" y="13"/>
                                </a:lnTo>
                                <a:lnTo>
                                  <a:pt x="15" y="108"/>
                                </a:lnTo>
                                <a:lnTo>
                                  <a:pt x="0" y="108"/>
                                </a:lnTo>
                                <a:lnTo>
                                  <a:pt x="113" y="0"/>
                                </a:lnTo>
                                <a:lnTo>
                                  <a:pt x="5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" name="Rectangle 939"/>
                        <wps:cNvSpPr>
                          <a:spLocks noChangeArrowheads="1"/>
                        </wps:cNvSpPr>
                        <wps:spPr bwMode="auto">
                          <a:xfrm>
                            <a:off x="2042160" y="2353310"/>
                            <a:ext cx="8826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472228" w14:textId="3AAA3A12" w:rsidR="00C51BF7" w:rsidRDefault="00C51BF7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0"/>
                                  <w:szCs w:val="10"/>
                                </w:rPr>
                                <w:t>IQS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61" name="Freeform 940"/>
                        <wps:cNvSpPr>
                          <a:spLocks/>
                        </wps:cNvSpPr>
                        <wps:spPr bwMode="auto">
                          <a:xfrm>
                            <a:off x="699135" y="2340610"/>
                            <a:ext cx="71755" cy="483235"/>
                          </a:xfrm>
                          <a:custGeom>
                            <a:avLst/>
                            <a:gdLst>
                              <a:gd name="T0" fmla="*/ 0 w 113"/>
                              <a:gd name="T1" fmla="*/ 761 h 761"/>
                              <a:gd name="T2" fmla="*/ 113 w 113"/>
                              <a:gd name="T3" fmla="*/ 651 h 761"/>
                              <a:gd name="T4" fmla="*/ 113 w 113"/>
                              <a:gd name="T5" fmla="*/ 27 h 761"/>
                              <a:gd name="T6" fmla="*/ 0 w 113"/>
                              <a:gd name="T7" fmla="*/ 0 h 761"/>
                              <a:gd name="T8" fmla="*/ 0 w 113"/>
                              <a:gd name="T9" fmla="*/ 761 h 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3" h="761">
                                <a:moveTo>
                                  <a:pt x="0" y="761"/>
                                </a:moveTo>
                                <a:lnTo>
                                  <a:pt x="113" y="651"/>
                                </a:lnTo>
                                <a:lnTo>
                                  <a:pt x="113" y="27"/>
                                </a:lnTo>
                                <a:lnTo>
                                  <a:pt x="0" y="0"/>
                                </a:lnTo>
                                <a:lnTo>
                                  <a:pt x="0" y="7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" name="Freeform 941"/>
                        <wps:cNvSpPr>
                          <a:spLocks/>
                        </wps:cNvSpPr>
                        <wps:spPr bwMode="auto">
                          <a:xfrm>
                            <a:off x="680720" y="2357755"/>
                            <a:ext cx="71755" cy="483235"/>
                          </a:xfrm>
                          <a:custGeom>
                            <a:avLst/>
                            <a:gdLst>
                              <a:gd name="T0" fmla="*/ 0 w 113"/>
                              <a:gd name="T1" fmla="*/ 761 h 761"/>
                              <a:gd name="T2" fmla="*/ 113 w 113"/>
                              <a:gd name="T3" fmla="*/ 651 h 761"/>
                              <a:gd name="T4" fmla="*/ 113 w 113"/>
                              <a:gd name="T5" fmla="*/ 0 h 761"/>
                              <a:gd name="T6" fmla="*/ 0 w 113"/>
                              <a:gd name="T7" fmla="*/ 109 h 761"/>
                              <a:gd name="T8" fmla="*/ 0 w 113"/>
                              <a:gd name="T9" fmla="*/ 761 h 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3" h="761">
                                <a:moveTo>
                                  <a:pt x="0" y="761"/>
                                </a:moveTo>
                                <a:lnTo>
                                  <a:pt x="113" y="651"/>
                                </a:lnTo>
                                <a:lnTo>
                                  <a:pt x="113" y="0"/>
                                </a:lnTo>
                                <a:lnTo>
                                  <a:pt x="0" y="109"/>
                                </a:lnTo>
                                <a:lnTo>
                                  <a:pt x="0" y="7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" name="Rectangle 942"/>
                        <wps:cNvSpPr>
                          <a:spLocks noChangeArrowheads="1"/>
                        </wps:cNvSpPr>
                        <wps:spPr bwMode="auto">
                          <a:xfrm>
                            <a:off x="411480" y="2426970"/>
                            <a:ext cx="269240" cy="4140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Rectangle 943"/>
                        <wps:cNvSpPr>
                          <a:spLocks noChangeArrowheads="1"/>
                        </wps:cNvSpPr>
                        <wps:spPr bwMode="auto">
                          <a:xfrm>
                            <a:off x="394335" y="2409190"/>
                            <a:ext cx="286385" cy="414655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Freeform 944"/>
                        <wps:cNvSpPr>
                          <a:spLocks/>
                        </wps:cNvSpPr>
                        <wps:spPr bwMode="auto">
                          <a:xfrm>
                            <a:off x="394335" y="2340610"/>
                            <a:ext cx="358140" cy="68580"/>
                          </a:xfrm>
                          <a:custGeom>
                            <a:avLst/>
                            <a:gdLst>
                              <a:gd name="T0" fmla="*/ 0 w 564"/>
                              <a:gd name="T1" fmla="*/ 108 h 108"/>
                              <a:gd name="T2" fmla="*/ 451 w 564"/>
                              <a:gd name="T3" fmla="*/ 108 h 108"/>
                              <a:gd name="T4" fmla="*/ 564 w 564"/>
                              <a:gd name="T5" fmla="*/ 0 h 108"/>
                              <a:gd name="T6" fmla="*/ 112 w 564"/>
                              <a:gd name="T7" fmla="*/ 0 h 108"/>
                              <a:gd name="T8" fmla="*/ 0 w 564"/>
                              <a:gd name="T9" fmla="*/ 108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64" h="108">
                                <a:moveTo>
                                  <a:pt x="0" y="108"/>
                                </a:moveTo>
                                <a:lnTo>
                                  <a:pt x="451" y="108"/>
                                </a:lnTo>
                                <a:lnTo>
                                  <a:pt x="564" y="0"/>
                                </a:lnTo>
                                <a:lnTo>
                                  <a:pt x="112" y="0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" name="Freeform 945"/>
                        <wps:cNvSpPr>
                          <a:spLocks/>
                        </wps:cNvSpPr>
                        <wps:spPr bwMode="auto">
                          <a:xfrm>
                            <a:off x="680720" y="2340610"/>
                            <a:ext cx="71755" cy="483235"/>
                          </a:xfrm>
                          <a:custGeom>
                            <a:avLst/>
                            <a:gdLst>
                              <a:gd name="T0" fmla="*/ 0 w 113"/>
                              <a:gd name="T1" fmla="*/ 761 h 761"/>
                              <a:gd name="T2" fmla="*/ 113 w 113"/>
                              <a:gd name="T3" fmla="*/ 651 h 761"/>
                              <a:gd name="T4" fmla="*/ 113 w 113"/>
                              <a:gd name="T5" fmla="*/ 0 h 761"/>
                              <a:gd name="T6" fmla="*/ 0 w 113"/>
                              <a:gd name="T7" fmla="*/ 108 h 761"/>
                              <a:gd name="T8" fmla="*/ 0 w 113"/>
                              <a:gd name="T9" fmla="*/ 761 h 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3" h="761">
                                <a:moveTo>
                                  <a:pt x="0" y="761"/>
                                </a:moveTo>
                                <a:lnTo>
                                  <a:pt x="113" y="651"/>
                                </a:lnTo>
                                <a:lnTo>
                                  <a:pt x="113" y="0"/>
                                </a:lnTo>
                                <a:lnTo>
                                  <a:pt x="0" y="108"/>
                                </a:lnTo>
                                <a:lnTo>
                                  <a:pt x="0" y="7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" name="Freeform 946"/>
                        <wps:cNvSpPr>
                          <a:spLocks/>
                        </wps:cNvSpPr>
                        <wps:spPr bwMode="auto">
                          <a:xfrm>
                            <a:off x="394335" y="2409190"/>
                            <a:ext cx="286385" cy="8255"/>
                          </a:xfrm>
                          <a:custGeom>
                            <a:avLst/>
                            <a:gdLst>
                              <a:gd name="T0" fmla="*/ 0 w 451"/>
                              <a:gd name="T1" fmla="*/ 0 h 13"/>
                              <a:gd name="T2" fmla="*/ 451 w 451"/>
                              <a:gd name="T3" fmla="*/ 0 h 13"/>
                              <a:gd name="T4" fmla="*/ 438 w 451"/>
                              <a:gd name="T5" fmla="*/ 13 h 13"/>
                              <a:gd name="T6" fmla="*/ 0 w 451"/>
                              <a:gd name="T7" fmla="*/ 13 h 13"/>
                              <a:gd name="T8" fmla="*/ 0 w 451"/>
                              <a:gd name="T9" fmla="*/ 0 h 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51" h="13">
                                <a:moveTo>
                                  <a:pt x="0" y="0"/>
                                </a:moveTo>
                                <a:lnTo>
                                  <a:pt x="451" y="0"/>
                                </a:lnTo>
                                <a:lnTo>
                                  <a:pt x="438" y="13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Freeform 947"/>
                        <wps:cNvSpPr>
                          <a:spLocks/>
                        </wps:cNvSpPr>
                        <wps:spPr bwMode="auto">
                          <a:xfrm>
                            <a:off x="394335" y="2409190"/>
                            <a:ext cx="8890" cy="414655"/>
                          </a:xfrm>
                          <a:custGeom>
                            <a:avLst/>
                            <a:gdLst>
                              <a:gd name="T0" fmla="*/ 0 w 14"/>
                              <a:gd name="T1" fmla="*/ 0 h 653"/>
                              <a:gd name="T2" fmla="*/ 0 w 14"/>
                              <a:gd name="T3" fmla="*/ 653 h 653"/>
                              <a:gd name="T4" fmla="*/ 14 w 14"/>
                              <a:gd name="T5" fmla="*/ 639 h 653"/>
                              <a:gd name="T6" fmla="*/ 14 w 14"/>
                              <a:gd name="T7" fmla="*/ 13 h 653"/>
                              <a:gd name="T8" fmla="*/ 0 w 14"/>
                              <a:gd name="T9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" h="653">
                                <a:moveTo>
                                  <a:pt x="0" y="0"/>
                                </a:moveTo>
                                <a:lnTo>
                                  <a:pt x="0" y="653"/>
                                </a:lnTo>
                                <a:lnTo>
                                  <a:pt x="14" y="639"/>
                                </a:lnTo>
                                <a:lnTo>
                                  <a:pt x="14" y="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" name="Rectangle 948"/>
                        <wps:cNvSpPr>
                          <a:spLocks noChangeArrowheads="1"/>
                        </wps:cNvSpPr>
                        <wps:spPr bwMode="auto">
                          <a:xfrm>
                            <a:off x="394335" y="2520950"/>
                            <a:ext cx="286385" cy="889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Rectangle 949"/>
                        <wps:cNvSpPr>
                          <a:spLocks noChangeArrowheads="1"/>
                        </wps:cNvSpPr>
                        <wps:spPr bwMode="auto">
                          <a:xfrm>
                            <a:off x="403225" y="2529840"/>
                            <a:ext cx="277495" cy="8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Rectangle 950"/>
                        <wps:cNvSpPr>
                          <a:spLocks noChangeArrowheads="1"/>
                        </wps:cNvSpPr>
                        <wps:spPr bwMode="auto">
                          <a:xfrm>
                            <a:off x="394335" y="2642235"/>
                            <a:ext cx="286385" cy="8255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2" name="Rectangle 951"/>
                        <wps:cNvSpPr>
                          <a:spLocks noChangeArrowheads="1"/>
                        </wps:cNvSpPr>
                        <wps:spPr bwMode="auto">
                          <a:xfrm>
                            <a:off x="403225" y="2650490"/>
                            <a:ext cx="277495" cy="8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3" name="Rectangle 952"/>
                        <wps:cNvSpPr>
                          <a:spLocks noChangeArrowheads="1"/>
                        </wps:cNvSpPr>
                        <wps:spPr bwMode="auto">
                          <a:xfrm>
                            <a:off x="590550" y="2753995"/>
                            <a:ext cx="54610" cy="3429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" name="Freeform 953"/>
                        <wps:cNvSpPr>
                          <a:spLocks/>
                        </wps:cNvSpPr>
                        <wps:spPr bwMode="auto">
                          <a:xfrm>
                            <a:off x="394335" y="2340610"/>
                            <a:ext cx="358140" cy="68580"/>
                          </a:xfrm>
                          <a:custGeom>
                            <a:avLst/>
                            <a:gdLst>
                              <a:gd name="T0" fmla="*/ 564 w 564"/>
                              <a:gd name="T1" fmla="*/ 0 h 108"/>
                              <a:gd name="T2" fmla="*/ 549 w 564"/>
                              <a:gd name="T3" fmla="*/ 13 h 108"/>
                              <a:gd name="T4" fmla="*/ 112 w 564"/>
                              <a:gd name="T5" fmla="*/ 13 h 108"/>
                              <a:gd name="T6" fmla="*/ 14 w 564"/>
                              <a:gd name="T7" fmla="*/ 108 h 108"/>
                              <a:gd name="T8" fmla="*/ 0 w 564"/>
                              <a:gd name="T9" fmla="*/ 108 h 108"/>
                              <a:gd name="T10" fmla="*/ 112 w 564"/>
                              <a:gd name="T11" fmla="*/ 0 h 108"/>
                              <a:gd name="T12" fmla="*/ 564 w 564"/>
                              <a:gd name="T13" fmla="*/ 0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64" h="108">
                                <a:moveTo>
                                  <a:pt x="564" y="0"/>
                                </a:moveTo>
                                <a:lnTo>
                                  <a:pt x="549" y="13"/>
                                </a:lnTo>
                                <a:lnTo>
                                  <a:pt x="112" y="13"/>
                                </a:lnTo>
                                <a:lnTo>
                                  <a:pt x="14" y="108"/>
                                </a:lnTo>
                                <a:lnTo>
                                  <a:pt x="0" y="108"/>
                                </a:lnTo>
                                <a:lnTo>
                                  <a:pt x="112" y="0"/>
                                </a:lnTo>
                                <a:lnTo>
                                  <a:pt x="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5" name="Rectangle 954"/>
                        <wps:cNvSpPr>
                          <a:spLocks noChangeArrowheads="1"/>
                        </wps:cNvSpPr>
                        <wps:spPr bwMode="auto">
                          <a:xfrm>
                            <a:off x="431800" y="2853690"/>
                            <a:ext cx="29781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8287E7" w14:textId="07FB1EAB" w:rsidR="00C51BF7" w:rsidRDefault="00C51BF7"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0"/>
                                  <w:szCs w:val="10"/>
                                </w:rPr>
                                <w:t>LimeSurvey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76" name="Picture 9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8035" y="2002790"/>
                            <a:ext cx="1093470" cy="676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7" name="Freeform 956"/>
                        <wps:cNvSpPr>
                          <a:spLocks/>
                        </wps:cNvSpPr>
                        <wps:spPr bwMode="auto">
                          <a:xfrm>
                            <a:off x="833120" y="2090420"/>
                            <a:ext cx="1003300" cy="500380"/>
                          </a:xfrm>
                          <a:custGeom>
                            <a:avLst/>
                            <a:gdLst>
                              <a:gd name="T0" fmla="*/ 0 w 1580"/>
                              <a:gd name="T1" fmla="*/ 788 h 788"/>
                              <a:gd name="T2" fmla="*/ 857 w 1580"/>
                              <a:gd name="T3" fmla="*/ 190 h 788"/>
                              <a:gd name="T4" fmla="*/ 851 w 1580"/>
                              <a:gd name="T5" fmla="*/ 431 h 788"/>
                              <a:gd name="T6" fmla="*/ 1580 w 1580"/>
                              <a:gd name="T7" fmla="*/ 0 h 788"/>
                              <a:gd name="T8" fmla="*/ 722 w 1580"/>
                              <a:gd name="T9" fmla="*/ 598 h 788"/>
                              <a:gd name="T10" fmla="*/ 729 w 1580"/>
                              <a:gd name="T11" fmla="*/ 357 h 788"/>
                              <a:gd name="T12" fmla="*/ 0 w 1580"/>
                              <a:gd name="T13" fmla="*/ 788 h 788"/>
                              <a:gd name="T14" fmla="*/ 0 w 1580"/>
                              <a:gd name="T15" fmla="*/ 788 h 7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580" h="788">
                                <a:moveTo>
                                  <a:pt x="0" y="788"/>
                                </a:moveTo>
                                <a:lnTo>
                                  <a:pt x="857" y="190"/>
                                </a:lnTo>
                                <a:lnTo>
                                  <a:pt x="851" y="431"/>
                                </a:lnTo>
                                <a:lnTo>
                                  <a:pt x="1580" y="0"/>
                                </a:lnTo>
                                <a:lnTo>
                                  <a:pt x="722" y="598"/>
                                </a:lnTo>
                                <a:lnTo>
                                  <a:pt x="729" y="357"/>
                                </a:lnTo>
                                <a:lnTo>
                                  <a:pt x="0" y="788"/>
                                </a:lnTo>
                                <a:lnTo>
                                  <a:pt x="0" y="7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" name="Freeform 957"/>
                        <wps:cNvSpPr>
                          <a:spLocks/>
                        </wps:cNvSpPr>
                        <wps:spPr bwMode="auto">
                          <a:xfrm>
                            <a:off x="833120" y="2090420"/>
                            <a:ext cx="1003300" cy="500380"/>
                          </a:xfrm>
                          <a:custGeom>
                            <a:avLst/>
                            <a:gdLst>
                              <a:gd name="T0" fmla="*/ 0 w 1580"/>
                              <a:gd name="T1" fmla="*/ 788 h 788"/>
                              <a:gd name="T2" fmla="*/ 857 w 1580"/>
                              <a:gd name="T3" fmla="*/ 190 h 788"/>
                              <a:gd name="T4" fmla="*/ 851 w 1580"/>
                              <a:gd name="T5" fmla="*/ 431 h 788"/>
                              <a:gd name="T6" fmla="*/ 1580 w 1580"/>
                              <a:gd name="T7" fmla="*/ 0 h 788"/>
                              <a:gd name="T8" fmla="*/ 722 w 1580"/>
                              <a:gd name="T9" fmla="*/ 598 h 788"/>
                              <a:gd name="T10" fmla="*/ 729 w 1580"/>
                              <a:gd name="T11" fmla="*/ 357 h 788"/>
                              <a:gd name="T12" fmla="*/ 0 w 1580"/>
                              <a:gd name="T13" fmla="*/ 788 h 788"/>
                              <a:gd name="T14" fmla="*/ 0 w 1580"/>
                              <a:gd name="T15" fmla="*/ 788 h 7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580" h="788">
                                <a:moveTo>
                                  <a:pt x="0" y="788"/>
                                </a:moveTo>
                                <a:lnTo>
                                  <a:pt x="857" y="190"/>
                                </a:lnTo>
                                <a:lnTo>
                                  <a:pt x="851" y="431"/>
                                </a:lnTo>
                                <a:lnTo>
                                  <a:pt x="1580" y="0"/>
                                </a:lnTo>
                                <a:lnTo>
                                  <a:pt x="722" y="598"/>
                                </a:lnTo>
                                <a:lnTo>
                                  <a:pt x="729" y="357"/>
                                </a:lnTo>
                                <a:lnTo>
                                  <a:pt x="0" y="788"/>
                                </a:lnTo>
                                <a:lnTo>
                                  <a:pt x="0" y="7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" name="Freeform 958"/>
                        <wps:cNvSpPr>
                          <a:spLocks/>
                        </wps:cNvSpPr>
                        <wps:spPr bwMode="auto">
                          <a:xfrm>
                            <a:off x="788035" y="2002790"/>
                            <a:ext cx="1092200" cy="675640"/>
                          </a:xfrm>
                          <a:custGeom>
                            <a:avLst/>
                            <a:gdLst>
                              <a:gd name="T0" fmla="*/ 138 w 1720"/>
                              <a:gd name="T1" fmla="*/ 1064 h 1064"/>
                              <a:gd name="T2" fmla="*/ 1720 w 1720"/>
                              <a:gd name="T3" fmla="*/ 274 h 1064"/>
                              <a:gd name="T4" fmla="*/ 1584 w 1720"/>
                              <a:gd name="T5" fmla="*/ 0 h 1064"/>
                              <a:gd name="T6" fmla="*/ 0 w 1720"/>
                              <a:gd name="T7" fmla="*/ 789 h 1064"/>
                              <a:gd name="T8" fmla="*/ 138 w 1720"/>
                              <a:gd name="T9" fmla="*/ 1064 h 10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20" h="1064">
                                <a:moveTo>
                                  <a:pt x="138" y="1064"/>
                                </a:moveTo>
                                <a:lnTo>
                                  <a:pt x="1720" y="274"/>
                                </a:lnTo>
                                <a:lnTo>
                                  <a:pt x="1584" y="0"/>
                                </a:lnTo>
                                <a:lnTo>
                                  <a:pt x="0" y="789"/>
                                </a:lnTo>
                                <a:lnTo>
                                  <a:pt x="138" y="10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" name="Freeform 959"/>
                        <wps:cNvSpPr>
                          <a:spLocks/>
                        </wps:cNvSpPr>
                        <wps:spPr bwMode="auto">
                          <a:xfrm>
                            <a:off x="788035" y="2002790"/>
                            <a:ext cx="1092200" cy="675640"/>
                          </a:xfrm>
                          <a:custGeom>
                            <a:avLst/>
                            <a:gdLst>
                              <a:gd name="T0" fmla="*/ 138 w 1720"/>
                              <a:gd name="T1" fmla="*/ 1064 h 1064"/>
                              <a:gd name="T2" fmla="*/ 1720 w 1720"/>
                              <a:gd name="T3" fmla="*/ 274 h 1064"/>
                              <a:gd name="T4" fmla="*/ 1584 w 1720"/>
                              <a:gd name="T5" fmla="*/ 0 h 1064"/>
                              <a:gd name="T6" fmla="*/ 0 w 1720"/>
                              <a:gd name="T7" fmla="*/ 789 h 1064"/>
                              <a:gd name="T8" fmla="*/ 138 w 1720"/>
                              <a:gd name="T9" fmla="*/ 1064 h 10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20" h="1064">
                                <a:moveTo>
                                  <a:pt x="138" y="1064"/>
                                </a:moveTo>
                                <a:lnTo>
                                  <a:pt x="1720" y="274"/>
                                </a:lnTo>
                                <a:lnTo>
                                  <a:pt x="1584" y="0"/>
                                </a:lnTo>
                                <a:lnTo>
                                  <a:pt x="0" y="789"/>
                                </a:lnTo>
                                <a:lnTo>
                                  <a:pt x="138" y="10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1" name="Picture 9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8035" y="2002790"/>
                            <a:ext cx="1093470" cy="676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2" name="Freeform 961"/>
                        <wps:cNvSpPr>
                          <a:spLocks/>
                        </wps:cNvSpPr>
                        <wps:spPr bwMode="auto">
                          <a:xfrm>
                            <a:off x="833120" y="2090420"/>
                            <a:ext cx="1003300" cy="500380"/>
                          </a:xfrm>
                          <a:custGeom>
                            <a:avLst/>
                            <a:gdLst>
                              <a:gd name="T0" fmla="*/ 0 w 1580"/>
                              <a:gd name="T1" fmla="*/ 788 h 788"/>
                              <a:gd name="T2" fmla="*/ 857 w 1580"/>
                              <a:gd name="T3" fmla="*/ 190 h 788"/>
                              <a:gd name="T4" fmla="*/ 851 w 1580"/>
                              <a:gd name="T5" fmla="*/ 431 h 788"/>
                              <a:gd name="T6" fmla="*/ 1580 w 1580"/>
                              <a:gd name="T7" fmla="*/ 0 h 788"/>
                              <a:gd name="T8" fmla="*/ 722 w 1580"/>
                              <a:gd name="T9" fmla="*/ 598 h 788"/>
                              <a:gd name="T10" fmla="*/ 729 w 1580"/>
                              <a:gd name="T11" fmla="*/ 357 h 788"/>
                              <a:gd name="T12" fmla="*/ 0 w 1580"/>
                              <a:gd name="T13" fmla="*/ 788 h 7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580" h="788">
                                <a:moveTo>
                                  <a:pt x="0" y="788"/>
                                </a:moveTo>
                                <a:lnTo>
                                  <a:pt x="857" y="190"/>
                                </a:lnTo>
                                <a:lnTo>
                                  <a:pt x="851" y="431"/>
                                </a:lnTo>
                                <a:lnTo>
                                  <a:pt x="1580" y="0"/>
                                </a:lnTo>
                                <a:lnTo>
                                  <a:pt x="722" y="598"/>
                                </a:lnTo>
                                <a:lnTo>
                                  <a:pt x="729" y="357"/>
                                </a:lnTo>
                                <a:lnTo>
                                  <a:pt x="0" y="7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3" name="Picture 9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0250" y="694690"/>
                            <a:ext cx="772160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4" name="Freeform 963"/>
                        <wps:cNvSpPr>
                          <a:spLocks/>
                        </wps:cNvSpPr>
                        <wps:spPr bwMode="auto">
                          <a:xfrm>
                            <a:off x="2087245" y="744220"/>
                            <a:ext cx="598170" cy="1096010"/>
                          </a:xfrm>
                          <a:custGeom>
                            <a:avLst/>
                            <a:gdLst>
                              <a:gd name="T0" fmla="*/ 942 w 942"/>
                              <a:gd name="T1" fmla="*/ 0 h 1726"/>
                              <a:gd name="T2" fmla="*/ 532 w 942"/>
                              <a:gd name="T3" fmla="*/ 1067 h 1726"/>
                              <a:gd name="T4" fmla="*/ 400 w 942"/>
                              <a:gd name="T5" fmla="*/ 867 h 1726"/>
                              <a:gd name="T6" fmla="*/ 0 w 942"/>
                              <a:gd name="T7" fmla="*/ 1726 h 1726"/>
                              <a:gd name="T8" fmla="*/ 410 w 942"/>
                              <a:gd name="T9" fmla="*/ 657 h 1726"/>
                              <a:gd name="T10" fmla="*/ 542 w 942"/>
                              <a:gd name="T11" fmla="*/ 859 h 1726"/>
                              <a:gd name="T12" fmla="*/ 942 w 942"/>
                              <a:gd name="T13" fmla="*/ 0 h 1726"/>
                              <a:gd name="T14" fmla="*/ 942 w 942"/>
                              <a:gd name="T15" fmla="*/ 0 h 17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42" h="1726">
                                <a:moveTo>
                                  <a:pt x="942" y="0"/>
                                </a:moveTo>
                                <a:lnTo>
                                  <a:pt x="532" y="1067"/>
                                </a:lnTo>
                                <a:lnTo>
                                  <a:pt x="400" y="867"/>
                                </a:lnTo>
                                <a:lnTo>
                                  <a:pt x="0" y="1726"/>
                                </a:lnTo>
                                <a:lnTo>
                                  <a:pt x="410" y="657"/>
                                </a:lnTo>
                                <a:lnTo>
                                  <a:pt x="542" y="859"/>
                                </a:lnTo>
                                <a:lnTo>
                                  <a:pt x="942" y="0"/>
                                </a:lnTo>
                                <a:lnTo>
                                  <a:pt x="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" name="Freeform 964"/>
                        <wps:cNvSpPr>
                          <a:spLocks/>
                        </wps:cNvSpPr>
                        <wps:spPr bwMode="auto">
                          <a:xfrm>
                            <a:off x="2087245" y="744220"/>
                            <a:ext cx="598170" cy="1096010"/>
                          </a:xfrm>
                          <a:custGeom>
                            <a:avLst/>
                            <a:gdLst>
                              <a:gd name="T0" fmla="*/ 942 w 942"/>
                              <a:gd name="T1" fmla="*/ 0 h 1726"/>
                              <a:gd name="T2" fmla="*/ 532 w 942"/>
                              <a:gd name="T3" fmla="*/ 1067 h 1726"/>
                              <a:gd name="T4" fmla="*/ 400 w 942"/>
                              <a:gd name="T5" fmla="*/ 867 h 1726"/>
                              <a:gd name="T6" fmla="*/ 0 w 942"/>
                              <a:gd name="T7" fmla="*/ 1726 h 1726"/>
                              <a:gd name="T8" fmla="*/ 410 w 942"/>
                              <a:gd name="T9" fmla="*/ 657 h 1726"/>
                              <a:gd name="T10" fmla="*/ 542 w 942"/>
                              <a:gd name="T11" fmla="*/ 859 h 1726"/>
                              <a:gd name="T12" fmla="*/ 942 w 942"/>
                              <a:gd name="T13" fmla="*/ 0 h 1726"/>
                              <a:gd name="T14" fmla="*/ 942 w 942"/>
                              <a:gd name="T15" fmla="*/ 0 h 17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42" h="1726">
                                <a:moveTo>
                                  <a:pt x="942" y="0"/>
                                </a:moveTo>
                                <a:lnTo>
                                  <a:pt x="532" y="1067"/>
                                </a:lnTo>
                                <a:lnTo>
                                  <a:pt x="400" y="867"/>
                                </a:lnTo>
                                <a:lnTo>
                                  <a:pt x="0" y="1726"/>
                                </a:lnTo>
                                <a:lnTo>
                                  <a:pt x="410" y="657"/>
                                </a:lnTo>
                                <a:lnTo>
                                  <a:pt x="542" y="859"/>
                                </a:lnTo>
                                <a:lnTo>
                                  <a:pt x="942" y="0"/>
                                </a:lnTo>
                                <a:lnTo>
                                  <a:pt x="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Freeform 965"/>
                        <wps:cNvSpPr>
                          <a:spLocks/>
                        </wps:cNvSpPr>
                        <wps:spPr bwMode="auto">
                          <a:xfrm>
                            <a:off x="2000250" y="695960"/>
                            <a:ext cx="770890" cy="1191260"/>
                          </a:xfrm>
                          <a:custGeom>
                            <a:avLst/>
                            <a:gdLst>
                              <a:gd name="T0" fmla="*/ 944 w 1214"/>
                              <a:gd name="T1" fmla="*/ 0 h 1876"/>
                              <a:gd name="T2" fmla="*/ 0 w 1214"/>
                              <a:gd name="T3" fmla="*/ 1729 h 1876"/>
                              <a:gd name="T4" fmla="*/ 271 w 1214"/>
                              <a:gd name="T5" fmla="*/ 1876 h 1876"/>
                              <a:gd name="T6" fmla="*/ 1214 w 1214"/>
                              <a:gd name="T7" fmla="*/ 147 h 1876"/>
                              <a:gd name="T8" fmla="*/ 944 w 1214"/>
                              <a:gd name="T9" fmla="*/ 0 h 18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4" h="1876">
                                <a:moveTo>
                                  <a:pt x="944" y="0"/>
                                </a:moveTo>
                                <a:lnTo>
                                  <a:pt x="0" y="1729"/>
                                </a:lnTo>
                                <a:lnTo>
                                  <a:pt x="271" y="1876"/>
                                </a:lnTo>
                                <a:lnTo>
                                  <a:pt x="1214" y="147"/>
                                </a:lnTo>
                                <a:lnTo>
                                  <a:pt x="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" name="Freeform 966"/>
                        <wps:cNvSpPr>
                          <a:spLocks/>
                        </wps:cNvSpPr>
                        <wps:spPr bwMode="auto">
                          <a:xfrm>
                            <a:off x="2000250" y="695960"/>
                            <a:ext cx="770890" cy="1191260"/>
                          </a:xfrm>
                          <a:custGeom>
                            <a:avLst/>
                            <a:gdLst>
                              <a:gd name="T0" fmla="*/ 944 w 1214"/>
                              <a:gd name="T1" fmla="*/ 0 h 1876"/>
                              <a:gd name="T2" fmla="*/ 0 w 1214"/>
                              <a:gd name="T3" fmla="*/ 1729 h 1876"/>
                              <a:gd name="T4" fmla="*/ 271 w 1214"/>
                              <a:gd name="T5" fmla="*/ 1876 h 1876"/>
                              <a:gd name="T6" fmla="*/ 1214 w 1214"/>
                              <a:gd name="T7" fmla="*/ 147 h 1876"/>
                              <a:gd name="T8" fmla="*/ 944 w 1214"/>
                              <a:gd name="T9" fmla="*/ 0 h 18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4" h="1876">
                                <a:moveTo>
                                  <a:pt x="944" y="0"/>
                                </a:moveTo>
                                <a:lnTo>
                                  <a:pt x="0" y="1729"/>
                                </a:lnTo>
                                <a:lnTo>
                                  <a:pt x="271" y="1876"/>
                                </a:lnTo>
                                <a:lnTo>
                                  <a:pt x="1214" y="147"/>
                                </a:lnTo>
                                <a:lnTo>
                                  <a:pt x="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8" name="Picture 9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0250" y="694690"/>
                            <a:ext cx="772160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9" name="Freeform 968"/>
                        <wps:cNvSpPr>
                          <a:spLocks/>
                        </wps:cNvSpPr>
                        <wps:spPr bwMode="auto">
                          <a:xfrm>
                            <a:off x="2087245" y="742950"/>
                            <a:ext cx="598170" cy="1097280"/>
                          </a:xfrm>
                          <a:custGeom>
                            <a:avLst/>
                            <a:gdLst>
                              <a:gd name="T0" fmla="*/ 942 w 942"/>
                              <a:gd name="T1" fmla="*/ 0 h 1728"/>
                              <a:gd name="T2" fmla="*/ 532 w 942"/>
                              <a:gd name="T3" fmla="*/ 1069 h 1728"/>
                              <a:gd name="T4" fmla="*/ 399 w 942"/>
                              <a:gd name="T5" fmla="*/ 869 h 1728"/>
                              <a:gd name="T6" fmla="*/ 0 w 942"/>
                              <a:gd name="T7" fmla="*/ 1728 h 1728"/>
                              <a:gd name="T8" fmla="*/ 410 w 942"/>
                              <a:gd name="T9" fmla="*/ 659 h 1728"/>
                              <a:gd name="T10" fmla="*/ 542 w 942"/>
                              <a:gd name="T11" fmla="*/ 861 h 1728"/>
                              <a:gd name="T12" fmla="*/ 942 w 942"/>
                              <a:gd name="T13" fmla="*/ 0 h 17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942" h="1728">
                                <a:moveTo>
                                  <a:pt x="942" y="0"/>
                                </a:moveTo>
                                <a:lnTo>
                                  <a:pt x="532" y="1069"/>
                                </a:lnTo>
                                <a:lnTo>
                                  <a:pt x="399" y="869"/>
                                </a:lnTo>
                                <a:lnTo>
                                  <a:pt x="0" y="1728"/>
                                </a:lnTo>
                                <a:lnTo>
                                  <a:pt x="410" y="659"/>
                                </a:lnTo>
                                <a:lnTo>
                                  <a:pt x="542" y="861"/>
                                </a:lnTo>
                                <a:lnTo>
                                  <a:pt x="94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" name="Rectangle 969"/>
                        <wps:cNvSpPr>
                          <a:spLocks noChangeArrowheads="1"/>
                        </wps:cNvSpPr>
                        <wps:spPr bwMode="auto">
                          <a:xfrm>
                            <a:off x="4486910" y="1487170"/>
                            <a:ext cx="90043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D44031" w14:textId="51A8756E" w:rsidR="00C51BF7" w:rsidRDefault="00C51BF7"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System Boundary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091" o:spid="_x0000_s1026" editas="canvas" style="width:468pt;height:248.8pt;mso-position-horizontal-relative:char;mso-position-vertical-relative:line" coordsize="59436,31597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31597;visibility:visible;mso-wrap-style:square">
                  <v:fill o:detectmouseclick="t"/>
                  <v:path o:connecttype="none"/>
                </v:shape>
                <v:group id="Group 205" o:spid="_x0000_s1028" style="position:absolute;left:22612;top:1847;width:36652;height:28093" coordorigin="3561,291" coordsize="5772,44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rect id="Rectangle 5" o:spid="_x0000_s1029" style="position:absolute;left:3561;top:291;width:5772;height:2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RkJMMA&#10;AADcAAAADwAAAGRycy9kb3ducmV2LnhtbERPS2sCMRC+C/0PYYTeaqJtV91uFBGEgvXgWuh12Mw+&#10;6Gay3UTd/vtGKHibj+852XqwrbhQ7xvHGqYTBYK4cKbhSsPnafe0AOEDssHWMWn4JQ/r1cMow9S4&#10;Kx/pkodKxBD2KWqoQ+hSKX1Rk0U/cR1x5ErXWwwR9pU0PV5juG3lTKlEWmw4NtTY0bam4js/Ww2Y&#10;vJifQ/n8cdqfE1xWg9q9fimtH8fD5g1EoCHcxf/udxPnz+Zwe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RkJMMAAADcAAAADwAAAAAAAAAAAAAAAACYAgAAZHJzL2Rv&#10;d25yZXYueG1sUEsFBgAAAAAEAAQA9QAAAIgDAAAAAA==&#10;" stroked="f"/>
                  <v:rect id="Rectangle 6" o:spid="_x0000_s1030" style="position:absolute;left:3561;top:291;width:5772;height:2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C73ccA&#10;AADcAAAADwAAAGRycy9kb3ducmV2LnhtbESPQWvCQBCF7wX/wzJCL0U3plRKdBUNrQQKhVrB65Cd&#10;JqHZ2Zjdauqvdw6F3mZ4b977ZrkeXKvO1IfGs4HZNAFFXHrbcGXg8Pk6eQYVIrLF1jMZ+KUA69Xo&#10;bomZ9Rf+oPM+VkpCOGRooI6xy7QOZU0Ow9R3xKJ9+d5hlLWvtO3xIuGu1WmSzLXDhqWhxo7ymsrv&#10;/Y8z8P4wL55ebOWL426bnt50vnu85sbcj4fNAlSkIf6b/64LK/ip0MozMoFe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gu93HAAAA3AAAAA8AAAAAAAAAAAAAAAAAmAIAAGRy&#10;cy9kb3ducmV2LnhtbFBLBQYAAAAABAAEAPUAAACMAwAAAAA=&#10;" filled="f" strokeweight=".7pt"/>
                  <v:line id="Line 7" o:spid="_x0000_s1031" style="position:absolute;flip:y;visibility:visible;mso-wrap-style:square" from="6492,4260" to="6790,4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Id58IAAADcAAAADwAAAGRycy9kb3ducmV2LnhtbERPTYvCMBC9L/gfwgje1lQP4lajSMHF&#10;RVjY6sHj0IxpsZnUJGr992ZhYW/zeJ+zXPe2FXfyoXGsYDLOQBBXTjdsFBwP2/c5iBCRNbaOScGT&#10;AqxXg7cl5to9+IfuZTQihXDIUUEdY5dLGaqaLIax64gTd3beYkzQG6k9PlK4beU0y2bSYsOpocaO&#10;ipqqS3mzCj5P37t2b+ZY3EpTmM3XbOtPV6VGw36zABGpj//iP/dOp/nTD/h9Jl0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yId58IAAADcAAAADwAAAAAAAAAAAAAA&#10;AAChAgAAZHJzL2Rvd25yZXYueG1sUEsFBgAAAAAEAAQA+QAAAJADAAAAAA==&#10;" strokecolor="#1f477d" strokeweight="1.85pt"/>
                  <v:line id="Line 8" o:spid="_x0000_s1032" style="position:absolute;flip:y;visibility:visible;mso-wrap-style:square" from="6790,4260" to="6790,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Eip8UAAADcAAAADwAAAGRycy9kb3ducmV2LnhtbESPQWsCMRCF74X+hzBCbzVrBZHVKLJg&#10;UQqFrh48Dptpdulmsk2ibv9951DobYb35r1v1tvR9+pGMXWBDcymBSjiJtiOnYHzaf+8BJUyssU+&#10;MBn4oQTbzePDGksb7vxBtzo7JSGcSjTQ5jyUWqemJY9pGgZi0T5D9JhljU7biHcJ971+KYqF9tix&#10;NLQ4UNVS81VfvYHXy/uhf3NLrK61q9zuuNjHy7cxT5NxtwKVacz/5r/rgxX8ueDLMzKB3v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8Eip8UAAADcAAAADwAAAAAAAAAA&#10;AAAAAAChAgAAZHJzL2Rvd25yZXYueG1sUEsFBgAAAAAEAAQA+QAAAJMDAAAAAA==&#10;" strokecolor="#1f477d" strokeweight="1.85pt"/>
                  <v:line id="Line 9" o:spid="_x0000_s1033" style="position:absolute;flip:x y;visibility:visible;mso-wrap-style:square" from="6790,4260" to="7089,4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3OBsQAAADcAAAADwAAAGRycy9kb3ducmV2LnhtbERPTWvCQBC9F/oflhG81Y0ViqSuUgJW&#10;D8ZiGkqPQ3aaBLOzYXcb47/vCgVv83ifs9qMphMDOd9aVjCfJSCIK6tbrhWUn9unJQgfkDV2lknB&#10;lTxs1o8PK0y1vfCJhiLUIoawT1FBE0KfSumrhgz6me2JI/djncEQoauldniJ4aaTz0nyIg22HBsa&#10;7ClrqDoXv0aB/37/ype7Q5Z9bHf5kLsyOy5KpaaT8e0VRKAx3MX/7r2O8xdzuD0TL5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Tc4GxAAAANwAAAAPAAAAAAAAAAAA&#10;AAAAAKECAABkcnMvZG93bnJldi54bWxQSwUGAAAAAAQABAD5AAAAkgMAAAAA&#10;" strokecolor="#1f477d" strokeweight="1.85pt"/>
                  <v:line id="Line 10" o:spid="_x0000_s1034" style="position:absolute;flip:x;visibility:visible;mso-wrap-style:square" from="6790,4260" to="7239,4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8ZS8IAAADcAAAADwAAAGRycy9kb3ducmV2LnhtbERPTYvCMBC9L/gfwix4W9NVEKlGkYKL&#10;i7Bg9eBxaGbTss2kJlHrv98Igrd5vM9ZrHrbiiv50DhW8DnKQBBXTjdsFBwPm48ZiBCRNbaOScGd&#10;AqyWg7cF5trdeE/XMhqRQjjkqKCOsculDFVNFsPIdcSJ+3XeYkzQG6k93lK4beU4y6bSYsOpocaO&#10;ipqqv/JiFXydfrbtzsywuJSmMOvv6cafzkoN3/v1HESkPr7ET/dWp/mTMTyeSRfI5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F8ZS8IAAADcAAAADwAAAAAAAAAAAAAA&#10;AAChAgAAZHJzL2Rvd25yZXYueG1sUEsFBgAAAAAEAAQA+QAAAJADAAAAAA==&#10;" strokecolor="#1f477d" strokeweight="1.85pt"/>
                  <v:line id="Line 11" o:spid="_x0000_s1035" style="position:absolute;flip:x;visibility:visible;mso-wrap-style:square" from="6790,4034" to="7089,4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O80MIAAADcAAAADwAAAGRycy9kb3ducmV2LnhtbERPTYvCMBC9L/gfwix4W9NdQaQaRQou&#10;irBg9eBxaGbTss2kJlHrv98Igrd5vM+ZL3vbiiv50DhW8DnKQBBXTjdsFBwP648piBCRNbaOScGd&#10;AiwXg7c55trdeE/XMhqRQjjkqKCOsculDFVNFsPIdcSJ+3XeYkzQG6k93lK4beVXlk2kxYZTQ40d&#10;FTVVf+XFKvg+/WzanZlicSlNYVbbydqfzkoN3/vVDESkPr7ET/dGp/njMTyeSRfI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xO80MIAAADcAAAADwAAAAAAAAAAAAAA&#10;AAChAgAAZHJzL2Rvd25yZXYueG1sUEsFBgAAAAAEAAQA+QAAAJADAAAAAA==&#10;" strokecolor="#1f477d" strokeweight="1.85pt"/>
                  <v:line id="Line 12" o:spid="_x0000_s1036" style="position:absolute;visibility:visible;mso-wrap-style:square" from="6790,3920" to="6790,4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lbFsUAAADcAAAADwAAAGRycy9kb3ducmV2LnhtbESPQWuDQBCF74X+h2UKvZRkTRMkWFcp&#10;kkDJrSbQHqfuVEV3VtxtNP8+GyjkNsN775s3aT6bXpxpdK1lBatlBIK4srrlWsHpuF9sQTiPrLG3&#10;TAou5CDPHh9STLSd+JPOpa9FgLBLUEHj/ZBI6aqGDLqlHYiD9mtHgz6sYy31iFOAm16+RlEsDbYc&#10;LjQ4UNFQ1ZV/JlBifzocvjtZf+3m/UtRxj/dhEo9P83vbyA8zf5u/k9/6FB/vYHbM2ECmV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WlbFsUAAADcAAAADwAAAAAAAAAA&#10;AAAAAAChAgAAZHJzL2Rvd25yZXYueG1sUEsFBgAAAAAEAAQA+QAAAJMDAAAAAA==&#10;" strokecolor="#1f477d" strokeweight="1.85pt"/>
                  <v:line id="Line 13" o:spid="_x0000_s1037" style="position:absolute;visibility:visible;mso-wrap-style:square" from="6584,4071" to="6790,4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X+jcUAAADcAAAADwAAAGRycy9kb3ducmV2LnhtbESPQWuDQBCF74X+h2UKvZRkTUMkWFcp&#10;kkDJrSbQHqfuVEV3VtxtNP8+GyjkNsN775s3aT6bXpxpdK1lBatlBIK4srrlWsHpuF9sQTiPrLG3&#10;TAou5CDPHh9STLSd+JPOpa9FgLBLUEHj/ZBI6aqGDLqlHYiD9mtHgz6sYy31iFOAm16+RlEsDbYc&#10;LjQ4UNFQ1ZV/JlBifzocvjtZf+3m/UtRxj/dhEo9P83vbyA8zf5u/k9/6FB/vYHbM2ECmV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X+jcUAAADcAAAADwAAAAAAAAAA&#10;AAAAAAChAgAAZHJzL2Rvd25yZXYueG1sUEsFBgAAAAAEAAQA+QAAAJMDAAAAAA==&#10;" strokecolor="#1f477d" strokeweight="1.85pt"/>
                  <v:line id="Line 14" o:spid="_x0000_s1038" style="position:absolute;visibility:visible;mso-wrap-style:square" from="6341,4260" to="6790,4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dg+sQAAADcAAAADwAAAGRycy9kb3ducmV2LnhtbESPQWuDQBCF74H8h2UCvYRmTQtSTDYh&#10;SITirVZojxN3oqI7K+5W7b/vFgq9zfDe++bN8byYXkw0utaygv0uAkFcWd1yraB8zx5fQDiPrLG3&#10;TAq+ycH5tF4dMdF25jeaCl+LAGGXoILG+yGR0lUNGXQ7OxAH7W5Hgz6sYy31iHOAm14+RVEsDbYc&#10;LjQ4UNpQ1RVfJlBiX+b5Zyfrj+uSbdMivnUzKvWwWS4HEJ4W/2/+S7/qUP85ht9nwgTy9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92D6xAAAANwAAAAPAAAAAAAAAAAA&#10;AAAAAKECAABkcnMvZG93bnJldi54bWxQSwUGAAAAAAQABAD5AAAAkgMAAAAA&#10;" strokecolor="#1f477d" strokeweight="1.85pt"/>
                  <v:rect id="Rectangle 15" o:spid="_x0000_s1039" style="position:absolute;left:6189;top:3804;width:1201;height: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gB5MQA&#10;AADcAAAADwAAAGRycy9kb3ducmV2LnhtbERPS2sCMRC+F/wPYQRvNeujrd0aRYWCl4KPHupt3Ex3&#10;FzeTNUl19dcboeBtPr7njKeNqcSJnC8tK+h1ExDEmdUl5wq+t5/PIxA+IGusLJOCC3mYTlpPY0y1&#10;PfOaTpuQixjCPkUFRQh1KqXPCjLou7YmjtyvdQZDhC6X2uE5hptK9pPkVRosOTYUWNOioOyw+TMK&#10;5u+j+XE15K/rer+j3c/+8NJ3iVKddjP7ABGoCQ/xv3up4/zBG9yfiRfIy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oAeTEAAAA3AAAAA8AAAAAAAAAAAAAAAAAmAIAAGRycy9k&#10;b3ducmV2LnhtbFBLBQYAAAAABAAEAPUAAACJAwAAAAA=&#10;" fillcolor="black" stroked="f"/>
                  <v:rect id="Rectangle 16" o:spid="_x0000_s1040" style="position:absolute;left:6189;top:3805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Hl7sUA&#10;AADcAAAADwAAAGRycy9kb3ducmV2LnhtbESPzW4CMQyE75V4h8hI3EqWUiFYCAhVVOLQFvHzANbG&#10;ZBc2znaTwvbt60MlbrZmPPN5sep8rW7UxiqwgdEwA0VcBFuxM3A6vj9PQcWEbLEOTAZ+KcJq2Xta&#10;YG7Dnfd0OySnJIRjjgbKlJpc61iU5DEOQ0Ms2jm0HpOsrdO2xbuE+1q/ZNlEe6xYGkps6K2k4nr4&#10;8QY6t9tvvicfn7tNUzn8uoTXWdgaM+h36zmoRF16mP+vt1bwx0Irz8gEe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0eXuxQAAANwAAAAPAAAAAAAAAAAAAAAAAJgCAABkcnMv&#10;ZG93bnJldi54bWxQSwUGAAAAAAQABAD1AAAAigMAAAAA&#10;" fillcolor="#e6e6e6" stroked="f"/>
                  <v:rect id="Rectangle 17" o:spid="_x0000_s1041" style="position:absolute;left:6189;top:3812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4IusAA&#10;AADcAAAADwAAAGRycy9kb3ducmV2LnhtbERPTYvCMBC9C/sfwix403R1Ea1GEVfZXq2K16EZ22Iz&#10;KUnU+u/NwoK3ebzPWaw604g7OV9bVvA1TEAQF1bXXCo4HnaDKQgfkDU2lknBkzyslh+9BabaPnhP&#10;9zyUIoawT1FBFUKbSumLigz6oW2JI3exzmCI0JVSO3zEcNPIUZJMpMGaY0OFLW0qKq75zShI6j25&#10;9e/odDtv9PH7Z5pdt5dMqf5nt56DCNSFt/jfnek4fzyDv2fiBX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b4IusAAAADcAAAADwAAAAAAAAAAAAAAAACYAgAAZHJzL2Rvd25y&#10;ZXYueG1sUEsFBgAAAAAEAAQA9QAAAIUDAAAAAA==&#10;" fillcolor="#e4e4e4" stroked="f"/>
                  <v:rect id="Rectangle 18" o:spid="_x0000_s1042" style="position:absolute;left:6189;top:3821;width:1201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qu1MQA&#10;AADcAAAADwAAAGRycy9kb3ducmV2LnhtbESPQU/DMAyF70j7D5EncWPp0KhQWTahoQkuHCgTZ6vx&#10;2o7EqZLQFn49PiBxs/We3/u83c/eqZFi6gMbWK8KUMRNsD23Bk7vx5t7UCkjW3SBycA3JdjvFldb&#10;rGyY+I3GOrdKQjhVaKDLeai0Tk1HHtMqDMSinUP0mGWNrbYRJwn3Tt8WRak99iwNHQ506Kj5rL+8&#10;gZ+8qcsxfuDza3kXLtOTO55GZ8z1cn58AJVpzv/mv+sXK/gbwZdnZAK9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KrtTEAAAA3AAAAA8AAAAAAAAAAAAAAAAAmAIAAGRycy9k&#10;b3ducmV2LnhtbFBLBQYAAAAABAAEAPUAAACJAwAAAAA=&#10;" fillcolor="#e2e2e2" stroked="f"/>
                  <v:rect id="Rectangle 19" o:spid="_x0000_s1043" style="position:absolute;left:6189;top:3827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XswcIA&#10;AADcAAAADwAAAGRycy9kb3ducmV2LnhtbERPTUvDQBC9C/0PywhexG5aRCR2W6S1IIqH1oDXITvd&#10;jcnOhuyYxn/vCoK3ebzPWW2m0KmRhtRENrCYF6CI62gbdgaq9/3NPagkyBa7yGTgmxJs1rOLFZY2&#10;nvlA41GcyiGcSjTgRfpS61R7CpjmsSfO3CkOASXDwWk74DmHh04vi+JOB2w4N3jsaeupbo9fwcDn&#10;x/j26nxbiSN52u2oPV2/VMZcXU6PD6CEJvkX/7mfbZ5/u4DfZ/IFe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pezBwgAAANwAAAAPAAAAAAAAAAAAAAAAAJgCAABkcnMvZG93&#10;bnJldi54bWxQSwUGAAAAAAQABAD1AAAAhwMAAAAA&#10;" fillcolor="#e0e0e0" stroked="f"/>
                  <v:rect id="Rectangle 20" o:spid="_x0000_s1044" style="position:absolute;left:6189;top:3836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5WA8QA&#10;AADcAAAADwAAAGRycy9kb3ducmV2LnhtbERP32vCMBB+H/g/hBN8EU3nREZtFBmog7HN6WD4djTX&#10;pthcSpNp/e8XQdjbfXw/L1t2thZnan3lWMHjOAFBnDtdcang+7AePYPwAVlj7ZgUXMnDctF7yDDV&#10;7sJfdN6HUsQQ9ikqMCE0qZQ+N2TRj11DHLnCtRZDhG0pdYuXGG5rOUmSmbRYcWww2NCLofy0/7UK&#10;fnSinbl+Hj/eNuZd73DbFMMnpQb9bjUHEagL/+K7+1XH+dMJ3J6JF8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eVgPEAAAA3AAAAA8AAAAAAAAAAAAAAAAAmAIAAGRycy9k&#10;b3ducmV2LnhtbFBLBQYAAAAABAAEAPUAAACJAwAAAAA=&#10;" fillcolor="#dedede" stroked="f"/>
                  <v:rect id="Rectangle 21" o:spid="_x0000_s1045" style="position:absolute;left:6189;top:3844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YLbsIA&#10;AADcAAAADwAAAGRycy9kb3ducmV2LnhtbERPS4vCMBC+C/sfwgjeNPWBaDXKuqDrRWSrgt6GZmzL&#10;NpPSZLX+eyMIe5uP7znzZWNKcaPaFZYV9HsRCOLU6oIzBcfDujsB4TyyxtIyKXiQg+XiozXHWNs7&#10;/9At8ZkIIexiVJB7X8VSujQng65nK+LAXW1t0AdYZ1LXeA/hppSDKBpLgwWHhhwr+sop/U3+jILV&#10;2e3ddLtZfQ95vNuwMZPLaaBUp918zkB4avy/+O3e6jB/NITXM+EC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pgtuwgAAANwAAAAPAAAAAAAAAAAAAAAAAJgCAABkcnMvZG93&#10;bnJldi54bWxQSwUGAAAAAAQABAD1AAAAhwMAAAAA&#10;" fillcolor="#dcdcdc" stroked="f"/>
                  <v:rect id="Rectangle 22" o:spid="_x0000_s1046" style="position:absolute;left:6189;top:3853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Wg+MIA&#10;AADcAAAADwAAAGRycy9kb3ducmV2LnhtbERPTWsCMRC9F/wPYQRvNWuVIqtRRFgo4qFVDx7HZNxd&#10;3EzWJLrbf98UCr3N433Oct3bRjzJh9qxgsk4A0Gsnam5VHA6Fq9zECEiG2wck4JvCrBeDV6WmBvX&#10;8Rc9D7EUKYRDjgqqGNtcyqArshjGriVO3NV5izFBX0rjsUvhtpFvWfYuLdacGipsaVuRvh0eVsFU&#10;F5d9oHNxP+nCb3S/u312O6VGw36zABGpj//iP/eHSfNnM/h9Jl0gV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aD4wgAAANwAAAAPAAAAAAAAAAAAAAAAAJgCAABkcnMvZG93&#10;bnJldi54bWxQSwUGAAAAAAQABAD1AAAAhwMAAAAA&#10;" fillcolor="#dadada" stroked="f"/>
                  <v:rect id="Rectangle 23" o:spid="_x0000_s1047" style="position:absolute;left:6189;top:3861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u8EcIA&#10;AADcAAAADwAAAGRycy9kb3ducmV2LnhtbERPS4vCMBC+C/6HMII3TV3cIl2jLOKiBx9YBdnb0Ixt&#10;2WZSmqjdf28Ewdt8fM+ZzltTiRs1rrSsYDSMQBBnVpecKzgdfwYTEM4ja6wsk4J/cjCfdTtTTLS9&#10;84Fuqc9FCGGXoILC+zqR0mUFGXRDWxMH7mIbgz7AJpe6wXsIN5X8iKJYGiw5NBRY06Kg7C+9GgWu&#10;vWTnPW7zTexWdXleLHe/8Umpfq/9/gLhqfVv8cu91mH++BOez4QL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27wRwgAAANwAAAAPAAAAAAAAAAAAAAAAAJgCAABkcnMvZG93&#10;bnJldi54bWxQSwUGAAAAAAQABAD1AAAAhwMAAAAA&#10;" fillcolor="#d8d8d8" stroked="f"/>
                  <v:rect id="Rectangle 24" o:spid="_x0000_s1048" style="position:absolute;left:6189;top:3868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wo8MEA&#10;AADcAAAADwAAAGRycy9kb3ducmV2LnhtbERP32vCMBB+H/g/hBP2tiaTIdI1lSEIMia4bns/mrMt&#10;NpfQxFr965fBwLf7+H5esZ5sL0YaQudYw3OmQBDXznTcaPj+2j6tQISIbLB3TBquFGBdzh4KzI27&#10;8CeNVWxECuGQo4Y2Rp9LGeqWLIbMeeLEHd1gMSY4NNIMeEnhtpcLpZbSYsepoUVPm5bqU3W2Gn6q&#10;w3u/oZv1/mN06rAze7fda/04n95eQUSa4l38796ZNP9lCX/PpAtk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88KPDBAAAA3AAAAA8AAAAAAAAAAAAAAAAAmAIAAGRycy9kb3du&#10;cmV2LnhtbFBLBQYAAAAABAAEAPUAAACGAwAAAAA=&#10;" fillcolor="#d6d6d6" stroked="f"/>
                  <v:rect id="Rectangle 25" o:spid="_x0000_s1049" style="position:absolute;left:6189;top:3876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RvKsIA&#10;AADcAAAADwAAAGRycy9kb3ducmV2LnhtbERPyWrDMBC9B/IPYgq9lEROyNK6VkIJLbS3bB8wWBPL&#10;jjUykpq4+fqqUMhtHm+dYt3bVlzIh9qxgsk4A0FcOl1zpeB4+Bg9gwgRWWPrmBT8UID1ajgoMNfu&#10;yju67GMlUgiHHBWYGLtcylAashjGriNO3Ml5izFBX0nt8ZrCbSunWbaQFmtODQY72hgqz/tvq0A2&#10;W13L7n3hm9PTWb+Yrzne5ko9PvRvryAi9fEu/nd/6jR/toS/Z9IF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5G8qwgAAANwAAAAPAAAAAAAAAAAAAAAAAJgCAABkcnMvZG93&#10;bnJldi54bWxQSwUGAAAAAAQABAD1AAAAhwMAAAAA&#10;" fillcolor="#d4d4d4" stroked="f"/>
                  <v:rect id="Rectangle 26" o:spid="_x0000_s1050" style="position:absolute;left:6189;top:3883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6PW8cA&#10;AADcAAAADwAAAGRycy9kb3ducmV2LnhtbESPQUsDMRCF74L/IYzQi9isRYpumxYtFoJgoVVsj9PN&#10;uLu4mSxJbNd/7xwEbzO8N+99M18OvlMniqkNbOB2XIAiroJruTbw/ra+uQeVMrLDLjAZ+KEEy8Xl&#10;xRxLF868pdMu10pCOJVooMm5L7VOVUMe0zj0xKJ9hugxyxpr7SKeJdx3elIUU+2xZWlosKdVQ9XX&#10;7tsbmB7C/tla+/SxstXDKx2vX9ZxY8zoanicgco05H/z37V1gn8ntPKMTK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uj1vHAAAA3AAAAA8AAAAAAAAAAAAAAAAAmAIAAGRy&#10;cy9kb3ducmV2LnhtbFBLBQYAAAAABAAEAPUAAACMAwAAAAA=&#10;" fillcolor="#d2d2d2" stroked="f"/>
                  <v:rect id="Rectangle 27" o:spid="_x0000_s1051" style="position:absolute;left:6189;top:3891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Cg+sMA&#10;AADcAAAADwAAAGRycy9kb3ducmV2LnhtbERPTWvCQBC9C/6HZQq9iG5aVDTNRkpBKPWktuJxzE6T&#10;1OxsyG6T+O9dQfA2j/c5yao3lWipcaVlBS+TCARxZnXJuYLv/Xq8AOE8ssbKMim4kINVOhwkGGvb&#10;8Zbanc9FCGEXo4LC+zqW0mUFGXQTWxMH7tc2Bn2ATS51g10IN5V8jaK5NFhyaCiwpo+CsvPu3yj4&#10;O81+0C+y6ajflodNe7Lrr+6o1PNT//4GwlPvH+K7+1OH+dMl3J4JF8j0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Cg+sMAAADcAAAADwAAAAAAAAAAAAAAAACYAgAAZHJzL2Rv&#10;d25yZXYueG1sUEsFBgAAAAAEAAQA9QAAAIgDAAAAAA==&#10;" fillcolor="#d0d0d0" stroked="f"/>
                  <v:rect id="Rectangle 28" o:spid="_x0000_s1052" style="position:absolute;left:6189;top:3898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lRLMQA&#10;AADcAAAADwAAAGRycy9kb3ducmV2LnhtbESPQUsDMRCF74L/IYzgzWZbUGRtWkph0ZPQtOAeh824&#10;WbuZLEls13/vHARvM7w3732z3s5hVBdKeYhsYLmoQBF30Q3cGzgdm4dnULkgOxwjk4EfyrDd3N6s&#10;sXbxyge62NIrCeFcowFfylRrnTtPAfMiTsSifcYUsMiaeu0SXiU8jHpVVU864MDS4HGivafubL+D&#10;gfPu+HFoqF3F9HWybfNufftqjbm/m3cvoArN5d/8d/3mBP9R8OUZm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5USzEAAAA3AAAAA8AAAAAAAAAAAAAAAAAmAIAAGRycy9k&#10;b3ducmV2LnhtbFBLBQYAAAAABAAEAPUAAACJAwAAAAA=&#10;" fillcolor="#cecece" stroked="f"/>
                  <v:rect id="Rectangle 29" o:spid="_x0000_s1053" style="position:absolute;left:6189;top:3906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E2I8EA&#10;AADcAAAADwAAAGRycy9kb3ducmV2LnhtbERPS4vCMBC+C/sfwgh709TXUqpRVkHYm1r3srfZZvqg&#10;zaQ0Ueu/N4LgbT6+56w2vWnElTpXWVYwGUcgiDOrKy4U/J73oxiE88gaG8uk4E4ONuuPwQoTbW98&#10;omvqCxFC2CWooPS+TaR0WUkG3di2xIHLbWfQB9gVUnd4C+GmkdMo+pIGKw4NJba0Kymr04tRMKvz&#10;3ezYxrEusv9FPf87HWy+Vepz2H8vQXjq/Vv8cv/oMH8xgecz4QK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BNiPBAAAA3AAAAA8AAAAAAAAAAAAAAAAAmAIAAGRycy9kb3du&#10;cmV2LnhtbFBLBQYAAAAABAAEAPUAAACGAwAAAAA=&#10;" fillcolor="#ccc" stroked="f"/>
                  <v:rect id="Rectangle 30" o:spid="_x0000_s1054" style="position:absolute;left:6189;top:3913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izcIA&#10;AADcAAAADwAAAGRycy9kb3ducmV2LnhtbERP22oCMRB9F/yHMIJvblbBIlujFG+IQrW29HnYTHeX&#10;biZhE3Xr15uC4NscznWm89bU4kKNrywrGCYpCOLc6ooLBV+f68EEhA/IGmvLpOCPPMxn3c4UM22v&#10;/EGXUyhEDGGfoYIyBJdJ6fOSDPrEOuLI/djGYIiwKaRu8BrDTS1HafoiDVYcG0p0tCgp/z2djYL9&#10;+2q42Nzyg9xtjt/GWndbeqdUv9e+vYII1Ian+OHe6jh/PIL/Z+IFcn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0+LNwgAAANwAAAAPAAAAAAAAAAAAAAAAAJgCAABkcnMvZG93&#10;bnJldi54bWxQSwUGAAAAAAQABAD1AAAAhwMAAAAA&#10;" fillcolor="#cacaca" stroked="f"/>
                  <v:rect id="Rectangle 31" o:spid="_x0000_s1055" style="position:absolute;left:6189;top:3922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R3gcQA&#10;AADcAAAADwAAAGRycy9kb3ducmV2LnhtbERPTWvCQBC9F/wPywje6sYWRaKriFioUipNPfQ4ZMck&#10;bXY27G5M9Nd3C0Jv83ifs1z3phYXcr6yrGAyTkAQ51ZXXCg4fb48zkH4gKyxtkwKruRhvRo8LDHV&#10;tuMPumShEDGEfYoKyhCaVEqfl2TQj21DHLmzdQZDhK6Q2mEXw00tn5JkJg1WHBtKbGhbUv6TtUbB&#10;cXM47W7Z/Dtrd917y25PX2+NUqNhv1mACNSHf/Hd/arj/Okz/D0TL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Ed4HEAAAA3AAAAA8AAAAAAAAAAAAAAAAAmAIAAGRycy9k&#10;b3ducmV2LnhtbFBLBQYAAAAABAAEAPUAAACJAwAAAAA=&#10;" fillcolor="#c8c8c8" stroked="f"/>
                  <v:rect id="Rectangle 32" o:spid="_x0000_s1056" style="position:absolute;left:6189;top:3930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nkO8AA&#10;AADcAAAADwAAAGRycy9kb3ducmV2LnhtbERPS4vCMBC+C/sfwix401TRVbqNImrBm2wV9jo00wc2&#10;k9JEbf+9WVjwNh/fc5JtbxrxoM7VlhXMphEI4tzqmksF10s6WYNwHlljY5kUDORgu/kYJRhr++Qf&#10;emS+FCGEXYwKKu/bWEqXV2TQTW1LHLjCdgZ9gF0pdYfPEG4aOY+iL2mw5tBQYUv7ivJbdjcKfk+z&#10;waS3NfuDNrRKs7MbjoVS489+9w3CU+/f4n/3SYf5ywX8PRMukJ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cnkO8AAAADcAAAADwAAAAAAAAAAAAAAAACYAgAAZHJzL2Rvd25y&#10;ZXYueG1sUEsFBgAAAAAEAAQA9QAAAIUDAAAAAA==&#10;" fillcolor="#c6c6c6" stroked="f"/>
                  <v:rect id="Rectangle 33" o:spid="_x0000_s1057" style="position:absolute;left:6189;top:3938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uaccMA&#10;AADcAAAADwAAAGRycy9kb3ducmV2LnhtbERP22rCQBB9F/oPyxT6ZjZVFImuIoWglkLxio9DdpqE&#10;ZmdjdjXx77sFwbc5nOvMFp2pxI0aV1pW8B7FIIgzq0vOFRz2aX8CwnlkjZVlUnAnB4v5S2+GibYt&#10;b+m287kIIewSVFB4XydSuqwggy6yNXHgfmxj0AfY5FI32IZwU8lBHI+lwZJDQ4E1fRSU/e6uRkE6&#10;tJvj9fL51W5WeL5/n1o/SJdKvb12yykIT51/ih/utQ7zRyP4fyZc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buaccMAAADcAAAADwAAAAAAAAAAAAAAAACYAgAAZHJzL2Rv&#10;d25yZXYueG1sUEsFBgAAAAAEAAQA9QAAAIgDAAAAAA==&#10;" fillcolor="#c4c4c4" stroked="f"/>
                  <v:rect id="Rectangle 34" o:spid="_x0000_s1058" style="position:absolute;left:6189;top:3945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AVs8IA&#10;AADcAAAADwAAAGRycy9kb3ducmV2LnhtbERPTUsDMRC9C/6HMII3m9ViKdumRQRx6UGwreBxuhk3&#10;wc1kSWJ38+8bQfA2j/c56+3kenGmEK1nBfezCgRx67XlTsHx8HK3BBETssbeMynIFGG7ub5aY639&#10;yO903qdOlBCONSowKQ21lLE15DDO/EBcuC8fHKYCQyd1wLGEu14+VNVCOrRcGgwO9Gyo/d7/OAVh&#10;/kZ2nrN5bfJp91k12Y0fVqnbm+lpBSLRlP7Ff+5Gl/mPC/h9plwgN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8BWzwgAAANwAAAAPAAAAAAAAAAAAAAAAAJgCAABkcnMvZG93&#10;bnJldi54bWxQSwUGAAAAAAQABAD1AAAAhwMAAAAA&#10;" fillcolor="#c2c2c2" stroked="f"/>
                  <v:rect id="Rectangle 35" o:spid="_x0000_s1059" style="position:absolute;left:6189;top:3954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sZYsEA&#10;AADcAAAADwAAAGRycy9kb3ducmV2LnhtbERPS2sCMRC+C/6HMIXeNFuttmyNIkJbb+KDnofNdHfr&#10;ZrIko27/vREEb/PxPWe26FyjzhRi7dnAyzADRVx4W3Np4LD/HLyDioJssfFMBv4pwmLe780wt/7C&#10;WzrvpFQphGOOBiqRNtc6FhU5jEPfEifu1weHkmAotQ14SeGu0aMsm2qHNaeGCltaVVQcdydnQO+n&#10;QY7j1/HfVuJo6U5f35vix5jnp275AUqok4f47l7bNH/yBrdn0gV6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bGWLBAAAA3AAAAA8AAAAAAAAAAAAAAAAAmAIAAGRycy9kb3du&#10;cmV2LnhtbFBLBQYAAAAABAAEAPUAAACGAwAAAAA=&#10;" fillcolor="silver" stroked="f"/>
                  <v:rect id="Rectangle 36" o:spid="_x0000_s1060" style="position:absolute;left:6189;top:3962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dU+ccA&#10;AADcAAAADwAAAGRycy9kb3ducmV2LnhtbESPQWsCQQyF7wX/w5BCb3VWoVJWR5GKYPFga4t6DDtx&#10;Z9udzLoz1a2/3hwKvSW8l/e+TGadr9WZ2lgFNjDoZ6CIi2ArLg18fiwfn0HFhGyxDkwGfinCbNq7&#10;m2Buw4Xf6bxNpZIQjjkacCk1udaxcOQx9kNDLNoxtB6TrG2pbYsXCfe1HmbZSHusWBocNvTiqPje&#10;/ngD6y8XDs3u+nrcDzbLxehth/o0NObhvpuPQSXq0r/573plBf9JaOUZmUBP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3VPnHAAAA3AAAAA8AAAAAAAAAAAAAAAAAmAIAAGRy&#10;cy9kb3ducmV2LnhtbFBLBQYAAAAABAAEAPUAAACMAwAAAAA=&#10;" fillcolor="#bebebe" stroked="f"/>
                  <v:rect id="Rectangle 37" o:spid="_x0000_s1061" style="position:absolute;left:6189;top:3970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vgdMMA&#10;AADcAAAADwAAAGRycy9kb3ducmV2LnhtbERPTWvCQBC9F/wPywheSt1YUGx0FbEqHoqoteBxzI5J&#10;SHY2ZFeN/94tCN7m8T5nPG1MKa5Uu9yygl43AkGcWJ1zquDwu/wYgnAeWWNpmRTcycF00nobY6zt&#10;jXd03ftUhBB2MSrIvK9iKV2SkUHXtRVx4M62NugDrFOpa7yFcFPKzygaSIM5h4YMK5pnlBT7i1Gw&#10;nS+++Vi853/8szivtrNic3IHpTrtZjYC4anxL/HTvdZhfv8L/p8JF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vgdMMAAADcAAAADwAAAAAAAAAAAAAAAACYAgAAZHJzL2Rv&#10;d25yZXYueG1sUEsFBgAAAAAEAAQA9QAAAIgDAAAAAA==&#10;" fillcolor="#bcbcbc" stroked="f"/>
                  <v:rect id="Rectangle 38" o:spid="_x0000_s1062" style="position:absolute;left:6189;top:3979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FRPsQA&#10;AADcAAAADwAAAGRycy9kb3ducmV2LnhtbESPQWvCQBCF74L/YRnBm27sQSS6SiNYBPFQI9jjkJ0m&#10;sdnZkN1o/PedQ6G3Gd6b977Z7AbXqAd1ofZsYDFPQBEX3tZcGrjmh9kKVIjIFhvPZOBFAXbb8WiD&#10;qfVP/qTHJZZKQjikaKCKsU21DkVFDsPct8SiffvOYZS1K7Xt8CnhrtFvSbLUDmuWhgpb2ldU/Fx6&#10;Z2DV37XPbqePfP+VY3vW2f3cZ8ZMJ8P7GlSkIf6b/66PVvCXgi/PyAR6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xUT7EAAAA3AAAAA8AAAAAAAAAAAAAAAAAmAIAAGRycy9k&#10;b3ducmV2LnhtbFBLBQYAAAAABAAEAPUAAACJAwAAAAA=&#10;" fillcolor="#bababa" stroked="f"/>
                  <v:rect id="Rectangle 39" o:spid="_x0000_s1063" style="position:absolute;left:6189;top:3986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050sEA&#10;AADcAAAADwAAAGRycy9kb3ducmV2LnhtbERPzYrCMBC+C75DmAUvomlFutI1FSkIInpY3QcYmtm2&#10;22ZSmqj17Y0g7G0+vt9ZbwbTihv1rrasIJ5HIIgLq2suFfxcdrMVCOeRNbaWScGDHGyy8WiNqbZ3&#10;/qbb2ZcihLBLUUHlfZdK6YqKDLq57YgD92t7gz7AvpS6x3sIN61cRFEiDdYcGirsKK+oaM5Xo+Dy&#10;R4fP5rg85biYljkeijiJj0pNPobtFwhPg/8Xv917HeYnMbyeCRfI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dOdLBAAAA3AAAAA8AAAAAAAAAAAAAAAAAmAIAAGRycy9kb3du&#10;cmV2LnhtbFBLBQYAAAAABAAEAPUAAACGAwAAAAA=&#10;" fillcolor="#b8b8b8" stroked="f"/>
                  <v:rect id="Rectangle 40" o:spid="_x0000_s1064" style="position:absolute;left:6189;top:3994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7MH8EA&#10;AADcAAAADwAAAGRycy9kb3ducmV2LnhtbERP24rCMBB9X/Afwgi+rak+yFKNIuKCiCx4+YAhmV5s&#10;M6lNtq1/vxEWfJvDuc5qM9hadNT60rGC2TQBQaydKTlXcLt+f36B8AHZYO2YFDzJw2Y9+lhhalzP&#10;Z+ouIRcxhH2KCooQmlRKrwuy6KeuIY5c5lqLIcI2l6bFPobbWs6TZCEtlhwbCmxoV5CuLr9WQd/V&#10;w/F+yg4/1VFne32X1emRKTUZD9sliEBDeIv/3QcT5y/m8HomXi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OzB/BAAAA3AAAAA8AAAAAAAAAAAAAAAAAmAIAAGRycy9kb3du&#10;cmV2LnhtbFBLBQYAAAAABAAEAPUAAACGAwAAAAA=&#10;" fillcolor="#b6b6b6" stroked="f"/>
                  <v:rect id="Rectangle 41" o:spid="_x0000_s1065" style="position:absolute;left:6189;top:4002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7bjsAA&#10;AADcAAAADwAAAGRycy9kb3ducmV2LnhtbERPzYrCMBC+C/sOYQRvmrqCSDWKCLLCetH6AGMzpsVm&#10;Uppszfr0ZmHB23x8v7PaRNuInjpfO1YwnWQgiEunazYKLsV+vADhA7LGxjEp+CUPm/XHYIW5dg8+&#10;UX8ORqQQ9jkqqEJocyl9WZFFP3EtceJurrMYEuyM1B0+Urht5GeWzaXFmlNDhS3tKirv5x+rAI/m&#10;q/+Op/3FxPtzdrgWt6YvlBoN43YJIlAMb/G/+6DT/PkM/p5JF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q7bjsAAAADcAAAADwAAAAAAAAAAAAAAAACYAgAAZHJzL2Rvd25y&#10;ZXYueG1sUEsFBgAAAAAEAAQA9QAAAIUDAAAAAA==&#10;" fillcolor="#b4b4b4" stroked="f"/>
                  <v:rect id="Rectangle 42" o:spid="_x0000_s1066" style="position:absolute;left:6189;top:4011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1se8IA&#10;AADcAAAADwAAAGRycy9kb3ducmV2LnhtbERP24rCMBB9F/Yfwiz4IpoqUtxqlEVWEEFEtx8wNGNT&#10;bCbdJqv1740g+DaHc53FqrO1uFLrK8cKxqMEBHHhdMWlgvx3M5yB8AFZY+2YFNzJw2r50Vtgpt2N&#10;j3Q9hVLEEPYZKjAhNJmUvjBk0Y9cQxy5s2sthgjbUuoWbzHc1nKSJKm0WHFsMNjQ2lBxOf1bBV/5&#10;Pk+3rpPFdDfYHH/M3+GwT5Xqf3bfcxCBuvAWv9xbHeenU3g+Ey+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Wx7wgAAANwAAAAPAAAAAAAAAAAAAAAAAJgCAABkcnMvZG93&#10;bnJldi54bWxQSwUGAAAAAAQABAD1AAAAhwMAAAAA&#10;" fillcolor="#b2b2b2" stroked="f"/>
                  <v:rect id="Rectangle 43" o:spid="_x0000_s1067" style="position:absolute;left:6189;top:4019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5ulMAA&#10;AADcAAAADwAAAGRycy9kb3ducmV2LnhtbERPS4vCMBC+C/6HMAt703QVi3SNsojiXrUF9TY00wc2&#10;k9JE2/33G0HwNh/fc1abwTTiQZ2rLSv4mkYgiHOray4VZOl+sgThPLLGxjIp+CMHm/V4tMJE256P&#10;9Dj5UoQQdgkqqLxvEyldXpFBN7UtceAK2xn0AXal1B32Idw0chZFsTRYc2iosKVtRfntdDcKDrfd&#10;/HJNhyIl28dZUbcFnRdKfX4MP98gPA3+LX65f3WYHy/g+Uy4QK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T5ulMAAAADcAAAADwAAAAAAAAAAAAAAAACYAgAAZHJzL2Rvd25y&#10;ZXYueG1sUEsFBgAAAAAEAAQA9QAAAIUDAAAAAA==&#10;" fillcolor="#b0b0b0" stroked="f"/>
                  <v:rect id="Rectangle 44" o:spid="_x0000_s1068" style="position:absolute;left:6189;top:4028;width:1201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JTg8IA&#10;AADcAAAADwAAAGRycy9kb3ducmV2LnhtbERPS2sCMRC+F/wPYYTeatZSQtkaRUTBm6wWSm/Tzbgb&#10;3UyWTbqPf98UCr3Nx/ec1WZ0jeipC9azhuUiA0FcemO50vB+OTy9gggR2WDjmTRMFGCznj2sMDd+&#10;4IL6c6xECuGQo4Y6xjaXMpQ1OQwL3xIn7uo7hzHBrpKmwyGFu0Y+Z5mSDi2nhhpb2tVU3s/fTkNm&#10;91f78tkW0+7roxxP6kLK3rR+nI/bNxCRxvgv/nMfTZqvFPw+ky6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klODwgAAANwAAAAPAAAAAAAAAAAAAAAAAJgCAABkcnMvZG93&#10;bnJldi54bWxQSwUGAAAAAAQABAD1AAAAhwMAAAAA&#10;" fillcolor="#aeaeae" stroked="f"/>
                  <v:rect id="Rectangle 45" o:spid="_x0000_s1069" style="position:absolute;left:6189;top:4034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MxnMIA&#10;AADcAAAADwAAAGRycy9kb3ducmV2LnhtbERPPW/CMBDdkfgP1iF1A4cOFAUMAioqhjIUWuZTfE2s&#10;xudgmxD662ukSmz39D5vvuxsLVrywThWMB5lIIgLpw2XCj6P2+EURIjIGmvHpOBGAZaLfm+OuXZX&#10;/qD2EEuRQjjkqKCKscmlDEVFFsPINcSJ+3beYkzQl1J7vKZwW8vnLJtIi4ZTQ4UNbSoqfg4Xq8DG&#10;86/JVsa/rV/rU/s+LehrH5R6GnSrGYhIXXyI/907neZPXuD+TLp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QzGcwgAAANwAAAAPAAAAAAAAAAAAAAAAAJgCAABkcnMvZG93&#10;bnJldi54bWxQSwUGAAAAAAQABAD1AAAAhwMAAAAA&#10;" fillcolor="#acacac" stroked="f"/>
                  <v:rect id="Rectangle 46" o:spid="_x0000_s1070" style="position:absolute;left:6189;top:4043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GPmcUA&#10;AADcAAAADwAAAGRycy9kb3ducmV2LnhtbESPQWvDMAyF74P+B6PCbqvTHsLI6pYyGOywUpqtdLuJ&#10;WHNCY9nEbpP9++kw2E3iPb33ab2dfK9uNKQusIHlogBF3ATbsTPw8f7y8AgqZWSLfWAy8EMJtpvZ&#10;3RorG0Y+0q3OTkkIpwoNtDnHSuvUtOQxLUIkFu07DB6zrIPTdsBRwn2vV0VRao8dS0OLkZ5bai71&#10;1Rs4Lqlr8OtzXx7i6S2OtUvF2RlzP592T6AyTfnf/Hf9agW/FFp5Rib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kY+ZxQAAANwAAAAPAAAAAAAAAAAAAAAAAJgCAABkcnMv&#10;ZG93bnJldi54bWxQSwUGAAAAAAQABAD1AAAAigMAAAAA&#10;" fillcolor="#aaa" stroked="f"/>
                  <v:rect id="Rectangle 47" o:spid="_x0000_s1071" style="position:absolute;left:6189;top:4050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WEgMEA&#10;AADcAAAADwAAAGRycy9kb3ducmV2LnhtbERPzYrCMBC+C75DGMGbpi4ibTWKCIK6e1n1AYZmbKvN&#10;pCRZrT69WVjY23x8v7NYdaYRd3K+tqxgMk5AEBdW11wqOJ+2oxSED8gaG8uk4EkeVst+b4G5tg/+&#10;pvsxlCKGsM9RQRVCm0vpi4oM+rFtiSN3sc5giNCVUjt8xHDTyI8kmUmDNceGClvaVFTcjj9Gwec+&#10;4c3XNLvi9VU4nx3Sc9emSg0H3XoOIlAX/sV/7p2O82cZ/D4TL5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lhIDBAAAA3AAAAA8AAAAAAAAAAAAAAAAAmAIAAGRycy9kb3du&#10;cmV2LnhtbFBLBQYAAAAABAAEAPUAAACGAwAAAAA=&#10;" fillcolor="#a8a8a8" stroked="f"/>
                  <v:rect id="Rectangle 48" o:spid="_x0000_s1072" style="position:absolute;left:6189;top:4058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4dz8QA&#10;AADcAAAADwAAAGRycy9kb3ducmV2LnhtbESPMW/CQAyFd6T+h5MrdYMLDC2kHChCQmJhaACxWjmT&#10;pOR8IXeE9N/XAxKbrff83uflenCN6qkLtWcD00kCirjwtubSwPGwHc9BhYhssfFMBv4owHr1Nlpi&#10;av2Df6jPY6kkhEOKBqoY21TrUFTkMEx8SyzaxXcOo6xdqW2HDwl3jZ4lyad2WLM0VNjSpqLimt+d&#10;gdvsd79d6Et2yg99ljQbO5zRGvPxPmTfoCIN8WV+Xu+s4H8JvjwjE+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uHc/EAAAA3AAAAA8AAAAAAAAAAAAAAAAAmAIAAGRycy9k&#10;b3ducmV2LnhtbFBLBQYAAAAABAAEAPUAAACJAwAAAAA=&#10;" fillcolor="#a6a6a6" stroked="f"/>
                  <v:rect id="Rectangle 49" o:spid="_x0000_s1073" style="position:absolute;left:6189;top:4065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vXqMIA&#10;AADcAAAADwAAAGRycy9kb3ducmV2LnhtbERPTWvCQBC9F/wPyxS8NZsIpiV1lSJEvAjR1vuQHZNo&#10;djZmVxP/vVso9DaP9zmL1WhacafeNZYVJFEMgri0uuFKwc93/vYBwnlkja1lUvAgB6vl5GWBmbYD&#10;7+l+8JUIIewyVFB732VSurImgy6yHXHgTrY36APsK6l7HEK4aeUsjlNpsOHQUGNH65rKy+FmFHTX&#10;3XGTrvfHvNDJ43JOi3xeDEpNX8evTxCeRv8v/nNvdZj/nsDvM+EC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9eowgAAANwAAAAPAAAAAAAAAAAAAAAAAJgCAABkcnMvZG93&#10;bnJldi54bWxQSwUGAAAAAAQABAD1AAAAhwMAAAAA&#10;" fillcolor="#a4a4a4" stroked="f"/>
                  <v:rect id="Rectangle 50" o:spid="_x0000_s1074" style="position:absolute;left:6189;top:4073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t5o8MA&#10;AADcAAAADwAAAGRycy9kb3ducmV2LnhtbERPzWrCQBC+F3yHZYReSp1UpJbUVbRYkPYgxj7AkB2T&#10;YHY27q4a+/TdQqG3+fh+Z7bobasu7EPjRMPTKAPFUjrTSKXha//++AIqRBJDrRPWcOMAi/ngbka5&#10;cVfZ8aWIlUohEnLSUMfY5YihrNlSGLmOJXEH5y3FBH2FxtM1hdsWx1n2jJYaSQ01dfxWc3kszlaD&#10;n3wXDy6uth/tJzKeJqs1yk7r+2G/fAUVuY//4j/3xqT50zH8PpMuw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t5o8MAAADcAAAADwAAAAAAAAAAAAAAAACYAgAAZHJzL2Rv&#10;d25yZXYueG1sUEsFBgAAAAAEAAQA9QAAAIgDAAAAAA==&#10;" fillcolor="#a2a2a2" stroked="f"/>
                  <v:rect id="Rectangle 51" o:spid="_x0000_s1075" style="position:absolute;left:6189;top:4080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3PQccA&#10;AADcAAAADwAAAGRycy9kb3ducmV2LnhtbESPzWrDMBCE74G+g9hCb4ncGtLgRgmmULBpoM0PhNy2&#10;1tY2sVbGUm3n7aNCILddZubb2eV6NI3oqXO1ZQXPswgEcWF1zaWCw/5jugDhPLLGxjIpuJCD9eph&#10;ssRE24G31O98KQKEXYIKKu/bREpXVGTQzWxLHLRf2xn0Ye1KqTscAtw08iWK5tJgzeFChS29V1Sc&#10;d38mUI5R3W8+4/Qr+y7lz+Dz/GxPSj09jukbCE+jv5tv6UyH+q8x/D8TJp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9z0HHAAAA3AAAAA8AAAAAAAAAAAAAAAAAmAIAAGRy&#10;cy9kb3ducmV2LnhtbFBLBQYAAAAABAAEAPUAAACMAwAAAAA=&#10;" fillcolor="#a0a0a0" stroked="f"/>
                  <v:rect id="Rectangle 52" o:spid="_x0000_s1076" style="position:absolute;left:6189;top:4088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IJsQA&#10;AADcAAAADwAAAGRycy9kb3ducmV2LnhtbESPT2vCQBDF7wW/wzJCb3WjhFaiq4ig9NBDG/U+ZCfZ&#10;aHY2ZDd/+u27hUJvM/zevPdmu59sIwbqfO1YwXKRgCAunK65UnC9nF7WIHxA1tg4JgXf5GG/mz1t&#10;MdNu5C8a8lCJaMI+QwUmhDaT0heGLPqFa4kjK11nMcS1q6TucIzmtpGrJHmVFmuOCQZbOhoqHnlv&#10;FZQ8DGVxP/Pj42A+m/UtgrRX6nk+HTYgAk3hX/x3/a5j/bcUfp+JE8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8CCbEAAAA3AAAAA8AAAAAAAAAAAAAAAAAmAIAAGRycy9k&#10;b3ducmV2LnhtbFBLBQYAAAAABAAEAPUAAACJAwAAAAA=&#10;" fillcolor="#9e9e9e" stroked="f"/>
                  <v:rect id="Rectangle 53" o:spid="_x0000_s1077" style="position:absolute;left:6189;top:4097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46CMQA&#10;AADcAAAADwAAAGRycy9kb3ducmV2LnhtbERPTWvCQBC9F/oflin0UnSjoNXoKiIWFIpgGg/ehuw0&#10;Sc3Ohuxq4r93hYK3ebzPmS87U4krNa60rGDQj0AQZ1aXnCtIf756ExDOI2usLJOCGzlYLl5f5hhr&#10;2/KBronPRQhhF6OCwvs6ltJlBRl0fVsTB+7XNgZ9gE0udYNtCDeVHEbRWBosOTQUWNO6oOycXIyC&#10;zd84b9OR/R58HPerqUx2h93lpNT7W7eagfDU+af4373VYf7nCB7PhAv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+OgjEAAAA3AAAAA8AAAAAAAAAAAAAAAAAmAIAAGRycy9k&#10;b3ducmV2LnhtbFBLBQYAAAAABAAEAPUAAACJAwAAAAA=&#10;" fillcolor="#9c9c9c" stroked="f"/>
                  <v:rect id="Rectangle 54" o:spid="_x0000_s1078" style="position:absolute;left:6189;top:4105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s/hMQA&#10;AADcAAAADwAAAGRycy9kb3ducmV2LnhtbERPTWvCQBC9F/oflil4KbqpSFpTVymKYOmpsR68DdlJ&#10;dml2NmRXE/99t1DobR7vc1ab0bXiSn2wnhU8zTIQxJXXlhsFX8f99AVEiMgaW8+k4EYBNuv7uxUW&#10;2g/8SdcyNiKFcChQgYmxK6QMlSGHYeY74sTVvncYE+wbqXscUrhr5TzLcunQcmow2NHWUPVdXpyC&#10;5fFUbuvu/LjL3z+GuVnYejFYpSYP49sriEhj/Bf/uQ86zX/O4feZdIF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rP4TEAAAA3AAAAA8AAAAAAAAAAAAAAAAAmAIAAGRycy9k&#10;b3ducmV2LnhtbFBLBQYAAAAABAAEAPUAAACJAwAAAAA=&#10;" fillcolor="#9a9a9a" stroked="f"/>
                  <v:rect id="Rectangle 55" o:spid="_x0000_s1079" style="position:absolute;left:6189;top:4112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Q4XsIA&#10;AADcAAAADwAAAGRycy9kb3ducmV2LnhtbERPTWvCQBC9C/0PyxR6Ed1YipboGkKxpNcasdchO83G&#10;ZmfT7GrSf98VBG/zeJ+zyUbbigv1vnGsYDFPQBBXTjdcKziU77NXED4ga2wdk4I/8pBtHyYbTLUb&#10;+JMu+1CLGMI+RQUmhC6V0leGLPq564gj9+16iyHCvpa6xyGG21Y+J8lSWmw4Nhjs6M1Q9bM/WwV1&#10;Xurfl1NxPJqdLHb6NB2+cKrU0+OYr0EEGsNdfHN/6Dh/tYLrM/ECuf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pDhewgAAANwAAAAPAAAAAAAAAAAAAAAAAJgCAABkcnMvZG93&#10;bnJldi54bWxQSwUGAAAAAAQABAD1AAAAhwMAAAAA&#10;" fillcolor="#989898" stroked="f"/>
                  <v:rect id="Rectangle 56" o:spid="_x0000_s1080" style="position:absolute;left:6189;top:4120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vfmsYA&#10;AADcAAAADwAAAGRycy9kb3ducmV2LnhtbESPQWvCQBCF74L/YRnBm25spdXUVUQoFvFgtSLehuw0&#10;Cc3OxuxW4793DoXeZnhv3vtmtmhdpa7UhNKzgdEwAUWceVtybuDr8D6YgAoR2WLlmQzcKcBi3u3M&#10;MLX+xp903cdcSQiHFA0UMdap1iEryGEY+ppYtG/fOIyyNrm2Dd4k3FX6KUletMOSpaHAmlYFZT/7&#10;X2cgXx4Po+nq/nw5TcZn3NWX7Zo3xvR77fINVKQ2/pv/rj+s4L8KrTwjE+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vfmsYAAADcAAAADwAAAAAAAAAAAAAAAACYAgAAZHJz&#10;L2Rvd25yZXYueG1sUEsFBgAAAAAEAAQA9QAAAIsDAAAAAA==&#10;" fillcolor="#969696" stroked="f"/>
                  <v:rect id="Rectangle 57" o:spid="_x0000_s1081" style="position:absolute;left:6189;top:4129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pu08UA&#10;AADcAAAADwAAAGRycy9kb3ducmV2LnhtbERPS0sDMRC+F/wPYQRvNulWtF2bFtEKWrz0dfA2bKbZ&#10;ZTeTZZO2W3+9EYTe5uN7zmzRu0acqAuVZw2joQJBXHhTsdWw277fT0CEiGyw8UwaLhRgMb8ZzDA3&#10;/sxrOm2iFSmEQ44ayhjbXMpQlOQwDH1LnLiD7xzGBDsrTYfnFO4amSn1KB1WnBpKbOm1pKLeHJ2G&#10;N2uzz8lefT1kq+/6Zzxd1uOL0vrutn95BhGpj1fxv/vDpPlPU/h7Jl0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6m7TxQAAANwAAAAPAAAAAAAAAAAAAAAAAJgCAABkcnMv&#10;ZG93bnJldi54bWxQSwUGAAAAAAQABAD1AAAAigMAAAAA&#10;" fillcolor="#949494" stroked="f"/>
                  <v:rect id="Rectangle 58" o:spid="_x0000_s1082" style="position:absolute;left:6189;top:4137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ZQWMQA&#10;AADcAAAADwAAAGRycy9kb3ducmV2LnhtbESPQWvCQBCF7wX/wzKCt7rRg0jqKqKIooXSWNrrkB2z&#10;wexsyK4a/33nUOhthvfmvW8Wq9436k5drAMbmIwzUMRlsDVXBr7Ou9c5qJiQLTaBycCTIqyWg5cF&#10;5jY8+JPuRaqUhHDM0YBLqc21jqUjj3EcWmLRLqHzmGTtKm07fEi4b/Q0y2baY83S4LCljaPyWty8&#10;Af1etNqd9rgt7O27+pjtj+fnjzGjYb9+A5WoT//mv+uDFfy54MszMoF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GUFjEAAAA3AAAAA8AAAAAAAAAAAAAAAAAmAIAAGRycy9k&#10;b3ducmV2LnhtbFBLBQYAAAAABAAEAPUAAACJAwAAAAA=&#10;" fillcolor="#929292" stroked="f"/>
                  <v:rect id="Rectangle 59" o:spid="_x0000_s1083" style="position:absolute;left:6189;top:4145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yUqsEA&#10;AADcAAAADwAAAGRycy9kb3ducmV2LnhtbERPzWoCMRC+C32HMEIvUrOKFdkapQgWETxU+wDDZrq7&#10;uJmEJO7GtzdCobf5+H5nvU2mEz350FpWMJsWIIgrq1uuFfxc9m8rECEia+wsk4I7BdhuXkZrLLUd&#10;+Jv6c6xFDuFQooImRldKGaqGDIapdcSZ+7XeYMzQ11J7HHK46eS8KJbSYMu5oUFHu4aq6/lmFKT2&#10;/j7fHydfqR8WrnZxefKno1Kv4/T5ASJSiv/iP/dB5/mrGTyfyRf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3slKrBAAAA3AAAAA8AAAAAAAAAAAAAAAAAmAIAAGRycy9kb3du&#10;cmV2LnhtbFBLBQYAAAAABAAEAPUAAACGAwAAAAA=&#10;" fillcolor="#909090" stroked="f"/>
                  <v:rect id="Rectangle 60" o:spid="_x0000_s1084" style="position:absolute;left:6189;top:4152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T8IMAA&#10;AADcAAAADwAAAGRycy9kb3ducmV2LnhtbERPzWrCQBC+F3yHZQRvdaOChOgqImh7CBRtH2DMjkkw&#10;Oxuyo0nfvlsQvM3H9zvr7eAa9aAu1J4NzKYJKOLC25pLAz/fh/cUVBBki41nMvBLAbab0dsaM+t7&#10;PtHjLKWKIRwyNFCJtJnWoajIYZj6ljhyV985lAi7UtsO+xjuGj1PkqV2WHNsqLClfUXF7Xx3BiS5&#10;fS1SyvP+fnD7XFx+OX6kxkzGw24FSmiQl/jp/rRxfjqH/2fiBXr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oT8IMAAAADcAAAADwAAAAAAAAAAAAAAAACYAgAAZHJzL2Rvd25y&#10;ZXYueG1sUEsFBgAAAAAEAAQA9QAAAIUDAAAAAA==&#10;" fillcolor="#8e8e8e" stroked="f"/>
                  <v:rect id="Rectangle 61" o:spid="_x0000_s1085" style="position:absolute;left:6189;top:4161;width:1201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CO/8IA&#10;AADcAAAADwAAAGRycy9kb3ducmV2LnhtbERPS4vCMBC+C/6HMII3TX2wSDWKCssue1BWRfQ2NGNb&#10;bCaliRr/vREW9jYf33Nmi2AqcafGlZYVDPoJCOLM6pJzBYf9Z28CwnlkjZVlUvAkB4t5uzXDVNsH&#10;/9J953MRQ9ilqKDwvk6ldFlBBl3f1sSRu9jGoI+wyaVu8BHDTSWHSfIhDZYcGwqsaV1Qdt3djILk&#10;67Q6bmhlf8absNXhVpfV86xUtxOWUxCegv8X/7m/dZw/GcH7mXiB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4I7/wgAAANwAAAAPAAAAAAAAAAAAAAAAAJgCAABkcnMvZG93&#10;bnJldi54bWxQSwUGAAAAAAQABAD1AAAAhwMAAAAA&#10;" fillcolor="#8c8c8c" stroked="f"/>
                  <v:rect id="Rectangle 62" o:spid="_x0000_s1086" style="position:absolute;left:6189;top:4167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QmdcYA&#10;AADcAAAADwAAAGRycy9kb3ducmV2LnhtbESPQWsCMRCF74X+hzCFXopmLW6R1SiltNCLFNcieBs2&#10;42ZxM1mSdI3/3hQKvc3w3rzvzWqTbC9G8qFzrGA2LUAQN0533Cr43n9MFiBCRNbYOyYFVwqwWd/f&#10;rbDS7sI7GuvYihzCoUIFJsahkjI0hiyGqRuIs3Zy3mLMq2+l9njJ4baXz0XxIi12nAkGB3oz1Jzr&#10;H5u5Zb2bpXf+Oj+V22N5SPLgzajU40N6XYKIlOK/+e/6U+f6izn8PpMn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/QmdcYAAADcAAAADwAAAAAAAAAAAAAAAACYAgAAZHJz&#10;L2Rvd25yZXYueG1sUEsFBgAAAAAEAAQA9QAAAIsDAAAAAA==&#10;" fillcolor="#8a8a8a" stroked="f"/>
                  <v:rect id="Rectangle 63" o:spid="_x0000_s1087" style="position:absolute;left:6189;top:4176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tda8IA&#10;AADcAAAADwAAAGRycy9kb3ducmV2LnhtbERPTYvCMBC9C/6HMII3TRV3kWoUUXZXPa3Vg8exGdti&#10;MylN1OqvN8LC3ubxPmc6b0wpblS7wrKCQT8CQZxaXXCm4LD/6o1BOI+ssbRMCh7kYD5rt6YYa3vn&#10;Hd0Sn4kQwi5GBbn3VSylS3My6Pq2Ig7c2dYGfYB1JnWN9xBuSjmMok9psODQkGNFy5zSS3I1Corf&#10;6+PHfo/2K/k8bc/b5Lg5ybVS3U6zmIDw1Ph/8Z97rcP88Qe8nwkX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q11rwgAAANwAAAAPAAAAAAAAAAAAAAAAAJgCAABkcnMvZG93&#10;bnJldi54bWxQSwUGAAAAAAQABAD1AAAAhwMAAAAA&#10;" fillcolor="#888" stroked="f"/>
                  <v:rect id="Rectangle 64" o:spid="_x0000_s1088" style="position:absolute;left:6189;top:4183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OwYcAA&#10;AADcAAAADwAAAGRycy9kb3ducmV2LnhtbERP22oCMRB9F/oPYQp9Ec22oMjWKEuh0IeCePmAIZnu&#10;pm4mSzLV7d+bQsG3OZzrrLdj6NWFUvaRDTzPK1DENjrPrYHT8X22ApUF2WEfmQz8Uobt5mGyxtrF&#10;K+/pcpBWlRDONRroRIZa62w7CpjncSAu3FdMAaXA1GqX8FrCQ69fqmqpA3ouDR0O9NaRPR9+ggGx&#10;Z980us3HZKe7z28vvF+IMU+PY/MKSmiUu/jf/eHK/NUS/p4pF+jN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JOwYcAAAADcAAAADwAAAAAAAAAAAAAAAACYAgAAZHJzL2Rvd25y&#10;ZXYueG1sUEsFBgAAAAAEAAQA9QAAAIUDAAAAAA==&#10;" fillcolor="#868686" stroked="f"/>
                  <v:rect id="Rectangle 65" o:spid="_x0000_s1089" style="position:absolute;left:6189;top:4191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OFosQA&#10;AADcAAAADwAAAGRycy9kb3ducmV2LnhtbERPTWvCQBC9F/oflin0Vjf20EqaTRDFUkHBJh48jtkx&#10;CWZnQ3YbY399tyB4m8f7nCQbTSsG6l1jWcF0EoEgLq1uuFKwL1YvMxDOI2tsLZOCKznI0seHBGNt&#10;L/xNQ+4rEULYxaig9r6LpXRlTQbdxHbEgTvZ3qAPsK+k7vESwk0rX6PoTRpsODTU2NGipvKc/xgF&#10;v9XCbdbrg79+HrebfbQt2l2+VOr5aZx/gPA0+rv45v7SYf7sHf6fCR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DhaLEAAAA3AAAAA8AAAAAAAAAAAAAAAAAmAIAAGRycy9k&#10;b3ducmV2LnhtbFBLBQYAAAAABAAEAPUAAACJAwAAAAA=&#10;" fillcolor="#848484" stroked="f"/>
                  <v:rect id="Rectangle 66" o:spid="_x0000_s1090" style="position:absolute;left:6189;top:4198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GpX8UA&#10;AADcAAAADwAAAGRycy9kb3ducmV2LnhtbESPQWvCQBCF7wX/wzIFb3VjlWJTV5GKIB6Eaul5mh2T&#10;tNnZkF3X+O+dg+BthvfmvW/my941KlEXas8GxqMMFHHhbc2lge/j5mUGKkRki41nMnClAMvF4GmO&#10;ufUX/qJ0iKWSEA45GqhibHOtQ1GRwzDyLbFoJ985jLJ2pbYdXiTcNfo1y960w5qlocKWPisq/g9n&#10;ZyD9ptNuvK7f12my6d3P3z6j6d6Y4XO/+gAVqY8P8/16awV/JrTyjEy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4alfxQAAANwAAAAPAAAAAAAAAAAAAAAAAJgCAABkcnMv&#10;ZG93bnJldi54bWxQSwUGAAAAAAQABAD1AAAAigMAAAAA&#10;" fillcolor="#828282" stroked="f"/>
                  <v:rect id="Rectangle 67" o:spid="_x0000_s1091" style="position:absolute;left:6189;top:4206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a13MAA&#10;AADcAAAADwAAAGRycy9kb3ducmV2LnhtbERPy6rCMBDdX/Afwgjurqkil1qNIqLi5i584HpoxrbY&#10;TEoStfr1RhDczeE8ZzpvTS1u5HxlWcGgn4Agzq2uuFBwPKx/UxA+IGusLZOCB3mYzzo/U8y0vfOO&#10;bvtQiBjCPkMFZQhNJqXPSzLo+7YhjtzZOoMhQldI7fAew00th0nyJw1WHBtKbGhZUn7ZX42CRA/c&#10;9n85ks98sUlPl9XQPu1GqV63XUxABGrDV/xxb3Wcn47h/Uy8QM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+a13MAAAADcAAAADwAAAAAAAAAAAAAAAACYAgAAZHJzL2Rvd25y&#10;ZXYueG1sUEsFBgAAAAAEAAQA9QAAAIUDAAAAAA==&#10;" fillcolor="gray" stroked="f"/>
                  <v:rect id="Rectangle 68" o:spid="_x0000_s1092" style="position:absolute;left:6189;top:4215;width:1201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ttMcYA&#10;AADcAAAADwAAAGRycy9kb3ducmV2LnhtbESPQWvCQBCF74L/YZmCN920QtXoKqEo9FCERg8eh+w0&#10;Cc3Oxuxq0v76zkHobYb35r1vNrvBNepOXag9G3ieJaCIC29rLg2cT4fpElSIyBYbz2TghwLstuPR&#10;BlPre/6kex5LJSEcUjRQxdimWoeiIodh5lti0b585zDK2pXadthLuGv0S5K8aoc1S0OFLb1VVHzn&#10;N2fgsrqcMvvbZ/P94rjIr/XHHvNgzORpyNagIg3x3/y4freCvxJ8eUYm0N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7ttMcYAAADcAAAADwAAAAAAAAAAAAAAAACYAgAAZHJz&#10;L2Rvd25yZXYueG1sUEsFBgAAAAAEAAQA9QAAAIsDAAAAAA==&#10;" fillcolor="#7e7e7e" stroked="f"/>
                  <v:rect id="Rectangle 69" o:spid="_x0000_s1093" style="position:absolute;left:6189;top:4221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DcrMQA&#10;AADcAAAADwAAAGRycy9kb3ducmV2LnhtbERP20rDQBB9F/oPywi+2U1SEE27LUEtXrBI0n7ANDsm&#10;odnZuLum8e9dQfBtDuc6q81kejGS851lBek8AUFcW91xo+Cw317fgvABWWNvmRR8k4fNenaxwlzb&#10;M5c0VqERMYR9jgraEIZcSl+3ZNDP7UAcuQ/rDIYIXSO1w3MMN73MkuRGGuw4NrQ40H1L9an6Mgre&#10;qzF7XBRuV74d09Imu9eHl6dPpa4up2IJItAU/sV/7mcd59+l8PtMvE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Q3KzEAAAA3AAAAA8AAAAAAAAAAAAAAAAAmAIAAGRycy9k&#10;b3ducmV2LnhtbFBLBQYAAAAABAAEAPUAAACJAwAAAAA=&#10;" fillcolor="#7c7c7c" stroked="f"/>
                  <v:rect id="Rectangle 70" o:spid="_x0000_s1094" style="position:absolute;left:6189;top:4230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ijYMQA&#10;AADcAAAADwAAAGRycy9kb3ducmV2LnhtbERPTWvCQBC9F/wPywi9NRttqWl0I6WtkuJFrd6H7JiE&#10;ZGdDdqvx37tCobd5vM9ZLAfTijP1rrasYBLFIIgLq2suFRx+Vk8JCOeRNbaWScGVHCyz0cMCU20v&#10;vKPz3pcihLBLUUHlfZdK6YqKDLrIdsSBO9neoA+wL6Xu8RLCTSuncfwqDdYcGirs6KOiotn/GgWn&#10;zfb7ZfvVXI9rXn3O1s/JLh8SpR7Hw/schKfB/4v/3LkO89+mcH8mXC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oo2DEAAAA3AAAAA8AAAAAAAAAAAAAAAAAmAIAAGRycy9k&#10;b3ducmV2LnhtbFBLBQYAAAAABAAEAPUAAACJAwAAAAA=&#10;" fillcolor="#7a7a7a" stroked="f"/>
                  <v:rect id="Rectangle 71" o:spid="_x0000_s1095" style="position:absolute;left:6189;top:4238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7Zd8QA&#10;AADcAAAADwAAAGRycy9kb3ducmV2LnhtbERPS2sCMRC+C/0PYYTeNKsF0a1RiljaghdfVG/DZtxs&#10;u5ksm6irv94Igrf5+J4znja2FCeqfeFYQa+bgCDOnC44V7BZf3aGIHxA1lg6JgUX8jCdvLTGmGp3&#10;5iWdViEXMYR9igpMCFUqpc8MWfRdVxFH7uBqiyHCOpe6xnMMt6XsJ8lAWiw4NhisaGYo+18drYLd&#10;dmF/rqO/6mu2sYP58bfZ7bdGqdd28/EOIlATnuKH+1vH+aM3uD8TL5C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O2XfEAAAA3AAAAA8AAAAAAAAAAAAAAAAAmAIAAGRycy9k&#10;b3ducmV2LnhtbFBLBQYAAAAABAAEAPUAAACJAwAAAAA=&#10;" fillcolor="#787878" stroked="f"/>
                  <v:rect id="Rectangle 72" o:spid="_x0000_s1096" style="position:absolute;left:6189;top:4247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ctM8AA&#10;AADcAAAADwAAAGRycy9kb3ducmV2LnhtbERPTWuDQBC9F/Iflgnk1qxpRBLjKqFQ2h6biOfBnajo&#10;zoq7MfbfdwuF3ubxPicrFjOImSbXWVaw20YgiGurO24UlNe35wMI55E1DpZJwTc5KPLVU4aptg/+&#10;ovniGxFC2KWooPV+TKV0dUsG3daOxIG72cmgD3BqpJ7wEcLNIF+iKJEGOw4NLY702lLdX+5Gwb3n&#10;z3c7zGWl901yqJa4PFZWqc16OZ9AeFr8v/jP/aHD/GMMv8+EC2T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CctM8AAAADcAAAADwAAAAAAAAAAAAAAAACYAgAAZHJzL2Rvd25y&#10;ZXYueG1sUEsFBgAAAAAEAAQA9QAAAIUDAAAAAA==&#10;" fillcolor="#767676" stroked="f"/>
                  <v:rect id="Rectangle 73" o:spid="_x0000_s1097" style="position:absolute;left:6189;top:4255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EBxMAA&#10;AADcAAAADwAAAGRycy9kb3ducmV2LnhtbERPzYrCMBC+L/gOYQRva2rBZa1GEWFZ96bVBxiasSk2&#10;k5pErfv0ZkHY23x8v7NY9bYVN/KhcaxgMs5AEFdON1wrOB6+3j9BhIissXVMCh4UYLUcvC2w0O7O&#10;e7qVsRYphEOBCkyMXSFlqAxZDGPXESfu5LzFmKCvpfZ4T+G2lXmWfUiLDacGgx1tDFXn8moVbHeX&#10;h6fTuqwvhn+v+XeXV/5HqdGwX89BROrjv/jl3uo0fzaFv2fSB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dEBxMAAAADcAAAADwAAAAAAAAAAAAAAAACYAgAAZHJzL2Rvd25y&#10;ZXYueG1sUEsFBgAAAAAEAAQA9QAAAIUDAAAAAA==&#10;" fillcolor="#747474" stroked="f"/>
                  <v:rect id="Rectangle 74" o:spid="_x0000_s1098" style="position:absolute;left:6189;top:4263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TqQsIA&#10;AADcAAAADwAAAGRycy9kb3ducmV2LnhtbERPTWvCQBC9C/6HZQRvukkPwUZXKZWit2KqnofsNAnN&#10;zsbdNYn99d1Cobd5vM/Z7EbTip6cbywrSJcJCOLS6oYrBeePt8UKhA/IGlvLpOBBHnbb6WSDubYD&#10;n6gvQiViCPscFdQhdLmUvqzJoF/ajjhyn9YZDBG6SmqHQww3rXxKkkwabDg21NjRa03lV3E3CvbF&#10;cDqmWWMOj/T6bS+H95W79UrNZ+PLGkSgMfyL/9xHHec/Z/D7TLxAb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FOpCwgAAANwAAAAPAAAAAAAAAAAAAAAAAJgCAABkcnMvZG93&#10;bnJldi54bWxQSwUGAAAAAAQABAD1AAAAhwMAAAAA&#10;" fillcolor="#727272" stroked="f"/>
                  <v:rect id="Rectangle 75" o:spid="_x0000_s1099" style="position:absolute;left:6189;top:4270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1dkcYA&#10;AADcAAAADwAAAGRycy9kb3ducmV2LnhtbERPS2sCMRC+F/ofwhR6KZqt1NfWKFoQxIPgtlC9DZvp&#10;ZtvNZLuJuvXXG0HobT6+50xmra3EkRpfOlbw3E1AEOdOl1wo+HhfdkYgfEDWWDkmBX/kYTa9v5tg&#10;qt2Jt3TMQiFiCPsUFZgQ6lRKnxuy6LuuJo7cl2sshgibQuoGTzHcVrKXJANpseTYYLCmN0P5T3aw&#10;Cvpns9v9Zt8bu17tXxZnfvqcjw5KPT6081cQgdrwL765VzrOHw/h+ky8QE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1dkcYAAADcAAAADwAAAAAAAAAAAAAAAACYAgAAZHJz&#10;L2Rvd25yZXYueG1sUEsFBgAAAAAEAAQA9QAAAIsDAAAAAA==&#10;" fillcolor="#707070" stroked="f"/>
                  <v:rect id="Rectangle 76" o:spid="_x0000_s1100" style="position:absolute;left:6189;top:4279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LSb8UA&#10;AADcAAAADwAAAGRycy9kb3ducmV2LnhtbESPzU4DMQyE70h9h8iVuNFskUB027RCRQi4IFF4AJO4&#10;u1s2zjbJ/sDT4wMSN1sznvm82U2+VQPF1AQ2sFwUoIhtcA1XBj7eH6/uQKWM7LANTAa+KcFuO7vY&#10;YOnCyG80HHKlJIRTiQbqnLtS62Rr8pgWoSMW7RiixyxrrLSLOEq4b/V1Udxqjw1LQ40d7WuyX4fe&#10;G4jD58t5tK+2X1b64dj1p5un1Y8xl/Ppfg0q05T/zX/Xz07wV0Irz8gEe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YtJvxQAAANwAAAAPAAAAAAAAAAAAAAAAAJgCAABkcnMv&#10;ZG93bnJldi54bWxQSwUGAAAAAAQABAD1AAAAigMAAAAA&#10;" fillcolor="#6e6e6e" stroked="f"/>
                  <v:rect id="Rectangle 77" o:spid="_x0000_s1101" style="position:absolute;left:6189;top:4287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bfZMEA&#10;AADcAAAADwAAAGRycy9kb3ducmV2LnhtbERPTWvCQBC9C/0PyxS8mU09iKauEoRWT4qxlB6n2WkS&#10;mp0Nu6sm/94VBG/zeJ+zXPemFRdyvrGs4C1JQRCXVjdcKfg6fUzmIHxA1thaJgUDeVivXkZLzLS9&#10;8pEuRahEDGGfoYI6hC6T0pc1GfSJ7Ygj92edwRChq6R2eI3hppXTNJ1Jgw3Hhho72tRU/hdno2Dv&#10;Nttf970thqGY/aD8zA9U5UqNX/v8HUSgPjzFD/dOx/mLBdyfiR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y232TBAAAA3AAAAA8AAAAAAAAAAAAAAAAAmAIAAGRycy9kb3du&#10;cmV2LnhtbFBLBQYAAAAABAAEAPUAAACGAwAAAAA=&#10;" fillcolor="#6c6c6c" stroked="f"/>
                  <v:rect id="Rectangle 78" o:spid="_x0000_s1102" style="position:absolute;left:6189;top:4295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aNY8MA&#10;AADcAAAADwAAAGRycy9kb3ducmV2LnhtbESPQYvCMBSE74L/ITxhb2uqh0Vqo4iguHtZtIIen82z&#10;rTYvpYm16683woLHYWa+YZJ5ZyrRUuNKywpGwwgEcWZ1ybmCfbr6nIBwHlljZZkU/JGD+azfSzDW&#10;9s5banc+FwHCLkYFhfd1LKXLCjLohrYmDt7ZNgZ9kE0udYP3ADeVHEfRlzRYclgosKZlQdl1dzMK&#10;1t1P6paX780p/53oQ/s43sapVepj0C2mIDx1/h3+b2+0gkCE15lwBO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aNY8MAAADcAAAADwAAAAAAAAAAAAAAAACYAgAAZHJzL2Rv&#10;d25yZXYueG1sUEsFBgAAAAAEAAQA9QAAAIgDAAAAAA==&#10;" fillcolor="#6a6a6a" stroked="f"/>
                  <v:rect id="Rectangle 79" o:spid="_x0000_s1103" style="position:absolute;left:6189;top:4304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sCPcIA&#10;AADcAAAADwAAAGRycy9kb3ducmV2LnhtbESP3YrCMBSE74V9h3AWvLOpQkWqaRFhl71cfx7g0Bzb&#10;0OakNlmt+/RGELwcZuYbZlOOthNXGrxxrGCepCCIK6cN1wpOx6/ZCoQPyBo7x6TgTh7K4mOywVy7&#10;G+/pegi1iBD2OSpoQuhzKX3VkEWfuJ44emc3WAxRDrXUA94i3HZykaZLadFwXGiwp11DVXv4swrO&#10;l8pkWXcfzW+2u/y33rZb/a3U9HPcrkEEGsM7/Gr/aAWLdA7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6wI9wgAAANwAAAAPAAAAAAAAAAAAAAAAAJgCAABkcnMvZG93&#10;bnJldi54bWxQSwUGAAAAAAQABAD1AAAAhwMAAAAA&#10;" fillcolor="#686868" stroked="f"/>
                  <v:rect id="Rectangle 80" o:spid="_x0000_s1104" style="position:absolute;left:6189;top:4312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ezRMMA&#10;AADcAAAADwAAAGRycy9kb3ducmV2LnhtbESPQWvCQBSE74L/YXlCb7oxB6mpmyCC0Js2Te31kX1N&#10;0mbfxuw2if/eLRQ8DjPzDbPLJtOKgXrXWFawXkUgiEurG64UFO/H5TMI55E1tpZJwY0cZOl8tsNE&#10;25HfaMh9JQKEXYIKau+7REpX1mTQrWxHHLwv2xv0QfaV1D2OAW5aGUfRRhpsOCzU2NGhpvIn/zWB&#10;Ynl/Lad1sT3g5/dHd76cTuai1NNi2r+A8DT5R/i//aoVxFEMf2fCEZD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gezRMMAAADcAAAADwAAAAAAAAAAAAAAAACYAgAAZHJzL2Rv&#10;d25yZXYueG1sUEsFBgAAAAAEAAQA9QAAAIgDAAAAAA==&#10;" fillcolor="#666" stroked="f"/>
                  <v:rect id="Rectangle 81" o:spid="_x0000_s1105" style="position:absolute;left:6189;top:4319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iJeMYA&#10;AADcAAAADwAAAGRycy9kb3ducmV2LnhtbESPQWvCQBSE70L/w/IKvZS60aLV1I2UgqVQRIzi+Zl9&#10;JiHZt2F31fTfd4WCx2FmvmEWy9604kLO15YVjIYJCOLC6ppLBfvd6mUGwgdkja1lUvBLHpbZw2CB&#10;qbZX3tIlD6WIEPYpKqhC6FIpfVGRQT+0HXH0TtYZDFG6UmqH1wg3rRwnyVQarDkuVNjRZ0VFk5+N&#10;gueRXX+dJj/bBmcHd9zk8+7Nz5V6euw/3kEE6sM9/N/+1grGySvczsQj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iJeMYAAADcAAAADwAAAAAAAAAAAAAAAACYAgAAZHJz&#10;L2Rvd25yZXYueG1sUEsFBgAAAAAEAAQA9QAAAIsDAAAAAA==&#10;" fillcolor="#646464" stroked="f"/>
                  <v:rect id="Rectangle 82" o:spid="_x0000_s1106" style="position:absolute;left:6189;top:4327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xdw8YA&#10;AADcAAAADwAAAGRycy9kb3ducmV2LnhtbESPQWvCQBSE74X+h+UVeim622CLRlcpLYUevESL4O2R&#10;fSbB7Nslu03S/npXKHgcZuYbZrUZbSt66kLjWMPzVIEgLp1puNLwvf+czEGEiGywdUwafinAZn1/&#10;t8LcuIEL6nexEgnCIUcNdYw+lzKUNVkMU+eJk3dyncWYZFdJ0+GQ4LaVmVKv0mLDaaFGT+81lefd&#10;j9WwPRyP2dN58IXP9i8YFh+9Kv60fnwY35YgIo3xFv5vfxkNmZrB9Uw6AnJ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xdw8YAAADcAAAADwAAAAAAAAAAAAAAAACYAgAAZHJz&#10;L2Rvd25yZXYueG1sUEsFBgAAAAAEAAQA9QAAAIsDAAAAAA==&#10;" fillcolor="#626262" stroked="f"/>
                  <v:rect id="Rectangle 83" o:spid="_x0000_s1107" style="position:absolute;left:6189;top:4334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U7NcQA&#10;AADcAAAADwAAAGRycy9kb3ducmV2LnhtbESPQWsCMRSE7wX/Q3gFbzXpgla2RhGh0B4Euyq9viav&#10;u9tuXpYk1fXfN4LQ4zAz3zCL1eA6caIQW88aHicKBLHxtuVaw2H/8jAHEROyxc4zabhQhNVydLfA&#10;0vozv9OpSrXIEI4lamhS6kspo2nIYZz4njh7Xz44TFmGWtqA5wx3nSyUmkmHLeeFBnvaNGR+ql+n&#10;4VjJVKjqczfUh4+1efruzTa8aT2+H9bPIBIN6T98a79aDYWawvVMPg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1OzXEAAAA3AAAAA8AAAAAAAAAAAAAAAAAmAIAAGRycy9k&#10;b3ducmV2LnhtbFBLBQYAAAAABAAEAPUAAACJAwAAAAA=&#10;" fillcolor="#606060" stroked="f"/>
                  <v:rect id="Rectangle 84" o:spid="_x0000_s1108" style="position:absolute;left:6189;top:4343;width:1201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m9r8QA&#10;AADcAAAADwAAAGRycy9kb3ducmV2LnhtbESPQWvCQBSE74X+h+UJvYhutBBCdBWpFEp7sNp6f2Sf&#10;STDvbdhdNf33XaHQ4zAz3zDL9cCdupIPrRMDs2kGiqRytpXawPfX66QAFSKKxc4JGfihAOvV48MS&#10;S+tusqfrIdYqQSSUaKCJsS+1DlVDjGHqepLknZxnjEn6WluPtwTnTs+zLNeMraSFBnt6aag6Hy5s&#10;YPM85qGz42J7Yc6L44f/fN95Y55Gw2YBKtIQ/8N/7TdrYJ7lcD+TjoBe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5va/EAAAA3AAAAA8AAAAAAAAAAAAAAAAAmAIAAGRycy9k&#10;b3ducmV2LnhtbFBLBQYAAAAABAAEAPUAAACJAwAAAAA=&#10;" fillcolor="#5e5e5e" stroked="f"/>
                  <v:rect id="Rectangle 85" o:spid="_x0000_s1109" style="position:absolute;left:6189;top:4349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ZzjcUA&#10;AADcAAAADwAAAGRycy9kb3ducmV2LnhtbESPQWsCMRSE70L/Q3gFL6JJLXVlNUoRhF5rxdLbY/Pc&#10;7Lp52W5Sd/33TaHgcZiZb5j1dnCNuFIXKs8anmYKBHHhTcWlhuPHfroEESKywcYzabhRgO3mYbTG&#10;3Pie3+l6iKVIEA45arAxtrmUobDkMMx8S5y8s+8cxiS7UpoO+wR3jZwrtZAOK04LFlvaWSouhx+n&#10;obRfk2xyqV/678/T7TmjeqeGWuvx4/C6AhFpiPfwf/vNaJirDP7OpCM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pnONxQAAANwAAAAPAAAAAAAAAAAAAAAAAJgCAABkcnMv&#10;ZG93bnJldi54bWxQSwUGAAAAAAQABAD1AAAAigMAAAAA&#10;" fillcolor="#5c5c5c" stroked="f"/>
                  <v:rect id="Rectangle 86" o:spid="_x0000_s1110" style="position:absolute;left:6189;top:4358;width:1201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idhbwA&#10;AADcAAAADwAAAGRycy9kb3ducmV2LnhtbERPSwrCMBDdC94hjOBOExVEqlFUEERXfnA9NGNbbSal&#10;ibXe3iwEl4/3X6xaW4qGal841jAaKhDEqTMFZxqul91gBsIHZIOlY9LwIQ+rZbezwMS4N5+oOYdM&#10;xBD2CWrIQ6gSKX2ak0U/dBVx5O6uthgirDNpanzHcFvKsVJTabHg2JBjRduc0uf5ZTUczWMzGZnN&#10;4cZu0kwtXu8Hp7Tu99r1HESgNvzFP/feaBiruDaeiUdALr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muJ2FvAAAANwAAAAPAAAAAAAAAAAAAAAAAJgCAABkcnMvZG93bnJldi54&#10;bWxQSwUGAAAAAAQABAD1AAAAgQMAAAAA&#10;" fillcolor="#5a5a5a" stroked="f"/>
                  <v:rect id="Rectangle 87" o:spid="_x0000_s1111" style="position:absolute;left:6189;top:4364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EvQsYA&#10;AADcAAAADwAAAGRycy9kb3ducmV2LnhtbESPT2vCQBTE74V+h+UVvJS6iYdW06wioqUnof7p+ZF9&#10;yYZm38bsauK37wqCx2FmfsPki8E24kKdrx0rSMcJCOLC6ZorBYf95m0KwgdkjY1jUnAlD4v581OO&#10;mXY9/9BlFyoRIewzVGBCaDMpfWHIoh+7ljh6pesshii7SuoO+wi3jZwkybu0WHNcMNjSylDxtztb&#10;Bc3r+teY7UfaF1/H6ymdbbZle1Rq9DIsP0EEGsIjfG9/awWTZAa3M/EIy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EvQsYAAADcAAAADwAAAAAAAAAAAAAAAACYAgAAZHJz&#10;L2Rvd25yZXYueG1sUEsFBgAAAAAEAAQA9QAAAIsDAAAAAA==&#10;" fillcolor="#585858" stroked="f"/>
                  <v:rect id="Rectangle 88" o:spid="_x0000_s1112" style="position:absolute;left:6189;top:4373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S6tcEA&#10;AADcAAAADwAAAGRycy9kb3ducmV2LnhtbERPTWvCQBC9C/0PyxS86UZBSdNsQhFaCj1pxfM0O01C&#10;MrNpdqupv949CD0+3ndeTtyrM42+dWJgtUxAkVTOtlIbOH6+LlJQPqBY7J2QgT/yUBYPsxwz6y6y&#10;p/Mh1CqGiM/QQBPCkGntq4YY/dINJJH7diNjiHCstR3xEsO51+sk2WrGVmJDgwPtGqq6wy8bYLdr&#10;rz8Vn942H5JeT51/4q/UmPnj9PIMKtAU/sV397s1sF7F+fFMPAK6u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UurXBAAAA3AAAAA8AAAAAAAAAAAAAAAAAmAIAAGRycy9kb3du&#10;cmV2LnhtbFBLBQYAAAAABAAEAPUAAACGAwAAAAA=&#10;" fillcolor="#565656" stroked="f"/>
                  <v:rect id="Rectangle 89" o:spid="_x0000_s1113" style="position:absolute;left:6189;top:4381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oXucUA&#10;AADcAAAADwAAAGRycy9kb3ducmV2LnhtbESPQWvCQBSE74L/YXmCF9FNPBSJrhIihR48WCtobo/s&#10;Mwlm38bsatJ/3y0Uehxm5htmsxtMI17UudqygngRgSAurK65VHD+ep+vQDiPrLGxTAq+ycFuOx5t&#10;MNG25096nXwpAoRdggoq79tESldUZNAtbEscvJvtDPogu1LqDvsAN41cRtGbNFhzWKiwpayi4n56&#10;GgWoL3meR2m22u8f57S59rPscFRqOhnSNQhPg/8P/7U/tIJlHMP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Ghe5xQAAANwAAAAPAAAAAAAAAAAAAAAAAJgCAABkcnMv&#10;ZG93bnJldi54bWxQSwUGAAAAAAQABAD1AAAAigMAAAAA&#10;" fillcolor="#545454" stroked="f"/>
                  <v:rect id="Rectangle 90" o:spid="_x0000_s1114" style="position:absolute;left:6189;top:4388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wB0sUA&#10;AADcAAAADwAAAGRycy9kb3ducmV2LnhtbESPQUsDMRSE74L/ITzBm812pSLbpkUEsQc9tIr0+Lp5&#10;2d1287ImMd3++0YQPA4z8w2zWI22F4l86BwrmE4KEMS10x03Cj4/Xu4eQYSIrLF3TArOFGC1vL5a&#10;YKXdiTeUtrERGcKhQgVtjEMlZahbshgmbiDOnnHeYszSN1J7PGW47WVZFA/SYsd5ocWBnluqj9sf&#10;q2A9M/74Hb7Mq9nfp/e3lA47NErd3oxPcxCRxvgf/muvtYJyWsLvmXwE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rAHSxQAAANwAAAAPAAAAAAAAAAAAAAAAAJgCAABkcnMv&#10;ZG93bnJldi54bWxQSwUGAAAAAAQABAD1AAAAigMAAAAA&#10;" fillcolor="#525252" stroked="f"/>
                  <v:rect id="Rectangle 91" o:spid="_x0000_s1115" style="position:absolute;left:6189;top:4396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clc8MA&#10;AADcAAAADwAAAGRycy9kb3ducmV2LnhtbESP0YrCMBRE3wX/IVxh3zRtBVe6RpGFsiK+rPoBl+Zu&#10;W2xuSpJq3a83guDjMDNnmNVmMK24kvONZQXpLAFBXFrdcKXgfCqmSxA+IGtsLZOCO3nYrMejFeba&#10;3viXrsdQiQhhn6OCOoQul9KXNRn0M9sRR+/POoMhSldJ7fAW4aaVWZIspMGG40KNHX3XVF6OvVGw&#10;19mhP/+n3Lsimf/0n8uiag9KfUyG7ReIQEN4h1/tnVaQpXN4nolH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+clc8MAAADcAAAADwAAAAAAAAAAAAAAAACYAgAAZHJzL2Rv&#10;d25yZXYueG1sUEsFBgAAAAAEAAQA9QAAAIgDAAAAAA==&#10;" fillcolor="#505050" stroked="f"/>
                  <v:rect id="Rectangle 92" o:spid="_x0000_s1116" style="position:absolute;left:6189;top:4405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+K4sUA&#10;AADcAAAADwAAAGRycy9kb3ducmV2LnhtbESPQWvCQBSE74X+h+UVvBTdaIuUNKuUgqAUhEYP9fbM&#10;viRLs29Ddo3x37uC4HGYmW+YbDnYRvTUeeNYwXSSgCAunDZcKdjvVuMPED4ga2wck4ILeVgunp8y&#10;TLU78y/1eahEhLBPUUEdQptK6YuaLPqJa4mjV7rOYoiyq6Tu8BzhtpGzJJlLi4bjQo0tfddU/Ocn&#10;q8AcX7f5m8913/z8tXMaNuXRHJQavQxfnyACDeERvrfXWsFs+g63M/EI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4rixQAAANwAAAAPAAAAAAAAAAAAAAAAAJgCAABkcnMv&#10;ZG93bnJldi54bWxQSwUGAAAAAAQABAD1AAAAigMAAAAA&#10;" fillcolor="#4e4e4e" stroked="f"/>
                  <v:rect id="Rectangle 93" o:spid="_x0000_s1117" style="position:absolute;left:6189;top:4413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40xcMA&#10;AADcAAAADwAAAGRycy9kb3ducmV2LnhtbESPzarCMBSE94LvEI7gRq6pQvXSaxQVBF36c8HloTm2&#10;1eakNlHr2xtBcDnMzDfMZNaYUtypdoVlBYN+BII4tbrgTMFhv/r5BeE8ssbSMil4koPZtN2aYKLt&#10;g7d03/lMBAi7BBXk3leJlC7NyaDr24o4eCdbG/RB1pnUNT4C3JRyGEUjabDgsJBjRcuc0svuZhTE&#10;Pft/NPGpWY7l8bzYrK+b6olKdTvN/A+Ep8Z/w5/2WisYDmJ4nwlHQE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M40xcMAAADcAAAADwAAAAAAAAAAAAAAAACYAgAAZHJzL2Rv&#10;d25yZXYueG1sUEsFBgAAAAAEAAQA9QAAAIgDAAAAAA==&#10;" fillcolor="#4c4c4c" stroked="f"/>
                  <v:rect id="Rectangle 94" o:spid="_x0000_s1118" style="position:absolute;left:6189;top:4422;width:1201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qaZcUA&#10;AADcAAAADwAAAGRycy9kb3ducmV2LnhtbESPQWvCQBSE74X+h+UVvBSzUSSE1FWsVKj0ZFLo9Zl9&#10;zYZm38bsVtN/3xUEj8PMfMMs16PtxJkG3zpWMEtSEMS10y03Cj6r3TQH4QOyxs4xKfgjD+vV48MS&#10;C+0ufKBzGRoRIewLVGBC6AspfW3Iok9cTxy9bzdYDFEOjdQDXiLcdnKeppm02HJcMNjT1lD9U/5a&#10;BZuPDvO9SZ8NVyf7dly8fh0qo9Tkady8gAg0hnv41n7XCuazDK5n4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upplxQAAANwAAAAPAAAAAAAAAAAAAAAAAJgCAABkcnMv&#10;ZG93bnJldi54bWxQSwUGAAAAAAQABAD1AAAAigMAAAAA&#10;" fillcolor="#4a4a4a" stroked="f"/>
                  <v:rect id="Rectangle 95" o:spid="_x0000_s1119" style="position:absolute;left:6189;top:4428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scvMcA&#10;AADcAAAADwAAAGRycy9kb3ducmV2LnhtbESPT2vCQBTE7wW/w/KE3pqNQq3ErCKCf1oKVtODx0f2&#10;NQnNvo3ZNUm/fbdQ8DjMzG+YdDWYWnTUusqygkkUgyDOra64UPCZbZ/mIJxH1lhbJgU/5GC1HD2k&#10;mGjb84m6sy9EgLBLUEHpfZNI6fKSDLrINsTB+7KtQR9kW0jdYh/gppbTOJ5JgxWHhRIb2pSUf59v&#10;RsFl+HjbnWbbPuOrfT0+v7t9t54r9Tge1gsQngZ/D/+3D1rBdPICf2fCEZ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7HLzHAAAA3AAAAA8AAAAAAAAAAAAAAAAAmAIAAGRy&#10;cy9kb3ducmV2LnhtbFBLBQYAAAAABAAEAPUAAACMAwAAAAA=&#10;" fillcolor="#484848" stroked="f"/>
                  <v:rect id="Rectangle 96" o:spid="_x0000_s1120" style="position:absolute;left:6189;top:4437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Ke1cIA&#10;AADcAAAADwAAAGRycy9kb3ducmV2LnhtbERPTWvCQBC9F/wPywheim700MbUVaRQor0lKngcstMk&#10;mp0N2Y2J/757KPT4eN+b3Wga8aDO1ZYVLBcRCOLC6ppLBefT1zwG4TyyxsYyKXiSg9128rLBRNuB&#10;M3rkvhQhhF2CCirv20RKV1Rk0C1sSxy4H9sZ9AF2pdQdDiHcNHIVRW/SYM2hocKWPisq7nlvFOyz&#10;I36/Xu37fbhds9sl5T5ep0rNpuP+A4Sn0f+L/9wHrWC1DGvDmXAE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wp7VwgAAANwAAAAPAAAAAAAAAAAAAAAAAJgCAABkcnMvZG93&#10;bnJldi54bWxQSwUGAAAAAAQABAD1AAAAhwMAAAAA&#10;" fillcolor="#464646" stroked="f"/>
                  <v:rect id="Rectangle 97" o:spid="_x0000_s1121" style="position:absolute;left:6189;top:4445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ZgEcYA&#10;AADcAAAADwAAAGRycy9kb3ducmV2LnhtbESPQWvCQBSE7wX/w/KEXopuIqXE6CpFLGihB62g3h7Z&#10;ZxKbfRt2V5P++26h0OMwM98w82VvGnEn52vLCtJxAoK4sLrmUsHh822UgfABWWNjmRR8k4flYvAw&#10;x1zbjnd034dSRAj7HBVUIbS5lL6oyKAf25Y4ehfrDIYoXSm1wy7CTSMnSfIiDdYcFypsaVVR8bW/&#10;GQXna39811lIp267fXr+yNb21CVKPQ771xmIQH34D/+1N1rBJJ3C75l4BOTi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ZgEcYAAADcAAAADwAAAAAAAAAAAAAAAACYAgAAZHJz&#10;L2Rvd25yZXYueG1sUEsFBgAAAAAEAAQA9QAAAIsDAAAAAA==&#10;" fillcolor="#444" stroked="f"/>
                  <v:rect id="Rectangle 98" o:spid="_x0000_s1122" style="position:absolute;left:6189;top:4454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QdMMMA&#10;AADcAAAADwAAAGRycy9kb3ducmV2LnhtbERPXWvCMBR9H/gfwhX2NlPLmKMzLVMYCBPFKohvl+au&#10;qWtuSpPV7t8vD8IeD+d7WYy2FQP1vnGsYD5LQBBXTjdcKzgdP55eQfiArLF1TAp+yUORTx6WmGl3&#10;4wMNZahFDGGfoQITQpdJ6StDFv3MdcSR+3K9xRBhX0vd4y2G21amSfIiLTYcGwx2tDZUfZc/VsH2&#10;c7cyDZ63g1/s59dL9Xw9hI1Sj9Px/Q1EoDH8i+/ujVaQpnF+PBOP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QdMMMAAADcAAAADwAAAAAAAAAAAAAAAACYAgAAZHJzL2Rv&#10;d25yZXYueG1sUEsFBgAAAAAEAAQA9QAAAIgDAAAAAA==&#10;" fillcolor="#424242" stroked="f"/>
                  <v:rect id="Rectangle 99" o:spid="_x0000_s1123" style="position:absolute;left:6189;top:4462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4FlcMA&#10;AADcAAAADwAAAGRycy9kb3ducmV2LnhtbESPT4vCMBTE74LfITxhb5pYcJWuURZB8OhfcG+P5tnW&#10;bV5KErV++82C4HGYmd8w82VnG3EnH2rHGsYjBYK4cKbmUsPxsB7OQISIbLBxTBqeFGC56PfmmBv3&#10;4B3d97EUCcIhRw1VjG0uZSgqshhGriVO3sV5izFJX0rj8ZHgtpGZUp/SYs1pocKWVhUVv/ub1TBZ&#10;XTP/7H6aczlZT4vtSe0OW6X1x6D7/gIRqYvv8Ku9MRqybAz/Z9IR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t4FlcMAAADcAAAADwAAAAAAAAAAAAAAAACYAgAAZHJzL2Rv&#10;d25yZXYueG1sUEsFBgAAAAAEAAQA9QAAAIgDAAAAAA==&#10;" fillcolor="#404040" stroked="f"/>
                  <v:rect id="Rectangle 100" o:spid="_x0000_s1124" style="position:absolute;left:6189;top:4470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wiKMMA&#10;AADcAAAADwAAAGRycy9kb3ducmV2LnhtbESPQUsDMRSE74L/IbyCN5ttCmK3TYsKRS8K1mqvj81z&#10;s7p5WZJnu/57Iwgeh5n5hlltxtCrI6XcRbYwm1agiJvoOm4t7F+2l9egsiA77COThW/KsFmfn62w&#10;dvHEz3TcSasKhHONFrzIUGudG08B8zQOxMV7jymgFJla7RKeCjz02lTVlQ7YcVnwONCdp+Zz9xUs&#10;zLfOzX21SE+35k0+7g8S0+ujtReT8WYJSmiU//Bf+8FZMMbA75lyBP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wiKMMAAADcAAAADwAAAAAAAAAAAAAAAACYAgAAZHJzL2Rv&#10;d25yZXYueG1sUEsFBgAAAAAEAAQA9QAAAIgDAAAAAA==&#10;" fillcolor="#3e3e3e" stroked="f"/>
                  <v:rect id="Rectangle 101" o:spid="_x0000_s1125" style="position:absolute;left:6189;top:4479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ci9MYA&#10;AADcAAAADwAAAGRycy9kb3ducmV2LnhtbESPQWvCQBSE70L/w/IKvUizSYTSRFdpC0LrTe2h3h7Z&#10;Z5I2+zZkNyb6612h4HGYmW+YxWo0jThR52rLCpIoBkFcWF1zqeB7v35+BeE8ssbGMik4k4PV8mGy&#10;wFzbgbd02vlSBAi7HBVU3re5lK6oyKCLbEscvKPtDPogu1LqDocAN41M4/hFGqw5LFTY0kdFxd+u&#10;Nwo2/c/7cM7Gg26TryNfhmw9/c2Uenoc3+YgPI3+Hv5vf2oFaTqD25lwBO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Nci9MYAAADcAAAADwAAAAAAAAAAAAAAAACYAgAAZHJz&#10;L2Rvd25yZXYueG1sUEsFBgAAAAAEAAQA9QAAAIsDAAAAAA==&#10;" fillcolor="#3c3c3c" stroked="f"/>
                  <v:rect id="Rectangle 102" o:spid="_x0000_s1126" style="position:absolute;left:6189;top:4486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EV2cQA&#10;AADcAAAADwAAAGRycy9kb3ducmV2LnhtbESPQWsCMRSE7wX/Q3iCt5p1KVJWo4giWPRS9eDxsXlu&#10;VjcvaxJ1++8bodDjMDPfMNN5ZxvxIB9qxwpGwwwEcel0zZWC42H9/gkiRGSNjWNS8EMB5rPe2xQL&#10;7Z78TY99rESCcChQgYmxLaQMpSGLYeha4uSdnbcYk/SV1B6fCW4bmWfZWFqsOS0YbGlpqLzu71bB&#10;9nT7WpabdTte1Xe/s+fVxcSDUoN+t5iAiNTF//Bfe6MV5PkHvM6kI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RFdnEAAAA3AAAAA8AAAAAAAAAAAAAAAAAmAIAAGRycy9k&#10;b3ducmV2LnhtbFBLBQYAAAAABAAEAPUAAACJAwAAAAA=&#10;" fillcolor="#3a3a3a" stroked="f"/>
                  <v:rect id="Rectangle 103" o:spid="_x0000_s1127" style="position:absolute;left:6189;top:4494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CiMIA&#10;AADcAAAADwAAAGRycy9kb3ducmV2LnhtbESP0YrCMBRE3wX/IVzBN00tuGo1iggLRfZlqx9waW7a&#10;YnNTmmi7f28WFvZxmJkzzOE02la8qPeNYwWrZQKCuHS64UrB/fa52ILwAVlj65gU/JCH03E6OWCm&#10;3cDf9CpCJSKEfYYK6hC6TEpf1mTRL11HHD3jeoshyr6Suschwm0r0yT5kBYbjgs1dnSpqXwUT6vg&#10;yxj7LDe7vGgeYbBmY/LL1Sg1n43nPYhAY/gP/7VzrSBN1/B7Jh4BeX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TIKIwgAAANwAAAAPAAAAAAAAAAAAAAAAAJgCAABkcnMvZG93&#10;bnJldi54bWxQSwUGAAAAAAQABAD1AAAAhwMAAAAA&#10;" fillcolor="#383838" stroked="f"/>
                  <v:rect id="Rectangle 104" o:spid="_x0000_s1128" style="position:absolute;left:6189;top:4501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jiAMYA&#10;AADcAAAADwAAAGRycy9kb3ducmV2LnhtbESPQWvCQBSE74X+h+UVequbpiAluooWtAWhxRhyfmSf&#10;2WD2bZrdavTXuwXB4zAz3zDT+WBbcaTeN44VvI4SEMSV0w3XCord6uUdhA/IGlvHpOBMHuazx4cp&#10;ZtqdeEvHPNQiQthnqMCE0GVS+sqQRT9yHXH09q63GKLsa6l7PEW4bWWaJGNpseG4YLCjD0PVIf+z&#10;CtbFtvguV+0P/m7elp/5pVwvTanU89OwmIAINIR7+Nb+0grSdAz/Z+IRkL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1jiAMYAAADcAAAADwAAAAAAAAAAAAAAAACYAgAAZHJz&#10;L2Rvd25yZXYueG1sUEsFBgAAAAAEAAQA9QAAAIsDAAAAAA==&#10;" fillcolor="#363636" stroked="f"/>
                  <v:rect id="Rectangle 105" o:spid="_x0000_s1129" style="position:absolute;left:6189;top:4509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rPSMUA&#10;AADcAAAADwAAAGRycy9kb3ducmV2LnhtbESPQWvCQBSE7wX/w/KE3uqmidiauooILXpMtBRvj+xr&#10;Epp9G7PbJP33XUHwOMzMN8xqM5pG9NS52rKC51kEgriwuuZSwen4/vQKwnlkjY1lUvBHDjbrycMK&#10;U20HzqjPfSkChF2KCirv21RKV1Rk0M1sSxy8b9sZ9EF2pdQdDgFuGhlH0UIarDksVNjSrqLiJ/81&#10;Cqx3UXZOvubL04EuH4ksP9vLoNTjdNy+gfA0+nv41t5rBXH8Atcz4Qj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Ws9IxQAAANwAAAAPAAAAAAAAAAAAAAAAAJgCAABkcnMv&#10;ZG93bnJldi54bWxQSwUGAAAAAAQABAD1AAAAigMAAAAA&#10;" fillcolor="#343434" stroked="f"/>
                  <v:rect id="Rectangle 106" o:spid="_x0000_s1130" style="position:absolute;left:6189;top:4516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9pRMEA&#10;AADcAAAADwAAAGRycy9kb3ducmV2LnhtbERPz2vCMBS+C/sfwhvsZtN2INIZyzY32E3Uwdjt0Tzb&#10;YvNSksxm/vXmIHj8+H6v6mgGcSbne8sKiiwHQdxY3XOr4PvwOV+C8AFZ42CZFPyTh3r9MFthpe3E&#10;OzrvQytSCPsKFXQhjJWUvunIoM/sSJy4o3UGQ4KuldrhlMLNIMs8X0iDPaeGDkd676g57f+Mgo+3&#10;IT7Hi/vRQW90MfnfTdyOSj09xtcXEIFiuItv7i+toCzT2nQmHQG5v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PaUTBAAAA3AAAAA8AAAAAAAAAAAAAAAAAmAIAAGRycy9kb3du&#10;cmV2LnhtbFBLBQYAAAAABAAEAPUAAACGAwAAAAA=&#10;" fillcolor="#323232" stroked="f"/>
                  <v:rect id="Rectangle 107" o:spid="_x0000_s1131" style="position:absolute;left:6189;top:4524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yGMsQA&#10;AADcAAAADwAAAGRycy9kb3ducmV2LnhtbESPQWsCMRSE7wX/Q3iCt5p1D2JXo6xioSAU3Bb0+Eie&#10;m8XNy7KJuv77plDocZiZb5jVZnCtuFMfGs8KZtMMBLH2puFawffX++sCRIjIBlvPpOBJATbr0csK&#10;C+MffKR7FWuRIBwKVGBj7Aopg7bkMEx9R5y8i+8dxiT7WpoeHwnuWpln2Vw6bDgtWOxoZ0lfq5tT&#10;oGlvz/qzOi2O53K73ZvS3Q6lUpPxUC5BRBrif/iv/WEU5Pkb/J5JR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MhjLEAAAA3AAAAA8AAAAAAAAAAAAAAAAAmAIAAGRycy9k&#10;b3ducmV2LnhtbFBLBQYAAAAABAAEAPUAAACJAwAAAAA=&#10;" fillcolor="#303030" stroked="f"/>
                  <v:rect id="Rectangle 108" o:spid="_x0000_s1132" style="position:absolute;left:6189;top:4531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QrfMQA&#10;AADcAAAADwAAAGRycy9kb3ducmV2LnhtbERPTWsCMRC9F/wPYQRvNauCbbdGaQVBhYrd6qG36Wa6&#10;u7iZhCTq+u+bQ8Hj433PFp1pxYV8aCwrGA0zEMSl1Q1XCg5fq8dnECEia2wtk4IbBVjMew8zzLW9&#10;8iddiliJFMIhRwV1jC6XMpQ1GQxD64gT92u9wZigr6T2eE3hppXjLJtKgw2nhhodLWsqT8XZKNic&#10;t7ujW7nNe7svyqePvf9+Wf4oNeh3b68gInXxLv53r7WC8STNT2fSEZ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EK3zEAAAA3AAAAA8AAAAAAAAAAAAAAAAAmAIAAGRycy9k&#10;b3ducmV2LnhtbFBLBQYAAAAABAAEAPUAAACJAwAAAAA=&#10;" fillcolor="#2e2e2e" stroked="f"/>
                  <v:rect id="Rectangle 109" o:spid="_x0000_s1133" style="position:absolute;left:6189;top:4540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h8ksEA&#10;AADcAAAADwAAAGRycy9kb3ducmV2LnhtbESPQYvCMBSE74L/ITzBm6atyyLVKFUQvImuCN4ezbOt&#10;Ni+liVr/vVkQPA4z8w0zX3amFg9qXWVZQTyOQBDnVldcKDj+bUZTEM4ja6wtk4IXOVgu+r05pto+&#10;eU+Pgy9EgLBLUUHpfZNK6fKSDLqxbYiDd7GtQR9kW0jd4jPATS2TKPqVBisOCyU2tC4pvx3uRsEq&#10;zvRayxMmGf9sr+dNt5u4vVLDQZfNQHjq/Df8aW+1gmQSw/+ZcATk4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IfJLBAAAA3AAAAA8AAAAAAAAAAAAAAAAAmAIAAGRycy9kb3du&#10;cmV2LnhtbFBLBQYAAAAABAAEAPUAAACGAwAAAAA=&#10;" fillcolor="#2c2c2c" stroked="f"/>
                  <v:rect id="Rectangle 110" o:spid="_x0000_s1134" style="position:absolute;left:6189;top:4548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l06cQA&#10;AADcAAAADwAAAGRycy9kb3ducmV2LnhtbESP0WoCMRRE3wv+Q7iFvpSadQul3RpFREF80/YDLpvb&#10;3W2TmzWJZrtfbwpCH4eZOcPMl4M14kI+dI4VzKYFCOLa6Y4bBZ8f26dXECEiazSOScEvBVguJndz&#10;rLRLfKDLMTYiQzhUqKCNsa+kDHVLFsPU9cTZ+3LeYszSN1J7TBlujSyL4kVa7DgvtNjTuqX653i2&#10;CsZvMyZ/2uzGN/1oKe5TSKZR6uF+WL2DiDTE//CtvdMKyucS/s7kI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JdOnEAAAA3AAAAA8AAAAAAAAAAAAAAAAAmAIAAGRycy9k&#10;b3ducmV2LnhtbFBLBQYAAAAABAAEAPUAAACJAwAAAAA=&#10;" fillcolor="#2a2a2a" stroked="f"/>
                  <v:rect id="Rectangle 111" o:spid="_x0000_s1135" style="position:absolute;left:6189;top:4555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ewgMYA&#10;AADcAAAADwAAAGRycy9kb3ducmV2LnhtbESP0WoCMRRE3wX/IdxCX4pmVSi6GkW0LT4UoeoHXDfX&#10;zdrNzZqkuv59Uyj4OMzMGWa2aG0truRD5VjBoJ+BIC6crrhUcNi/98YgQkTWWDsmBXcKsJh3OzPM&#10;tbvxF113sRQJwiFHBSbGJpcyFIYshr5riJN3ct5iTNKXUnu8Jbit5TDLXqXFitOCwYZWhorv3Y9V&#10;sD0dth/HuzHrt4sfvGyOcf15nij1/NQupyAitfER/m9vtILhaAR/Z9IR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uewgMYAAADcAAAADwAAAAAAAAAAAAAAAACYAgAAZHJz&#10;L2Rvd25yZXYueG1sUEsFBgAAAAAEAAQA9QAAAIsDAAAAAA==&#10;" fillcolor="#282828" stroked="f"/>
                  <v:rect id="Rectangle 112" o:spid="_x0000_s1136" style="position:absolute;left:6189;top:4563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bz9MYA&#10;AADcAAAADwAAAGRycy9kb3ducmV2LnhtbESPT2vCQBTE74LfYXmCN90YRSS6iq1IC17qv4O3Z/aZ&#10;RLNvQ3bV2E/fLRR6HGbmN8xs0ZhSPKh2hWUFg34Egji1uuBMwWG/7k1AOI+ssbRMCl7kYDFvt2aY&#10;aPvkLT12PhMBwi5BBbn3VSKlS3My6Pq2Ig7exdYGfZB1JnWNzwA3pYyjaCwNFhwWcqzoPaf0trsb&#10;BcV1c3JfH6vhKP7eHs051eX4zSvV7TTLKQhPjf8P/7U/tYJ4OILfM+EIy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kbz9MYAAADcAAAADwAAAAAAAAAAAAAAAACYAgAAZHJz&#10;L2Rvd25yZXYueG1sUEsFBgAAAAAEAAQA9QAAAIsDAAAAAA==&#10;" fillcolor="#262626" stroked="f"/>
                  <v:rect id="Rectangle 113" o:spid="_x0000_s1137" style="position:absolute;left:6189;top:4571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ZjEccA&#10;AADcAAAADwAAAGRycy9kb3ducmV2LnhtbESPT2sCMRTE70K/Q3hCL6LZql3a1ShS6J+LoNuWenxs&#10;nruhm5clSXX99k1B6HGYmd8wy3VvW3EiH4xjBXeTDARx5bThWsHH+/P4AUSIyBpbx6TgQgHWq5vB&#10;EgvtzrynUxlrkSAcClTQxNgVUoaqIYth4jri5B2dtxiT9LXUHs8Jbls5zbJcWjScFhrs6Kmh6rv8&#10;sQqMyUebr5ftblfOHPvX+ePl8BmVuh32mwWISH38D1/bb1rBdHYPf2fSEZ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GYxHHAAAA3AAAAA8AAAAAAAAAAAAAAAAAmAIAAGRy&#10;cy9kb3ducmV2LnhtbFBLBQYAAAAABAAEAPUAAACMAwAAAAA=&#10;" fillcolor="#242424" stroked="f"/>
                  <v:rect id="Rectangle 114" o:spid="_x0000_s1138" style="position:absolute;left:6189;top:4580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ElMcA&#10;AADcAAAADwAAAGRycy9kb3ducmV2LnhtbESPT2vCQBTE7wW/w/KEXkrdNC1BoquIpaiH+q+l50f2&#10;mQ1m34bsGlM/fbdQ6HGYmd8w03lva9FR6yvHCp5GCQjiwumKSwWfH2+PYxA+IGusHZOCb/Iwnw3u&#10;pphrd+UDdcdQighhn6MCE0KTS+kLQxb9yDXE0Tu51mKIsi2lbvEa4baWaZJk0mLFccFgQ0tDxfl4&#10;sQr22eprsdn69GW3Prx33cOrcbubUvfDfjEBEagP/+G/9lorSJ8z+D0Tj4C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5hJTHAAAA3AAAAA8AAAAAAAAAAAAAAAAAmAIAAGRy&#10;cy9kb3ducmV2LnhtbFBLBQYAAAAABAAEAPUAAACMAwAAAAA=&#10;" fillcolor="#222" stroked="f"/>
                  <v:rect id="Rectangle 115" o:spid="_x0000_s1139" style="position:absolute;left:6189;top:4588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QOxsQA&#10;AADcAAAADwAAAGRycy9kb3ducmV2LnhtbESPQYvCMBSE78L+h/AW9qapVVztGkUEYQ960C3i8dG8&#10;bavNS2lirf/eCILHYWa+YebLzlSipcaVlhUMBxEI4szqknMF6d+mPwXhPLLGyjIpuJOD5eKjN8dE&#10;2xvvqT34XAQIuwQVFN7XiZQuK8igG9iaOHj/tjHog2xyqRu8BbipZBxFE2mw5LBQYE3rgrLL4WoU&#10;bLvTejYc78imoza/brPjeXKPlfr67FY/IDx1/h1+tX+1gnj0Dc8z4Qj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kDsbEAAAA3AAAAA8AAAAAAAAAAAAAAAAAmAIAAGRycy9k&#10;b3ducmV2LnhtbFBLBQYAAAAABAAEAPUAAACJAwAAAAA=&#10;" fillcolor="#202020" stroked="f"/>
                  <v:rect id="Rectangle 116" o:spid="_x0000_s1140" style="position:absolute;left:6189;top:4595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P0B8IA&#10;AADcAAAADwAAAGRycy9kb3ducmV2LnhtbERPz2vCMBS+D/wfwhvsNlMdE63GIg5hh8Gwbvdn82y6&#10;Ni+1ydruv18OgseP7/cmG20jeup85VjBbJqAIC6crrhU8HU6PC9B+ICssXFMCv7IQ7adPGww1W7g&#10;I/V5KEUMYZ+iAhNCm0rpC0MW/dS1xJG7uM5iiLArpe5wiOG2kfMkWUiLFccGgy3tDRV1/msVXI/h&#10;rD/Na429dj9vq/Lw4WbfSj09jrs1iEBjuItv7netYP4S18Yz8Qj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o/QHwgAAANwAAAAPAAAAAAAAAAAAAAAAAJgCAABkcnMvZG93&#10;bnJldi54bWxQSwUGAAAAAAQABAD1AAAAhwMAAAAA&#10;" fillcolor="#1e1e1e" stroked="f"/>
                  <v:rect id="Rectangle 117" o:spid="_x0000_s1141" style="position:absolute;left:6189;top:4603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L/g8MA&#10;AADcAAAADwAAAGRycy9kb3ducmV2LnhtbESPQYvCMBSE74L/ITxhb5rqimg1iggLy4KCruD12Tzb&#10;YvNSkmyt/nojCHscZuYbZrFqTSUacr60rGA4SEAQZ1aXnCs4/n71pyB8QNZYWSYFd/KwWnY7C0y1&#10;vfGemkPIRYSwT1FBEUKdSumzggz6ga2Jo3exzmCI0uVSO7xFuKnkKEkm0mDJcaHAmjYFZdfDn1FA&#10;28muufzgQ7vNeN/Otvo8PmmlPnrteg4iUBv+w+/2t1Yw+pzB60w8An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L/g8MAAADcAAAADwAAAAAAAAAAAAAAAACYAgAAZHJzL2Rv&#10;d25yZXYueG1sUEsFBgAAAAAEAAQA9QAAAIgDAAAAAA==&#10;" fillcolor="#1c1c1c" stroked="f"/>
                  <v:rect id="Rectangle 118" o:spid="_x0000_s1142" style="position:absolute;left:6189;top:4612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bmYcEA&#10;AADcAAAADwAAAGRycy9kb3ducmV2LnhtbERPTYvCMBC9C/6HMIIXWdOVRaQaRWQXPAjV6mGPYzO2&#10;pc2kJFmt/94cFjw+3vdq05tW3Mn52rKCz2kCgriwuuZSweX887EA4QOyxtYyKXiSh816OFhhqu2D&#10;T3TPQyliCPsUFVQhdKmUvqjIoJ/ajjhyN+sMhghdKbXDRww3rZwlyVwarDk2VNjRrqKiyf+Mgisf&#10;mrYh436/3VGf+102eWaZUuNRv12CCNSHt/jfvdcKZl9xfjwTj4Bc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25mHBAAAA3AAAAA8AAAAAAAAAAAAAAAAAmAIAAGRycy9kb3du&#10;cmV2LnhtbFBLBQYAAAAABAAEAPUAAACGAwAAAAA=&#10;" fillcolor="#1a1a1a" stroked="f"/>
                  <v:rect id="Rectangle 119" o:spid="_x0000_s1143" style="position:absolute;left:6189;top:4619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INlMMA&#10;AADcAAAADwAAAGRycy9kb3ducmV2LnhtbESPT4vCMBTE7wt+h/AEb2uq6z+qUXRBEMWDVfD6aJ5t&#10;sXkpTdTqpzfCwh6HmfkNM1s0phR3ql1hWUGvG4EgTq0uOFNwOq6/JyCcR9ZYWiYFT3KwmLe+Zhhr&#10;++AD3ROfiQBhF6OC3PsqltKlORl0XVsRB+9ia4M+yDqTusZHgJtS9qNoJA0WHBZyrOg3p/Sa3Eyg&#10;/JDdu+F2wNVunDTXzep13q6U6rSb5RSEp8b/h//aG62gP+jB50w4AnL+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INlMMAAADcAAAADwAAAAAAAAAAAAAAAACYAgAAZHJzL2Rv&#10;d25yZXYueG1sUEsFBgAAAAAEAAQA9QAAAIgDAAAAAA==&#10;" fillcolor="#181818" stroked="f"/>
                  <v:rect id="Rectangle 120" o:spid="_x0000_s1144" style="position:absolute;left:6189;top:4627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kybscA&#10;AADcAAAADwAAAGRycy9kb3ducmV2LnhtbESPT2vCQBTE70K/w/KE3nRjSKWkboKV/hHxoi31+sg+&#10;k2D2bZpdNfXTu4LQ4zAzv2FmeW8acaLO1ZYVTMYRCOLC6ppLBd9f76NnEM4ja2wsk4I/cpBnD4MZ&#10;ptqeeUOnrS9FgLBLUUHlfZtK6YqKDLqxbYmDt7edQR9kV0rd4TnATSPjKJpKgzWHhQpbWlRUHLZH&#10;o+Bj8faZJP3PZnWs13K/e50+zS+/Sj0O+/kLCE+9/w/f20utIE5iuJ0JR0B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JMm7HAAAA3AAAAA8AAAAAAAAAAAAAAAAAmAIAAGRy&#10;cy9kb3ducmV2LnhtbFBLBQYAAAAABAAEAPUAAACMAwAAAAA=&#10;" fillcolor="#161616" stroked="f"/>
                  <v:rect id="Rectangle 121" o:spid="_x0000_s1145" style="position:absolute;left:6189;top:4634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50lcYA&#10;AADcAAAADwAAAGRycy9kb3ducmV2LnhtbESPT2sCMRTE74LfIbxCb5qtVStbo4jgHzxYaovg7bF5&#10;3V3cvCxJ1N1vbwShx2FmfsNM542pxJWcLy0reOsnIIgzq0vOFfz+rHoTED4ga6wsk4KWPMxn3c4U&#10;U21v/E3XQ8hFhLBPUUERQp1K6bOCDPq+rYmj92edwRCly6V2eItwU8lBkoylwZLjQoE1LQvKzoeL&#10;UeCOX2vXjjejbbvcHeWl3H/UJ1Lq9aVZfIII1IT/8LO91QoGw3d4nIlHQM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w50lcYAAADcAAAADwAAAAAAAAAAAAAAAACYAgAAZHJz&#10;L2Rvd25yZXYueG1sUEsFBgAAAAAEAAQA9QAAAIsDAAAAAA==&#10;" fillcolor="#141414" stroked="f"/>
                  <v:rect id="Rectangle 122" o:spid="_x0000_s1146" style="position:absolute;left:6189;top:4642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YSDcQA&#10;AADcAAAADwAAAGRycy9kb3ducmV2LnhtbESPQWvCQBSE7wX/w/IK3uqmEqSkrlKigiIWanvw+Mg+&#10;k9Ts27C7xvjvXUHwOMzMN8x03ptGdOR8bVnB+ygBQVxYXXOp4O939fYBwgdkjY1lUnAlD/PZ4GWK&#10;mbYX/qFuH0oRIewzVFCF0GZS+qIig35kW+LoHa0zGKJ0pdQOLxFuGjlOkok0WHNcqLClvKLitD8b&#10;Bd/b667TNk9Py82hXvzTNg8rp9Twtf/6BBGoD8/wo73WCsZpCvcz8QjI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GEg3EAAAA3AAAAA8AAAAAAAAAAAAAAAAAmAIAAGRycy9k&#10;b3ducmV2LnhtbFBLBQYAAAAABAAEAPUAAACJAwAAAAA=&#10;" fillcolor="#121212" stroked="f"/>
                  <v:rect id="Rectangle 123" o:spid="_x0000_s1147" style="position:absolute;left:6189;top:4649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G4DsUA&#10;AADcAAAADwAAAGRycy9kb3ducmV2LnhtbESPQYvCMBSE7wv+h/AEL6Kp4opUo6ggyIKHdUU8Pppn&#10;U21eShO16683wsIeh5n5hpktGluKO9W+cKxg0E9AEGdOF5wrOPxsehMQPiBrLB2Tgl/ysJi3PmaY&#10;avfgb7rvQy4ihH2KCkwIVSqlzwxZ9H1XEUfv7GqLIco6l7rGR4TbUg6TZCwtFhwXDFa0NpRd9zer&#10;4PQ16R6719XBXAY3v62a3e5JWqlOu1lOQQRqwn/4r73VCoajT3ifiUdAz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MbgOxQAAANwAAAAPAAAAAAAAAAAAAAAAAJgCAABkcnMv&#10;ZG93bnJldi54bWxQSwUGAAAAAAQABAD1AAAAigMAAAAA&#10;" fillcolor="#101010" stroked="f"/>
                  <v:rect id="Rectangle 124" o:spid="_x0000_s1148" style="position:absolute;left:6189;top:4657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948cQA&#10;AADcAAAADwAAAGRycy9kb3ducmV2LnhtbESPzYrCMBSF9wO+Q7iCuzFVBpFOU3EUBzcu1CLM7trc&#10;aYvNTWlirW9vBMHl4fx8nGTRm1p01LrKsoLJOAJBnFtdcaEgO24+5yCcR9ZYWyYFd3KwSAcfCcba&#10;3nhP3cEXIoywi1FB6X0TS+nykgy6sW2Ig/dvW4M+yLaQusVbGDe1nEbRTBqsOBBKbGhVUn45XE3g&#10;nu+R364vp79uvcns6vyz/N31So2G/fIbhKfev8Ov9lYrmH7N4HkmHAGZ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PePHEAAAA3AAAAA8AAAAAAAAAAAAAAAAAmAIAAGRycy9k&#10;b3ducmV2LnhtbFBLBQYAAAAABAAEAPUAAACJAwAAAAA=&#10;" fillcolor="#0e0e0e" stroked="f"/>
                  <v:rect id="Rectangle 125" o:spid="_x0000_s1149" style="position:absolute;left:6189;top:4664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fu8MAA&#10;AADcAAAADwAAAGRycy9kb3ducmV2LnhtbESPQYvCMBSE7wv+h/AEb5oqoks1igiCV6vsXp/Ns402&#10;L6GJtfvvNwvCHoeZ+YZZb3vbiI7aYBwrmE4yEMSl04YrBZfzYfwJIkRkjY1jUvBDAbabwccac+1e&#10;fKKuiJVIEA45Kqhj9LmUoazJYpg4T5y8m2stxiTbSuoWXwluGznLsoW0aDgt1OhpX1P5KJ5WgbuW&#10;etppY4qsefJXdfffRfRKjYb9bgUiUh//w+/2USuYzZfwdyYdAbn5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nfu8MAAAADcAAAADwAAAAAAAAAAAAAAAACYAgAAZHJzL2Rvd25y&#10;ZXYueG1sUEsFBgAAAAAEAAQA9QAAAIUDAAAAAA==&#10;" fillcolor="#0c0c0c" stroked="f"/>
                  <v:rect id="Rectangle 126" o:spid="_x0000_s1150" style="position:absolute;left:6189;top:4673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OLzcIA&#10;AADcAAAADwAAAGRycy9kb3ducmV2LnhtbERPTYvCMBC9C/sfwix401RdtHaNIoIoLAhWQfc2NGNb&#10;bCalibb77zcHwePjfS9WnanEkxpXWlYwGkYgiDOrS84VnE/bQQzCeWSNlWVS8EcOVsuP3gITbVs+&#10;0jP1uQgh7BJUUHhfJ1K6rCCDbmhr4sDdbGPQB9jkUjfYhnBTyXEUTaXBkkNDgTVtCsru6cMo0HF7&#10;iOdZt77Wl19vZtHkZzLaKdX/7NbfIDx1/i1+ufdawfgrrA1nwhG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84vNwgAAANwAAAAPAAAAAAAAAAAAAAAAAJgCAABkcnMvZG93&#10;bnJldi54bWxQSwUGAAAAAAQABAD1AAAAhwMAAAAA&#10;" fillcolor="#0a0a0a" stroked="f"/>
                  <v:rect id="Rectangle 127" o:spid="_x0000_s1151" style="position:absolute;left:6189;top:4681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X6bsUA&#10;AADcAAAADwAAAGRycy9kb3ducmV2LnhtbESP0WoCMRRE3wv+Q7iCL0WzLlrs1igqbbHQh6r9gMvm&#10;ml26uVmS6K5/bwqFPg4zc4ZZrnvbiCv5UDtWMJ1kIIhLp2s2Cr5Pb+MFiBCRNTaOScGNAqxXg4cl&#10;Ftp1fKDrMRqRIBwKVFDF2BZShrIii2HiWuLknZ23GJP0RmqPXYLbRuZZ9iQt1pwWKmxpV1H5c7xY&#10;BfN386HPpvH91ub6NXx+PdKsU2o07DcvICL18T/8195rBfnsGX7PpCM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hfpuxQAAANwAAAAPAAAAAAAAAAAAAAAAAJgCAABkcnMv&#10;ZG93bnJldi54bWxQSwUGAAAAAAQABAD1AAAAigMAAAAA&#10;" fillcolor="#080808" stroked="f"/>
                  <v:rect id="Rectangle 128" o:spid="_x0000_s1152" style="position:absolute;left:6189;top:4689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H/H8EA&#10;AADcAAAADwAAAGRycy9kb3ducmV2LnhtbERPTU8CMRC9m/gfmjHxJl1RwSwUQkgMepOyketkO+xu&#10;3E437QDrv7cHE48v73u5Hn2vLhRTF9jA46QARVwH13FjoDq8PbyCSoLssA9MBn4owXp1e7PE0oUr&#10;7+lipVE5hFOJBlqRodQ61S15TJMwEGfuFKJHyTA22kW85nDf62lRzLTHjnNDiwNtW6q/7dkbeJIq&#10;ytdutjtW7nj+tB+2fp5bY+7vxs0ClNAo/+I/97szMH3J8/OZfAT0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R/x/BAAAA3AAAAA8AAAAAAAAAAAAAAAAAmAIAAGRycy9kb3du&#10;cmV2LnhtbFBLBQYAAAAABAAEAPUAAACGAwAAAAA=&#10;" fillcolor="#060606" stroked="f"/>
                  <v:rect id="Rectangle 129" o:spid="_x0000_s1153" style="position:absolute;left:6189;top:4698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qOFcQA&#10;AADcAAAADwAAAGRycy9kb3ducmV2LnhtbESPzWrDMBCE74W+g9hCb7HslITiRDGlxZBL/txCc1ys&#10;rW1srYylxM7bR4VCj8PMfMOss8l04kqDaywrSKIYBHFpdcOVgq/PfPYKwnlkjZ1lUnAjB9nm8WGN&#10;qbYjn+ha+EoECLsUFdTe96mUrqzJoItsTxy8HzsY9EEOldQDjgFuOjmP46U02HBYqLGn95rKtrgY&#10;BecxaT/wcDTNfveSo/ku8JgXSj0/TW8rEJ4m/x/+a2+1gvkigd8z4Qj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qjhXEAAAA3AAAAA8AAAAAAAAAAAAAAAAAmAIAAGRycy9k&#10;b3ducmV2LnhtbFBLBQYAAAAABAAEAPUAAACJAwAAAAA=&#10;" fillcolor="#040404" stroked="f"/>
                  <v:rect id="Rectangle 130" o:spid="_x0000_s1154" style="position:absolute;left:6189;top:4706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wHrMYA&#10;AADcAAAADwAAAGRycy9kb3ducmV2LnhtbESPQWvCQBSE74X+h+UVvJS6aUCxqavYQsBLD0ZJr6/Z&#10;12xs9m3YXTX++65Q6HGYmW+Y5Xq0vTiTD51jBc/TDARx43THrYLDvnxagAgRWWPvmBRcKcB6dX+3&#10;xEK7C+/oXMVWJAiHAhWYGIdCytAYshimbiBO3rfzFmOSvpXa4yXBbS/zLJtLix2nBYMDvRtqfqqT&#10;VVB+vm2G+mj8S/l1rD/mM6pqfFRq8jBuXkFEGuN/+K+91QryWQ63M+k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fwHrMYAAADcAAAADwAAAAAAAAAAAAAAAACYAgAAZHJz&#10;L2Rvd25yZXYueG1sUEsFBgAAAAAEAAQA9QAAAIsDAAAAAA==&#10;" fillcolor="#020202" stroked="f"/>
                  <v:rect id="Rectangle 131" o:spid="_x0000_s1155" style="position:absolute;left:6189;top:4713;width:1201;height: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mDO8cA&#10;AADcAAAADwAAAGRycy9kb3ducmV2LnhtbESPT2sCMRTE74V+h/AEbzXrWkVXo9SC0Euh/jno7bl5&#10;7i5uXrZJ1G0/fSMUPA4z8xtmtmhNLa7kfGVZQb+XgCDOra64ULDbrl7GIHxA1lhbJgU/5GExf36a&#10;Yabtjdd03YRCRAj7DBWUITSZlD4vyaDv2YY4eifrDIYoXSG1w1uEm1qmSTKSBiuOCyU29F5Sft5c&#10;jILlZLz8/nrlz9/18UCH/fE8TF2iVLfTvk1BBGrDI/zf/tAK0uEA7mfi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pgzvHAAAA3AAAAA8AAAAAAAAAAAAAAAAAmAIAAGRy&#10;cy9kb3ducmV2LnhtbFBLBQYAAAAABAAEAPUAAACMAwAAAAA=&#10;" fillcolor="black" stroked="f"/>
                  <v:shape id="Freeform 132" o:spid="_x0000_s1156" style="position:absolute;left:6193;top:3807;width:1197;height:906;visibility:visible;mso-wrap-style:square;v-text-anchor:top" coordsize="1197,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vQVcMA&#10;AADcAAAADwAAAGRycy9kb3ducmV2LnhtbESPQWvCQBSE74X+h+UVvDWbiopNXWWrFDx4SewPeOw+&#10;k2D2bchuNf57tyB4HGbmG2a1GV0nLjSE1rOCjywHQWy8bblW8Hv8eV+CCBHZYueZFNwowGb9+rLC&#10;wvorl3SpYi0ShEOBCpoY+0LKYBpyGDLfEyfv5AeHMcmhlnbAa4K7Tk7zfCEdtpwWGuxp25A5V39O&#10;QaXN+bszuoql3n/i4jCedrpUavI26i8Qkcb4DD/ae6tgOp/B/5l0BO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vQVcMAAADcAAAADwAAAAAAAAAAAAAAAACYAgAAZHJzL2Rv&#10;d25yZXYueG1sUEsFBgAAAAAEAAQA9QAAAIgDAAAAAA==&#10;" path="m81,424r5,-23l91,381r7,-22l108,340r8,-18l128,307r12,-16l147,285r6,-7l160,273r9,-7l175,261r7,-3l191,253r8,-4l206,246r8,-2l223,243r8,-2l239,239r9,l256,239r10,2l275,243r8,1l290,246r9,3l305,253r7,3l321,259r6,5l334,269r7,6l344,259r5,-15l356,231r5,-14l369,205r9,-11l386,185r10,-8l407,168r10,-5l429,158r11,-1l452,155r12,l469,155r7,2l481,158r7,2l498,163r8,5l515,173r8,9l532,189r6,8l545,207r7,10l550,209r-3,-10l547,190r,-8l547,172r,-9l548,155r2,-8l553,138r4,-7l560,123r5,-7l570,111r5,-7l581,99r6,-3l592,94r5,-1l602,91r6,-2l611,89r5,l621,89r5,2l631,93r5,1l641,96r4,3l650,103r3,3l658,110r4,5l668,108r9,-7l685,96r9,-5l702,88r9,-5l719,81r8,-2l736,78r10,l754,78r9,l771,79r10,4l790,86r8,3l802,78r5,-12l812,56r5,-10l824,35r6,-6l837,20r9,-5l854,10r8,-5l871,3,881,2,889,r11,2l908,3r10,4l925,8r5,4l935,15r5,5l945,24r5,5l959,39r8,12l974,64r5,15l982,94r7,-1l994,91r7,l1008,91r11,l1031,93r12,3l1053,101r12,7l1075,116r9,9l1094,136r8,11l1109,160r7,13l1121,187r5,15l1129,219r2,12l1131,243r,13l1131,268r-2,12l1128,291r-2,12l1122,315r7,l1138,317r6,3l1151,323r7,4l1163,332r7,5l1175,344r5,6l1183,359r5,8l1192,376r1,8l1195,394r2,10l1197,414r-2,14l1193,440r-3,11l1187,463r-7,10l1175,483r-7,9l1160,498r1,22l1161,541r,20l1158,581r-3,18l1149,620r-6,17l1134,653r-8,17l1116,684r-12,13l1092,709r-7,5l1079,719r-7,5l1065,727r-7,4l1050,734r-7,4l1035,739r-14,2l1009,743r-6,l996,743r-7,-2l982,739r-1,9l977,756r-3,7l969,770r-5,6l959,781r-5,4l949,790r-7,1l937,795r-7,1l923,796r-7,l910,795r-7,-2l896,790r-5,-2l888,785r-4,-4l879,778r-6,-7l868,761r,l862,775r-6,11l849,796r-7,11l834,815r-9,8l815,830r-10,5l795,840r-10,4l775,845r-12,l751,845r-10,-1l729,840r-12,-5l709,840r-7,4l694,847r-9,2l678,852r-8,2l662,855r-9,2l645,857r-9,l628,857r-7,l613,855r-9,-1l597,852r-8,-3l582,857r-7,7l567,871r-7,5l553,881r-8,5l537,891r-7,3l521,898r-8,3l505,903r-9,1l488,906r-9,l472,906r-8,l456,906r-9,-2l439,903r-9,-4l423,898r-8,-6l407,889r-7,-5l391,879r-6,-5l378,869r-9,-7l363,854r-7,-7l351,839r-7,-9l342,827r-1,-4l339,820r-2,-3l332,822r-3,5l324,830r-5,4l314,835r-5,2l304,837r-5,2l292,837r-5,l282,835r-5,-3l272,828r-6,-3l263,820r-5,-5l255,810r-4,-7l248,796r-2,-6l245,783r-2,-8l243,768r,-9l231,766r-10,5l209,775r-12,1l185,776r-11,l162,773r-10,-3l140,764r-10,-6l120,751r-11,-8l101,733,93,721,84,709,77,695,67,690,57,685r-8,-6l40,670r-8,-8l25,652,20,642,13,631,10,618,5,606,3,594,,581,,567,,554,1,539,3,525,5,515r3,-8l15,490r7,-15l27,466r5,-6l37,455r5,-7l47,443r7,-5l61,434r6,-5l74,428r7,-4l81,424xe" fillcolor="black" strokeweight="0">
                    <v:path arrowok="t" o:connecttype="custom" o:connectlocs="116,322;169,266;214,244;266,241;312,256;349,244;396,177;464,155;506,168;552,217;547,163;565,116;597,93;626,91;653,106;694,91;746,78;798,89;830,29;881,2;930,12;967,51;1001,91;1065,108;1116,173;1131,256;1129,315;1170,337;1193,384;1190,451;1161,520;1143,637;1085,714;1043,738;989,741;964,776;930,796;891,788;868,761;825,823;763,845;702,844;653,857;604,854;560,876;513,901;464,906;415,892;369,862;341,823;319,834;287,837;258,815;243,775;197,776;130,758;77,695;25,652;0,581;8,507;42,448;81,424" o:connectangles="0,0,0,0,0,0,0,0,0,0,0,0,0,0,0,0,0,0,0,0,0,0,0,0,0,0,0,0,0,0,0,0,0,0,0,0,0,0,0,0,0,0,0,0,0,0,0,0,0,0,0,0,0,0,0,0,0,0,0,0,0,0"/>
                  </v:shape>
                  <v:shape id="Freeform 133" o:spid="_x0000_s1157" style="position:absolute;left:6193;top:3807;width:1197;height:906;visibility:visible;mso-wrap-style:square;v-text-anchor:top" coordsize="1197,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VitcYA&#10;AADcAAAADwAAAGRycy9kb3ducmV2LnhtbESP3WrCQBSE74W+w3IKvdONWqWJ2Yg/bRFKLxp9gEP2&#10;mASzZ0N2NfHtu4WCl8PMfMOk68E04kadqy0rmE4iEMSF1TWXCk7Hj/EbCOeRNTaWScGdHKyzp1GK&#10;ibY9/9At96UIEHYJKqi8bxMpXVGRQTexLXHwzrYz6IPsSqk77APcNHIWRUtpsOawUGFLu4qKS341&#10;Cq7m+2s49K/xPn6fx8t9kfPn9q7Uy/OwWYHwNPhH+L990ApmiwX8nQlHQG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FVitcYAAADcAAAADwAAAAAAAAAAAAAAAACYAgAAZHJz&#10;L2Rvd25yZXYueG1sUEsFBgAAAAAEAAQA9QAAAIsDAAAAAA==&#10;" path="m81,424r5,-23l91,381r7,-22l108,340r8,-18l128,307r12,-16l147,285r6,-7l160,273r9,-7l175,261r7,-3l191,253r8,-4l206,246r8,-2l223,243r8,-2l239,239r9,l256,239r10,2l275,243r8,1l290,246r9,3l305,253r7,3l321,259r6,5l334,269r7,6l344,259r5,-15l356,231r5,-14l369,205r9,-11l386,185r10,-8l407,168r10,-5l429,158r11,-1l452,155r12,l469,155r7,2l481,158r7,2l498,163r8,5l515,173r8,9l532,189r6,8l545,207r7,10l550,209r-3,-10l547,190r,-8l547,172r,-9l548,155r2,-8l553,138r4,-7l560,123r5,-7l570,111r5,-7l581,99r6,-3l592,94r5,-1l602,91r6,-2l611,89r5,l621,89r5,2l631,93r5,1l641,96r4,3l650,103r3,3l658,110r4,5l668,108r9,-7l685,96r9,-5l702,88r9,-5l719,81r8,-2l736,78r10,l754,78r9,l771,79r10,4l790,86r8,3l802,78r5,-12l812,56r5,-10l824,35r6,-6l837,20r9,-5l854,10r8,-5l871,3,881,2,889,r11,2l908,3r10,4l925,8r5,4l935,15r5,5l945,24r5,5l959,39r8,12l974,64r5,15l982,94r7,-1l994,91r7,l1008,91r11,l1031,93r12,3l1053,101r12,7l1075,116r9,9l1094,136r8,11l1109,160r7,13l1121,187r5,15l1129,219r2,12l1131,243r,13l1131,268r-2,12l1128,291r-2,12l1122,315r7,l1138,317r6,3l1151,323r7,4l1163,332r7,5l1175,344r5,6l1183,359r5,8l1192,376r1,8l1195,394r2,10l1197,414r-2,14l1193,440r-3,11l1187,463r-7,10l1175,483r-7,9l1160,498r1,22l1161,541r,20l1158,581r-3,18l1149,620r-6,17l1134,653r-8,17l1116,684r-12,13l1092,709r-7,5l1079,719r-7,5l1065,727r-7,4l1050,734r-7,4l1035,739r-14,2l1009,743r-6,l996,743r-7,-2l982,739r-1,9l977,756r-3,7l969,770r-5,6l959,781r-5,4l949,790r-7,1l937,795r-7,1l923,796r-7,l910,795r-7,-2l896,790r-5,-2l888,785r-4,-4l879,778r-6,-7l868,761r,l862,775r-6,11l849,796r-7,11l834,815r-9,8l815,830r-10,5l795,840r-10,4l775,845r-12,l751,845r-10,-1l729,840r-12,-5l709,840r-7,4l694,847r-9,2l678,852r-8,2l662,855r-9,2l645,857r-9,l628,857r-7,l613,855r-9,-1l597,852r-8,-3l582,857r-7,7l567,871r-7,5l553,881r-8,5l537,891r-7,3l521,898r-8,3l505,903r-9,1l488,906r-9,l472,906r-8,l456,906r-9,-2l439,903r-9,-4l423,898r-8,-6l407,889r-7,-5l391,879r-6,-5l378,869r-9,-7l363,854r-7,-7l351,839r-7,-9l342,827r-1,-4l339,820r-2,-3l332,822r-3,5l324,830r-5,4l314,835r-5,2l304,837r-5,2l292,837r-5,l282,835r-5,-3l272,828r-6,-3l263,820r-5,-5l255,810r-4,-7l248,796r-2,-6l245,783r-2,-8l243,768r,-9l231,766r-10,5l209,775r-12,1l185,776r-11,l162,773r-10,-3l140,764r-10,-6l120,751r-11,-8l101,733,93,721,84,709,77,695,67,690,57,685r-8,-6l40,670r-8,-8l25,652,20,642,13,631,10,618,5,606,3,594,,581,,567,,554,1,539,3,525,5,515r3,-8l15,490r7,-15l27,466r5,-6l37,455r5,-7l47,443r7,-5l61,434r6,-5l74,428r7,-4l81,424xe" fillcolor="black" stroked="f">
                    <v:path arrowok="t" o:connecttype="custom" o:connectlocs="116,322;169,266;214,244;266,241;312,256;349,244;396,177;464,155;506,168;552,217;547,163;565,116;597,93;626,91;653,106;694,91;746,78;798,89;830,29;881,2;930,12;967,51;1001,91;1065,108;1116,173;1131,256;1129,315;1170,337;1193,384;1190,451;1161,520;1143,637;1085,714;1043,738;989,741;964,776;930,796;891,788;868,761;825,823;763,845;702,844;653,857;604,854;560,876;513,901;464,906;415,892;369,862;341,823;319,834;287,837;258,815;243,775;197,776;130,758;77,695;25,652;0,581;8,507;42,448;81,424" o:connectangles="0,0,0,0,0,0,0,0,0,0,0,0,0,0,0,0,0,0,0,0,0,0,0,0,0,0,0,0,0,0,0,0,0,0,0,0,0,0,0,0,0,0,0,0,0,0,0,0,0,0,0,0,0,0,0,0,0,0,0,0,0,0"/>
                  </v:shape>
                  <v:rect id="Rectangle 134" o:spid="_x0000_s1158" style="position:absolute;left:6189;top:3804;width:1201;height: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4go8YA&#10;AADcAAAADwAAAGRycy9kb3ducmV2LnhtbESPT2sCMRTE74V+h/AK3mq2i4quRtFCoRfBPz3U23Pz&#10;uru4eVmTVFc/vREEj8PM/IaZzFpTixM5X1lW8NFNQBDnVldcKPjZfr0PQfiArLG2TAou5GE2fX2Z&#10;YKbtmdd02oRCRAj7DBWUITSZlD4vyaDv2oY4en/WGQxRukJqh+cIN7VMk2QgDVYcF0ps6LOk/LD5&#10;NwoWo+HiuOrx8rre72j3uz/0U5co1Xlr52MQgdrwDD/a31pB2h/A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4go8YAAADcAAAADwAAAAAAAAAAAAAAAACYAgAAZHJz&#10;L2Rvd25yZXYueG1sUEsFBgAAAAAEAAQA9QAAAIsDAAAAAA==&#10;" fillcolor="black" stroked="f"/>
                  <v:rect id="Rectangle 135" o:spid="_x0000_s1159" style="position:absolute;left:6189;top:3805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T1QMUA&#10;AADcAAAADwAAAGRycy9kb3ducmV2LnhtbESP3WrCQBSE7wu+w3KE3tWNUv+ia5Ci4EVb8ecBDtnj&#10;Jpo9G7PbmL59t1Do5TAz3zDLrLOVaKnxpWMFw0ECgjh3umSj4HzavsxA+ICssXJMCr7JQ7bqPS0x&#10;1e7BB2qPwYgIYZ+igiKEOpXS5wVZ9ANXE0fv4hqLIcrGSN3gI8JtJUdJMpEWS44LBdb0VlB+O35Z&#10;BZ3ZHzb3yfvHflOXBj+v7nXudko997v1AkSgLvyH/9o7rWA0nsLvmXg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tPVAxQAAANwAAAAPAAAAAAAAAAAAAAAAAJgCAABkcnMv&#10;ZG93bnJldi54bWxQSwUGAAAAAAQABAD1AAAAigMAAAAA&#10;" fillcolor="#e6e6e6" stroked="f"/>
                  <v:rect id="Rectangle 136" o:spid="_x0000_s1160" style="position:absolute;left:6189;top:3812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gp/cEA&#10;AADcAAAADwAAAGRycy9kb3ducmV2LnhtbERPyWrDMBC9F/oPYgq5NXJNWoIbxYQs1FdnIdfBmtjG&#10;1shISuz8fXUo9Ph4+yqfTC8e5HxrWcHHPAFBXFndcq3gfDq8L0H4gKyxt0wKnuQhX7++rDDTduSS&#10;HsdQixjCPkMFTQhDJqWvGjLo53YgjtzNOoMhQldL7XCM4aaXaZJ8SYMtx4YGB9o2VHXHu1GQtCW5&#10;zU96uV+3+rzYLYtufyuUmr1Nm28QgabwL/5zF1pB+hnXxjPxCMj1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IKf3BAAAA3AAAAA8AAAAAAAAAAAAAAAAAmAIAAGRycy9kb3du&#10;cmV2LnhtbFBLBQYAAAAABAAEAPUAAACGAwAAAAA=&#10;" fillcolor="#e4e4e4" stroked="f"/>
                  <v:rect id="Rectangle 137" o:spid="_x0000_s1161" style="position:absolute;left:6189;top:3821;width:1201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zw6MUA&#10;AADcAAAADwAAAGRycy9kb3ducmV2LnhtbESPQUvDQBSE74L/YXlCb3ZjsUHTbou0lHrxYAyeH9nX&#10;JLr7NuyuSdpf7wpCj8PMfMOst5M1YiAfOscKHuYZCOLa6Y4bBdXH4f4JRIjIGo1jUnCmANvN7c0a&#10;C+1GfqehjI1IEA4FKmhj7AspQ92SxTB3PXHyTs5bjEn6RmqPY4JbIxdZlkuLHaeFFnvatVR/lz9W&#10;wSU+lvngP/H4li/d17g3h2owSs3uppcViEhTvIb/269awWL5DH9n0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DPDoxQAAANwAAAAPAAAAAAAAAAAAAAAAAJgCAABkcnMv&#10;ZG93bnJldi54bWxQSwUGAAAAAAQABAD1AAAAigMAAAAA&#10;" fillcolor="#e2e2e2" stroked="f"/>
                  <v:rect id="Rectangle 138" o:spid="_x0000_s1162" style="position:absolute;left:6189;top:3827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l0RsIA&#10;AADcAAAADwAAAGRycy9kb3ducmV2LnhtbERPTUvDQBC9C/0PywhexG7soUjsthRboSgerAGvQ3a6&#10;myY7G7LTNP579yB4fLzv1WYKnRppSE1kA4/zAhRxHW3DzkD19frwBCoJssUuMhn4oQSb9exmhaWN&#10;V/6k8ShO5RBOJRrwIn2pdao9BUzz2BNn7hSHgJLh4LQd8JrDQ6cXRbHUARvODR57evFUt8dLMHD+&#10;Hj/enW8rcST73Y7a0/1bZczd7bR9BiU0yb/4z32wBhbLPD+fyUdAr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eXRGwgAAANwAAAAPAAAAAAAAAAAAAAAAAJgCAABkcnMvZG93&#10;bnJldi54bWxQSwUGAAAAAAQABAD1AAAAhwMAAAAA&#10;" fillcolor="#e0e0e0" stroked="f"/>
                  <v:rect id="Rectangle 139" o:spid="_x0000_s1163" style="position:absolute;left:6189;top:3836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1aMYA&#10;AADcAAAADwAAAGRycy9kb3ducmV2LnhtbESP3WrCQBSE7wu+w3KE3ohuVJAS3Ugp9AfEWqMgvTtk&#10;T7Kh2bMhu9X49m5B6OUwM98wq3VvG3GmzteOFUwnCQjiwumaKwXHw+v4CYQPyBobx6TgSh7W2eBh&#10;hal2F97TOQ+ViBD2KSowIbSplL4wZNFPXEscvdJ1FkOUXSV1h5cIt42cJclCWqw5Lhhs6cVQ8ZP/&#10;WgUnnWhnrrvvz82b2eovfG/L0Vypx2H/vAQRqA//4Xv7QyuYLabwdyYeAZn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z1aMYAAADcAAAADwAAAAAAAAAAAAAAAACYAgAAZHJz&#10;L2Rvd25yZXYueG1sUEsFBgAAAAAEAAQA9QAAAIsDAAAAAA==&#10;" fillcolor="#dedede" stroked="f"/>
                  <v:rect id="Rectangle 140" o:spid="_x0000_s1164" style="position:absolute;left:6189;top:3844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qT6cQA&#10;AADcAAAADwAAAGRycy9kb3ducmV2LnhtbESPQYvCMBSE74L/IbwFb2u6XShuNYoKq15EdBX09mie&#10;bbF5KU3U+u+NsOBxmJlvmNGkNZW4UeNKywq++hEI4szqknMF+7/fzwEI55E1VpZJwYMcTMbdzghT&#10;be+8pdvO5yJA2KWooPC+TqV0WUEGXd/WxME728agD7LJpW7wHuCmknEUJdJgyWGhwJrmBWWX3dUo&#10;mB3dxv2sFrPlNyfrBRszOB1ipXof7XQIwlPr3+H/9koriJMYXmfCEZDj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6k+nEAAAA3AAAAA8AAAAAAAAAAAAAAAAAmAIAAGRycy9k&#10;b3ducmV2LnhtbFBLBQYAAAAABAAEAPUAAACJAwAAAAA=&#10;" fillcolor="#dcdcdc" stroked="f"/>
                  <v:rect id="Rectangle 141" o:spid="_x0000_s1165" style="position:absolute;left:6189;top:3853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wFkMQA&#10;AADcAAAADwAAAGRycy9kb3ducmV2LnhtbESPQWsCMRSE7wX/Q3iCt5pVQcpqFBEWRDxY66HH1+S5&#10;u7h5WZPorv/eFAo9DjPzDbNc97YRD/KhdqxgMs5AEGtnai4VnL+K9w8QISIbbByTgicFWK8Gb0vM&#10;jev4kx6nWIoE4ZCjgirGNpcy6IoshrFriZN3cd5iTNKX0njsEtw2cpplc2mx5rRQYUvbivT1dLcK&#10;Zrr4OQT6Lm5nXfiN7vfXY7dXajTsNwsQkfr4H/5r74yC6XwGv2fS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8BZDEAAAA3AAAAA8AAAAAAAAAAAAAAAAAmAIAAGRycy9k&#10;b3ducmV2LnhtbFBLBQYAAAAABAAEAPUAAACJAwAAAAA=&#10;" fillcolor="#dadada" stroked="f"/>
                  <v:rect id="Rectangle 142" o:spid="_x0000_s1166" style="position:absolute;left:6189;top:3861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cklsYA&#10;AADcAAAADwAAAGRycy9kb3ducmV2LnhtbESPQWvCQBSE74X+h+UVems2SgmSZiMiLe2hKk0F8fbI&#10;PpNg9m3IbpP4711B6HGYmW+YbDmZVgzUu8ayglkUgyAurW64UrD//XhZgHAeWWNrmRRcyMEyf3zI&#10;MNV25B8aCl+JAGGXooLa+y6V0pU1GXSR7YiDd7K9QR9kX0nd4xjgppXzOE6kwYbDQo0drWsqz8Wf&#10;UeCmU3nY4ab6Ttxn1xzW79tjslfq+WlavYHwNPn/8L39pRXMk1e4nQlHQO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gcklsYAAADcAAAADwAAAAAAAAAAAAAAAACYAgAAZHJz&#10;L2Rvd25yZXYueG1sUEsFBgAAAAAEAAQA9QAAAIsDAAAAAA==&#10;" fillcolor="#d8d8d8" stroked="f"/>
                  <v:rect id="Rectangle 143" o:spid="_x0000_s1167" style="position:absolute;left:6189;top:3868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6Lm8IA&#10;AADcAAAADwAAAGRycy9kb3ducmV2LnhtbESPQYvCMBSE74L/ITxhb5oqrCzVKCIIsqygVe+P5tkW&#10;m5fQxFr99UYQ9jjMzDfMfNmZWrTU+MqygvEoAUGcW11xoeB03Ax/QPiArLG2TAoe5GG56PfmmGp7&#10;5wO1WShEhLBPUUEZgkul9HlJBv3IOuLoXWxjMETZFFI3eI9wU8tJkkylwYrjQomO1iXl1+xmFJyz&#10;/W+9pqdx7q+1yX6rd3azU+pr0K1mIAJ14T/8aW+1gsn0G95n4hGQi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foubwgAAANwAAAAPAAAAAAAAAAAAAAAAAJgCAABkcnMvZG93&#10;bnJldi54bWxQSwUGAAAAAAQABAD1AAAAhwMAAAAA&#10;" fillcolor="#d6d6d6" stroked="f"/>
                  <v:rect id="Rectangle 144" o:spid="_x0000_s1168" style="position:absolute;left:6189;top:3876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j3rcQA&#10;AADcAAAADwAAAGRycy9kb3ducmV2LnhtbESPUWvCMBSF34X9h3CFvYimCpZZG2XIBtvbrPsBl+ba&#10;tDY3Jcm0269fBgMfD+ec73DK/Wh7cSUfWscKlosMBHHtdMuNgs/T6/wJRIjIGnvHpOCbAux3D5MS&#10;C+1ufKRrFRuRIBwKVGBiHAopQ23IYli4gTh5Z+ctxiR9I7XHW4LbXq6yLJcWW04LBgc6GKov1ZdV&#10;ILsP3crhJffdeXbRG/O+xp+1Uo/T8XkLItIY7+H/9ptWsMpz+DuTjoD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4963EAAAA3AAAAA8AAAAAAAAAAAAAAAAAmAIAAGRycy9k&#10;b3ducmV2LnhtbFBLBQYAAAAABAAEAPUAAACJAwAAAAA=&#10;" fillcolor="#d4d4d4" stroked="f"/>
                  <v:rect id="Rectangle 145" o:spid="_x0000_s1169" style="position:absolute;left:6189;top:3883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EmNccA&#10;AADcAAAADwAAAGRycy9kb3ducmV2LnhtbESPQUvDQBSE74L/YXkFL9Ju7CG2MZuixcIiKNiW6vGZ&#10;fU2C2bdhd23jv3cFweMwM98w5Wq0vTiRD51jBTezDARx7UzHjYL9bjNdgAgR2WDvmBR8U4BVdXlR&#10;YmHcmV/ptI2NSBAOBSpoYxwKKUPdksUwcwNx8o7OW4xJ+kYaj+cEt72cZ1kuLXacFlocaN1S/bn9&#10;sgryd/f2qLV+OKx1vXymj+unjX9R6moy3t+BiDTG//BfWxsF8/wWfs+kIy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hJjXHAAAA3AAAAA8AAAAAAAAAAAAAAAAAmAIAAGRy&#10;cy9kb3ducmV2LnhtbFBLBQYAAAAABAAEAPUAAACMAwAAAAA=&#10;" fillcolor="#d2d2d2" stroked="f"/>
                  <v:rect id="Rectangle 146" o:spid="_x0000_s1170" style="position:absolute;left:6189;top:3891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w4fcMA&#10;AADcAAAADwAAAGRycy9kb3ducmV2LnhtbERPy2qDQBTdF/oPwy1kU5KxkorYTEIICKVd5dGS5dW5&#10;VVvnjjgTNX+fWQS6PJz3ajOZVgzUu8aygpdFBIK4tLrhSsHpmM9TEM4ja2wtk4IrOdisHx9WmGk7&#10;8p6Gg69ECGGXoYLa+y6T0pU1GXQL2xEH7sf2Bn2AfSV1j2MIN62MoyiRBhsODTV2tKup/DtcjILf&#10;4vULfVoun6d98/05FDb/GM9KzZ6m7RsIT5P/F9/d71pBnIS14Uw4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w4fcMAAADcAAAADwAAAAAAAAAAAAAAAACYAgAAZHJzL2Rv&#10;d25yZXYueG1sUEsFBgAAAAAEAAQA9QAAAIgDAAAAAA==&#10;" fillcolor="#d0d0d0" stroked="f"/>
                  <v:rect id="Rectangle 147" o:spid="_x0000_s1171" style="position:absolute;left:6189;top:3898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pTcMQA&#10;AADcAAAADwAAAGRycy9kb3ducmV2LnhtbESPwWrDMBBE74X8g9hAbo0cH0LrRgkhYNpTIUqgPi7W&#10;1nJjrYykJs7fV4VCj8PMvGE2u8kN4koh9p4VrJYFCOLWm547BedT/fgEIiZkg4NnUnCnCLvt7GGD&#10;lfE3PtJVp05kCMcKFdiUxkrK2FpyGJd+JM7epw8OU5ahkybgLcPdIMuiWEuHPecFiyMdLLUX/e0U&#10;XPanj2NNTenD11k39bu2zatWajGf9i8gEk3pP/zXfjMKyvUz/J7JR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KU3DEAAAA3AAAAA8AAAAAAAAAAAAAAAAAmAIAAGRycy9k&#10;b3ducmV2LnhtbFBLBQYAAAAABAAEAPUAAACJAwAAAAA=&#10;" fillcolor="#cecece" stroked="f"/>
                  <v:rect id="Rectangle 148" o:spid="_x0000_s1172" style="position:absolute;left:6189;top:3906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2upMEA&#10;AADcAAAADwAAAGRycy9kb3ducmV2LnhtbERPy4rCMBTdC/5DuMLsNB2fpWMUFQbcjVU37q7N7YM2&#10;N6XJaOfvJwvB5eG819veNOJBnassK/icRCCIM6srLhRcL9/jGITzyBoby6TgjxxsN8PBGhNtn5zS&#10;4+wLEULYJaig9L5NpHRZSQbdxLbEgcttZ9AH2BVSd/gM4aaR0yhaSoMVh4YSWzqUlNXnX6NgVueH&#10;2amNY11k90U9v6U/Nt8r9THqd18gPPX+LX65j1rBdBXmhzPhCMjN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drqTBAAAA3AAAAA8AAAAAAAAAAAAAAAAAmAIAAGRycy9kb3du&#10;cmV2LnhtbFBLBQYAAAAABAAEAPUAAACGAwAAAAA=&#10;" fillcolor="#ccc" stroked="f"/>
                  <v:rect id="Rectangle 149" o:spid="_x0000_s1173" style="position:absolute;left:6189;top:3913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FBpsUA&#10;AADcAAAADwAAAGRycy9kb3ducmV2LnhtbESPT2sCMRTE74LfITyhN82uBy1bo4j/KBWqVen5sXnd&#10;Xdy8hE2qq5/eFAoeh5n5DTOZtaYWF2p8ZVlBOkhAEOdWV1woOB3X/VcQPiBrrC2Tght5mE27nQlm&#10;2l75iy6HUIgIYZ+hgjIEl0np85IM+oF1xNH7sY3BEGVTSN3gNcJNLYdJMpIGK44LJTpalJSfD79G&#10;wfZzlS4293wnPzb7b2Otuy+9U+ql187fQARqwzP8337XCobjFP7OxCM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kUGmxQAAANwAAAAPAAAAAAAAAAAAAAAAAJgCAABkcnMv&#10;ZG93bnJldi54bWxQSwUGAAAAAAQABAD1AAAAigMAAAAA&#10;" fillcolor="#cacaca" stroked="f"/>
                  <v:rect id="Rectangle 150" o:spid="_x0000_s1174" style="position:absolute;left:6189;top:3922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jvBsYA&#10;AADcAAAADwAAAGRycy9kb3ducmV2LnhtbESPQWvCQBSE74X+h+UJvdWNOVRJXUWKBS2iGD30+Mi+&#10;Jmmzb8PuxqT99V1B8DjMzDfMfDmYRlzI+dqygsk4AUFcWF1zqeB8en+egfABWWNjmRT8kofl4vFh&#10;jpm2PR/pkodSRAj7DBVUIbSZlL6oyKAf25Y4el/WGQxRulJqh32Em0amSfIiDdYcFyps6a2i4ifv&#10;jILD6uO8/stn33m37vcduy197lqlnkbD6hVEoCHcw7f2RitIpylcz8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jvBsYAAADcAAAADwAAAAAAAAAAAAAAAACYAgAAZHJz&#10;L2Rvd25yZXYueG1sUEsFBgAAAAAEAAQA9QAAAIsDAAAAAA==&#10;" fillcolor="#c8c8c8" stroked="f"/>
                  <v:rect id="Rectangle 151" o:spid="_x0000_s1175" style="position:absolute;left:6189;top:3930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BBU8MA&#10;AADcAAAADwAAAGRycy9kb3ducmV2LnhtbESPQWuDQBSE74X8h+UVcmtWDdRg3YSSRvAWagu9PtwX&#10;Fd234m4T/ffZQKHHYWa+YfLDbAZxpcl1lhXEmwgEcW11x42C76/iZQfCeWSNg2VSsJCDw371lGOm&#10;7Y0/6Vr5RgQIuwwVtN6PmZSubsmg29iROHgXOxn0QU6N1BPeAtwMMomiV2mw47DQ4kjHluq++jUK&#10;fsp4MUW/Y/+hDaVFdXbL6aLU+nl+fwPhafb/4b92qRUk6RYeZ8IRkP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BBU8MAAADcAAAADwAAAAAAAAAAAAAAAACYAgAAZHJzL2Rv&#10;d25yZXYueG1sUEsFBgAAAAAEAAQA9QAAAIgDAAAAAA==&#10;" fillcolor="#c6c6c6" stroked="f"/>
                  <v:rect id="Rectangle 152" o:spid="_x0000_s1176" style="position:absolute;left:6189;top:3938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cC9sYA&#10;AADcAAAADwAAAGRycy9kb3ducmV2LnhtbESPQWvCQBSE7wX/w/KE3urGWGqJriJCsBZBtK14fGSf&#10;STD7NmZXE/+9Wyj0OMzMN8x03plK3KhxpWUFw0EEgjizuuRcwfdX+vIOwnlkjZVlUnAnB/NZ72mK&#10;ibYt7+i297kIEHYJKii8rxMpXVaQQTewNXHwTrYx6INscqkbbAPcVDKOojdpsOSwUGBNy4Ky8/5q&#10;FKQju/65Xj437XqFx/v20Po4XSj13O8WExCeOv8f/mt/aAXx+BV+z4Qj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mcC9sYAAADcAAAADwAAAAAAAAAAAAAAAACYAgAAZHJz&#10;L2Rvd25yZXYueG1sUEsFBgAAAAAEAAQA9QAAAIsDAAAAAA==&#10;" fillcolor="#c4c4c4" stroked="f"/>
                  <v:rect id="Rectangle 153" o:spid="_x0000_s1177" style="position:absolute;left:6189;top:3945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K22MUA&#10;AADcAAAADwAAAGRycy9kb3ducmV2LnhtbESPT0sDMRTE70K/Q3gFbzZri39Ym5ZSEBcPglWhx9fN&#10;cxPcvCxJ7G6+vREEj8PM/IZZbyfXizOFaD0ruF5UIIhbry13Ct7fHq/uQcSErLH3TAoyRdhuZhdr&#10;rLUf+ZXOh9SJAuFYowKT0lBLGVtDDuPCD8TF+/TBYSoydFIHHAvc9XJZVbfSoeWyYHCgvaH26/Dt&#10;FITVC9lVzuapyafnY9VkN35YpS7n0+4BRKIp/Yf/2o1WsLy7gd8z5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rbYxQAAANwAAAAPAAAAAAAAAAAAAAAAAJgCAABkcnMv&#10;ZG93bnJldi54bWxQSwUGAAAAAAQABAD1AAAAigMAAAAA&#10;" fillcolor="#c2c2c2" stroked="f"/>
                  <v:rect id="Rectangle 154" o:spid="_x0000_s1178" style="position:absolute;left:6189;top:3954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eB5cMA&#10;AADcAAAADwAAAGRycy9kb3ducmV2LnhtbESPQWvCQBSE70L/w/IKvemmUWJJXUUKbb0VtfT8yL4m&#10;qdm3Yfep8d+7BcHjMDPfMIvV4Dp1ohBbzwaeJxko4srblmsD3/v38QuoKMgWO89k4EIRVsuH0QJL&#10;68+8pdNOapUgHEs00Ij0pdaxashhnPieOHm/PjiUJEOtbcBzgrtO51lWaIctp4UGe3prqDrsjs6A&#10;3hdBDtPZ9G8rMV+748fnV/VjzNPjsH4FJTTIPXxrb6yBfF7A/5l0BP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eB5cMAAADcAAAADwAAAAAAAAAAAAAAAACYAgAAZHJzL2Rv&#10;d25yZXYueG1sUEsFBgAAAAAEAAQA9QAAAIgDAAAAAA==&#10;" fillcolor="silver" stroked="f"/>
                  <v:rect id="Rectangle 155" o:spid="_x0000_s1179" style="position:absolute;left:6189;top:3962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j9l8YA&#10;AADcAAAADwAAAGRycy9kb3ducmV2LnhtbESPQWsCMRSE74X+h/AEbzXrHlRWo4hFqHiotUU9PjbP&#10;zbabl+0m6tZf3wiCx2FmvmEms9ZW4kyNLx0r6PcSEMS50yUXCr4+ly8jED4ga6wck4I/8jCbPj9N&#10;MNPuwh903oZCRAj7DBWYEOpMSp8bsuh7riaO3tE1FkOUTSF1g5cIt5VMk2QgLZYcFwzWtDCU/2xP&#10;VsH627hDvbuujvv++/J1sNmh/E2V6nba+RhEoDY8wvf2m1aQDodwOxOPgJ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j9l8YAAADcAAAADwAAAAAAAAAAAAAAAACYAgAAZHJz&#10;L2Rvd25yZXYueG1sUEsFBgAAAAAEAAQA9QAAAIsDAAAAAA==&#10;" fillcolor="#bebebe" stroked="f"/>
                  <v:rect id="Rectangle 156" o:spid="_x0000_s1180" style="position:absolute;left:6189;top:3970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d488IA&#10;AADcAAAADwAAAGRycy9kb3ducmV2LnhtbERPy4rCMBTdC/5DuMJsRFNdjFKNIurILAbxCS6vzbUt&#10;bW5KE7Xz92YhuDyc93TemFI8qHa5ZQWDfgSCOLE651TB6fjTG4NwHlljaZkU/JOD+azdmmKs7ZP3&#10;9Dj4VIQQdjEqyLyvYildkpFB17cVceButjboA6xTqWt8hnBTymEUfUuDOYeGDCtaZpQUh7tRsFuu&#10;V3wpuvmZ/9a3zW5RbK/upNRXp1lMQHhq/Ef8dv9qBcNRWBvOhCMgZ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J3jzwgAAANwAAAAPAAAAAAAAAAAAAAAAAJgCAABkcnMvZG93&#10;bnJldi54bWxQSwUGAAAAAAQABAD1AAAAhwMAAAAA&#10;" fillcolor="#bcbcbc" stroked="f"/>
                  <v:rect id="Rectangle 157" o:spid="_x0000_s1181" style="position:absolute;left:6189;top:3979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cPAsYA&#10;AADcAAAADwAAAGRycy9kb3ducmV2LnhtbESPQWvCQBSE7wX/w/KE3pqNHlobs4oRWgolhxpBj4/s&#10;M4lm34bsxqT/vlso9DjMzDdMup1MK+7Uu8aygkUUgyAurW64UnAs3p5WIJxH1thaJgXf5GC7mT2k&#10;mGg78hfdD74SAcIuQQW1910ipStrMugi2xEH72J7gz7IvpK6xzHATSuXcfwsDTYcFmrsaF9TeTsM&#10;RsFquEqbnT7fi/25wC6X2TUfMqUe59NuDcLT5P/Df+0PrWD58gq/Z8IRkJ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cPAsYAAADcAAAADwAAAAAAAAAAAAAAAACYAgAAZHJz&#10;L2Rvd25yZXYueG1sUEsFBgAAAAAEAAQA9QAAAIsDAAAAAA==&#10;" fillcolor="#bababa" stroked="f"/>
                  <v:rect id="Rectangle 158" o:spid="_x0000_s1182" style="position:absolute;left:6189;top:3986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gbz8IA&#10;AADcAAAADwAAAGRycy9kb3ducmV2LnhtbERPzWrCQBC+F3yHZQQvRTcJkkp0DRIoFEkP1T7AkB2T&#10;aHY2ZNcY3949FHr8+P53+WQ6MdLgWssK4lUEgriyuuVawe/5c7kB4Tyyxs4yKXiSg3w/e9thpu2D&#10;f2g8+VqEEHYZKmi87zMpXdWQQbeyPXHgLnYw6AMcaqkHfIRw08kkilJpsOXQ0GBPRUPV7XQ3Cs5X&#10;On7cyvV3gcl7XeCxitO4VGoxnw5bEJ4m/y/+c39pBckmzA9nwhGQ+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uBvPwgAAANwAAAAPAAAAAAAAAAAAAAAAAJgCAABkcnMvZG93&#10;bnJldi54bWxQSwUGAAAAAAQABAD1AAAAhwMAAAAA&#10;" fillcolor="#b8b8b8" stroked="f"/>
                  <v:rect id="Rectangle 159" o:spid="_x0000_s1183" style="position:absolute;left:6189;top:3994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XV7sMA&#10;AADcAAAADwAAAGRycy9kb3ducmV2LnhtbESP3YrCMBSE7xd8h3AE79ZUL0S6RhFxQUQW1H2AQ3L6&#10;Y5uT2mTb+vZmQfBymJlvmNVmsLXoqPWlYwWzaQKCWDtTcq7g9/r9uQThA7LB2jEpeJCHzXr0scLU&#10;uJ7P1F1CLiKEfYoKihCaVEqvC7Lop64hjl7mWoshyjaXpsU+wm0t50mykBZLjgsFNrQrSFeXP6ug&#10;7+rheDtlh5/qqLO9vsnqdM+UmoyH7ReIQEN4h1/tg1EwX87g/0w8An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XV7sMAAADcAAAADwAAAAAAAAAAAAAAAACYAgAAZHJzL2Rv&#10;d25yZXYueG1sUEsFBgAAAAAEAAQA9QAAAIgDAAAAAA==&#10;" fillcolor="#b6b6b6" stroked="f"/>
                  <v:rect id="Rectangle 160" o:spid="_x0000_s1184" style="position:absolute;left:6189;top:4002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v5k8QA&#10;AADcAAAADwAAAGRycy9kb3ducmV2LnhtbESPUWvCMBSF3wf+h3AHvs10FYZ0pjIGMsG9aP0Bd81t&#10;WmxuShNr5q9fBoKPh3POdzjrTbS9mGj0nWMFr4sMBHHtdMdGwanavqxA+ICssXdMCn7Jw6acPa2x&#10;0O7KB5qOwYgEYV+ggjaEoZDS1y1Z9As3ECevcaPFkORopB7xmuC2l3mWvUmLHaeFFgf6bKk+Hy9W&#10;AX6br2kfD9uTiefbcvdTNf1UKTV/jh/vIALF8Ajf2zutIF/l8H8mHQFZ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L+ZPEAAAA3AAAAA8AAAAAAAAAAAAAAAAAmAIAAGRycy9k&#10;b3ducmV2LnhtbFBLBQYAAAAABAAEAPUAAACJAwAAAAA=&#10;" fillcolor="#b4b4b4" stroked="f"/>
                  <v:rect id="Rectangle 161" o:spid="_x0000_s1185" style="position:absolute;left:6189;top:4011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1zicUA&#10;AADcAAAADwAAAGRycy9kb3ducmV2LnhtbESP0WrCQBRE3wv+w3KFvhTdVEvQ6CpSFKQgouYDLtlr&#10;Npi9G7Orpn/vFgo+DjNzhpkvO1uLO7W+cqzgc5iAIC6crrhUkJ82gwkIH5A11o5JwS95WC56b3PM&#10;tHvwge7HUIoIYZ+hAhNCk0npC0MW/dA1xNE7u9ZiiLItpW7xEeG2lqMkSaXFiuOCwYa+DRWX480q&#10;mOa7PN26ThZfPx+bw9pc9/tdqtR7v1vNQATqwiv8395qBaPJGP7OxCMgF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LXOJxQAAANwAAAAPAAAAAAAAAAAAAAAAAJgCAABkcnMv&#10;ZG93bnJldi54bWxQSwUGAAAAAAQABAD1AAAAigMAAAAA&#10;" fillcolor="#b2b2b2" stroked="f"/>
                  <v:rect id="Rectangle 162" o:spid="_x0000_s1186" style="position:absolute;left:6189;top:4019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tMicIA&#10;AADcAAAADwAAAGRycy9kb3ducmV2LnhtbESPS4vCQBCE74L/YWjBm058rEh0FFlW3KtGUG9NpvPA&#10;TE/IjCb++x1B2GNRVV9R621nKvGkxpWWFUzGEQji1OqScwXnZD9agnAeWWNlmRS8yMF20++tMda2&#10;5SM9Tz4XAcIuRgWF93UspUsLMujGtiYOXmYbgz7IJpe6wTbATSWnUbSQBksOCwXW9F1Qej89jILD&#10;/Wd2vSVdlpBtF+esrDO6fCk1HHS7FQhPnf8Pf9q/WsF0OYf3mXA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W0yJwgAAANwAAAAPAAAAAAAAAAAAAAAAAJgCAABkcnMvZG93&#10;bnJldi54bWxQSwUGAAAAAAQABAD1AAAAhwMAAAAA&#10;" fillcolor="#b0b0b0" stroked="f"/>
                  <v:rect id="Rectangle 163" o:spid="_x0000_s1187" style="position:absolute;left:6189;top:4028;width:1201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lKcsUA&#10;AADcAAAADwAAAGRycy9kb3ducmV2LnhtbESPzWrDMBCE74W8g9hAb7Xc0JrgWAkltNBbyQ+E3DbW&#10;xlZirYylxvbbV4VAjsPMfMMUq8E24kadN44VvCYpCOLSacOVgv3u62UOwgdkjY1jUjCSh9Vy8lRg&#10;rl3PG7ptQyUihH2OCuoQ2lxKX9Zk0SeuJY7e2XUWQ5RdJXWHfYTbRs7SNJMWDceFGlta11Ret79W&#10;QWo+z+bt2G7G9elQDj/ZjjJzUep5OnwsQAQawiN8b39rBbP5O/yfi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aUpyxQAAANwAAAAPAAAAAAAAAAAAAAAAAJgCAABkcnMv&#10;ZG93bnJldi54bWxQSwUGAAAAAAQABAD1AAAAigMAAAAA&#10;" fillcolor="#aeaeae" stroked="f"/>
                  <v:rect id="Rectangle 164" o:spid="_x0000_s1188" style="position:absolute;left:6189;top:4034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YTgcUA&#10;AADcAAAADwAAAGRycy9kb3ducmV2LnhtbESPzW7CMBCE75V4B2uReisOHFAUMIgfteqhHKCF8ype&#10;Eot4HWw3pH16jFSpx9HMfKOZL3vbiI58MI4VjEcZCOLSacOVgq/P15ccRIjIGhvHpOCHAiwXg6c5&#10;FtrdeE/dIVYiQTgUqKCOsS2kDGVNFsPItcTJOztvMSbpK6k93hLcNnKSZVNp0XBaqLGlTU3l5fBt&#10;Fdh4/TXZyvi39bY5dR95ScddUOp52K9mICL18T/8137XCib5FB5n0hG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JhOBxQAAANwAAAAPAAAAAAAAAAAAAAAAAJgCAABkcnMv&#10;ZG93bnJldi54bWxQSwUGAAAAAAQABAD1AAAAigMAAAAA&#10;" fillcolor="#acacac" stroked="f"/>
                  <v:rect id="Rectangle 165" o:spid="_x0000_s1189" style="position:absolute;left:6189;top:4043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ecbcUA&#10;AADcAAAADwAAAGRycy9kb3ducmV2LnhtbESPQWvCQBSE7wX/w/IEb3WTHKykriKC4KEipi3a2yP7&#10;ugnNvl2yWxP/fbdQ6HGYmW+Y1Wa0nbhRH1rHCvJ5BoK4drplo+Dtdf+4BBEissbOMSm4U4DNevKw&#10;wlK7gc90q6IRCcKhRAVNjL6UMtQNWQxz54mT9+l6izHJ3kjd45DgtpNFli2kxZbTQoOedg3VX9W3&#10;VXDOqa3x43pcnPz7ix8qE7KLUWo2HbfPICKN8T/81z5oBcXyCX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5xtxQAAANwAAAAPAAAAAAAAAAAAAAAAAJgCAABkcnMv&#10;ZG93bnJldi54bWxQSwUGAAAAAAQABAD1AAAAigMAAAAA&#10;" fillcolor="#aaa" stroked="f"/>
                  <v:rect id="Rectangle 166" o:spid="_x0000_s1190" style="position:absolute;left:6189;top:4050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CmncAA&#10;AADcAAAADwAAAGRycy9kb3ducmV2LnhtbERPzYrCMBC+C75DGMGbpoostZoWEQTd3cuqDzA0Y1tt&#10;JiWJ2vXpzWFhjx/f/7roTSse5HxjWcFsmoAgLq1uuFJwPu0mKQgfkDW2lknBL3ko8uFgjZm2T/6h&#10;xzFUIoawz1BBHUKXSenLmgz6qe2II3exzmCI0FVSO3zGcNPKeZJ8SIMNx4YaO9rWVN6Od6Pg65Dw&#10;9nuxvOL1VTq//EzPfZcqNR71mxWIQH34F/+591rBPI1r45l4BGT+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0CmncAAAADcAAAADwAAAAAAAAAAAAAAAACYAgAAZHJzL2Rvd25y&#10;ZXYueG1sUEsFBgAAAAAEAAQA9QAAAIUDAAAAAA==&#10;" fillcolor="#a8a8a8" stroked="f"/>
                  <v:rect id="Rectangle 167" o:spid="_x0000_s1191" style="position:absolute;left:6189;top:4058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SlCcQA&#10;AADcAAAADwAAAGRycy9kb3ducmV2LnhtbESPQWvCQBSE7wX/w/KE3urGHCRG1xACgpceTFq8PrLP&#10;JJp9G7PbmP77bqHQ4zAz3zD7bDa9mGh0nWUF61UEgri2uuNGwUd1fEtAOI+ssbdMCr7JQXZYvOwx&#10;1fbJZ5pK34gAYZeigtb7IZXS1S0ZdCs7EAfvakeDPsixkXrEZ4CbXsZRtJEGOw4LLQ5UtFTfyy+j&#10;4BHf3o9bec0/y2rKo77Q8wW1Uq/LOd+B8DT7//Bf+6QVxMkWfs+EI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kpQnEAAAA3AAAAA8AAAAAAAAAAAAAAAAAmAIAAGRycy9k&#10;b3ducmV2LnhtbFBLBQYAAAAABAAEAPUAAACJAwAAAAA=&#10;" fillcolor="#a6a6a6" stroked="f"/>
                  <v:rect id="Rectangle 168" o:spid="_x0000_s1192" style="position:absolute;left:6189;top:4065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71tcEA&#10;AADcAAAADwAAAGRycy9kb3ducmV2LnhtbERPy4rCMBTdC/MP4Qqzs6nCFKdjFBEqsxmor/2lubbV&#10;5qbTRFv/3iwEl4fzXqwG04g7da62rGAaxSCIC6trLhUcD9lkDsJ5ZI2NZVLwIAer5cdogam2Pe/o&#10;vvelCCHsUlRQed+mUrqiIoMusi1x4M62M+gD7EqpO+xDuGnkLI4TabDm0FBhS5uKiuv+ZhS0/3+n&#10;bbLZnbJcTx/XS5JnX3mv1Od4WP+A8DT4t/jl/tUKZt9hfjgTjo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u9bXBAAAA3AAAAA8AAAAAAAAAAAAAAAAAmAIAAGRycy9kb3du&#10;cmV2LnhtbFBLBQYAAAAABAAEAPUAAACGAwAAAAA=&#10;" fillcolor="#a4a4a4" stroked="f"/>
                  <v:rect id="Rectangle 169" o:spid="_x0000_s1193" style="position:absolute;left:6189;top:4073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BgUsUA&#10;AADcAAAADwAAAGRycy9kb3ducmV2LnhtbESPUWvCQBCE3wv+h2MLfSm6UaS00VNUWpD2oZj6A5bc&#10;moTm9uLdVaO/3isU+jjMzDfMfNnbVp3Yh8aJhvEoA8VSOtNIpWH/9TZ8BhUiiaHWCWu4cIDlYnA3&#10;p9y4s+z4VMRKJYiEnDTUMXY5YihrthRGrmNJ3sF5SzFJX6HxdE5w2+Iky57QUiNpoaaONzWX38WP&#10;1eCn1+LRxfXne/uBjMfp+hVlp/XDfb+agYrcx//wX3trNExexvB7Jh0B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YGBSxQAAANwAAAAPAAAAAAAAAAAAAAAAAJgCAABkcnMv&#10;ZG93bnJldi54bWxQSwUGAAAAAAQABAD1AAAAigMAAAAA&#10;" fillcolor="#a2a2a2" stroked="f"/>
                  <v:rect id="Rectangle 170" o:spid="_x0000_s1194" style="position:absolute;left:6189;top:4080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jtXMYA&#10;AADcAAAADwAAAGRycy9kb3ducmV2LnhtbESP3WrCQBSE7wu+w3IE73RjhFJTN0EEQbHQ+gOld6fZ&#10;YxLMng3ZNUnfvlsQejnMzDfMKhtMLTpqXWVZwXwWgSDOra64UHA5b6cvIJxH1lhbJgU/5CBLR08r&#10;TLTt+UjdyRciQNglqKD0vkmkdHlJBt3MNsTBu9rWoA+yLaRusQ9wU8s4ip6lwYrDQokNbUrKb6e7&#10;CZTPqOreDov1++6jkN+93+9v9kupyXhYv4LwNPj/8KO90wriZQx/Z8IR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jtXMYAAADcAAAADwAAAAAAAAAAAAAAAACYAgAAZHJz&#10;L2Rvd25yZXYueG1sUEsFBgAAAAAEAAQA9QAAAIsDAAAAAA==&#10;" fillcolor="#a0a0a0" stroked="f"/>
                  <v:rect id="Rectangle 171" o:spid="_x0000_s1195" style="position:absolute;left:6189;top:4088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wX1MMA&#10;AADcAAAADwAAAGRycy9kb3ducmV2LnhtbESPX2vCMBTF34V9h3AHvmlqHeI6o8hg4sMepm7vl+a2&#10;qTY3JUlr9+2XwWCPh9/5w9nsRtuKgXxoHCtYzDMQxKXTDdcKPi9vszWIEJE1to5JwTcF2G0fJhss&#10;tLvziYZzrEUq4VCgAhNjV0gZSkMWw9x1xIlVzluMSfpaao/3VG5bmWfZSlpsOC0Y7OjVUHk791ZB&#10;xcNQldcD39735qNdfyXw1Cs1fRz3LyAijfHf/Jc+agX58xJ+z6Qj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wX1MMAAADcAAAADwAAAAAAAAAAAAAAAACYAgAAZHJzL2Rv&#10;d25yZXYueG1sUEsFBgAAAAAEAAQA9QAAAIgDAAAAAA==&#10;" fillcolor="#9e9e9e" stroked="f"/>
                  <v:rect id="Rectangle 172" o:spid="_x0000_s1196" style="position:absolute;left:6189;top:4097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sYFccA&#10;AADcAAAADwAAAGRycy9kb3ducmV2LnhtbESPQWvCQBSE7wX/w/IKvRSzUVrRmFWktFBBBKMevD2y&#10;zyQ1+zZkV5P++65Q8DjMzDdMuuxNLW7UusqyglEUgyDOra64UHDYfw2nIJxH1lhbJgW/5GC5GDyl&#10;mGjb8Y5umS9EgLBLUEHpfZNI6fKSDLrINsTBO9vWoA+yLaRusQtwU8txHE+kwYrDQokNfZSUX7Kr&#10;UfD5Mym6w7vdjF6P29VMZuvd+npS6uW5X81BeOr9I/zf/tYKxrM3uJ8JR0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YbGBXHAAAA3AAAAA8AAAAAAAAAAAAAAAAAmAIAAGRy&#10;cy9kb3ducmV2LnhtbFBLBQYAAAAABAAEAPUAAACMAwAAAAA=&#10;" fillcolor="#9c9c9c" stroked="f"/>
                  <v:rect id="Rectangle 173" o:spid="_x0000_s1197" style="position:absolute;left:6189;top:4105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AmdcYA&#10;AADcAAAADwAAAGRycy9kb3ducmV2LnhtbESPQWvCQBSE74X+h+UVvJS6abBSU1cpimDpqbE99PbI&#10;vmSXZt+G7Griv+8KgsdhZr5hluvRteJEfbCeFTxPMxDEldeWGwXfh93TK4gQkTW2nknBmQKsV/d3&#10;Syy0H/iLTmVsRIJwKFCBibErpAyVIYdh6jvi5NW+dxiT7BupexwS3LUyz7K5dGg5LRjsaGOo+iuP&#10;TsHi8FNu6u73cTv/+BxyM7P1bLBKTR7G9zcQkcZ4C1/be60gX7zA5Uw6AnL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AmdcYAAADcAAAADwAAAAAAAAAAAAAAAACYAgAAZHJz&#10;L2Rvd25yZXYueG1sUEsFBgAAAAAEAAQA9QAAAIsDAAAAAA==&#10;" fillcolor="#9a9a9a" stroked="f"/>
                  <v:rect id="Rectangle 174" o:spid="_x0000_s1198" style="position:absolute;left:6189;top:4112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EaQ8MA&#10;AADcAAAADwAAAGRycy9kb3ducmV2LnhtbESPQYvCMBSE78L+h/AWvIimishajSKLold10eujedvU&#10;bV66TbT13xtB8DjMzDfMfNnaUtyo9oVjBcNBAoI4c7rgXMHPcdP/AuEDssbSMSm4k4fl4qMzx1S7&#10;hvd0O4RcRAj7FBWYEKpUSp8ZsugHriKO3q+rLYYo61zqGpsIt6UcJclEWiw4Lhis6NtQ9ne4WgX5&#10;6qj/x5ft6WTWcrvWl15zxp5S3c92NQMRqA3v8Ku90wpG0wk8z8Qj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8EaQ8MAAADcAAAADwAAAAAAAAAAAAAAAACYAgAAZHJzL2Rv&#10;d25yZXYueG1sUEsFBgAAAAAEAAQA9QAAAIgDAAAAAA==&#10;" fillcolor="#989898" stroked="f"/>
                  <v:rect id="Rectangle 175" o:spid="_x0000_s1199" style="position:absolute;left:6189;top:4120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3MbsYA&#10;AADcAAAADwAAAGRycy9kb3ducmV2LnhtbESPS4vCQBCE7wv+h6EFb+vEBz6io4ggiuzBxy7L3ppM&#10;mwQzPTEzavz3zoLgsaiqr6jpvDaFuFHlcssKOu0IBHFidc6pgu/j6nMEwnlkjYVlUvAgB/NZ42OK&#10;sbZ33tPt4FMRIOxiVJB5X8ZSuiQjg65tS+LgnWxl0AdZpVJXeA9wU8huFA2kwZzDQoYlLTNKzoer&#10;UZAufo6d8fLRu/yO+n+4Ky9fa94q1WrWiwkIT7V/h1/tjVbQHQ/h/0w4AnL2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3MbsYAAADcAAAADwAAAAAAAAAAAAAAAACYAgAAZHJz&#10;L2Rvd25yZXYueG1sUEsFBgAAAAAEAAQA9QAAAIsDAAAAAA==&#10;" fillcolor="#969696" stroked="f"/>
                  <v:rect id="Rectangle 176" o:spid="_x0000_s1200" style="position:absolute;left:6189;top:4129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9MzsQA&#10;AADcAAAADwAAAGRycy9kb3ducmV2LnhtbERPy2oCMRTdF/yHcIXuNOkoRadGER9gi5vadtHdZXKb&#10;GWZyM0xSHf36ZiF0eTjvxap3jThTFyrPGp7GCgRx4U3FVsPnx340AxEissHGM2m4UoDVcvCwwNz4&#10;C7/T+RStSCEcctRQxtjmUoaiJIdh7FvixP34zmFMsLPSdHhJ4a6RmVLP0mHFqaHEljYlFfXp12nY&#10;Wpu9zr7UcZq9fde3yXxXT65K68dhv34BEamP/+K7+2A0ZPO0Np1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PTM7EAAAA3AAAAA8AAAAAAAAAAAAAAAAAmAIAAGRycy9k&#10;b3ducmV2LnhtbFBLBQYAAAAABAAEAPUAAACJAwAAAAA=&#10;" fillcolor="#949494" stroked="f"/>
                  <v:rect id="Rectangle 177" o:spid="_x0000_s1201" style="position:absolute;left:6189;top:4137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AOZMUA&#10;AADcAAAADwAAAGRycy9kb3ducmV2LnhtbESPT2vCQBTE74V+h+UVeqsbPYSaukqxFIsKxSj1+sg+&#10;s6HZtyG75s+37woFj8PM/IZZrAZbi45aXzlWMJ0kIIgLpysuFZyOny+vIHxA1lg7JgUjeVgtHx8W&#10;mGnX84G6PJQiQthnqMCE0GRS+sKQRT9xDXH0Lq61GKJsS6lb7CPc1nKWJKm0WHFcMNjQ2lDxm1+t&#10;ArnPG2l2G/zI9fWn/E432+N4Vur5aXh/AxFoCPfwf/tLK5jN53A7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gA5kxQAAANwAAAAPAAAAAAAAAAAAAAAAAJgCAABkcnMv&#10;ZG93bnJldi54bWxQSwUGAAAAAAQABAD1AAAAigMAAAAA&#10;" fillcolor="#929292" stroked="f"/>
                  <v:rect id="Rectangle 178" o:spid="_x0000_s1202" style="position:absolute;left:6189;top:4145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dcisEA&#10;AADcAAAADwAAAGRycy9kb3ducmV2LnhtbERPy2oCMRTdC/2HcAvdSM34pEyNIoKlCC7UfsBlcjsz&#10;dHITkjgT/75ZCC4P573eJtOJnnxoLSuYTgoQxJXVLdcKfq6H9w8QISJr7CyTgjsF2G5eRmsstR34&#10;TP0l1iKHcChRQROjK6UMVUMGw8Q64sz9Wm8wZuhrqT0OOdx0clYUK2mw5dzQoKN9Q9Xf5WYUpPa+&#10;nB2O46/UDwtXu7g6+dNRqbfXtPsEESnFp/jh/tYK5kWen8/kIy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3XIrBAAAA3AAAAA8AAAAAAAAAAAAAAAAAmAIAAGRycy9kb3du&#10;cmV2LnhtbFBLBQYAAAAABAAEAPUAAACGAwAAAAA=&#10;" fillcolor="#909090" stroked="f"/>
                  <v:rect id="Rectangle 179" o:spid="_x0000_s1203" style="position:absolute;left:6189;top:4152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EP7MQA&#10;AADcAAAADwAAAGRycy9kb3ducmV2LnhtbESPUWvCQBCE34X+h2MLfTN3KpSQekoRrH0ISLU/YJvb&#10;JsHcXsitJv33PaHQx2FmvmHW28l36kZDbANbWGQGFHEVXMu1hc/zfp6DioLssAtMFn4ownbzMFtj&#10;4cLIH3Q7Sa0ShGOBFhqRvtA6Vg15jFnoiZP3HQaPkuRQazfgmOC+00tjnrXHltNCgz3tGqoup6u3&#10;IOZyXOVUluN173el+PLr7ZBb+/Q4vb6AEprkP/zXfncWVmYB9zPpCO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BD+zEAAAA3AAAAA8AAAAAAAAAAAAAAAAAmAIAAGRycy9k&#10;b3ducmV2LnhtbFBLBQYAAAAABAAEAPUAAACJAwAAAAA=&#10;" fillcolor="#8e8e8e" stroked="f"/>
                  <v:rect id="Rectangle 180" o:spid="_x0000_s1204" style="position:absolute;left:6189;top:4161;width:1201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tG38QA&#10;AADcAAAADwAAAGRycy9kb3ducmV2LnhtbESPQWsCMRSE74X+h/AK3jSpSpHVKLVQFA8WbRG9PTbP&#10;3cXNy7KJGv+9EYQeh5n5hpnMoq3FhVpfOdbw3lMgiHNnKi40/P1+d0cgfEA2WDsmDTfyMJu+vkww&#10;M+7KG7psQyEShH2GGsoQmkxKn5dk0fdcQ5y8o2sthiTbQpoWrwlua9lX6kNarDgtlNjQV0n5aXu2&#10;GtRiP9+tae5Ww3X8MfHcVPXtoHXnLX6OQQSK4T/8bC+NhoHqw+NMOgJye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7Rt/EAAAA3AAAAA8AAAAAAAAAAAAAAAAAmAIAAGRycy9k&#10;b3ducmV2LnhtbFBLBQYAAAAABAAEAPUAAACJAwAAAAA=&#10;" fillcolor="#8c8c8c" stroked="f"/>
                  <v:rect id="Rectangle 181" o:spid="_x0000_s1205" style="position:absolute;left:6189;top:4167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rTusQA&#10;AADcAAAADwAAAGRycy9kb3ducmV2LnhtbESPX2vCMBTF34V9h3AHvshMVTpGZ5QhDvYyhnUIe7s0&#10;d02xuSlJVrNvvwwEHw/nz4+z3ibbi5F86BwrWMwLEMSN0x23Cj6Prw9PIEJE1tg7JgW/FGC7uZus&#10;sdLuwgca69iKPMKhQgUmxqGSMjSGLIa5G4iz9+28xZilb6X2eMnjtpfLoniUFjvOBIMD7Qw15/rH&#10;Zm5ZHxZpzx/nWfn+VZ6SPHkzKjW9Ty/PICKleAtf229awapYwf+Zf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K07rEAAAA3AAAAA8AAAAAAAAAAAAAAAAAmAIAAGRycy9k&#10;b3ducmV2LnhtbFBLBQYAAAAABAAEAPUAAACJAwAAAAA=&#10;" fillcolor="#8a8a8a" stroked="f"/>
                  <v:rect id="Rectangle 182" o:spid="_x0000_s1206" style="position:absolute;left:6189;top:4176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CVS8UA&#10;AADcAAAADwAAAGRycy9kb3ducmV2LnhtbESPS4vCQBCE7wv+h6EFb+vEByJZRxHFx3rSuIc9tpk2&#10;CZvpCZlR4/56RxA8FlX1FTWZNaYUV6pdYVlBrxuBIE6tLjhT8HNcfY5BOI+ssbRMCu7kYDZtfUww&#10;1vbGB7omPhMBwi5GBbn3VSylS3My6Lq2Ig7e2dYGfZB1JnWNtwA3pexH0UgaLDgs5FjRIqf0L7kY&#10;BcX+ct/Y9fC4lP+n3XmX/H6f5FapTruZf4Hw1Ph3+NXeagWDaAjPM+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8JVLxQAAANwAAAAPAAAAAAAAAAAAAAAAAJgCAABkcnMv&#10;ZG93bnJldi54bWxQSwUGAAAAAAQABAD1AAAAigMAAAAA&#10;" fillcolor="#888" stroked="f"/>
                  <v:rect id="Rectangle 183" o:spid="_x0000_s1207" style="position:absolute;left:6189;top:4183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ZDrcMA&#10;AADcAAAADwAAAGRycy9kb3ducmV2LnhtbESP3UoDMRSE7wXfIZyCN2KzKi2ybVoWQfCiIP15gENy&#10;upt2c7Ikx3Z9e1MQvBxm5htmuR5Dry6Uso9s4HlagSK20XluDRz2H09voLIgO+wjk4EfyrBe3d8t&#10;sXbxylu67KRVBcK5RgOdyFBrnW1HAfM0DsTFO8YUUIpMrXYJrwUeev1SVXMd0HNZ6HCg947sefcd&#10;DIg9+6bRbd4n+/i1OXnh7UyMeZiMzQKU0Cj/4b/2pzPwWs3gdqYcAb3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ZDrcMAAADcAAAADwAAAAAAAAAAAAAAAACYAgAAZHJzL2Rv&#10;d25yZXYueG1sUEsFBgAAAAAEAAQA9QAAAIgDAAAAAA==&#10;" fillcolor="#868686" stroked="f"/>
                  <v:rect id="Rectangle 184" o:spid="_x0000_s1208" style="position:absolute;left:6189;top:4191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hNgsYA&#10;AADcAAAADwAAAGRycy9kb3ducmV2LnhtbESPQWvCQBSE74X+h+UVequ7tSAldQ1iqVRQsIkHj8/s&#10;MwnNvg3ZbYz+elcoeBxm5htmmg62ET11vnas4XWkQBAXztRcatjlXy/vIHxANtg4Jg1n8pDOHh+m&#10;mBh34h/qs1CKCGGfoIYqhDaR0hcVWfQj1xJH7+g6iyHKrpSmw1OE20aOlZpIizXHhQpbWlRU/GZ/&#10;VsOlXPj1arUP5+Vhs96pTd5ss0+tn5+G+QeIQEO4h//b30bDm5rA7Uw8An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hNgsYAAADcAAAADwAAAAAAAAAAAAAAAACYAgAAZHJz&#10;L2Rvd25yZXYueG1sUEsFBgAAAAAEAAQA9QAAAIsDAAAAAA==&#10;" fillcolor="#848484" stroked="f"/>
                  <v:rect id="Rectangle 185" o:spid="_x0000_s1209" style="position:absolute;left:6189;top:4198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lQlsQA&#10;AADcAAAADwAAAGRycy9kb3ducmV2LnhtbESPQWsCMRSE7wX/Q3hCb5pYS6urUUpFKB4ErXh+bp67&#10;q5uXZZPG7b83BaHHYWa+YebLztYiUusrxxpGQwWCOHem4kLD4Xs9mIDwAdlg7Zg0/JKH5aL3NMfM&#10;uBvvKO5DIRKEfYYayhCaTEqfl2TRD11DnLyzay2GJNtCmhZvCW5r+aLUm7RYcVoosaHPkvLr/sdq&#10;iKd43oxW1XQVx+vOHi9bRa9brZ/73ccMRKAu/Icf7S+jYaze4e9MOg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pUJbEAAAA3AAAAA8AAAAAAAAAAAAAAAAAmAIAAGRycy9k&#10;b3ducmV2LnhtbFBLBQYAAAAABAAEAPUAAACJAwAAAAA=&#10;" fillcolor="#828282" stroked="f"/>
                  <v:rect id="Rectangle 186" o:spid="_x0000_s1210" style="position:absolute;left:6189;top:4206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19/MEA&#10;AADcAAAADwAAAGRycy9kb3ducmV2LnhtbERPz2vCMBS+D/wfwht4m4k6hlSjiGjpZYd1w/OjeWuL&#10;zUtJotb+9eYw2PHj+73ZDbYTN/KhdaxhPlMgiCtnWq41/Hyf3lYgQkQ22DkmDQ8KsNtOXjaYGXfn&#10;L7qVsRYphEOGGpoY+0zKUDVkMcxcT5y4X+ctxgR9LY3Hewq3nVwo9SEttpwaGuzp0FB1Ka9WgzJz&#10;X3we3uVY7fPV+XJcuNHlWk9fh/0aRKQh/ov/3IXRsFRpbTqTjoD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9ffzBAAAA3AAAAA8AAAAAAAAAAAAAAAAAmAIAAGRycy9kb3du&#10;cmV2LnhtbFBLBQYAAAAABAAEAPUAAACGAwAAAAA=&#10;" fillcolor="gray" stroked="f"/>
                  <v:rect id="Rectangle 187" o:spid="_x0000_s1211" style="position:absolute;left:6189;top:4215;width:1201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8/ysYA&#10;AADcAAAADwAAAGRycy9kb3ducmV2LnhtbESPQWvCQBSE74X+h+UVeqsbDWiTukooFnqQgkkPHh/Z&#10;1ySYfZtm1yT117sFweMwM98w6+1kWjFQ7xrLCuazCARxaXXDlYLv4uPlFYTzyBpby6TgjxxsN48P&#10;a0y1HflAQ+4rESDsUlRQe9+lUrqyJoNuZjvi4P3Y3qAPsq+k7nEMcNPKRRQtpcGGw0KNHb3XVJ7y&#10;s1FwTI5Fpi9jFu9WX6v8t9nvMHdKPT9N2RsIT5O/h2/tT60gjhL4PxOOgN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08/ysYAAADcAAAADwAAAAAAAAAAAAAAAACYAgAAZHJz&#10;L2Rvd25yZXYueG1sUEsFBgAAAAAEAAQA9QAAAIsDAAAAAA==&#10;" fillcolor="#7e7e7e" stroked="f"/>
                  <v:rect id="Rectangle 188" o:spid="_x0000_s1212" style="position:absolute;left:6189;top:4221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sUjMMA&#10;AADcAAAADwAAAGRycy9kb3ducmV2LnhtbERP3WrCMBS+F3yHcITdaVqFMTqjyFS2iTLa7QHOmrO2&#10;rDmpSVbr25uLgZcf3/9yPZhW9OR8Y1lBOktAEJdWN1wp+PrcT59A+ICssbVMCq7kYb0aj5aYaXvh&#10;nPoiVCKGsM9QQR1Cl0npy5oM+pntiCP3Y53BEKGrpHZ4ieGmlfMkeZQGG44NNXb0UlP5W/wZBR9F&#10;P98tNu6UH7/T3Canw/b99azUw2TYPIMINIS7+N/9phUs0jg/no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gsUjMMAAADcAAAADwAAAAAAAAAAAAAAAACYAgAAZHJzL2Rv&#10;d25yZXYueG1sUEsFBgAAAAAEAAQA9QAAAIgDAAAAAA==&#10;" fillcolor="#7c7c7c" stroked="f"/>
                  <v:rect id="Rectangle 189" o:spid="_x0000_s1213" style="position:absolute;left:6189;top:4230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1QrMYA&#10;AADcAAAADwAAAGRycy9kb3ducmV2LnhtbESPQWvCQBSE7wX/w/IEb3WTprQhugnSVlF6UdveH9ln&#10;EpJ9G7Krxn/fFQo9DjPzDbMsRtOJCw2usawgnkcgiEurG64UfH+tH1MQziNr7CyTghs5KPLJwxIz&#10;ba98oMvRVyJA2GWooPa+z6R0ZU0G3dz2xME72cGgD3KopB7wGuCmk09R9CINNhwWauzpraayPZ6N&#10;gtPnfve8/2hvPxtev79ukvSwHVOlZtNxtQDhafT/4b/2VitI4hjuZ8IR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1QrMYAAADcAAAADwAAAAAAAAAAAAAAAACYAgAAZHJz&#10;L2Rvd25yZXYueG1sUEsFBgAAAAAEAAQA9QAAAIsDAAAAAA==&#10;" fillcolor="#7a7a7a" stroked="f"/>
                  <v:rect id="Rectangle 190" o:spid="_x0000_s1214" style="position:absolute;left:6189;top:4238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URV8YA&#10;AADcAAAADwAAAGRycy9kb3ducmV2LnhtbESPT2sCMRTE70K/Q3gFb5pVQezWKEUUFXrxH7W3x+Z1&#10;s+3mZdlEXfvpjSB4HGbmN8x42thSnKn2hWMFvW4CgjhzuuBcwX636IxA+ICssXRMCq7kYTp5aY0x&#10;1e7CGzpvQy4ihH2KCkwIVSqlzwxZ9F1XEUfvx9UWQ5R1LnWNlwi3pewnyVBaLDguGKxoZij7256s&#10;guPh067/336r5Wxvh/PTV3P8Phil2q/NxzuIQE14hh/tlVYw6PXhfiYeAT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URV8YAAADcAAAADwAAAAAAAAAAAAAAAACYAgAAZHJz&#10;L2Rvd25yZXYueG1sUEsFBgAAAAAEAAQA9QAAAIsDAAAAAA==&#10;" fillcolor="#787878" stroked="f"/>
                  <v:rect id="Rectangle 191" o:spid="_x0000_s1215" style="position:absolute;left:6189;top:4247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nY/MAA&#10;AADcAAAADwAAAGRycy9kb3ducmV2LnhtbESPQYvCMBSE7wv+h/AEb2vqVkSrUWRB1KNaen40z7bY&#10;vJQm1vrvjSB4HGbmG2a16U0tOmpdZVnBZByBIM6trrhQkF52v3MQziNrrC2Tgic52KwHPytMtH3w&#10;ibqzL0SAsEtQQel9k0jp8pIMurFtiIN3ta1BH2RbSN3iI8BNLf+iaCYNVhwWSmzov6T8dr4bBfcb&#10;H/e27tJMx8VsnvXTdJFZpUbDfrsE4an33/CnfdAK4kkM7zPhCM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9nY/MAAAADcAAAADwAAAAAAAAAAAAAAAACYAgAAZHJzL2Rvd25y&#10;ZXYueG1sUEsFBgAAAAAEAAQA9QAAAIUDAAAAAA==&#10;" fillcolor="#767676" stroked="f"/>
                  <v:rect id="Rectangle 192" o:spid="_x0000_s1216" style="position:absolute;left:6189;top:4255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rJ5MMA&#10;AADcAAAADwAAAGRycy9kb3ducmV2LnhtbESP0WoCMRRE3wv+Q7iCbzXrKkVWo4hQqm/t6gdcNtfN&#10;4uZmTaKufn0jFPo4zMwZZrnubStu5EPjWMFknIEgrpxuuFZwPHy+z0GEiKyxdUwKHhRgvRq8LbHQ&#10;7s4/dCtjLRKEQ4EKTIxdIWWoDFkMY9cRJ+/kvMWYpK+l9nhPcNvKPMs+pMWG04LBjraGqnN5tQp2&#10;35eHp9OmrC+Gn9f8q8srv1dqNOw3CxCR+vgf/mvvtILpZAavM+k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rJ5MMAAADcAAAADwAAAAAAAAAAAAAAAACYAgAAZHJzL2Rv&#10;d25yZXYueG1sUEsFBgAAAAAEAAQA9QAAAIgDAAAAAA==&#10;" fillcolor="#747474" stroked="f"/>
                  <v:rect id="Rectangle 193" o:spid="_x0000_s1217" style="position:absolute;left:6189;top:4263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EZjsUA&#10;AADcAAAADwAAAGRycy9kb3ducmV2LnhtbESPQWvCQBSE7wX/w/IKvekmFiWkrlIsojcxas+P7GsS&#10;mn2b7m6T2F/fLQg9DjPzDbPajKYVPTnfWFaQzhIQxKXVDVcKLufdNAPhA7LG1jIpuJGHzXrysMJc&#10;24FP1BehEhHCPkcFdQhdLqUvazLoZ7Yjjt6HdQZDlK6S2uEQ4aaV8yRZSoMNx4UaO9rWVH4W30bB&#10;WzGcDumyMftb+v5jr/tj5r56pZ4ex9cXEIHG8B++tw9awXO6gL8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0RmOxQAAANwAAAAPAAAAAAAAAAAAAAAAAJgCAABkcnMv&#10;ZG93bnJldi54bWxQSwUGAAAAAAQABAD1AAAAigMAAAAA&#10;" fillcolor="#727272" stroked="f"/>
                  <v:rect id="Rectangle 194" o:spid="_x0000_s1218" style="position:absolute;left:6189;top:4270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aVscgA&#10;AADcAAAADwAAAGRycy9kb3ducmV2LnhtbESPQWsCMRSE70L/Q3hCL6Vmta3I1ihWKIgHwW1BvT02&#10;r5u1m5ftJurqr28EweMwM98w42lrK3GkxpeOFfR7CQji3OmSCwXfX5/PIxA+IGusHJOCM3mYTh46&#10;Y0y1O/GajlkoRISwT1GBCaFOpfS5IYu+52ri6P24xmKIsimkbvAU4baSgyQZSoslxwWDNc0N5b/Z&#10;wSp4u5jt9i/br+xysXv9uPDTZjY6KPXYbWfvIAK14R6+tRdawUt/CNcz8QjIy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VpWxyAAAANwAAAAPAAAAAAAAAAAAAAAAAJgCAABk&#10;cnMvZG93bnJldi54bWxQSwUGAAAAAAQABAD1AAAAjQMAAAAA&#10;" fillcolor="#707070" stroked="f"/>
                  <v:rect id="Rectangle 195" o:spid="_x0000_s1219" style="position:absolute;left:6189;top:4279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orpsYA&#10;AADcAAAADwAAAGRycy9kb3ducmV2LnhtbESP3UoDMRSE7wu+QziCd212FatdmxZRRHsjWH2A0+R0&#10;d3VzsibZH336plDo5TAz3zDL9Wgb0ZMPtWMF+SwDQaydqblU8PX5Mr0HESKywcYxKfijAOvVxWSJ&#10;hXEDf1C/jaVIEA4FKqhibAspg67IYpi5ljh5e+ctxiR9KY3HIcFtI6+zbC4t1pwWKmzpqSL9s+2s&#10;At/vNr+DftddXsrnfdt9374u/pW6uhwfH0BEGuM5fGq/GQU3+R0cz6QjIFc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eorpsYAAADcAAAADwAAAAAAAAAAAAAAAACYAgAAZHJz&#10;L2Rvd25yZXYueG1sUEsFBgAAAAAEAAQA9QAAAIsDAAAAAA==&#10;" fillcolor="#6e6e6e" stroked="f"/>
                  <v:rect id="Rectangle 196" o:spid="_x0000_s1220" style="position:absolute;left:6189;top:4287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0XRMIA&#10;AADcAAAADwAAAGRycy9kb3ducmV2LnhtbERPz2vCMBS+C/sfwht407QOyqhGKYXNnRyrMnZ8Nm9t&#10;WfNSkmjb/345DHb8+H7vDpPpxZ2c7ywrSNcJCOLa6o4bBZfzy+oZhA/IGnvLpGAmD4f9w2KHubYj&#10;f9C9Co2IIexzVNCGMORS+rolg35tB+LIfVtnMEToGqkdjjHc9HKTJJk02HFsaHGgsqX6p7oZBSdX&#10;Hq/u81jNc5V9oXwt3qkplFo+TsUWRKAp/Iv/3G9awVMa18Yz8QjI/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7RdEwgAAANwAAAAPAAAAAAAAAAAAAAAAAJgCAABkcnMvZG93&#10;bnJldi54bWxQSwUGAAAAAAQABAD1AAAAhwMAAAAA&#10;" fillcolor="#6c6c6c" stroked="f"/>
                  <v:rect id="Rectangle 197" o:spid="_x0000_s1221" style="position:absolute;left:6189;top:4295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S9vsYA&#10;AADcAAAADwAAAGRycy9kb3ducmV2LnhtbESPQWvCQBSE7wX/w/IKvdVNLIiNrqEIFutFagQ9PrPP&#10;JG32bciuMfrru4LQ4zAz3zCztDe16Kh1lWUF8TACQZxbXXGhYJctXycgnEfWWFsmBVdykM4HTzNM&#10;tL3wN3VbX4gAYZeggtL7JpHS5SUZdEPbEAfvZFuDPsi2kLrFS4CbWo6iaCwNVhwWSmxoUVL+uz0b&#10;BZ/9OnOLn6/VsdhM9L67Hc6jzCr18tx/TEF46v1/+NFeaQVv8Tvcz4Qj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S9vsYAAADcAAAADwAAAAAAAAAAAAAAAACYAgAAZHJz&#10;L2Rvd25yZXYueG1sUEsFBgAAAAAEAAQA9QAAAIsDAAAAAA==&#10;" fillcolor="#6a6a6a" stroked="f"/>
                  <v:rect id="Rectangle 198" o:spid="_x0000_s1222" style="position:absolute;left:6189;top:4304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P0W70A&#10;AADcAAAADwAAAGRycy9kb3ducmV2LnhtbERPy6rCMBDdC/5DGMGdpioVqUYR4YpLXx8wNGMb2kxq&#10;k6vVrzcLweXhvFebztbiQa03jhVMxgkI4txpw4WC6+VvtADhA7LG2jEpeJGHzbrfW2Gm3ZNP9DiH&#10;QsQQ9hkqKENoMil9XpJFP3YNceRurrUYImwLqVt8xnBby2mSzKVFw7GhxIZ2JeXV+d8quN1zk6b1&#10;qzPHdHd/V95WW71XajjotksQgbrwE3/dB61gNo3z45l4BO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/P0W70AAADcAAAADwAAAAAAAAAAAAAAAACYAgAAZHJzL2Rvd25yZXYu&#10;eG1sUEsFBgAAAAAEAAQA9QAAAIIDAAAAAA==&#10;" fillcolor="#686868" stroked="f"/>
                  <v:rect id="Rectangle 199" o:spid="_x0000_s1223" style="position:absolute;left:6189;top:4312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F+zsMA&#10;AADcAAAADwAAAGRycy9kb3ducmV2LnhtbESPT4vCMBTE74LfITxhb5pWQdbaVERY2Jur65/ro3m2&#10;1ealNlHrtzcLCx6HmfkNky46U4s7ta6yrCAeRSCIc6srLhTsfr+GnyCcR9ZYWyYFT3KwyPq9FBNt&#10;H7yh+9YXIkDYJaig9L5JpHR5SQbdyDbEwTvZ1qAPsi2kbvER4KaW4yiaSoMVh4USG1qVlF+2NxMo&#10;lpfXvIt3sxUez/vm57Bem4NSH4NuOQfhqfPv8H/7WyuYjGP4OxOOgMx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F+zsMAAADcAAAADwAAAAAAAAAAAAAAAACYAgAAZHJzL2Rv&#10;d25yZXYueG1sUEsFBgAAAAAEAAQA9QAAAIgDAAAAAA==&#10;" fillcolor="#666" stroked="f"/>
                  <v:rect id="Rectangle 200" o:spid="_x0000_s1224" style="position:absolute;left:6189;top:4319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B/HsUA&#10;AADcAAAADwAAAGRycy9kb3ducmV2LnhtbESPQWvCQBSE74X+h+UVeim6MdKqqauUgiKIFKN4fmaf&#10;STD7NuyuGv+9Wyj0OMzMN8x03plGXMn52rKCQT8BQVxYXXOpYL9b9MYgfEDW2FgmBXfyMJ89P00x&#10;0/bGW7rmoRQRwj5DBVUIbSalLyoy6Pu2JY7eyTqDIUpXSu3wFuGmkWmSfEiDNceFClv6rqg45xej&#10;4G1gN8vT+3p7xvHBHX/ySTvyE6VeX7qvTxCBuvAf/muvtIJhmsLvmXg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IH8exQAAANwAAAAPAAAAAAAAAAAAAAAAAJgCAABkcnMv&#10;ZG93bnJldi54bWxQSwUGAAAAAAQABAD1AAAAigMAAAAA&#10;" fillcolor="#646464" stroked="f"/>
                  <v:rect id="Rectangle 201" o:spid="_x0000_s1225" style="position:absolute;left:6189;top:4327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GWSsYA&#10;AADcAAAADwAAAGRycy9kb3ducmV2LnhtbESPQWvCQBSE7wX/w/KEXopuGmnR6CpSKfTgJSqCt0f2&#10;mQSzb5fsmqT99V2h0OMwM98wq81gGtFR62vLCl6nCQjiwuqaSwWn4+dkDsIHZI2NZVLwTR4269HT&#10;CjNte86pO4RSRAj7DBVUIbhMSl9UZNBPrSOO3tW2BkOUbSl1i32Em0amSfIuDdYcFyp09FFRcTvc&#10;jYL9+XJJX269y116fEO/2HVJ/qPU83jYLkEEGsJ/+K/9pRXM0hk8zsQj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YGWSsYAAADcAAAADwAAAAAAAAAAAAAAAACYAgAAZHJz&#10;L2Rvd25yZXYueG1sUEsFBgAAAAAEAAQA9QAAAIsDAAAAAA==&#10;" fillcolor="#626262" stroked="f"/>
                  <v:rect id="Rectangle 202" o:spid="_x0000_s1226" style="position:absolute;left:6189;top:4334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3NU8UA&#10;AADcAAAADwAAAGRycy9kb3ducmV2LnhtbESPQWsCMRSE7wX/Q3hCbzXrWmrZGkUEQQ+C3Sq9vibP&#10;3dXNy5Kkuv33plDocZiZb5jZoretuJIPjWMF41EGglg703Cl4PCxfnoFESKywdYxKfihAIv54GGG&#10;hXE3fqdrGSuRIBwKVFDH2BVSBl2TxTByHXHyTs5bjEn6ShqPtwS3rcyz7EVabDgt1NjRqiZ9Kb+t&#10;gmMpY56VX/u+Onwu9fTc6Z3fKvU47JdvICL18T/8194YBZP8GX7PpCM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Lc1TxQAAANwAAAAPAAAAAAAAAAAAAAAAAJgCAABkcnMv&#10;ZG93bnJldi54bWxQSwUGAAAAAAQABAD1AAAAigMAAAAA&#10;" fillcolor="#606060" stroked="f"/>
                  <v:rect id="Rectangle 203" o:spid="_x0000_s1227" style="position:absolute;left:6189;top:4343;width:1201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9wJcQA&#10;AADcAAAADwAAAGRycy9kb3ducmV2LnhtbESPQWvCQBSE74X+h+UVvIhuqlRCdBVpKYg91Fq9P7Kv&#10;SWje27C7avz3XUHocZiZb5jFqudWncmHxomB53EGiqR0tpHKwOH7fZSDChHFYuuEDFwpwGr5+LDA&#10;wrqLfNF5HyuVIBIKNFDH2BVah7ImxjB2HUnyfpxnjEn6SluPlwTnVk+ybKYZG0kLNXb0WlP5uz+x&#10;gfV0yH1rh/nbiXmWHz/8bvvpjRk89es5qEh9/A/f2xtrYDp5gduZdAT0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/cCXEAAAA3AAAAA8AAAAAAAAAAAAAAAAAmAIAAGRycy9k&#10;b3ducmV2LnhtbFBLBQYAAAAABAAEAPUAAACJAwAAAAA=&#10;" fillcolor="#5e5e5e" stroked="f"/>
                  <v:rect id="Rectangle 204" o:spid="_x0000_s1228" style="position:absolute;left:6189;top:4349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6F68QA&#10;AADcAAAADwAAAGRycy9kb3ducmV2LnhtbESPQWvCQBSE7wX/w/KEXkQ3VaoSXaUIQq+1onh7ZJ/Z&#10;xOzbmF1N/PddQehxmJlvmOW6s5W4U+MLxwo+RgkI4szpgnMF+9/tcA7CB2SNlWNS8CAP61XvbYmp&#10;di3/0H0XchEh7FNUYEKoUyl9ZsiiH7maOHpn11gMUTa51A22EW4rOU6SqbRYcFwwWNPGUHbZ3ayC&#10;3JwGs8Gl/Gyvx8NjMqNyk3SlUu/97msBIlAX/sOv9rdWMBlP4Xk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+hevEAAAA3AAAAA8AAAAAAAAAAAAAAAAAmAIAAGRycy9k&#10;b3ducmV2LnhtbFBLBQYAAAAABAAEAPUAAACJAwAAAAA=&#10;" fillcolor="#5c5c5c" stroked="f"/>
                </v:group>
                <v:group id="Group 406" o:spid="_x0000_s1229" style="position:absolute;left:120;top:120;width:58268;height:31477" coordorigin="19,19" coordsize="9176,49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wwq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TV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XDCpxgAAANwA&#10;AAAPAAAAAAAAAAAAAAAAAKoCAABkcnMvZG93bnJldi54bWxQSwUGAAAAAAQABAD6AAAAnQMAAAAA&#10;">
                  <v:rect id="Rectangle 206" o:spid="_x0000_s1230" style="position:absolute;left:6189;top:4358;width:1201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zOeLwA&#10;AADcAAAADwAAAGRycy9kb3ducmV2LnhtbERPvQrCMBDeBd8hnOCmqRZEqlFUEEQntTgfzdlWm0tp&#10;Yq1vbwbB8eP7X647U4mWGldaVjAZRyCIM6tLzhWk1/1oDsJ5ZI2VZVLwIQfrVb+3xETbN5+pvfhc&#10;hBB2CSoovK8TKV1WkEE3tjVx4O62MegDbHKpG3yHcFPJaRTNpMGSQ0OBNe0Kyp6Xl1Fw0o9tPNHb&#10;441t3M4MpvejjZQaDrrNAoSnzv/FP/dBK4inYW04E46AXH0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b7M54vAAAANwAAAAPAAAAAAAAAAAAAAAAAJgCAABkcnMvZG93bnJldi54&#10;bWxQSwUGAAAAAAQABAD1AAAAgQMAAAAA&#10;" fillcolor="#5a5a5a" stroked="f"/>
                  <v:rect id="Rectangle 207" o:spid="_x0000_s1231" style="position:absolute;left:6189;top:4364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V8v8UA&#10;AADcAAAADwAAAGRycy9kb3ducmV2LnhtbESPQWvCQBSE7wX/w/KEXopuotBqdBURlZ4ErXp+ZJ/Z&#10;YPZtzG5N/PfdQqHHYWa+YebLzlbiQY0vHStIhwkI4tzpkgsFp6/tYALCB2SNlWNS8CQPy0XvZY6Z&#10;di0f6HEMhYgQ9hkqMCHUmZQ+N2TRD11NHL2rayyGKJtC6gbbCLeVHCXJu7RYclwwWNPaUH47flsF&#10;1dvmYsz+I23z3fl5T6fb/bU+K/Xa71YzEIG68B/+a39qBePRFH7PxCMgF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BXy/xQAAANwAAAAPAAAAAAAAAAAAAAAAAJgCAABkcnMv&#10;ZG93bnJldi54bWxQSwUGAAAAAAQABAD1AAAAigMAAAAA&#10;" fillcolor="#585858" stroked="f"/>
                  <v:rect id="Rectangle 208" o:spid="_x0000_s1232" style="position:absolute;left:6189;top:4373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DpSMAA&#10;AADcAAAADwAAAGRycy9kb3ducmV2LnhtbERPTWvCQBC9F/wPywje6kalJUZXEUEReqqK5zE7JsHM&#10;bMyumvrru4dCj4/3PV92XKsHtb5yYmA0TECR5M5WUhg4HjbvKSgfUCzWTsjAD3lYLnpvc8yse8o3&#10;PfahUDFEfIYGyhCaTGufl8Toh64hidzFtYwhwrbQtsVnDOdaj5PkUzNWEhtKbGhdUn7d39kAu3X1&#10;uuV82n58Sfo6Xf2Uz6kxg363moEK1IV/8Z97Zw1MJnF+PBOPgF7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4DpSMAAAADcAAAADwAAAAAAAAAAAAAAAACYAgAAZHJzL2Rvd25y&#10;ZXYueG1sUEsFBgAAAAAEAAQA9QAAAIUDAAAAAA==&#10;" fillcolor="#565656" stroked="f"/>
                  <v:rect id="Rectangle 209" o:spid="_x0000_s1233" style="position:absolute;left:6189;top:4381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5ERMYA&#10;AADcAAAADwAAAGRycy9kb3ducmV2LnhtbESPQWvCQBSE70L/w/IKvYhurFAkugkhIvTQQ7WC5vbI&#10;PpNg9m3Mbk3677tCocdhZr5hNuloWnGn3jWWFSzmEQji0uqGKwXHr91sBcJ5ZI2tZVLwQw7S5Gmy&#10;wVjbgfd0P/hKBAi7GBXU3nexlK6syaCb2444eBfbG/RB9pXUPQ4Bblr5GkVv0mDDYaHGjvKayuvh&#10;2yhAfSqKIsry1XZ7O2bteZjmH59KvTyP2RqEp9H/h//a71rBcrmAx5lwBGTy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05ERMYAAADcAAAADwAAAAAAAAAAAAAAAACYAgAAZHJz&#10;L2Rvd25yZXYueG1sUEsFBgAAAAAEAAQA9QAAAIsDAAAAAA==&#10;" fillcolor="#545454" stroked="f"/>
                  <v:rect id="Rectangle 210" o:spid="_x0000_s1234" style="position:absolute;left:6189;top:4388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hSL8UA&#10;AADcAAAADwAAAGRycy9kb3ducmV2LnhtbESPQUsDMRSE7wX/Q3iCN5u1S0XWpkUEaQ96aBXx+Ny8&#10;7K7dvGyTmG7/fSMIPQ4z8w2zWI22F4l86BwruJsWIIhrpztuFHy8v9w+gAgRWWPvmBScKMBqeTVZ&#10;YKXdkbeUdrERGcKhQgVtjEMlZahbshimbiDOnnHeYszSN1J7PGa47eWsKO6lxY7zQosDPbdU73e/&#10;VsFmbvz+ED7N2nyX6e01pZ8vNErdXI9PjyAijfES/m9vtIKynMHfmXwE5PIM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+FIvxQAAANwAAAAPAAAAAAAAAAAAAAAAAJgCAABkcnMv&#10;ZG93bnJldi54bWxQSwUGAAAAAAQABAD1AAAAigMAAAAA&#10;" fillcolor="#525252" stroked="f"/>
                  <v:rect id="Rectangle 211" o:spid="_x0000_s1235" style="position:absolute;left:6189;top:4396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N2jsQA&#10;AADcAAAADwAAAGRycy9kb3ducmV2LnhtbESPwWrDMBBE74X8g9hAb7WcGNrgRAklYFKKL038AYu1&#10;sU2tlZHk2O3XV4VAjsPMvGF2h9n04kbOd5YVrJIUBHFtdceNgupSvGxA+ICssbdMCn7Iw2G/eNph&#10;ru3EX3Q7h0ZECPscFbQhDLmUvm7JoE/sQBy9q3UGQ5SukdrhFOGml+s0fZUGO44LLQ50bKn+Po9G&#10;wadel2P1u+LRFWl2Gt82RdOXSj0v5/ctiEBzeITv7Q+tIMsy+D8Tj4D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zdo7EAAAA3AAAAA8AAAAAAAAAAAAAAAAAmAIAAGRycy9k&#10;b3ducmV2LnhtbFBLBQYAAAAABAAEAPUAAACJAwAAAAA=&#10;" fillcolor="#505050" stroked="f"/>
                  <v:rect id="Rectangle 212" o:spid="_x0000_s1236" style="position:absolute;left:6189;top:4405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vZH8UA&#10;AADcAAAADwAAAGRycy9kb3ducmV2LnhtbESPQWvCQBSE74X+h+UJXopubIpIdJUiFCqC0NhDvT2z&#10;z2Qx+zZktzH+e1cQPA4z8w2zWPW2Fh213jhWMBknIIgLpw2XCn73X6MZCB+QNdaOScGVPKyWry8L&#10;zLS78A91eShFhLDPUEEVQpNJ6YuKLPqxa4ijd3KtxRBlW0rd4iXCbS3fk2QqLRqOCxU2tK6oOOf/&#10;VoE5vu3y1Oe6q7d/zZT6zeloDkoNB/3nHESgPjzDj/a3VpCmH3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G9kfxQAAANwAAAAPAAAAAAAAAAAAAAAAAJgCAABkcnMv&#10;ZG93bnJldi54bWxQSwUGAAAAAAQABAD1AAAAigMAAAAA&#10;" fillcolor="#4e4e4e" stroked="f"/>
                  <v:rect id="Rectangle 213" o:spid="_x0000_s1237" style="position:absolute;left:6189;top:4413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pnOMUA&#10;AADcAAAADwAAAGRycy9kb3ducmV2LnhtbESPQWvCQBSE74L/YXlCL6KbVqIS3YRWEOKx2oLHR/aZ&#10;pM2+TbOrif++Wyh4HGbmG2abDaYRN+pcbVnB8zwCQVxYXXOp4OO0n61BOI+ssbFMCu7kIEvHoy0m&#10;2vb8TrejL0WAsEtQQeV9m0jpiooMurltiYN3sZ1BH2RXSt1hH+CmkS9RtJQGaw4LFba0q6j4Pl6N&#10;gnhqP88mvgy7lTx/vR3yn0N7R6WeJsPrBoSnwT/C/+1cK1gsYvg7E46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mmc4xQAAANwAAAAPAAAAAAAAAAAAAAAAAJgCAABkcnMv&#10;ZG93bnJldi54bWxQSwUGAAAAAAQABAD1AAAAigMAAAAA&#10;" fillcolor="#4c4c4c" stroked="f"/>
                  <v:rect id="Rectangle 214" o:spid="_x0000_s1238" style="position:absolute;left:6189;top:4422;width:1201;height: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7JmMQA&#10;AADcAAAADwAAAGRycy9kb3ducmV2LnhtbESPQWvCQBSE74X+h+UVeim6qRaR6BpSsdDSk0bw+sw+&#10;s8Hs25jdavz3bkHwOMzMN8w8620jztT52rGC92ECgrh0uuZKwbb4GkxB+ICssXFMCq7kIVs8P80x&#10;1e7CazpvQiUihH2KCkwIbSqlLw1Z9EPXEkfv4DqLIcqukrrDS4TbRo6SZCIt1hwXDLa0NFQeN39W&#10;Qf7b4PTHJG+Gi5Nd7T8+d+vCKPX60uczEIH68Ajf299awXg8gf8z8Qj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7uyZjEAAAA3AAAAA8AAAAAAAAAAAAAAAAAmAIAAGRycy9k&#10;b3ducmV2LnhtbFBLBQYAAAAABAAEAPUAAACJAwAAAAA=&#10;" fillcolor="#4a4a4a" stroked="f"/>
                  <v:rect id="Rectangle 215" o:spid="_x0000_s1239" style="position:absolute;left:6189;top:4428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9PQcYA&#10;AADcAAAADwAAAGRycy9kb3ducmV2LnhtbESPW2vCQBSE3wv9D8sp+FY3VaoSXUUELxXB64OPh+wx&#10;Cc2ejdk1Sf99Vyj0cZiZb5jJrDWFqKlyuWUFH90IBHFidc6pgst5+T4C4TyyxsIyKfghB7Pp68sE&#10;Y20bPlJ98qkIEHYxKsi8L2MpXZKRQde1JXHwbrYy6IOsUqkrbALcFLIXRQNpMOewkGFJi4yS79PD&#10;KLi2h+3qOFg2Z77br/3nzq3r+Uipzls7H4Pw1Pr/8F97oxX0+0N4nglHQE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69PQcYAAADcAAAADwAAAAAAAAAAAAAAAACYAgAAZHJz&#10;L2Rvd25yZXYueG1sUEsFBgAAAAAEAAQA9QAAAIsDAAAAAA==&#10;" fillcolor="#484848" stroked="f"/>
                  <v:rect id="Rectangle 216" o:spid="_x0000_s1240" style="position:absolute;left:6189;top:4437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bNKMMA&#10;AADcAAAADwAAAGRycy9kb3ducmV2LnhtbERPTWvCQBC9F/oflil4Kc2mFWxMXSUUitZb0goeh+w0&#10;iWZnQ3Zj4r93DwWPj/e92kymFRfqXWNZwWsUgyAurW64UvD78/WSgHAeWWNrmRRcycFm/fiwwlTb&#10;kXO6FL4SIYRdigpq77tUSlfWZNBFtiMO3J/tDfoA+0rqHscQblr5FscLabDh0FBjR581lediMAqy&#10;/Bv3z0f7fh5Px/x02PKQLLdKzZ6m7AOEp8nfxf/unVYwn4e14Uw4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bNKMMAAADcAAAADwAAAAAAAAAAAAAAAACYAgAAZHJzL2Rv&#10;d25yZXYueG1sUEsFBgAAAAAEAAQA9QAAAIgDAAAAAA==&#10;" fillcolor="#464646" stroked="f"/>
                  <v:rect id="Rectangle 217" o:spid="_x0000_s1241" style="position:absolute;left:6189;top:4445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Iz7McA&#10;AADcAAAADwAAAGRycy9kb3ducmV2LnhtbESPQWvCQBSE74X+h+UJvUjdWEVi6ipSWlDBg1poe3tk&#10;n0lq9m3Y3Zr4711B6HGYmW+Y2aIztTiT85VlBcNBAoI4t7riQsHn4eM5BeEDssbaMim4kIfF/PFh&#10;hpm2Le/ovA+FiBD2GSooQ2gyKX1ekkE/sA1x9I7WGQxRukJqh22Em1q+JMlEGqw4LpTY0FtJ+Wn/&#10;ZxT8/HZfG52G4dSt1/3xNn23322i1FOvW76CCNSF//C9vdIKRqMp3M7EI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CM+zHAAAA3AAAAA8AAAAAAAAAAAAAAAAAmAIAAGRy&#10;cy9kb3ducmV2LnhtbFBLBQYAAAAABAAEAPUAAACMAwAAAAA=&#10;" fillcolor="#444" stroked="f"/>
                  <v:rect id="Rectangle 218" o:spid="_x0000_s1242" style="position:absolute;left:6189;top:4454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r3DcMA&#10;AADcAAAADwAAAGRycy9kb3ducmV2LnhtbERPXWvCMBR9H+w/hDvY20zdZI7aVJwgCJNJdSC+XZpr&#10;U21uSpPV+u/Nw2CPh/OdzQfbiJ46XztWMB4lIIhLp2uuFPzsVy8fIHxA1tg4JgU38jDPHx8yTLW7&#10;ckH9LlQihrBPUYEJoU2l9KUhi37kWuLInVxnMUTYVVJ3eI3htpGvSfIuLdYcGwy2tDRUXna/VsHm&#10;6/vT1HjY9H66HZ+P5eRchLVSz0/DYgYi0BD+xX/utVbwNonz45l4BGR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r3DcMAAADcAAAADwAAAAAAAAAAAAAAAACYAgAAZHJzL2Rv&#10;d25yZXYueG1sUEsFBgAAAAAEAAQA9QAAAIgDAAAAAA==&#10;" fillcolor="#424242" stroked="f"/>
                  <v:rect id="Rectangle 219" o:spid="_x0000_s1243" style="position:absolute;left:6189;top:4462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DvqMUA&#10;AADcAAAADwAAAGRycy9kb3ducmV2LnhtbESPT2sCMRTE74LfIbxCb5poa5WtUUQQevRPBb09Ns/d&#10;bTcvS5Ku67dvBMHjMDO/YebLztaiJR8qxxpGQwWCOHem4kLD92EzmIEIEdlg7Zg03CjActHvzTEz&#10;7so7avexEAnCIUMNZYxNJmXIS7IYhq4hTt7FeYsxSV9I4/Ga4LaWY6U+pMWK00KJDa1Lyn/3f1bD&#10;ZP0z9rfuXJ+KyWaab49qd9gqrV9futUniEhdfIYf7S+j4e19BP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4O+oxQAAANwAAAAPAAAAAAAAAAAAAAAAAJgCAABkcnMv&#10;ZG93bnJldi54bWxQSwUGAAAAAAQABAD1AAAAigMAAAAA&#10;" fillcolor="#404040" stroked="f"/>
                  <v:rect id="Rectangle 220" o:spid="_x0000_s1244" style="position:absolute;left:6189;top:4470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LIFcQA&#10;AADcAAAADwAAAGRycy9kb3ducmV2LnhtbESPQUsDMRSE74L/ITzBm826LcWuTYsKRS8Krba9PjbP&#10;zermZUme7fbfG6HgcZj5Zpj5cvCdOlBMbWADt6MCFHEdbMuNgY/31c0dqCTIFrvAZOBECZaLy4s5&#10;VjYceU2HjTQql3Cq0IAT6SutU+3IYxqFnjh7nyF6lCxjo23EYy73nS6LYqo9tpwXHPb05Kj+3vx4&#10;A+OVtWNXzOLbY7mTr+e9hLh9Neb6ani4ByU0yH/4TL/YzE1K+DuTj4B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yyBXEAAAA3AAAAA8AAAAAAAAAAAAAAAAAmAIAAGRycy9k&#10;b3ducmV2LnhtbFBLBQYAAAAABAAEAPUAAACJAwAAAAA=&#10;" fillcolor="#3e3e3e" stroked="f"/>
                  <v:rect id="Rectangle 221" o:spid="_x0000_s1245" style="position:absolute;left:6189;top:4479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nIycYA&#10;AADcAAAADwAAAGRycy9kb3ducmV2LnhtbESPzWvCQBTE74X+D8sreCm68QMx0VXaglC9+XHQ2yP7&#10;TGKzb0N2NbF/vSsIHoeZ+Q0zW7SmFFeqXWFZQb8XgSBOrS44U7DfLbsTEM4jaywtk4IbOVjM399m&#10;mGjb8IauW5+JAGGXoILc+yqR0qU5GXQ9WxEH72Rrgz7IOpO6xibATSkHUTSWBgsOCzlW9JNT+re9&#10;GAXry+G7ucXtUVf91Yn/m3j5eY6V6ny0X1MQnlr/Cj/bv1rBcDSEx5lwBO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+nIycYAAADcAAAADwAAAAAAAAAAAAAAAACYAgAAZHJz&#10;L2Rvd25yZXYueG1sUEsFBgAAAAAEAAQA9QAAAIsDAAAAAA==&#10;" fillcolor="#3c3c3c" stroked="f"/>
                  <v:rect id="Rectangle 222" o:spid="_x0000_s1246" style="position:absolute;left:6189;top:4486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//5MQA&#10;AADcAAAADwAAAGRycy9kb3ducmV2LnhtbESPQWsCMRSE7wX/Q3hCbzWrFSlbo4giWOpFt4ceH5vn&#10;ZnXzsiZRt/++EQSPw8x8w0znnW3ElXyoHSsYDjIQxKXTNVcKfor12weIEJE1No5JwR8FmM96L1PM&#10;tbvxjq77WIkE4ZCjAhNjm0sZSkMWw8C1xMk7OG8xJukrqT3eEtw2cpRlE2mx5rRgsKWlofK0v1gF&#10;37/nr2W5WbeTVX3xW3tYHU0slHrtd4tPEJG6+Aw/2hut4H08hvuZdATk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v/+TEAAAA3AAAAA8AAAAAAAAAAAAAAAAAmAIAAGRycy9k&#10;b3ducmV2LnhtbFBLBQYAAAAABAAEAPUAAACJAwAAAAA=&#10;" fillcolor="#3a3a3a" stroked="f"/>
                  <v:rect id="Rectangle 223" o:spid="_x0000_s1247" style="position:absolute;left:6189;top:4494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JotcQA&#10;AADcAAAADwAAAGRycy9kb3ducmV2LnhtbESP0WrCQBRE3wX/YblC33RTW2ubZiMiCKH40ugHXLJ3&#10;k2D2bsiuJv59t1Do4zAzZ5hsN9lO3GnwrWMFz6sEBHHldMu1gsv5uHwH4QOyxs4xKXiQh10+n2WY&#10;ajfyN93LUIsIYZ+igiaEPpXSVw1Z9CvXE0fPuMFiiHKopR5wjHDbyXWSvEmLLceFBns6NFRdy5tV&#10;cDLG3qrtR1G21zBaszXF4cso9bSY9p8gAk3hP/zXLrSCl9cN/J6JR0D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yaLXEAAAA3AAAAA8AAAAAAAAAAAAAAAAAmAIAAGRycy9k&#10;b3ducmV2LnhtbFBLBQYAAAAABAAEAPUAAACJAwAAAAA=&#10;" fillcolor="#383838" stroked="f"/>
                  <v:rect id="Rectangle 224" o:spid="_x0000_s1248" style="position:absolute;left:6189;top:4501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YIPcYA&#10;AADcAAAADwAAAGRycy9kb3ducmV2LnhtbESPQWvCQBSE7wX/w/IKvdVNq0iJrqKCtiBYTEPOj+wz&#10;G8y+TbNbjf76bkHocZiZb5jZoreNOFPna8cKXoYJCOLS6ZorBfnX5vkNhA/IGhvHpOBKHhbzwcMM&#10;U+0ufKBzFioRIexTVGBCaFMpfWnIoh+6ljh6R9dZDFF2ldQdXiLcNvI1SSbSYs1xwWBLa0PlKfux&#10;Crb5Id8Xm+YTv3ej1Xt2K7YrUyj19NgvpyAC9eE/fG9/aAWj8QT+zsQj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YIPcYAAADcAAAADwAAAAAAAAAAAAAAAACYAgAAZHJz&#10;L2Rvd25yZXYueG1sUEsFBgAAAAAEAAQA9QAAAIsDAAAAAA==&#10;" fillcolor="#363636" stroked="f"/>
                  <v:rect id="Rectangle 225" o:spid="_x0000_s1249" style="position:absolute;left:6189;top:4509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QldcUA&#10;AADcAAAADwAAAGRycy9kb3ducmV2LnhtbESPQWvCQBSE74X+h+UVems2bYLW6CpFsLRHNVK8PbLP&#10;JDT7Nma3Sfz3bkHwOMzMN8xiNZpG9NS52rKC1ygGQVxYXXOpIN9vXt5BOI+ssbFMCi7kYLV8fFhg&#10;pu3AW+p3vhQBwi5DBZX3bSalKyoy6CLbEgfvZDuDPsiulLrDIcBNI9/ieCIN1hwWKmxpXVHxu/sz&#10;Cqx38faY/KSz/JvOn4ksD+15UOr5afyYg/A0+nv41v7SCpJ0Cv9nwhG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CV1xQAAANwAAAAPAAAAAAAAAAAAAAAAAJgCAABkcnMv&#10;ZG93bnJldi54bWxQSwUGAAAAAAQABAD1AAAAigMAAAAA&#10;" fillcolor="#343434" stroked="f"/>
                  <v:rect id="Rectangle 226" o:spid="_x0000_s1250" style="position:absolute;left:6189;top:4516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GDecEA&#10;AADcAAAADwAAAGRycy9kb3ducmV2LnhtbERPz2vCMBS+C/4P4QneNHWOIdUoOifsNlYF8fZonm2x&#10;eSlJZqN//XIY7Pjx/V5tomnFnZxvLCuYTTMQxKXVDVcKTsfDZAHCB2SNrWVS8CAPm/VwsMJc256/&#10;6V6ESqQQ9jkqqEPocil9WZNBP7UdceKu1hkMCbpKaod9CjetfMmyN2mw4dRQY0fvNZW34sco+Ni1&#10;cR6f7qyD3utZ7y/7+NUpNR7F7RJEoBj+xX/uT61g/prWpjPpCMj1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xg3nBAAAA3AAAAA8AAAAAAAAAAAAAAAAAmAIAAGRycy9kb3du&#10;cmV2LnhtbFBLBQYAAAAABAAEAPUAAACGAwAAAAA=&#10;" fillcolor="#323232" stroked="f"/>
                  <v:rect id="Rectangle 227" o:spid="_x0000_s1251" style="position:absolute;left:6189;top:4524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JsD8UA&#10;AADcAAAADwAAAGRycy9kb3ducmV2LnhtbESPUWvCMBSF3wf7D+EO9jbTORm1GqWKgjAY2A308ZJc&#10;m7LmpjRR679fBgMfD+ec73Dmy8G14kJ9aDwreB1lIIi1Nw3XCr6/ti85iBCRDbaeScGNAiwXjw9z&#10;LIy/8p4uVaxFgnAoUIGNsSukDNqSwzDyHXHyTr53GJPsa2l6vCa4a+U4y96lw4bTgsWO1pb0T3V2&#10;CjRt7FF/Vod8fyxXq40p3fmjVOr5aShnICIN8R7+b++MgrfJFP7OpCM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8mwPxQAAANwAAAAPAAAAAAAAAAAAAAAAAJgCAABkcnMv&#10;ZG93bnJldi54bWxQSwUGAAAAAAQABAD1AAAAigMAAAAA&#10;" fillcolor="#303030" stroked="f"/>
                  <v:rect id="Rectangle 228" o:spid="_x0000_s1252" style="position:absolute;left:6189;top:4531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rBQcQA&#10;AADcAAAADwAAAGRycy9kb3ducmV2LnhtbERPTWsCMRC9F/wPYYTeNKultm6NooJQhRa7tYfepptx&#10;d3EzCUnU7b9vDkKPj/c9W3SmFRfyobGsYDTMQBCXVjdcKTh8bgbPIEJE1thaJgW/FGAx793NMNf2&#10;yh90KWIlUgiHHBXUMbpcylDWZDAMrSNO3NF6gzFBX0nt8ZrCTSvHWTaRBhtODTU6WtdUnoqzUbA9&#10;796/3MZtV+2+KJ/e9v57uv5R6r7fLV9AROriv/jmftUKHh7T/HQmHQ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6wUHEAAAA3AAAAA8AAAAAAAAAAAAAAAAAmAIAAGRycy9k&#10;b3ducmV2LnhtbFBLBQYAAAAABAAEAPUAAACJAwAAAAA=&#10;" fillcolor="#2e2e2e" stroked="f"/>
                  <v:rect id="Rectangle 229" o:spid="_x0000_s1253" style="position:absolute;left:6189;top:4540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aWr8QA&#10;AADcAAAADwAAAGRycy9kb3ducmV2LnhtbESPQWuDQBSE74H+h+UFektWTVuCySpWEHIrSUogt4f7&#10;qjbuW3G3xv77bqHQ4zAz3zD7fDa9mGh0nWUF8ToCQVxb3XGj4P1crbYgnEfW2FsmBd/kIM8eFntM&#10;tb3zkaaTb0SAsEtRQev9kErp6pYMurUdiIP3YUeDPsixkXrEe4CbXiZR9CINdhwWWhyobKm+nb6M&#10;gte40KWWF0wKfjp8Xqv5beOOSj0u52IHwtPs/8N/7YNWsHmO4fdMOAIy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2lq/EAAAA3AAAAA8AAAAAAAAAAAAAAAAAmAIAAGRycy9k&#10;b3ducmV2LnhtbFBLBQYAAAAABAAEAPUAAACJAwAAAAA=&#10;" fillcolor="#2c2c2c" stroked="f"/>
                  <v:rect id="Rectangle 230" o:spid="_x0000_s1254" style="position:absolute;left:6189;top:4548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ee1MQA&#10;AADcAAAADwAAAGRycy9kb3ducmV2LnhtbESP0WoCMRRE3wv9h3ALvpSaVWlpt0YRUZC+1fYDLpvb&#10;3W2TmzWJZt2vbwTBx2FmzjDzZW+NOJEPrWMFk3EBgrhyuuVawffX9ukVRIjIGo1jUnCmAMvF/d0c&#10;S+0Sf9JpH2uRIRxKVNDE2JVShqohi2HsOuLs/ThvMWbpa6k9pgy3Rk6L4kVabDkvNNjRuqHqb3+0&#10;CoZfMyR/2OyGN/1oKX6kkEyt1OihX72DiNTHW/ja3mkFs+cpXM7k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3ntTEAAAA3AAAAA8AAAAAAAAAAAAAAAAAmAIAAGRycy9k&#10;b3ducmV2LnhtbFBLBQYAAAAABAAEAPUAAACJAwAAAAA=&#10;" fillcolor="#2a2a2a" stroked="f"/>
                  <v:rect id="Rectangle 231" o:spid="_x0000_s1255" style="position:absolute;left:6189;top:4555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lavcYA&#10;AADcAAAADwAAAGRycy9kb3ducmV2LnhtbESP0WoCMRRE3wv9h3ALfSmatWLRrVFE2+JDEap+wHVz&#10;3Wzd3KxJquvfG0Ho4zAzZ5jxtLW1OJEPlWMFvW4GgrhwuuJSwXbz2RmCCBFZY+2YFFwowHTy+DDG&#10;XLsz/9BpHUuRIBxyVGBibHIpQ2HIYui6hjh5e+ctxiR9KbXHc4LbWr5m2Zu0WHFaMNjQ3FBxWP9Z&#10;Bav9dvW1uxiz+Dj63styFxffvyOlnp/a2TuISG38D9/bS62gP+jD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dlavcYAAADcAAAADwAAAAAAAAAAAAAAAACYAgAAZHJz&#10;L2Rvd25yZXYueG1sUEsFBgAAAAAEAAQA9QAAAIsDAAAAAA==&#10;" fillcolor="#282828" stroked="f"/>
                  <v:rect id="Rectangle 232" o:spid="_x0000_s1256" style="position:absolute;left:6189;top:4563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gZycYA&#10;AADcAAAADwAAAGRycy9kb3ducmV2LnhtbESPzWvCQBTE74L/w/IEb7rxoyLRVVpFWujFz4O3Z/aZ&#10;RLNvQ3araf/6riB4HGbmN8x0XptC3KhyuWUFvW4EgjixOudUwX636oxBOI+ssbBMCn7JwXzWbEwx&#10;1vbOG7ptfSoChF2MCjLvy1hKl2Rk0HVtSRy8s60M+iCrVOoK7wFuCtmPopE0mHNYyLCkRUbJdftj&#10;FOSX76Nbfy4Hw/7f5mBOiS5GH16pdqt+n4DwVPtX+Nn+0goGb0N4nAlHQM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gZycYAAADcAAAADwAAAAAAAAAAAAAAAACYAgAAZHJz&#10;L2Rvd25yZXYueG1sUEsFBgAAAAAEAAQA9QAAAIsDAAAAAA==&#10;" fillcolor="#262626" stroked="f"/>
                  <v:rect id="Rectangle 233" o:spid="_x0000_s1257" style="position:absolute;left:6189;top:4571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iJLMYA&#10;AADcAAAADwAAAGRycy9kb3ducmV2LnhtbESPQWsCMRSE7wX/Q3iCl1Kz1Sp1axQpVHsR7LbFHh+b&#10;525w87Ikqa7/vikIHoeZ+YaZLzvbiBP5YBwreBxmIIhLpw1XCr4+3x6eQYSIrLFxTAouFGC56N3N&#10;MdfuzB90KmIlEoRDjgrqGNtcylDWZDEMXUucvIPzFmOSvpLa4znBbSNHWTaVFg2nhRpbeq2pPBa/&#10;VoEx0/vVfr3d7YqxY795ml1+vqNSg363egERqYu38LX9rhWMJxP4P5OO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biJLMYAAADcAAAADwAAAAAAAAAAAAAAAACYAgAAZHJz&#10;L2Rvd25yZXYueG1sUEsFBgAAAAAEAAQA9QAAAIsDAAAAAA==&#10;" fillcolor="#242424" stroked="f"/>
                  <v:rect id="Rectangle 234" o:spid="_x0000_s1258" style="position:absolute;left:6189;top:4580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duqccA&#10;AADcAAAADwAAAGRycy9kb3ducmV2LnhtbESPT2vCQBTE74LfYXlCL6IbbRskdRVRSu2h9S+eH9nX&#10;bDD7NmS3Me2n7xYKPQ4z8xtmvuxsJVpqfOlYwWScgCDOnS65UHA+PY9mIHxA1lg5JgVf5GG56Pfm&#10;mGl34wO1x1CICGGfoQITQp1J6XNDFv3Y1cTR+3CNxRBlU0jd4C3CbSWnSZJKiyXHBYM1rQ3l1+On&#10;VbBPXy6r13c/fdhtD29tO9wYt/tW6m7QrZ5ABOrCf/ivvdUK7h9T+D0Tj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NHbqnHAAAA3AAAAA8AAAAAAAAAAAAAAAAAmAIAAGRy&#10;cy9kb3ducmV2LnhtbFBLBQYAAAAABAAEAPUAAACMAwAAAAA=&#10;" fillcolor="#222" stroked="f"/>
                  <v:rect id="Rectangle 235" o:spid="_x0000_s1259" style="position:absolute;left:6189;top:4588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rk+8QA&#10;AADcAAAADwAAAGRycy9kb3ducmV2LnhtbESPT4vCMBTE74LfITzBm6b+361GEUHwoIdVWfb4aJ5t&#10;tXkpTaz12xtB2OMwM79hFqvGFKKmyuWWFQz6EQjixOqcUwXn07b3BcJ5ZI2FZVLwJAerZbu1wFjb&#10;B/9QffSpCBB2MSrIvC9jKV2SkUHXtyVx8C62MuiDrFKpK3wEuCnkMIqm0mDOYSHDkjYZJbfj3SjY&#10;N3+b78H4QPY8qtP7Pvm9Tp9DpbqdZj0H4anx/+FPe6cVjCYzeJ8JR0A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2a5PvEAAAA3AAAAA8AAAAAAAAAAAAAAAAAmAIAAGRycy9k&#10;b3ducmV2LnhtbFBLBQYAAAAABAAEAPUAAACJAwAAAAA=&#10;" fillcolor="#202020" stroked="f"/>
                  <v:rect id="Rectangle 236" o:spid="_x0000_s1260" style="position:absolute;left:6189;top:4595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0eOsAA&#10;AADcAAAADwAAAGRycy9kb3ducmV2LnhtbERPTYvCMBC9C/6HMAt701QXRatRxEXwIIi6ex+bsena&#10;TLpNrPXfm4Pg8fG+58vWlqKh2heOFQz6CQjizOmCcwU/p01vAsIHZI2lY1LwIA/LRbczx1S7Ox+o&#10;OYZcxBD2KSowIVSplD4zZNH3XUUcuYurLYYI61zqGu8x3JZymCRjabHg2GCworWh7Hq8WQX/h3DW&#10;ezO6YqPd3/c03+zc4Fepz492NQMRqA1v8cu91Qq+RnFtPBOPgF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50eOsAAAADcAAAADwAAAAAAAAAAAAAAAACYAgAAZHJzL2Rvd25y&#10;ZXYueG1sUEsFBgAAAAAEAAQA9QAAAIUDAAAAAA==&#10;" fillcolor="#1e1e1e" stroked="f"/>
                  <v:rect id="Rectangle 237" o:spid="_x0000_s1261" style="position:absolute;left:6189;top:4603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wVvsQA&#10;AADcAAAADwAAAGRycy9kb3ducmV2LnhtbESPQWvCQBSE7wX/w/KE3uqmVkWjq4ggFEHBtOD1mX0m&#10;odm3YXeNqb++WxA8DjPzDbNYdaYWLTlfWVbwPkhAEOdWV1wo+P7avk1B+ICssbZMCn7Jw2rZe1lg&#10;qu2Nj9RmoRARwj5FBWUITSqlz0sy6Ae2IY7exTqDIUpXSO3wFuGmlsMkmUiDFceFEhvalJT/ZFej&#10;gPaTQ3vZ4V27zejYzfb6PDpppV773XoOIlAXnuFH+1Mr+BjP4P9MP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sFb7EAAAA3AAAAA8AAAAAAAAAAAAAAAAAmAIAAGRycy9k&#10;b3ducmV2LnhtbFBLBQYAAAAABAAEAPUAAACJAwAAAAA=&#10;" fillcolor="#1c1c1c" stroked="f"/>
                  <v:rect id="Rectangle 238" o:spid="_x0000_s1262" style="position:absolute;left:6189;top:4612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K1nMAA&#10;AADcAAAADwAAAGRycy9kb3ducmV2LnhtbERPy4rCMBTdD/gP4QpuBk1VEOkYZRAFF0J9LVzeae60&#10;pc1NSaLWvzcLweXhvBerzjTiTs5XlhWMRwkI4tzqigsFl/N2OAfhA7LGxjIpeJKH1bL3tcBU2wcf&#10;6X4KhYgh7FNUUIbQplL6vCSDfmRb4sj9W2cwROgKqR0+Yrhp5CRJZtJgxbGhxJbWJeX16WYU/PG+&#10;bmoy7rpxB33u1tn3M8uUGvS73x8QgbrwEb/dO61gOovz45l4BOTy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CK1nMAAAADcAAAADwAAAAAAAAAAAAAAAACYAgAAZHJzL2Rvd25y&#10;ZXYueG1sUEsFBgAAAAAEAAQA9QAAAIUDAAAAAA==&#10;" fillcolor="#1a1a1a" stroked="f"/>
                  <v:rect id="Rectangle 239" o:spid="_x0000_s1263" style="position:absolute;left:6189;top:4619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ZeacUA&#10;AADcAAAADwAAAGRycy9kb3ducmV2LnhtbESPQWvCQBSE7wX/w/IEb7qJtrakrkGFglh6aCp4fWSf&#10;STD7NmTXJO2vdwWhx2FmvmFW6WBq0VHrKssK4lkEgji3uuJCwfHnY/oGwnlkjbVlUvBLDtL16GmF&#10;ibY9f1OX+UIECLsEFZTeN4mULi/JoJvZhjh4Z9sa9EG2hdQt9gFuajmPoqU0WHFYKLGhXUn5Jbua&#10;QFmQ/XIvh2duPl+z4bLf/p0OW6Um42HzDsLT4P/Dj/ZeK1gsY7ifCUd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pl5pxQAAANwAAAAPAAAAAAAAAAAAAAAAAJgCAABkcnMv&#10;ZG93bnJldi54bWxQSwUGAAAAAAQABAD1AAAAigMAAAAA&#10;" fillcolor="#181818" stroked="f"/>
                  <v:rect id="Rectangle 240" o:spid="_x0000_s1264" style="position:absolute;left:6189;top:4627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1hk8gA&#10;AADcAAAADwAAAGRycy9kb3ducmV2LnhtbESPW2vCQBSE3wv9D8sRfKsbLw2SuoZU1JbSFy/Y10P2&#10;mIRmz6bZVVN/vSsU+jjMzDfMLO1MLc7UusqyguEgAkGcW11xoWC/Wz1NQTiPrLG2TAp+yUE6f3yY&#10;YaLthTd03vpCBAi7BBWU3jeJlC4vyaAb2IY4eEfbGvRBtoXULV4C3NRyFEWxNFhxWCixoUVJ+ff2&#10;ZBSsF8u3yaQ7bD5O1ac8fr3Gz9n1R6l+r8teQHjq/H/4r/2uFYzjEdzPhCM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HWGTyAAAANwAAAAPAAAAAAAAAAAAAAAAAJgCAABk&#10;cnMvZG93bnJldi54bWxQSwUGAAAAAAQABAD1AAAAjQMAAAAA&#10;" fillcolor="#161616" stroked="f"/>
                  <v:rect id="Rectangle 241" o:spid="_x0000_s1265" style="position:absolute;left:6189;top:4634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onaMUA&#10;AADcAAAADwAAAGRycy9kb3ducmV2LnhtbESPQWvCQBSE7wX/w/IEb3VjxVSiq4hQFQ8VrQjeHtnX&#10;JDT7Nuyumvx7t1DocZiZb5j5sjW1uJPzlWUFo2ECgji3uuJCwfnr43UKwgdkjbVlUtCRh+Wi9zLH&#10;TNsHH+l+CoWIEPYZKihDaDIpfV6SQT+0DXH0vq0zGKJ0hdQOHxFuavmWJKk0WHFcKLGhdUn5z+lm&#10;FLjLYeO6dDvZdev9Rd6qz/fmSkoN+u1qBiJQG/7Df+2dVjBOx/B7Jh4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WidoxQAAANwAAAAPAAAAAAAAAAAAAAAAAJgCAABkcnMv&#10;ZG93bnJldi54bWxQSwUGAAAAAAQABAD1AAAAigMAAAAA&#10;" fillcolor="#141414" stroked="f"/>
                  <v:rect id="Rectangle 242" o:spid="_x0000_s1266" style="position:absolute;left:6189;top:4642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JB8MUA&#10;AADcAAAADwAAAGRycy9kb3ducmV2LnhtbESPQWvCQBSE74L/YXlCb3VjKyLRVSRWsEgLVQ8eH9ln&#10;Es2+DbtrjP++Wyh4HGbmG2a+7EwtWnK+sqxgNExAEOdWV1woOB42r1MQPiBrrC2Tggd5WC76vTmm&#10;2t75h9p9KESEsE9RQRlCk0rp85IM+qFtiKN3ts5giNIVUju8R7ip5VuSTKTBiuNCiQ1lJeXX/c0o&#10;+N49vlpts/H14/NUrS+0y8LGKfUy6FYzEIG68Az/t7dawftkDH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EkHwxQAAANwAAAAPAAAAAAAAAAAAAAAAAJgCAABkcnMv&#10;ZG93bnJldi54bWxQSwUGAAAAAAQABAD1AAAAigMAAAAA&#10;" fillcolor="#121212" stroked="f"/>
                  <v:rect id="Rectangle 243" o:spid="_x0000_s1267" style="position:absolute;left:6189;top:4649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Xr88UA&#10;AADcAAAADwAAAGRycy9kb3ducmV2LnhtbESPT4vCMBTE78J+h/AW9iKauosi1SgqCLLgwT+Ix0fz&#10;bKrNS2midvfTG0HwOMzMb5jxtLGluFHtC8cKet0EBHHmdMG5gv1u2RmC8AFZY+mYFPyRh+nkozXG&#10;VLs7b+i2DbmIEPYpKjAhVKmUPjNk0XddRRy9k6sthijrXOoa7xFuS/mdJANpseC4YLCihaHssr1a&#10;BcffYfvQvsz35ty7+lXVrNf/pJX6+mxmIxCBmvAOv9orreBn0IfnmXg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ZevzxQAAANwAAAAPAAAAAAAAAAAAAAAAAJgCAABkcnMv&#10;ZG93bnJldi54bWxQSwUGAAAAAAQABAD1AAAAigMAAAAA&#10;" fillcolor="#101010" stroked="f"/>
                  <v:rect id="Rectangle 244" o:spid="_x0000_s1268" style="position:absolute;left:6189;top:4657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srDMQA&#10;AADcAAAADwAAAGRycy9kb3ducmV2LnhtbESPS4vCMBSF98L8h3AHZqepCkU6psUHiptZ+EBwd23u&#10;tMXmpjSx1n8/GRBcHs7j48yz3tSio9ZVlhWMRxEI4tzqigsFp+NmOAPhPLLG2jIpeJKDLP0YzDHR&#10;9sF76g6+EGGEXYIKSu+bREqXl2TQjWxDHLxf2xr0QbaF1C0+wrip5SSKYmmw4kAosaFVSfntcDeB&#10;e31Gfre+nS/denOyq+tysf3plfr67BffIDz1/h1+tXdawTSO4f9MOAI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bKwzEAAAA3AAAAA8AAAAAAAAAAAAAAAAAmAIAAGRycy9k&#10;b3ducmV2LnhtbFBLBQYAAAAABAAEAPUAAACJAwAAAAA=&#10;" fillcolor="#0e0e0e" stroked="f"/>
                  <v:rect id="Rectangle 245" o:spid="_x0000_s1269" style="position:absolute;left:6189;top:4664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O9DcIA&#10;AADcAAAADwAAAGRycy9kb3ducmV2LnhtbESPwWrDMBBE74X+g9hCb7WcBtziWgkhEOg1TkivW2tj&#10;K7FWwlJs9++rQqDHYWbeMNV6tr0YaQjGsYJFloMgbpw23Co4HnYv7yBCRNbYOyYFPxRgvXp8qLDU&#10;buI9jXVsRYJwKFFBF6MvpQxNRxZD5jxx8s5usBiTHFqpB5wS3PbyNc8LadFwWujQ07aj5lrfrAL3&#10;3ejFqI2p8/7Gp/biv+rolXp+mjcfICLN8T98b39qBcviDf7OpCM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I70NwgAAANwAAAAPAAAAAAAAAAAAAAAAAJgCAABkcnMvZG93&#10;bnJldi54bWxQSwUGAAAAAAQABAD1AAAAhwMAAAAA&#10;" fillcolor="#0c0c0c" stroked="f"/>
                  <v:rect id="Rectangle 246" o:spid="_x0000_s1270" style="position:absolute;left:6189;top:4673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fYMMMA&#10;AADcAAAADwAAAGRycy9kb3ducmV2LnhtbERPTWvCQBC9F/wPywi9NZs0YGPMKkEoFoRCbUG9Ddkx&#10;CWZnQ3Y18d93D4UeH++72EymE3caXGtZQRLFIIgrq1uuFfx8v79kIJxH1thZJgUPcrBZz54KzLUd&#10;+YvuB1+LEMIuRwWN930upasaMugi2xMH7mIHgz7AoZZ6wDGEm06+xvFCGmw5NDTY07ah6nq4GQU6&#10;Gz+zZTWVp/549uYtTvdpslPqeT6VKxCeJv8v/nN/aAXpIqwNZ8IR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fYMMMAAADcAAAADwAAAAAAAAAAAAAAAACYAgAAZHJzL2Rv&#10;d25yZXYueG1sUEsFBgAAAAAEAAQA9QAAAIgDAAAAAA==&#10;" fillcolor="#0a0a0a" stroked="f"/>
                  <v:rect id="Rectangle 247" o:spid="_x0000_s1271" style="position:absolute;left:6189;top:4681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Gpk8UA&#10;AADcAAAADwAAAGRycy9kb3ducmV2LnhtbESP0WoCMRRE3wv9h3ALvohma6vYrVGqVFHoQ9V+wGVz&#10;zS7d3CxJdNe/NwWhj8PMnGFmi87W4kI+VI4VPA8zEMSF0xUbBT/H9WAKIkRkjbVjUnClAIv548MM&#10;c+1a3tPlEI1IEA45KihjbHIpQ1GSxTB0DXHyTs5bjEl6I7XHNsFtLUdZNpEWK04LJTa0Kqn4PZyt&#10;gvHG7PTJ1L5b2pH+DF/ffXptleo9dR/vICJ18T98b2+1gpfJG/ydS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0amTxQAAANwAAAAPAAAAAAAAAAAAAAAAAJgCAABkcnMv&#10;ZG93bnJldi54bWxQSwUGAAAAAAQABAD1AAAAigMAAAAA&#10;" fillcolor="#080808" stroked="f"/>
                  <v:rect id="Rectangle 248" o:spid="_x0000_s1272" style="position:absolute;left:6189;top:4689;width:1201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Ws4sAA&#10;AADcAAAADwAAAGRycy9kb3ducmV2LnhtbERPS0vDQBC+C/6HZQRvduODVmK3RQSp3nQN9jpkxySY&#10;nQ270zb+e+cgePz43uvtHEdzpFyGxA6uFxUY4jaFgTsHzcfz1T2YIsgBx8Tk4IcKbDfnZ2usQzrx&#10;Ox29dEZDuNTooBeZamtL21PEskgTsXJfKUcUhbmzIeNJw+Nob6pqaSMOrA09TvTUU/vtD9HBrTRZ&#10;PnfL3b4J+8Obf/Xt3co7d3kxPz6AEZrlX/znfgnqW+l8PaNHwG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cWs4sAAAADcAAAADwAAAAAAAAAAAAAAAACYAgAAZHJzL2Rvd25y&#10;ZXYueG1sUEsFBgAAAAAEAAQA9QAAAIUDAAAAAA==&#10;" fillcolor="#060606" stroked="f"/>
                  <v:rect id="Rectangle 249" o:spid="_x0000_s1273" style="position:absolute;left:6189;top:4698;width:1201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7d6MMA&#10;AADcAAAADwAAAGRycy9kb3ducmV2LnhtbESPQWvCQBSE74L/YXmCt7pJhVaiq4gS8NJWo6DHR/aZ&#10;BLNvQ3Zr0n/fFQSPw8x8wyxWvanFnVpXWVYQTyIQxLnVFRcKTsf0bQbCeWSNtWVS8EcOVsvhYIGJ&#10;th0f6J75QgQIuwQVlN43iZQuL8mgm9iGOHhX2xr0QbaF1C12AW5q+R5FH9JgxWGhxIY2JeW37Nco&#10;uHTxbYs/e1N9f01TNOcM92mm1HjUr+cgPPX+FX62d1rB9DOGx5lw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/7d6MMAAADcAAAADwAAAAAAAAAAAAAAAACYAgAAZHJzL2Rv&#10;d25yZXYueG1sUEsFBgAAAAAEAAQA9QAAAIgDAAAAAA==&#10;" fillcolor="#040404" stroked="f"/>
                  <v:rect id="Rectangle 250" o:spid="_x0000_s1274" style="position:absolute;left:6189;top:4706;width:1201;height: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hUUcYA&#10;AADcAAAADwAAAGRycy9kb3ducmV2LnhtbESPT0sDMRTE74LfITyhF2mzVuyftWlpCwtePLjK9vq6&#10;eW62bl6WJG3Xb28EweMwM79hVpvBduJCPrSOFTxMMhDEtdMtNwo+3ovxAkSIyBo7x6TgmwJs1rc3&#10;K8y1u/IbXcrYiAThkKMCE2OfSxlqQxbDxPXEyft03mJM0jdSe7wmuO3kNMtm0mLLacFgT3tD9Vd5&#10;tgqKw27bVyfjl8XxVL3Onqis8F6p0d2wfQYRaYj/4b/2i1bwOJ/C75l0BO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hUUcYAAADcAAAADwAAAAAAAAAAAAAAAACYAgAAZHJz&#10;L2Rvd25yZXYueG1sUEsFBgAAAAAEAAQA9QAAAIsDAAAAAA==&#10;" fillcolor="#020202" stroked="f"/>
                  <v:rect id="Rectangle 251" o:spid="_x0000_s1275" style="position:absolute;left:6189;top:4713;width:1201;height: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3QxscA&#10;AADcAAAADwAAAGRycy9kb3ducmV2LnhtbESPT2sCMRTE74LfITzBm2brn9ZujaKC4EWotod6e25e&#10;dxc3L2sSde2nN4VCj8PM/IaZzhtTiSs5X1pW8NRPQBBnVpecK/j8WPcmIHxA1lhZJgV38jCftVtT&#10;TLW98Y6u+5CLCGGfooIihDqV0mcFGfR9WxNH79s6gyFKl0vt8BbhppKDJHmWBkuOCwXWtCooO+0v&#10;RsHydbI8v494+7M7HujwdTyNBy5RqttpFm8gAjXhP/zX3mgFw5ch/J6JR0DOH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90MbHAAAA3AAAAA8AAAAAAAAAAAAAAAAAmAIAAGRy&#10;cy9kb3ducmV2LnhtbFBLBQYAAAAABAAEAPUAAACMAwAAAAA=&#10;" fillcolor="black" stroked="f"/>
                  <v:shape id="Freeform 252" o:spid="_x0000_s1276" style="position:absolute;left:6193;top:3807;width:1195;height:906;visibility:visible;mso-wrap-style:square;v-text-anchor:top" coordsize="1195,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23k8UA&#10;AADcAAAADwAAAGRycy9kb3ducmV2LnhtbESPQWvCQBSE74X+h+UVeim6aTVR0qwipYJXTRG9PbLP&#10;JG32bcxuY/rvXUHocZiZb5hsOZhG9NS52rKC13EEgriwuuZSwVe+Hs1BOI+ssbFMCv7IwXLx+JBh&#10;qu2Ft9TvfCkChF2KCirv21RKV1Rk0I1tSxy8k+0M+iC7UuoOLwFuGvkWRYk0WHNYqLClj4qKn92v&#10;UXCMj+uJOeT5SxK583Yf0/dnTEo9Pw2rdxCeBv8fvrc3WsFkNoXbmXAE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DbeTxQAAANwAAAAPAAAAAAAAAAAAAAAAAJgCAABkcnMv&#10;ZG93bnJldi54bWxQSwUGAAAAAAQABAD1AAAAigMAAAAA&#10;" path="m81,424r1,-11l84,401r5,-20l98,359r8,-19l116,322r12,-15l140,291r7,-6l153,278r7,-7l167,266r7,-5l182,256r9,-3l197,249r9,-3l214,244r9,-3l231,239r8,l248,239r8,l265,239r8,2l282,243r8,3l297,248r8,3l312,254r7,5l326,263r8,5l341,273r3,-15l349,243r5,-14l361,216r7,-12l376,194r10,-10l396,175r11,-7l417,163r12,-5l439,155r12,l462,155r12,2l481,158r7,2l496,163r9,5l515,173r6,7l530,189r7,8l545,205r5,11l548,207r-1,-8l545,189r,-9l545,172r2,-9l548,155r2,-8l553,138r4,-8l560,123r4,-7l569,111r6,-7l581,99r6,-3l592,94r4,-3l601,91r5,-2l611,89r5,l621,89r5,2l631,91r4,2l640,96r5,2l648,101r5,3l656,110r6,5l668,106r9,-5l683,94r9,-5l700,86r9,-3l719,79r8,-1l736,76r8,l754,76r9,2l771,79r10,4l790,86r8,3l802,78r3,-12l810,56r7,-10l824,35r6,-8l837,20r9,-6l854,8r8,-3l871,2,881,r8,l900,r8,2l918,5r5,3l930,12r5,3l940,19r10,10l959,39r6,12l972,64r5,14l982,94r5,-1l994,91r7,-2l1006,89r12,2l1030,93r11,3l1053,101r10,7l1073,116r11,9l1092,135r9,12l1109,160r5,13l1121,187r3,15l1128,219r1,12l1131,243r,13l1131,268r-2,12l1128,291r-2,12l1122,315r7,l1138,317r6,1l1151,322r7,5l1163,332r7,5l1175,344r3,6l1183,359r4,8l1190,376r2,8l1193,394r2,10l1195,414r,12l1193,440r-3,11l1185,461r-5,12l1173,482r-7,8l1160,498r1,21l1161,541r-1,20l1158,581r-5,18l1148,618r-7,19l1134,653r-10,16l1114,684r-10,13l1090,709r-11,10l1072,722r-9,5l1057,731r-7,3l1041,736r-6,3l1021,741r-13,2l994,741r-12,-2l979,748r-3,8l972,763r-3,7l964,775r-5,5l954,785r-7,3l942,791r-7,2l928,795r-5,l916,795r-6,l903,793r-7,-3l888,785r-9,-7l873,770r-5,-9l868,761r-7,14l856,786r-7,10l841,807r-9,8l824,823r-9,7l805,835r-10,4l783,842r-10,2l761,845r-10,-1l739,842r-12,-3l717,834r-8,5l702,842r-8,3l685,849r-8,1l668,854r-6,l653,855r-8,2l636,857r-8,l619,855r-8,-1l604,854r-8,-4l587,849r-6,6l574,864r-7,5l559,876r-7,5l543,886r-6,5l528,894r-8,4l513,901r-8,2l496,904r-8,2l479,906r-8,l462,906r-8,l447,904r-8,-3l430,899r-8,-3l415,892r-8,-3l398,884r-7,-5l385,874r-9,-7l369,860r-6,-6l356,845r-5,-8l344,828r-3,-5l337,817r-5,5l327,827r-5,3l317,832r-5,3l307,837r-5,l297,837r-5,l287,835r-7,-1l275,832r-5,-4l266,823r-5,-3l258,815r-5,-7l251,802r-3,-6l246,790r-1,-9l243,775r,-7l243,759r-12,7l219,771r-12,4l196,776r-12,l174,775r-12,-2l150,770r-10,-6l128,758r-10,-7l109,741,99,731,91,721,84,707,77,694,67,690,57,684r-8,-7l40,670r-8,-8l25,652,18,642,13,630,8,618,5,606,3,593,,579,,566,,552,1,539,3,525,5,515r1,-8l10,498r3,-8l22,475r5,-9l30,460r7,-5l42,448r5,-5l54,438r7,-4l66,429r6,-1l81,424r,e" filled="f" strokeweight="1.85pt">
                    <v:path arrowok="t" o:connecttype="custom" o:connectlocs="106,340;160,271;206,246;256,239;305,251;344,258;386,184;451,155;505,168;550,216;547,163;564,116;596,91;626,91;653,104;692,89;744,76;798,89;830,27;881,0;930,12;972,64;1006,89;1073,116;1121,187;1131,268;1138,317;1175,344;1193,394;1185,461;1161,541;1134,653;1072,722;1021,741;972,763;942,791;903,793;868,761;824,823;761,845;702,842;653,855;604,854;559,876;513,901;462,906;415,892;369,860;337,817;307,837;275,832;251,802;243,759;174,775;109,741;57,684;13,630;0,552;13,490;47,443;81,424" o:connectangles="0,0,0,0,0,0,0,0,0,0,0,0,0,0,0,0,0,0,0,0,0,0,0,0,0,0,0,0,0,0,0,0,0,0,0,0,0,0,0,0,0,0,0,0,0,0,0,0,0,0,0,0,0,0,0,0,0,0,0,0,0"/>
                  </v:shape>
                  <v:shape id="Picture 253" o:spid="_x0000_s1277" type="#_x0000_t75" style="position:absolute;left:6259;top:4130;width:913;height: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K1E/EAAAA3AAAAA8AAABkcnMvZG93bnJldi54bWxEj9FqwkAURN8L/sNyhb41G01ra3QVEQSR&#10;Kpj2Ay7ZaxLN3g3ZTUz/visU+jjMzBlmuR5MLXpqXWVZwSSKQRDnVldcKPj+2r18gHAeWWNtmRT8&#10;kIP1avS0xFTbO5+pz3whAoRdigpK75tUSpeXZNBFtiEO3sW2Bn2QbSF1i/cAN7WcxvFMGqw4LJTY&#10;0Lak/JZ1RsFcX+bHrNOn6+s00bvPPR5whko9j4fNAoSnwf+H/9p7rSB5f4PHmXAE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IK1E/EAAAA3AAAAA8AAAAAAAAAAAAAAAAA&#10;nwIAAGRycy9kb3ducmV2LnhtbFBLBQYAAAAABAAEAPcAAACQAwAAAAA=&#10;">
                    <v:imagedata r:id="rId30" o:title=""/>
                  </v:shape>
                  <v:shape id="Freeform 254" o:spid="_x0000_s1278" style="position:absolute;left:6262;top:4134;width:908;height:399;visibility:visible;mso-wrap-style:square;v-text-anchor:top" coordsize="908,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62jcUA&#10;AADcAAAADwAAAGRycy9kb3ducmV2LnhtbESPQWvCQBSE7wX/w/KE3upGRSvRVaRQkNKDNSIeH9ln&#10;Esy+Ddk1bvrrXaHQ4zAz3zCrTTC16Kh1lWUF41ECgji3uuJCwTH7fFuAcB5ZY22ZFPTkYLMevKww&#10;1fbOP9QdfCEihF2KCkrvm1RKl5dk0I1sQxy9i20N+ijbQuoW7xFuajlJkrk0WHFcKLGhj5Ly6+Fm&#10;FITJfpHsrp05Bnua9f139nv+ypR6HYbtEoSn4P/Df+2dVjB9n8PzTDwCc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TraNxQAAANwAAAAPAAAAAAAAAAAAAAAAAJgCAABkcnMv&#10;ZG93bnJldi54bWxQSwUGAAAAAAQABAD1AAAAigMAAAAA&#10;" path="m61,187r3,-10l69,166r5,-8l81,150r7,-9l96,134r10,-6l116,123r11,-5l138,113r12,-4l162,107r14,-1l187,106r14,l214,107r12,2l236,113r12,3l258,119r4,-6l265,106r5,-5l275,94r5,-5l287,86r7,-5l300,77r9,-3l317,72r7,-2l334,69r9,l351,69r10,l370,70r6,2l385,74r7,3l397,79r6,3l409,87r5,4l419,96r-2,-4l415,87r,-3l414,79r1,-4l415,72r2,-5l419,64r1,-4l424,57r5,-7l437,45r9,-3l454,40r7,-2l469,38r7,l483,40r8,3l496,47r7,3l515,45r12,-5l540,37r12,-2l566,33r13,l593,35r13,3l606,38r3,-5l613,28r3,-5l621,20r5,-5l631,11r5,-3l643,6r7,-1l655,3r7,-2l669,r8,l684,1r6,l697,3r9,2l714,8r7,5l728,17r6,5l739,28r4,5l746,40r10,-2l765,38r10,l783,40r9,2l800,43r9,4l817,50r7,4l831,59r6,5l842,69r5,6l851,82r3,7l858,96r1,5l859,107r,6l859,118r-1,5l856,128r-2,5l853,138r6,l864,139r5,l874,141r11,5l893,151r7,7l902,161r3,4l907,168r,5l908,177r,5l908,187r-1,6l905,198r-3,5l896,209r-3,3l888,215r-7,4l883,229r,8l883,247r-3,9l878,264r-5,8l868,279r-7,9l854,294r-7,7l837,306r-8,5l819,316r-10,4l797,323r-12,2l777,326r-11,l756,326r-10,-1l743,328r-5,3l729,338r-5,2l719,342r-5,1l707,345r-5,l697,345r-7,l685,345r-5,-2l674,342r-5,-2l663,336r-6,-3l652,328r-5,-5l643,318r-3,7l635,330r-4,5l625,340r-5,5l613,348r-7,4l599,355r-8,2l582,358r-6,l567,360r-8,l550,358r-8,-1l533,355r-10,-3l515,347r-9,-5l500,336r-7,-6l488,323r-4,-7l481,308r,8l479,325r-3,10l473,343r-5,9l463,358r-7,9l447,374r-10,6l425,385r-11,5l402,394r-12,3l378,399r-13,l353,399r-14,l327,395r-11,-1l304,389r-12,-4l282,379r-10,-7l262,365r-5,-5l250,363r-7,4l235,368r-9,l218,368r-9,-1l203,363r-7,-5l192,355r-1,-2l189,350r-2,-3l184,342r,-7l176,338r-9,2l157,340r-8,2l140,342r-8,l123,340r-8,-2l106,336r-8,-3l89,330r-6,-4l76,321r-7,-5l64,311r-5,-7l51,303r-7,-2l37,298r-7,-4l25,291r-5,-5l15,283r-5,-5l7,272,5,266,2,261,,256r,-7l,242r,-5l2,230r3,-8l10,215r7,-6l24,202r8,-5l40,193r11,-5l61,187r,xe" fillcolor="black" strokeweight="0">
                    <v:path arrowok="t" o:connecttype="custom" o:connectlocs="81,150;127,118;187,106;248,116;275,94;309,74;351,69;392,77;419,96;415,75;424,57;461,38;496,47;552,35;606,38;626,15;655,3;690,1;728,17;756,38;800,43;837,64;858,96;858,123;864,139;900,158;908,177;902,203;883,229;873,272;837,306;785,325;743,328;714,343;685,345;657,333;635,330;606,352;567,360;523,352;488,323;476,335;447,374;390,397;327,395;272,372;235,368;196,358;184,342;149,342;106,336;69,316;37,298;10,278;0,249;10,215;51,188" o:connectangles="0,0,0,0,0,0,0,0,0,0,0,0,0,0,0,0,0,0,0,0,0,0,0,0,0,0,0,0,0,0,0,0,0,0,0,0,0,0,0,0,0,0,0,0,0,0,0,0,0,0,0,0,0,0,0,0,0"/>
                  </v:shape>
                  <v:shape id="Freeform 255" o:spid="_x0000_s1279" style="position:absolute;left:6262;top:4134;width:908;height:399;visibility:visible;mso-wrap-style:square;v-text-anchor:top" coordsize="908,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WJo8cA&#10;AADcAAAADwAAAGRycy9kb3ducmV2LnhtbESPQWvCQBSE7wX/w/KEXkQ3RlCJrlJaCrbU0tqa8yP7&#10;zMZm34bsatJ/3y0Uehxm5htmve1tLa7U+sqxgukkAUFcOF1xqeDz43G8BOEDssbaMSn4Jg/bzeBm&#10;jZl2Hb/T9RBKESHsM1RgQmgyKX1hyKKfuIY4eifXWgxRtqXULXYRbmuZJslcWqw4Lhhs6N5Q8XW4&#10;WAX56PX4kif71JynT/mznr0V6UOn1O2wv1uBCNSH//Bfe6cVzBYL+D0Tj4D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ViaPHAAAA3AAAAA8AAAAAAAAAAAAAAAAAmAIAAGRy&#10;cy9kb3ducmV2LnhtbFBLBQYAAAAABAAEAPUAAACMAwAAAAA=&#10;" path="m61,187r3,-10l69,166r5,-8l81,150r7,-9l96,134r10,-6l116,123r11,-5l138,113r12,-4l162,107r14,-1l187,106r14,l214,107r12,2l236,113r12,3l258,119r4,-6l265,106r5,-5l275,94r5,-5l287,86r7,-5l300,77r9,-3l317,72r7,-2l334,69r9,l351,69r10,l370,70r6,2l385,74r7,3l397,79r6,3l409,87r5,4l419,96r-2,-4l415,87r,-3l414,79r1,-4l415,72r2,-5l419,64r1,-4l424,57r5,-7l437,45r9,-3l454,40r7,-2l469,38r7,l483,40r8,3l496,47r7,3l515,45r12,-5l540,37r12,-2l566,33r13,l593,35r13,3l606,38r3,-5l613,28r3,-5l621,20r5,-5l631,11r5,-3l643,6r7,-1l655,3r7,-2l669,r8,l684,1r6,l697,3r9,2l714,8r7,5l728,17r6,5l739,28r4,5l746,40r10,-2l765,38r10,l783,40r9,2l800,43r9,4l817,50r7,4l831,59r6,5l842,69r5,6l851,82r3,7l858,96r1,5l859,107r,6l859,118r-1,5l856,128r-2,5l853,138r6,l864,139r5,l874,141r11,5l893,151r7,7l902,161r3,4l907,168r,5l908,177r,5l908,187r-1,6l905,198r-3,5l896,209r-3,3l888,215r-7,4l883,229r,8l883,247r-3,9l878,264r-5,8l868,279r-7,9l854,294r-7,7l837,306r-8,5l819,316r-10,4l797,323r-12,2l777,326r-11,l756,326r-10,-1l743,328r-5,3l729,338r-5,2l719,342r-5,1l707,345r-5,l697,345r-7,l685,345r-5,-2l674,342r-5,-2l663,336r-6,-3l652,328r-5,-5l643,318r-3,7l635,330r-4,5l625,340r-5,5l613,348r-7,4l599,355r-8,2l582,358r-6,l567,360r-8,l550,358r-8,-1l533,355r-10,-3l515,347r-9,-5l500,336r-7,-6l488,323r-4,-7l481,308r,8l479,325r-3,10l473,343r-5,9l463,358r-7,9l447,374r-10,6l425,385r-11,5l402,394r-12,3l378,399r-13,l353,399r-14,l327,395r-11,-1l304,389r-12,-4l282,379r-10,-7l262,365r-5,-5l250,363r-7,4l235,368r-9,l218,368r-9,-1l203,363r-7,-5l192,355r-1,-2l189,350r-2,-3l184,342r,-7l176,338r-9,2l157,340r-8,2l140,342r-8,l123,340r-8,-2l106,336r-8,-3l89,330r-6,-4l76,321r-7,-5l64,311r-5,-7l51,303r-7,-2l37,298r-7,-4l25,291r-5,-5l15,283r-5,-5l7,272,5,266,2,261,,256r,-7l,242r,-5l2,230r3,-8l10,215r7,-6l24,202r8,-5l40,193r11,-5l61,187r,xe" fillcolor="black" stroked="f">
                    <v:path arrowok="t" o:connecttype="custom" o:connectlocs="81,150;127,118;187,106;248,116;275,94;309,74;351,69;392,77;419,96;415,75;424,57;461,38;496,47;552,35;606,38;626,15;655,3;690,1;728,17;756,38;800,43;837,64;858,96;858,123;864,139;900,158;908,177;902,203;883,229;873,272;837,306;785,325;743,328;714,343;685,345;657,333;635,330;606,352;567,360;523,352;488,323;476,335;447,374;390,397;327,395;272,372;235,368;196,358;184,342;149,342;106,336;69,316;37,298;10,278;0,249;10,215;51,188" o:connectangles="0,0,0,0,0,0,0,0,0,0,0,0,0,0,0,0,0,0,0,0,0,0,0,0,0,0,0,0,0,0,0,0,0,0,0,0,0,0,0,0,0,0,0,0,0,0,0,0,0,0,0,0,0,0,0,0,0"/>
                  </v:shape>
                  <v:shape id="Picture 256" o:spid="_x0000_s1280" type="#_x0000_t75" style="position:absolute;left:6259;top:4130;width:913;height: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XSue8AAAA3AAAAA8AAABkcnMvZG93bnJldi54bWxET80OwUAQvku8w2YkbmyRIGWJSIQDByXO&#10;k+5oS3e26S7at7cHieOX73+5bkwp3lS7wrKC0TACQZxaXXCm4HrZDeYgnEfWWFomBS05WK+6nSXG&#10;2n74TO/EZyKEsItRQe59FUvp0pwMuqGtiAN3t7VBH2CdSV3jJ4SbUo6jaCoNFhwacqxom1P6TF5G&#10;wdadGnq89uZ2pDbTY0ruUdEq1e81mwUIT43/i3/ug1YwmYW14Uw4AnL1BQ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410rnvAAAANwAAAAPAAAAAAAAAAAAAAAAAJ8CAABkcnMv&#10;ZG93bnJldi54bWxQSwUGAAAAAAQABAD3AAAAiAMAAAAA&#10;">
                    <v:imagedata r:id="rId31" o:title=""/>
                  </v:shape>
                  <v:shape id="Picture 257" o:spid="_x0000_s1281" type="#_x0000_t75" style="position:absolute;left:6758;top:3859;width:465;height: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k33/FAAAA3AAAAA8AAABkcnMvZG93bnJldi54bWxEj09rwkAUxO8Fv8PyhN50o4VWo6sEpaWX&#10;FvyH10f2mY1m34bsmqTfvlsQehxm5jfMct3bSrTU+NKxgsk4AUGcO11yoeB4eB/NQPiArLFyTAp+&#10;yMN6NXhaYqpdxztq96EQEcI+RQUmhDqV0ueGLPqxq4mjd3GNxRBlU0jdYBfhtpLTJHmVFkuOCwZr&#10;2hjKb/u7VaBP1+4j216+kkm7PXeZuXM9/1bqedhnCxCB+vAffrQ/tYKXtzn8nYlHQK5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ZN9/xQAAANwAAAAPAAAAAAAAAAAAAAAA&#10;AJ8CAABkcnMvZG93bnJldi54bWxQSwUGAAAAAAQABAD3AAAAkQMAAAAA&#10;">
                    <v:imagedata r:id="rId32" o:title=""/>
                  </v:shape>
                  <v:shape id="Freeform 258" o:spid="_x0000_s1282" style="position:absolute;left:6760;top:3861;width:461;height:399;visibility:visible;mso-wrap-style:square;v-text-anchor:top" coordsize="461,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tMu70A&#10;AADcAAAADwAAAGRycy9kb3ducmV2LnhtbERPyQrCMBC9C/5DGMGbpiqKVKOIC3gTF8Tj2IxttZmU&#10;Jmr9e3MQPD7ePp3XphAvqlxuWUGvG4EgTqzOOVVwOm46YxDOI2ssLJOCDzmYz5qNKcbavnlPr4NP&#10;RQhhF6OCzPsyltIlGRl0XVsSB+5mK4M+wCqVusJ3CDeF7EfRSBrMOTRkWNIyo+RxeBoFLlmdntf0&#10;OCxRjpY7vK/Pl3OkVLtVLyYgPNX+L/65t1rBYBzmhzPhCMjZ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8DtMu70AAADcAAAADwAAAAAAAAAAAAAAAACYAgAAZHJzL2Rvd25yZXYu&#10;eG1sUEsFBgAAAAAEAAQA9QAAAIIDAAAAAA==&#10;" path="m32,187r2,-10l35,168r4,-10l42,150r4,-7l51,136r5,-6l61,123r5,-5l71,114r7,-3l84,108r5,-2l96,106r7,l110,108r6,1l122,113r5,3l132,121r1,-7l135,108r2,-5l140,96r4,-5l147,86r3,-4l154,79r3,-3l162,72r3,-1l171,69r5,l179,69r5,l189,71r7,5l203,81r5,6l213,96r,l211,87r,-6l211,72r2,-6l216,59r3,-7l223,47r5,-3l231,42r4,-2l238,40r3,l246,42r4,2l252,47r3,3l262,45r5,-5l274,37r6,-2l287,35r8,l302,37r7,3l312,30r4,-10l317,17r4,-4l324,10r4,-3l329,5r4,-2l336,2,341,r3,l348,2r3,l355,3r5,2l363,8r3,5l370,18r3,6l376,29r2,6l380,42r5,-2l390,40r3,l398,42r6,2l407,45r5,4l415,52r4,4l422,61r3,5l429,71r2,6l432,84r2,7l436,98r1,10l437,119r-1,11l434,140r,l437,140r2,1l444,143r5,3l452,151r4,7l459,167r2,8l461,183r,6l459,195r,5l458,205r-6,9l451,217r-4,4l447,229r,10l447,247r,9l446,264r-4,9l441,281r-4,7l434,295r-3,6l425,308r-5,5l415,316r-5,6l405,325r-7,2l395,328r-5,l385,328r-5,-1l376,333r-5,5l366,343r-6,2l358,345r-3,l351,345r-3,l346,343r-3,-1l341,340r-3,-3l334,333r-3,-3l329,325r-1,-7l326,325r-2,5l321,337r-2,3l316,345r-4,3l309,352r-3,3l301,357r-4,2l292,360r-3,l284,360r-4,l275,359r-3,-2l267,354r-5,-6l258,343r-3,-5l252,332r-4,-9l246,316r-1,-8l245,318r-2,9l241,335r-1,8l238,352r-3,8l231,367r-3,7l223,380r-5,6l211,391r-5,3l199,397r-7,2l186,399r-5,l174,399r-7,-3l160,394r-5,-5l149,386r-5,-7l138,372r-5,-7l133,364r,l132,362r,-2l128,364r-5,3l120,369r-5,l111,369r-5,-2l103,364r-3,-5l98,354r-2,-7l95,342r,-7l89,338r-3,2l81,342r-5,l73,342r-5,l62,340r-3,-2l54,337r-3,-4l47,330r-5,-3l39,323r-4,-5l34,311r-4,-5l27,305r-3,-4l20,300r-3,-4l14,291r-2,-3l7,278,3,268,2,256,,244r2,-5l2,232r1,-8l7,217r3,-7l14,204r3,-7l22,194r5,-4l32,187r,xe" fillcolor="black" strokeweight="0">
                    <v:path arrowok="t" o:connecttype="custom" o:connectlocs="42,150;66,118;96,106;127,116;140,96;157,76;179,69;208,87;211,72;228,44;246,42;267,40;302,37;321,13;336,2;355,3;373,24;390,40;412,49;429,71;437,108;437,140;456,158;459,195;447,221;446,264;431,301;405,325;380,327;358,345;343,342;329,325;319,340;301,357;280,360;258,343;245,308;238,352;218,386;186,399;155,389;133,364;123,367;103,364;95,335;73,342;51,333;34,311;17,296;2,256;7,217;27,190" o:connectangles="0,0,0,0,0,0,0,0,0,0,0,0,0,0,0,0,0,0,0,0,0,0,0,0,0,0,0,0,0,0,0,0,0,0,0,0,0,0,0,0,0,0,0,0,0,0,0,0,0,0,0,0"/>
                  </v:shape>
                  <v:shape id="Freeform 259" o:spid="_x0000_s1283" style="position:absolute;left:6760;top:3861;width:461;height:399;visibility:visible;mso-wrap-style:square;v-text-anchor:top" coordsize="461,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USEMQA&#10;AADcAAAADwAAAGRycy9kb3ducmV2LnhtbESPT2sCMRTE74LfIbxCL1Kza0VkNYoIRaFe/FO8Pjav&#10;m2WTl2WT6vrtG6HQ4zAzv2GW695ZcaMu1J4V5OMMBHHpdc2Vgsv5420OIkRkjdYzKXhQgPVqOFhi&#10;of2dj3Q7xUokCIcCFZgY20LKUBpyGMa+JU7et+8cxiS7SuoO7wnurJxk2Uw6rDktGGxpa6hsTj9O&#10;gc33u+mj4YPdjsrrJ/cX/DKNUq8v/WYBIlIf/8N/7b1W8D7P4XkmHQ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1EhDEAAAA3AAAAA8AAAAAAAAAAAAAAAAAmAIAAGRycy9k&#10;b3ducmV2LnhtbFBLBQYAAAAABAAEAPUAAACJAwAAAAA=&#10;" path="m32,187r2,-10l35,168r4,-10l42,150r4,-7l51,136r5,-6l61,123r5,-5l71,114r7,-3l84,108r5,-2l96,106r7,l110,108r6,1l122,113r5,3l132,121r1,-7l135,108r2,-5l140,96r4,-5l147,86r3,-4l154,79r3,-3l162,72r3,-1l171,69r5,l179,69r5,l189,71r7,5l203,81r5,6l213,96r,l211,87r,-6l211,72r2,-6l216,59r3,-7l223,47r5,-3l231,42r4,-2l238,40r3,l246,42r4,2l252,47r3,3l262,45r5,-5l274,37r6,-2l287,35r8,l302,37r7,3l312,30r4,-10l317,17r4,-4l324,10r4,-3l329,5r4,-2l336,2,341,r3,l348,2r3,l355,3r5,2l363,8r3,5l370,18r3,6l376,29r2,6l380,42r5,-2l390,40r3,l398,42r6,2l407,45r5,4l415,52r4,4l422,61r3,5l429,71r2,6l432,84r2,7l436,98r1,10l437,119r-1,11l434,140r,l437,140r2,1l444,143r5,3l452,151r4,7l459,167r2,8l461,183r,6l459,195r,5l458,205r-6,9l451,217r-4,4l447,229r,10l447,247r,9l446,264r-4,9l441,281r-4,7l434,295r-3,6l425,308r-5,5l415,316r-5,6l405,325r-7,2l395,328r-5,l385,328r-5,-1l376,333r-5,5l366,343r-6,2l358,345r-3,l351,345r-3,l346,343r-3,-1l341,340r-3,-3l334,333r-3,-3l329,325r-1,-7l326,325r-2,5l321,337r-2,3l316,345r-4,3l309,352r-3,3l301,357r-4,2l292,360r-3,l284,360r-4,l275,359r-3,-2l267,354r-5,-6l258,343r-3,-5l252,332r-4,-9l246,316r-1,-8l245,318r-2,9l241,335r-1,8l238,352r-3,8l231,367r-3,7l223,380r-5,6l211,391r-5,3l199,397r-7,2l186,399r-5,l174,399r-7,-3l160,394r-5,-5l149,386r-5,-7l138,372r-5,-7l133,364r,l132,362r,-2l128,364r-5,3l120,369r-5,l111,369r-5,-2l103,364r-3,-5l98,354r-2,-7l95,342r,-7l89,338r-3,2l81,342r-5,l73,342r-5,l62,340r-3,-2l54,337r-3,-4l47,330r-5,-3l39,323r-4,-5l34,311r-4,-5l27,305r-3,-4l20,300r-3,-4l14,291r-2,-3l7,278,3,268,2,256,,244r2,-5l2,232r1,-8l7,217r3,-7l14,204r3,-7l22,194r5,-4l32,187r,xe" fillcolor="black" stroked="f">
                    <v:path arrowok="t" o:connecttype="custom" o:connectlocs="42,150;66,118;96,106;127,116;140,96;157,76;179,69;208,87;211,72;228,44;246,42;267,40;302,37;321,13;336,2;355,3;373,24;390,40;412,49;429,71;437,108;437,140;456,158;459,195;447,221;446,264;431,301;405,325;380,327;358,345;343,342;329,325;319,340;301,357;280,360;258,343;245,308;238,352;218,386;186,399;155,389;133,364;123,367;103,364;95,335;73,342;51,333;34,311;17,296;2,256;7,217;27,190" o:connectangles="0,0,0,0,0,0,0,0,0,0,0,0,0,0,0,0,0,0,0,0,0,0,0,0,0,0,0,0,0,0,0,0,0,0,0,0,0,0,0,0,0,0,0,0,0,0,0,0,0,0,0,0"/>
                  </v:shape>
                  <v:shape id="Picture 260" o:spid="_x0000_s1284" type="#_x0000_t75" style="position:absolute;left:6758;top:3859;width:465;height: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VGg/DAAAA3AAAAA8AAABkcnMvZG93bnJldi54bWxEj9Fqg0AURN8D/YflFvoSmjUGgrWuISm0&#10;+FSI9gMu7o1K3bvW3UT9+2yh0MdhZs4w2WE2vbjR6DrLCrabCARxbXXHjYKv6v05AeE8ssbeMilY&#10;yMEhf1hlmGo78ZlupW9EgLBLUUHr/ZBK6eqWDLqNHYiDd7GjQR/k2Eg94hTgppdxFO2lwY7DQosD&#10;vbVUf5dXo6ByxY/t5vXLUHy4+LTQheWnVOrpcT6+gvA0+//wX7vQCnZJDL9nwhGQ+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FUaD8MAAADcAAAADwAAAAAAAAAAAAAAAACf&#10;AgAAZHJzL2Rvd25yZXYueG1sUEsFBgAAAAAEAAQA9wAAAI8DAAAAAA==&#10;">
                    <v:imagedata r:id="rId33" o:title=""/>
                  </v:shape>
                  <v:shape id="Picture 261" o:spid="_x0000_s1285" type="#_x0000_t75" style="position:absolute;left:6863;top:4231;width:452;height: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TPmzGAAAA3AAAAA8AAABkcnMvZG93bnJldi54bWxEj0FrwkAUhO8F/8PyBG91Y6USUlfRqtBC&#10;FZMWen1mn0kw+zZkt5r213cFweMwM98w03lnanGm1lWWFYyGEQji3OqKCwVfn5vHGITzyBpry6Tg&#10;lxzMZ72HKSbaXjilc+YLESDsElRQet8kUrq8JINuaBvi4B1ta9AH2RZSt3gJcFPLpyiaSIMVh4US&#10;G3otKT9lP0ZBirv1svo+/L3Hz7tsn662H5PYKzXod4sXEJ46fw/f2m9awTgew/VMOAJy9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RM+bMYAAADcAAAADwAAAAAAAAAAAAAA&#10;AACfAgAAZHJzL2Rvd25yZXYueG1sUEsFBgAAAAAEAAQA9wAAAJIDAAAAAA==&#10;">
                    <v:imagedata r:id="rId34" o:title=""/>
                  </v:shape>
                  <v:shape id="Freeform 262" o:spid="_x0000_s1286" style="position:absolute;left:6865;top:4233;width:449;height:236;visibility:visible;mso-wrap-style:square;v-text-anchor:top" coordsize="449,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b1b8MA&#10;AADcAAAADwAAAGRycy9kb3ducmV2LnhtbESPT4vCMBTE74LfITzBm03VRbtdo6jgInvzD3t+NG/b&#10;avNSmljrtzfCgsdhZn7DLFadqURLjSstKxhHMQjizOqScwXn026UgHAeWWNlmRQ8yMFq2e8tMNX2&#10;zgdqjz4XAcIuRQWF93UqpcsKMugiWxMH7882Bn2QTS51g/cAN5WcxPFMGiw5LBRY07ag7Hq8GQW/&#10;35+bbbK//GTj8nCet87r2UkrNRx06y8Qnjr/Dv+391rBNPmA15lw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2b1b8MAAADcAAAADwAAAAAAAAAAAAAAAACYAgAAZHJzL2Rv&#10;d25yZXYueG1sUEsFBgAAAAAEAAQA9QAAAIgDAAAAAA==&#10;" path="m32,111r1,-5l35,99r4,-5l42,89r3,-5l49,81r5,-5l59,72r5,-1l69,67r7,-1l81,64r6,-2l94,62r5,l106,64r7,2l118,67r5,2l128,71r2,-4l131,62r5,-6l143,51r7,-5l157,42r10,-2l170,40r5,l179,40r5,2l190,44r7,3l202,52r5,5l206,52r,-3l206,44r1,-5l209,35r3,-5l216,27r5,-2l224,24r5,l233,24r3,l239,25r4,2l246,29r4,1l255,27r6,-3l266,22r7,-2l280,20r7,l293,22r7,2l304,17r3,-5l312,8r7,-3l324,2,331,r8,l346,2r5,1l354,5r4,2l361,10r3,4l366,17r2,3l369,25r5,l380,24r8,1l396,27r9,3l412,35r5,7l420,49r2,3l423,57r2,7l425,71r-2,5l422,83r5,l432,84r5,4l440,91r4,3l447,98r2,5l449,108r,3l447,115r,3l445,121r-5,5l435,130r,l437,135r,6l437,147r-2,5l434,157r-2,5l429,167r-2,3l423,175r-5,4l410,185r-5,2l400,189r-5,1l388,192r-3,2l380,194r-6,l369,192r,l366,197r-5,3l356,202r-5,2l346,204r-7,l334,202r-5,-3l326,197r-4,-3l320,192r-1,-3l315,195r-5,7l304,207r-7,4l288,212r-8,2l273,212r-5,l265,211r-5,-2l255,205r-4,-3l248,199r-4,-4l241,192r-2,-5l238,182r,5l236,194r,5l234,204r-3,3l229,212r-5,5l221,221r-5,3l211,227r-7,4l199,232r-7,2l187,236r-7,l174,236r-5,l162,234r-5,-2l150,231r-5,-4l140,224r-5,-3l130,216r,l130,214r-2,l128,212r-3,4l121,217r-5,2l113,219r-4,l104,217r-3,-1l98,212r-2,-3l93,205r,-3l93,200r,-1l84,200r-10,2l66,202r-9,-2l50,197r-8,-3l35,187r-5,-7l23,179r-6,-6l11,170,6,163,3,158,1,152,,143r1,-3l1,136r2,-5l6,128r4,-3l13,121r4,-3l22,115r5,-2l32,111r,xe" fillcolor="black" strokeweight="0">
                    <v:path arrowok="t" o:connecttype="custom" o:connectlocs="39,94;54,76;76,66;99,62;123,69;136,56;167,40;184,42;207,57;207,39;221,25;236,24;250,30;273,20;300,24;319,5;346,2;361,10;369,25;396,27;420,49;425,71;432,84;447,98;447,115;435,130;437,147;429,167;410,185;388,192;369,192;356,202;334,202;320,192;304,207;273,212;255,205;241,192;236,194;229,212;211,227;187,236;162,234;140,224;130,214;121,217;104,217;93,205;84,200;50,197;23,179;3,158;1,136;13,121;32,111" o:connectangles="0,0,0,0,0,0,0,0,0,0,0,0,0,0,0,0,0,0,0,0,0,0,0,0,0,0,0,0,0,0,0,0,0,0,0,0,0,0,0,0,0,0,0,0,0,0,0,0,0,0,0,0,0,0,0"/>
                  </v:shape>
                  <v:shape id="Freeform 263" o:spid="_x0000_s1287" style="position:absolute;left:6865;top:4233;width:449;height:236;visibility:visible;mso-wrap-style:square;v-text-anchor:top" coordsize="449,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pHysQA&#10;AADcAAAADwAAAGRycy9kb3ducmV2LnhtbESPX0sDMRDE3wW/Q1jBN5uzZ0u9Nj2KIIgPYv9QX5fL&#10;Nnd42RzJ2p7f3giCj8PM/IZZ1aPv1Zli6gIbuJ8UoIibYDt2Bg7757sFqCTIFvvAZOCbEtTr66sV&#10;VjZceEvnnTiVIZwqNNCKDJXWqWnJY5qEgTh7pxA9SpbRaRvxkuG+19OimGuPHeeFFgd6aqn53H15&#10;A+/R9Yfy+PF6jG72NkQW6R4ejbm9GTdLUEKj/If/2i/WQLmYwe+Zf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6R8rEAAAA3AAAAA8AAAAAAAAAAAAAAAAAmAIAAGRycy9k&#10;b3ducmV2LnhtbFBLBQYAAAAABAAEAPUAAACJAwAAAAA=&#10;" path="m32,111r1,-5l35,99r4,-5l42,89r3,-5l49,81r5,-5l59,72r5,-1l69,67r7,-1l81,64r6,-2l94,62r5,l106,64r7,2l118,67r5,2l128,71r2,-4l131,62r5,-6l143,51r7,-5l157,42r10,-2l170,40r5,l179,40r5,2l190,44r7,3l202,52r5,5l206,52r,-3l206,44r1,-5l209,35r3,-5l216,27r5,-2l224,24r5,l233,24r3,l239,25r4,2l246,29r4,1l255,27r6,-3l266,22r7,-2l280,20r7,l293,22r7,2l304,17r3,-5l312,8r7,-3l324,2,331,r8,l346,2r5,1l354,5r4,2l361,10r3,4l366,17r2,3l369,25r5,l380,24r8,1l396,27r9,3l412,35r5,7l420,49r2,3l423,57r2,7l425,71r-2,5l422,83r5,l432,84r5,4l440,91r4,3l447,98r2,5l449,108r,3l447,115r,3l445,121r-5,5l435,130r,l437,135r,6l437,147r-2,5l434,157r-2,5l429,167r-2,3l423,175r-5,4l410,185r-5,2l400,189r-5,1l388,192r-3,2l380,194r-6,l369,192r,l366,197r-5,3l356,202r-5,2l346,204r-7,l334,202r-5,-3l326,197r-4,-3l320,192r-1,-3l315,195r-5,7l304,207r-7,4l288,212r-8,2l273,212r-5,l265,211r-5,-2l255,205r-4,-3l248,199r-4,-4l241,192r-2,-5l238,182r,5l236,194r,5l234,204r-3,3l229,212r-5,5l221,221r-5,3l211,227r-7,4l199,232r-7,2l187,236r-7,l174,236r-5,l162,234r-5,-2l150,231r-5,-4l140,224r-5,-3l130,216r,l130,214r-2,l128,212r-3,4l121,217r-5,2l113,219r-4,l104,217r-3,-1l98,212r-2,-3l93,205r,-3l93,200r,-1l84,200r-10,2l66,202r-9,-2l50,197r-8,-3l35,187r-5,-7l23,179r-6,-6l11,170,6,163,3,158,1,152,,143r1,-3l1,136r2,-5l6,128r4,-3l13,121r4,-3l22,115r5,-2l32,111r,xe" fillcolor="black" stroked="f">
                    <v:path arrowok="t" o:connecttype="custom" o:connectlocs="39,94;54,76;76,66;99,62;123,69;136,56;167,40;184,42;207,57;207,39;221,25;236,24;250,30;273,20;300,24;319,5;346,2;361,10;369,25;396,27;420,49;425,71;432,84;447,98;447,115;435,130;437,147;429,167;410,185;388,192;369,192;356,202;334,202;320,192;304,207;273,212;255,205;241,192;236,194;229,212;211,227;187,236;162,234;140,224;130,214;121,217;104,217;93,205;84,200;50,197;23,179;3,158;1,136;13,121;32,111" o:connectangles="0,0,0,0,0,0,0,0,0,0,0,0,0,0,0,0,0,0,0,0,0,0,0,0,0,0,0,0,0,0,0,0,0,0,0,0,0,0,0,0,0,0,0,0,0,0,0,0,0,0,0,0,0,0,0"/>
                  </v:shape>
                  <v:shape id="Picture 264" o:spid="_x0000_s1288" type="#_x0000_t75" style="position:absolute;left:6863;top:4231;width:452;height: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vSK7GAAAA3AAAAA8AAABkcnMvZG93bnJldi54bWxEj09rwkAUxO8Fv8PyBG91o7b+ia7SFlp6&#10;8GJU8PjIvmSD2bchuzXx27uFQo/DzPyG2ex6W4sbtb5yrGAyTkAQ505XXCo4HT+flyB8QNZYOyYF&#10;d/Kw2w6eNphq1/GBblkoRYSwT1GBCaFJpfS5IYt+7Bri6BWutRiibEupW+wi3NZymiRzabHiuGCw&#10;oQ9D+TX7sQqK1/fK1MXh6BfnbPW12L90J74oNRr2b2sQgfrwH/5rf2sFs+Ucfs/EIyC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O9IrsYAAADcAAAADwAAAAAAAAAAAAAA&#10;AACfAgAAZHJzL2Rvd25yZXYueG1sUEsFBgAAAAAEAAQA9wAAAJIDAAAAAA==&#10;">
                    <v:imagedata r:id="rId35" o:title=""/>
                  </v:shape>
                  <v:rect id="Rectangle 265" o:spid="_x0000_s1289" style="position:absolute;left:6574;top:4172;width:449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VKIcIA&#10;AADcAAAADwAAAGRycy9kb3ducmV2LnhtbESP3WoCMRSE74W+QzgF7zRbBV1WoxRBsMUbVx/gsDn7&#10;g8nJkkR3+/ZNoeDlMDPfMNv9aI14kg+dYwUf8wwEceV0x42C2/U4y0GEiKzROCYFPxRgv3ubbLHQ&#10;buALPcvYiAThUKCCNsa+kDJULVkMc9cTJ6923mJM0jdSexwS3Bq5yLKVtNhxWmixp0NL1b18WAXy&#10;Wh6HvDQ+c9+L+my+TpeanFLT9/FzAyLSGF/h//ZJK1jma/g7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5UohwgAAANwAAAAPAAAAAAAAAAAAAAAAAJgCAABkcnMvZG93&#10;bnJldi54bWxQSwUGAAAAAAQABAD1AAAAhwMAAAAA&#10;" filled="f" stroked="f">
                    <v:textbox style="mso-fit-shape-to-text:t" inset="0,0,0,0">
                      <w:txbxContent>
                        <w:p w14:paraId="38EBBD60" w14:textId="1ED71BD0" w:rsidR="00C51BF7" w:rsidRDefault="00C51BF7">
                          <w:proofErr w:type="spellStart"/>
                          <w:r>
                            <w:rPr>
                              <w:rFonts w:ascii="Calibri" w:hAnsi="Calibri" w:cs="Calibri"/>
                              <w:color w:val="000000"/>
                              <w:sz w:val="14"/>
                              <w:szCs w:val="14"/>
                            </w:rPr>
                            <w:t>CMSnet</w:t>
                          </w:r>
                          <w:proofErr w:type="spellEnd"/>
                        </w:p>
                      </w:txbxContent>
                    </v:textbox>
                  </v:rect>
                  <v:shape id="Freeform 266" o:spid="_x0000_s1290" style="position:absolute;left:1010;top:19;width:111;height:761;visibility:visible;mso-wrap-style:square;v-text-anchor:top" coordsize="111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hlNsIA&#10;AADcAAAADwAAAGRycy9kb3ducmV2LnhtbERPy2rCQBTdF/yH4Qru6sQGWkkdJSiabH2A29vMNYnJ&#10;3AmZqUn9+s6i0OXhvFeb0bTiQb2rLStYzCMQxIXVNZcKLuf96xKE88gaW8uk4IccbNaTlxUm2g58&#10;pMfJlyKEsEtQQeV9l0jpiooMurntiAN3s71BH2BfSt3jEMJNK9+i6F0arDk0VNjRtqKiOX0bBc/n&#10;NaqbuMlvh91xP359ZPc0i5WaTcf0E4Sn0f+L/9y5VhAvw9pwJhwB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6GU2wgAAANwAAAAPAAAAAAAAAAAAAAAAAJgCAABkcnMvZG93&#10;bnJldi54bWxQSwUGAAAAAAQABAD1AAAAhwMAAAAA&#10;" path="m,761l111,653r,-627l,,,761xe" fillcolor="black" stroked="f">
                    <v:path arrowok="t" o:connecttype="custom" o:connectlocs="0,761;111,653;111,26;0,0;0,761" o:connectangles="0,0,0,0,0"/>
                  </v:shape>
                  <v:shape id="Freeform 267" o:spid="_x0000_s1291" style="position:absolute;left:981;top:45;width:113;height:762;visibility:visible;mso-wrap-style:square;v-text-anchor:top" coordsize="113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SPBMUA&#10;AADcAAAADwAAAGRycy9kb3ducmV2LnhtbESPS4vCQBCE7wv+h6GFvYhOVNCYdRTxAV4En/c205sE&#10;Mz0hM6vRX7+zIOyxqKqvqOm8MaW4U+0Kywr6vQgEcWp1wZmC82nTjUE4j6yxtEwKnuRgPmt9TDHR&#10;9sEHuh99JgKEXYIKcu+rREqX5mTQ9WxFHLxvWxv0QdaZ1DU+AtyUchBFI2mw4LCQY0XLnNLb8cco&#10;2BXXWEb90S6brG6Lznr/GlzGJ6U+283iC4Snxv+H3+2tVjCMJ/B3JhwB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dI8ExQAAANwAAAAPAAAAAAAAAAAAAAAAAJgCAABkcnMv&#10;ZG93bnJldi54bWxQSwUGAAAAAAQABAD1AAAAigMAAAAA&#10;" path="m,762l113,654,113,,,110,,762xe" fillcolor="black" stroked="f">
                    <v:path arrowok="t" o:connecttype="custom" o:connectlocs="0,762;113,654;113,0;0,110;0,762" o:connectangles="0,0,0,0,0"/>
                  </v:shape>
                  <v:rect id="Rectangle 268" o:spid="_x0000_s1292" style="position:absolute;left:557;top:155;width:424;height: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OoS8QA&#10;AADcAAAADwAAAGRycy9kb3ducmV2LnhtbERPu27CMBTdkfoP1q3EBk55VBAwqFRCYqkEtEOz3cSX&#10;JCK+Tm0DKV+Ph0odj857ue5MI67kfG1ZwcswAUFcWF1zqeDrczuYgfABWWNjmRT8kof16qm3xFTb&#10;Gx/oegyliCHsU1RQhdCmUvqiIoN+aFviyJ2sMxgidKXUDm8x3DRylCSv0mDNsaHClt4rKs7Hi1Gw&#10;mc82P/sJf9wPeUbZd36ejlyiVP+5e1uACNSFf/Gfe6cVjOdxfjwTj4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jqEvEAAAA3AAAAA8AAAAAAAAAAAAAAAAAmAIAAGRycy9k&#10;b3ducmV2LnhtbFBLBQYAAAAABAAEAPUAAACJAwAAAAA=&#10;" fillcolor="black" stroked="f"/>
                  <v:rect id="Rectangle 269" o:spid="_x0000_s1293" style="position:absolute;left:530;top:128;width:451;height: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Pw9sMA&#10;AADcAAAADwAAAGRycy9kb3ducmV2LnhtbESPQWvCQBSE70L/w/IKvelGU6SmriIFbW/FWDw/sq9J&#10;avZt2H1q+u+7BcHjMDPfMMv14Dp1oRBbzwamkwwUceVty7WBr8N2/AIqCrLFzjMZ+KUI69XDaImF&#10;9Vfe06WUWiUIxwINNCJ9oXWsGnIYJ74nTt63Dw4lyVBrG/Ca4K7Tsyyba4ctp4UGe3prqDqVZ2dA&#10;H+ZBTvlz/rOXONu48+79szoa8/Q4bF5BCQ1yD9/aH9ZAvpjC/5l0BP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Pw9sMAAADcAAAADwAAAAAAAAAAAAAAAACYAgAAZHJzL2Rv&#10;d25yZXYueG1sUEsFBgAAAAAEAAQA9QAAAIgDAAAAAA==&#10;" fillcolor="silver" stroked="f"/>
                  <v:shape id="Freeform 270" o:spid="_x0000_s1294" style="position:absolute;left:530;top:19;width:564;height:109;visibility:visible;mso-wrap-style:square;v-text-anchor:top" coordsize="564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hkXsUA&#10;AADcAAAADwAAAGRycy9kb3ducmV2LnhtbESP0WrCQBRE34X+w3ILvunGFERT12BLCmKFktQPuGRv&#10;k5Ds3TS7jfHvu4WCj8PMnGF26WQ6MdLgGssKVssIBHFpdcOVgsvn22IDwnlkjZ1lUnAjB+n+YbbD&#10;RNsr5zQWvhIBwi5BBbX3fSKlK2sy6Ja2Jw7elx0M+iCHSuoBrwFuOhlH0VoabDgs1NjTa01lW/wY&#10;BS/b9+lsuu+PzGXHsTVjFp/yi1Lzx+nwDMLT5O/h//ZRK3jaxvB3JhwBu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CGRexQAAANwAAAAPAAAAAAAAAAAAAAAAAJgCAABkcnMv&#10;ZG93bnJldi54bWxQSwUGAAAAAAQABAD1AAAAigMAAAAA&#10;" path="m,109r451,l564,,112,,,109xe" fillcolor="silver" stroked="f">
                    <v:path arrowok="t" o:connecttype="custom" o:connectlocs="0,109;451,109;564,0;112,0;0,109" o:connectangles="0,0,0,0,0"/>
                  </v:shape>
                  <v:shape id="Freeform 271" o:spid="_x0000_s1295" style="position:absolute;left:981;top:19;width:113;height:761;visibility:visible;mso-wrap-style:square;v-text-anchor:top" coordsize="113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Wx4cUA&#10;AADcAAAADwAAAGRycy9kb3ducmV2LnhtbESPT2sCMRTE74V+h/AKvdVsK4iumxUpFJYWD/5BPD42&#10;z83i5mVJUt366RtB8DjMzG+YYjHYTpzJh9axgvdRBoK4drrlRsFu+/U2BREissbOMSn4owCL8vmp&#10;wFy7C6/pvImNSBAOOSowMfa5lKE2ZDGMXE+cvKPzFmOSvpHa4yXBbSc/smwiLbacFgz29GmoPm1+&#10;rYLYV1VzXa6v38b/zFb77OAQD0q9vgzLOYhIQ3yE7+1KKxjPxnA7k46AL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hbHhxQAAANwAAAAPAAAAAAAAAAAAAAAAAJgCAABkcnMv&#10;ZG93bnJldi54bWxQSwUGAAAAAAQABAD1AAAAigMAAAAA&#10;" path="m,761l113,653,113,,,109,,761xe" fillcolor="gray" stroked="f">
                    <v:path arrowok="t" o:connecttype="custom" o:connectlocs="0,761;113,653;113,0;0,109;0,761" o:connectangles="0,0,0,0,0"/>
                  </v:shape>
                  <v:shape id="Freeform 272" o:spid="_x0000_s1296" style="position:absolute;left:530;top:128;width:451;height:13;visibility:visible;mso-wrap-style:square;v-text-anchor:top" coordsize="451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32osQA&#10;AADcAAAADwAAAGRycy9kb3ducmV2LnhtbESPT2sCMRTE70K/Q3gFb5pUi+hqlFYQ9CL4p4feHpvn&#10;ZunmZdlEXfvpjSB4HGbmN8xs0bpKXKgJpWcNH30Fgjj3puRCw/Gw6o1BhIhssPJMGm4UYDF/68ww&#10;M/7KO7rsYyEShEOGGmyMdSZlyC05DH1fEyfv5BuHMcmmkKbBa4K7Sg6UGkmHJacFizUtLeV/+7PT&#10;wNLnk83uJx4Hv+Zb/S+3Vm22Wnff268piEhtfIWf7bXRMJx8wuNMOg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99qLEAAAA3AAAAA8AAAAAAAAAAAAAAAAAmAIAAGRycy9k&#10;b3ducmV2LnhtbFBLBQYAAAAABAAEAPUAAACJAwAAAAA=&#10;" path="m,l451,,437,13,,13,,xe" stroked="f">
                    <v:path arrowok="t" o:connecttype="custom" o:connectlocs="0,0;451,0;437,13;0,13;0,0" o:connectangles="0,0,0,0,0"/>
                  </v:shape>
                  <v:shape id="Freeform 273" o:spid="_x0000_s1297" style="position:absolute;left:530;top:128;width:14;height:652;visibility:visible;mso-wrap-style:square;v-text-anchor:top" coordsize="14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VhOcUA&#10;AADcAAAADwAAAGRycy9kb3ducmV2LnhtbESPQWvCQBSE74X+h+UVvBTd1FbR6CpWEHLpISqIt0f2&#10;mQSzb0N2XeO/7xYKHoeZ+YZZrnvTiECdqy0r+BglIIgLq2suFRwPu+EMhPPIGhvLpOBBDtar15cl&#10;ptreOaew96WIEHYpKqi8b1MpXVGRQTeyLXH0LrYz6KPsSqk7vEe4aeQ4SabSYM1xocKWthUV1/3N&#10;KMi+xrdwum7ykJ3Dt5++y+wnl0oN3vrNAoSn3j/D/+1MK/icT+DvTDw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FWE5xQAAANwAAAAPAAAAAAAAAAAAAAAAAJgCAABkcnMv&#10;ZG93bnJldi54bWxQSwUGAAAAAAQABAD1AAAAigMAAAAA&#10;" path="m,l,652,14,638,14,13,,xe" fillcolor="gray" stroked="f">
                    <v:path arrowok="t" o:connecttype="custom" o:connectlocs="0,0;0,652;14,638;14,13;0,0" o:connectangles="0,0,0,0,0"/>
                  </v:shape>
                  <v:rect id="Rectangle 274" o:spid="_x0000_s1298" style="position:absolute;left:530;top:305;width:451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TZksQA&#10;AADcAAAADwAAAGRycy9kb3ducmV2LnhtbESPQWvCQBSE7wX/w/IEb3VjLKLRVUTa4KWHqnh+ZJ9J&#10;MPs27K5J6q/vFgo9DjPzDbPZDaYRHTlfW1YwmyYgiAuray4VXM4fr0sQPiBrbCyTgm/ysNuOXjaY&#10;advzF3WnUIoIYZ+hgiqENpPSFxUZ9FPbEkfvZp3BEKUrpXbYR7hpZJokC2mw5rhQYUuHior76WEU&#10;JHrmjp+HN/ks9vnyen9P7dPmSk3Gw34NItAQ/sN/7aNWMF8t4PdMP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k2ZLEAAAA3AAAAA8AAAAAAAAAAAAAAAAAmAIAAGRycy9k&#10;b3ducmV2LnhtbFBLBQYAAAAABAAEAPUAAACJAwAAAAA=&#10;" fillcolor="gray" stroked="f"/>
                  <v:rect id="Rectangle 275" o:spid="_x0000_s1299" style="position:absolute;left:544;top:318;width:437;height: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/DIsQA&#10;AADcAAAADwAAAGRycy9kb3ducmV2LnhtbESPQWsCMRSE7wX/Q3hCb5qodatbo0hBKKgHteD1sXnu&#10;Lt28rJuo6783gtDjMDPfMLNFaytxpcaXjjUM+goEceZMybmG38OqNwHhA7LByjFpuJOHxbzzNsPU&#10;uBvv6LoPuYgQ9ilqKEKoUyl9VpBF33c1cfROrrEYomxyaRq8Rbit5FCpRFosOS4UWNN3Qdnf/mI1&#10;YPJhztvTaHNYXxKc5q1ajY9K6/duu/wCEagN/+FX+8doGE0/4Xk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vwyLEAAAA3AAAAA8AAAAAAAAAAAAAAAAAmAIAAGRycy9k&#10;b3ducmV2LnhtbFBLBQYAAAAABAAEAPUAAACJAwAAAAA=&#10;" stroked="f"/>
                  <v:rect id="Rectangle 276" o:spid="_x0000_s1300" style="position:absolute;left:530;top:495;width:451;height: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foe8AA&#10;AADcAAAADwAAAGRycy9kb3ducmV2LnhtbERPTYvCMBC9L/gfwgje1lRdFq2mRUTFi4dV8Tw0Y1ts&#10;JiWJWv315rDg8fG+F3lnGnEn52vLCkbDBARxYXXNpYLTcfM9BeEDssbGMil4koc8630tMNX2wX90&#10;P4RSxBD2KSqoQmhTKX1RkUE/tC1x5C7WGQwRulJqh48Ybho5TpJfabDm2FBhS6uKiuvhZhQkeuR2&#10;+9WPfBXL7fR8XY/ty26VGvS75RxEoC58xP/unVYwmcW18Uw8AjJ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Lfoe8AAAADcAAAADwAAAAAAAAAAAAAAAACYAgAAZHJzL2Rvd25y&#10;ZXYueG1sUEsFBgAAAAAEAAQA9QAAAIUDAAAAAA==&#10;" fillcolor="gray" stroked="f"/>
                  <v:rect id="Rectangle 277" o:spid="_x0000_s1301" style="position:absolute;left:544;top:509;width:437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zyy8UA&#10;AADcAAAADwAAAGRycy9kb3ducmV2LnhtbESPT2vCQBTE7wW/w/IEb3XX2oYmdROKIAi1B/9Ar4/s&#10;MwnNvo3ZVeO3dwsFj8PM/IZZFINtxYV63zjWMJsqEMSlMw1XGg771fM7CB+QDbaOScONPBT56GmB&#10;mXFX3tJlFyoRIewz1FCH0GVS+rImi37qOuLoHV1vMUTZV9L0eI1w28oXpRJpseG4UGNHy5rK393Z&#10;asDk1Zy+j/PN/uucYFoNavX2o7SejIfPDxCBhvAI/7fXRsM8TeHvTDwCMr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/PLLxQAAANwAAAAPAAAAAAAAAAAAAAAAAJgCAABkcnMv&#10;ZG93bnJldi54bWxQSwUGAAAAAAQABAD1AAAAigMAAAAA&#10;" stroked="f"/>
                  <v:rect id="Rectangle 278" o:spid="_x0000_s1302" style="position:absolute;left:839;top:672;width:86;height: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gYeMAA&#10;AADcAAAADwAAAGRycy9kb3ducmV2LnhtbERPTWvCQBC9C/6HZQRvummRKqmriFDwauqh3sbdaRKa&#10;nQ3ZNSb99Z2D0OPjfW/3g29UT12sAxt4WWagiG1wNZcGLp8fiw2omJAdNoHJwEgR9rvpZIu5Cw8+&#10;U1+kUkkIxxwNVCm1udbRVuQxLkNLLNx36DwmgV2pXYcPCfeNfs2yN+2xZmmosKVjRfanuHsD1/Wl&#10;Odv691COXysrJeOt6Edj5rPh8A4q0ZD+xU/3yRlYZTJfzsgR0L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zgYeMAAAADcAAAADwAAAAAAAAAAAAAAAACYAgAAZHJzL2Rvd25y&#10;ZXYueG1sUEsFBgAAAAAEAAQA9QAAAIUDAAAAAA==&#10;" fillcolor="red" stroked="f"/>
                  <v:shape id="Freeform 279" o:spid="_x0000_s1303" style="position:absolute;left:530;top:19;width:564;height:109;visibility:visible;mso-wrap-style:square;v-text-anchor:top" coordsize="564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aUIMYA&#10;AADcAAAADwAAAGRycy9kb3ducmV2LnhtbESPQWvCQBSE70L/w/IKvUjdVcSW1FVEUUTwYGwpvT2y&#10;r0na7NuQ3Sbx37uC0OMwM98w82VvK9FS40vHGsYjBYI4c6bkXMP7efv8CsIHZIOVY9JwIQ/LxcNg&#10;jolxHZ+oTUMuIoR9ghqKEOpESp8VZNGPXE0cvW/XWAxRNrk0DXYRbis5UWomLZYcFwqsaV1Q9pv+&#10;WQ1fuzI9TjZq+NGql0PHn2fu1I/WT4/96g1EoD78h+/tvdEwVWO4nYlHQC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0aUIMYAAADcAAAADwAAAAAAAAAAAAAAAACYAgAAZHJz&#10;L2Rvd25yZXYueG1sUEsFBgAAAAAEAAQA9QAAAIsDAAAAAA==&#10;" path="m564,l549,13r-437,l14,109,,109,112,,564,xe" fillcolor="gray" stroked="f">
                    <v:path arrowok="t" o:connecttype="custom" o:connectlocs="564,0;549,13;112,13;14,109;0,109;112,0;564,0" o:connectangles="0,0,0,0,0,0,0"/>
                  </v:shape>
                  <v:rect id="Rectangle 280" o:spid="_x0000_s1304" style="position:absolute;left:510;top:827;width:623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snhsIA&#10;AADcAAAADwAAAGRycy9kb3ducmV2LnhtbESP3WoCMRSE74W+QziF3mnSRURWo0hBsNIbVx/gsDn7&#10;g8nJkqTu9u2bQsHLYWa+Ybb7yVnxoBB7zxreFwoEce1Nz62G2/U4X4OICdmg9UwafijCfvcy22Jp&#10;/MgXelSpFRnCsUQNXUpDKWWsO3IYF34gzl7jg8OUZWilCThmuLOyUGolHfacFzoc6KOj+l59Ow3y&#10;Wh3HdWWD8uei+bKfp0tDXuu31+mwAZFoSs/wf/tkNCxVAX9n8hG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6yeGwgAAANwAAAAPAAAAAAAAAAAAAAAAAJgCAABkcnMvZG93&#10;bnJldi54bWxQSwUGAAAAAAQABAD1AAAAhwMAAAAA&#10;" filled="f" stroked="f">
                    <v:textbox style="mso-fit-shape-to-text:t" inset="0,0,0,0">
                      <w:txbxContent>
                        <w:p w14:paraId="3D52C065" w14:textId="33093379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Outlier Reports</w:t>
                          </w:r>
                        </w:p>
                      </w:txbxContent>
                    </v:textbox>
                  </v:rect>
                  <v:rect id="Rectangle 281" o:spid="_x0000_s1305" style="position:absolute;left:718;top:948;width:214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eCHcIA&#10;AADcAAAADwAAAGRycy9kb3ducmV2LnhtbESP3WoCMRSE74W+QziF3mmilSJbo4ggWPHG1Qc4bM7+&#10;0ORkSaK7fXtTKPRymJlvmPV2dFY8KMTOs4b5TIEgrrzpuNFwux6mKxAxIRu0nknDD0XYbl4mayyM&#10;H/hCjzI1IkM4FqihTakvpIxVSw7jzPfE2at9cJiyDI00AYcMd1YulPqQDjvOCy32tG+p+i7vToO8&#10;lodhVdqg/GlRn+3X8VKT1/rtddx9gkg0pv/wX/toNCzVO/yey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p4IdwgAAANwAAAAPAAAAAAAAAAAAAAAAAJgCAABkcnMvZG93&#10;bnJldi54bWxQSwUGAAAAAAQABAD1AAAAhwMAAAAA&#10;" filled="f" stroked="f">
                    <v:textbox style="mso-fit-shape-to-text:t" inset="0,0,0,0">
                      <w:txbxContent>
                        <w:p w14:paraId="03088845" w14:textId="5A6E1F50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From</w:t>
                          </w:r>
                        </w:p>
                      </w:txbxContent>
                    </v:textbox>
                  </v:rect>
                  <v:rect id="Rectangle 282" o:spid="_x0000_s1306" style="position:absolute;left:270;top:1069;width:1096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4aacEA&#10;AADcAAAADwAAAGRycy9kb3ducmV2LnhtbESP3WoCMRSE74W+QzhC7zRRRGRrFBEEK71x9QEOm7M/&#10;NDlZktTdvr0pFLwcZuYbZrsfnRUPCrHzrGExVyCIK286bjTcb6fZBkRMyAatZ9LwSxH2u7fJFgvj&#10;B77So0yNyBCOBWpoU+oLKWPVksM49z1x9mofHKYsQyNNwCHDnZVLpdbSYcd5ocWeji1V3+WP0yBv&#10;5WnYlDYof1nWX/bzfK3Ja/0+HQ8fIBKN6RX+b5+NhpVawd+ZfATk7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OGmnBAAAA3AAAAA8AAAAAAAAAAAAAAAAAmAIAAGRycy9kb3du&#10;cmV2LnhtbFBLBQYAAAAABAAEAPUAAACGAwAAAAA=&#10;" filled="f" stroked="f">
                    <v:textbox style="mso-fit-shape-to-text:t" inset="0,0,0,0">
                      <w:txbxContent>
                        <w:p w14:paraId="4DB42D9B" w14:textId="1FB99A71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Performance Management</w:t>
                          </w:r>
                        </w:p>
                      </w:txbxContent>
                    </v:textbox>
                  </v:rect>
                  <v:shape id="Freeform 283" o:spid="_x0000_s1307" style="position:absolute;left:1010;top:1261;width:111;height:761;visibility:visible;mso-wrap-style:square;v-text-anchor:top" coordsize="111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AEl8UA&#10;AADcAAAADwAAAGRycy9kb3ducmV2LnhtbESPzW7CMBCE75X6DtYicSs2pfwoYBBqReEKrcR1iZck&#10;JF5HsYGUp8eVkDiOZuYbzWzR2kpcqPGFYw39ngJBnDpTcKbh92f1NgHhA7LByjFp+CMPi/nrywwT&#10;4668pcsuZCJC2CeoIQ+hTqT0aU4Wfc/VxNE7usZiiLLJpGnwGuG2ku9KjaTFguNCjjV95pSWu7PV&#10;cLvtVVEOys3x+2u7ag/j9Wm5Hmjd7bTLKYhAbXiGH+2N0fChhvB/Jh4B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kASXxQAAANwAAAAPAAAAAAAAAAAAAAAAAJgCAABkcnMv&#10;ZG93bnJldi54bWxQSwUGAAAAAAQABAD1AAAAigMAAAAA&#10;" path="m,761l111,652r,-625l,,,761xe" fillcolor="black" stroked="f">
                    <v:path arrowok="t" o:connecttype="custom" o:connectlocs="0,761;111,652;111,27;0,0;0,761" o:connectangles="0,0,0,0,0"/>
                  </v:shape>
                  <v:shape id="Freeform 284" o:spid="_x0000_s1308" style="position:absolute;left:981;top:1288;width:113;height:761;visibility:visible;mso-wrap-style:square;v-text-anchor:top" coordsize="113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47XMQA&#10;AADcAAAADwAAAGRycy9kb3ducmV2LnhtbESPT2sCMRTE7wW/Q3hCbzWrVClbo8hCQerJPxdvr5vX&#10;zWLysmziuvrpjSB4HGbmN8x82TsrOmpD7VnBeJSBIC69rrlScNj/fHyBCBFZo/VMCq4UYLkYvM0x&#10;1/7CW+p2sRIJwiFHBSbGJpcylIYchpFviJP371uHMcm2krrFS4I7KydZNpMOa04LBhsqDJWn3dkp&#10;2E/MaXMOU1p3/sZFYY+/f3aq1PuwX32DiNTHV/jZXmsFn9kMHmfSEZ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eO1zEAAAA3AAAAA8AAAAAAAAAAAAAAAAAmAIAAGRycy9k&#10;b3ducmV2LnhtbFBLBQYAAAAABAAEAPUAAACJAwAAAAA=&#10;" path="m,761l113,652,113,,,110,,761xe" fillcolor="black" stroked="f">
                    <v:path arrowok="t" o:connecttype="custom" o:connectlocs="0,761;113,652;113,0;0,110;0,761" o:connectangles="0,0,0,0,0"/>
                  </v:shape>
                  <v:rect id="Rectangle 285" o:spid="_x0000_s1309" style="position:absolute;left:557;top:1398;width:424;height:6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po3cYA&#10;AADcAAAADwAAAGRycy9kb3ducmV2LnhtbESPQWsCMRSE70L/Q3hCb5ooau3WKLUgeBGq7aHenpvX&#10;3cXNyzZJdfXXN4LQ4zAz3zCzRWtrcSIfKscaBn0Fgjh3puJCw+fHqjcFESKywdoxabhQgMX8oTPD&#10;zLgzb+m0i4VIEA4ZaihjbDIpQ16SxdB3DXHyvp23GJP0hTQezwluazlUaiItVpwWSmzoraT8uPu1&#10;GpbP0+XP+4g31+1hT/uvw3E89Errx277+gIiUhv/w/f22mgYqSe4nUlHQM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po3cYAAADcAAAADwAAAAAAAAAAAAAAAACYAgAAZHJz&#10;L2Rvd25yZXYueG1sUEsFBgAAAAAEAAQA9QAAAIsDAAAAAA==&#10;" fillcolor="black" stroked="f"/>
                  <v:rect id="Rectangle 286" o:spid="_x0000_s1310" style="position:absolute;left:530;top:1371;width:451;height:6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kBib8A&#10;AADcAAAADwAAAGRycy9kb3ducmV2LnhtbERPS4vCMBC+L/gfwgje1tQHslSjiLCrt0VdPA/N2Fab&#10;SUlGrf9+cxA8fnzvxapzjbpTiLVnA6NhBoq48Lbm0sDf8fvzC1QUZIuNZzLwpAirZe9jgbn1D97T&#10;/SClSiEcczRQibS51rGoyGEc+pY4cWcfHEqCodQ24COFu0aPs2ymHdacGipsaVNRcT3cnAF9nAW5&#10;TqaTy17ieO1uP9vf4mTMoN+t56CEOnmLX+6dNTDN0tp0Jh0Bvfw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mQGJvwAAANwAAAAPAAAAAAAAAAAAAAAAAJgCAABkcnMvZG93bnJl&#10;di54bWxQSwUGAAAAAAQABAD1AAAAhAMAAAAA&#10;" fillcolor="silver" stroked="f"/>
                  <v:shape id="Freeform 287" o:spid="_x0000_s1311" style="position:absolute;left:530;top:1261;width:564;height:110;visibility:visible;mso-wrap-style:square;v-text-anchor:top" coordsize="564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5utMUA&#10;AADcAAAADwAAAGRycy9kb3ducmV2LnhtbESPQWsCMRSE74X+h/AKvRRNWmrRrVGqIPQkuBXR22Pz&#10;3A27eVk2qbv+e1MoeBxm5htmvhxcIy7UBetZw+tYgSAuvLFcatj/bEZTECEiG2w8k4YrBVguHh/m&#10;mBnf844ueSxFgnDIUEMVY5tJGYqKHIaxb4mTd/adw5hkV0rTYZ/grpFvSn1Ih5bTQoUtrSsq6vzX&#10;achf1sEed/Wq7ul0OG8neztZKa2fn4avTxCRhngP/7e/jYZ3NYO/M+k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Tm60xQAAANwAAAAPAAAAAAAAAAAAAAAAAJgCAABkcnMv&#10;ZG93bnJldi54bWxQSwUGAAAAAAQABAD1AAAAigMAAAAA&#10;" path="m,110r451,l564,,112,,,110xe" fillcolor="silver" stroked="f">
                    <v:path arrowok="t" o:connecttype="custom" o:connectlocs="0,110;451,110;564,0;112,0;0,110" o:connectangles="0,0,0,0,0"/>
                  </v:shape>
                  <v:shape id="Freeform 288" o:spid="_x0000_s1312" style="position:absolute;left:981;top:1261;width:113;height:761;visibility:visible;mso-wrap-style:square;v-text-anchor:top" coordsize="113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7hqcEA&#10;AADcAAAADwAAAGRycy9kb3ducmV2LnhtbERPy4rCMBTdC/MP4Qqz01QZxOkYRQaEorjwweDy0txp&#10;is1NSaJWv94sBJeH854tOtuIK/lQO1YwGmYgiEuna64UHA+rwRREiMgaG8ek4E4BFvOP3gxz7W68&#10;o+s+ViKFcMhRgYmxzaUMpSGLYeha4sT9O28xJugrqT3eUrht5DjLJtJizanBYEu/hsrz/mIVxLYo&#10;qsdy91gbv/ne/mUnh3hS6rPfLX9AROriW/xyF1rB1yjNT2fSEZ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u4anBAAAA3AAAAA8AAAAAAAAAAAAAAAAAmAIAAGRycy9kb3du&#10;cmV2LnhtbFBLBQYAAAAABAAEAPUAAACGAwAAAAA=&#10;" path="m,761l113,652,113,,,110,,761xe" fillcolor="gray" stroked="f">
                    <v:path arrowok="t" o:connecttype="custom" o:connectlocs="0,761;113,652;113,0;0,110;0,761" o:connectangles="0,0,0,0,0"/>
                  </v:shape>
                  <v:shape id="Freeform 289" o:spid="_x0000_s1313" style="position:absolute;left:530;top:1371;width:451;height:13;visibility:visible;mso-wrap-style:square;v-text-anchor:top" coordsize="451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ObBcUA&#10;AADcAAAADwAAAGRycy9kb3ducmV2LnhtbESPQWvCQBSE70L/w/IK3nQ3IlJTN6EVCvUiqOmht0f2&#10;NRuafRuyW037611B6HGYmW+YTTm6TpxpCK1nDdlcgSCuvWm50VCd3mZPIEJENth5Jg2/FKAsHiYb&#10;zI2/8IHOx9iIBOGQowYbY59LGWpLDsPc98TJ+/KDw5jk0Egz4CXBXScXSq2kw5bTgsWetpbq7+OP&#10;08DS1+vd4SNWi0/zqv62e6t2e62nj+PLM4hIY/wP39vvRsMyy+B2Jh0BW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s5sFxQAAANwAAAAPAAAAAAAAAAAAAAAAAJgCAABkcnMv&#10;ZG93bnJldi54bWxQSwUGAAAAAAQABAD1AAAAigMAAAAA&#10;" path="m,l451,,437,13,,13,,xe" stroked="f">
                    <v:path arrowok="t" o:connecttype="custom" o:connectlocs="0,0;451,0;437,13;0,13;0,0" o:connectangles="0,0,0,0,0"/>
                  </v:shape>
                  <v:shape id="Freeform 290" o:spid="_x0000_s1314" style="position:absolute;left:530;top:1371;width:14;height:651;visibility:visible;mso-wrap-style:square;v-text-anchor:top" coordsize="14,6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GL0sMA&#10;AADcAAAADwAAAGRycy9kb3ducmV2LnhtbESPQYvCMBSE7wv7H8Jb8LJoWhFXqlFcQRRv6qLXR/Ns&#10;yzYvJYm1/nsjCB6HmfmGmS06U4uWnK8sK0gHCQji3OqKCwV/x3V/AsIHZI21ZVJwJw+L+efHDDNt&#10;b7yn9hAKESHsM1RQhtBkUvq8JIN+YBvi6F2sMxiidIXUDm8Rbmo5TJKxNFhxXCixoVVJ+f/hahRs&#10;T7uQb9pRuqzGv+fi+4d27K5K9b665RREoC68w6/2VisYpUN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GL0sMAAADcAAAADwAAAAAAAAAAAAAAAACYAgAAZHJzL2Rv&#10;d25yZXYueG1sUEsFBgAAAAAEAAQA9QAAAIgDAAAAAA==&#10;" path="m,l,651,14,638,14,13,,xe" fillcolor="gray" stroked="f">
                    <v:path arrowok="t" o:connecttype="custom" o:connectlocs="0,0;0,651;14,638;14,13;0,0" o:connectangles="0,0,0,0,0"/>
                  </v:shape>
                  <v:rect id="Rectangle 291" o:spid="_x0000_s1315" style="position:absolute;left:530;top:1547;width:451;height: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q0NcIA&#10;AADcAAAADwAAAGRycy9kb3ducmV2LnhtbESPzarCMBSE94LvEI7gTtOqXKQaRUTFzV34g+tDc2yL&#10;zUlJolaf3lwQ7nKYmW+Y+bI1tXiQ85VlBekwAUGcW11xoeB82g6mIHxA1lhbJgUv8rBcdDtzzLR9&#10;8oEex1CICGGfoYIyhCaT0uclGfRD2xBH72qdwRClK6R2+IxwU8tRkvxIgxXHhRIbWpeU3453oyDR&#10;qdv/rifyna9208ttM7Jvu1Oq32tXMxCB2vAf/rb3WsEkHcPfmXgE5OI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arQ1wgAAANwAAAAPAAAAAAAAAAAAAAAAAJgCAABkcnMvZG93&#10;bnJldi54bWxQSwUGAAAAAAQABAD1AAAAhwMAAAAA&#10;" fillcolor="gray" stroked="f"/>
                  <v:rect id="Rectangle 292" o:spid="_x0000_s1316" style="position:absolute;left:544;top:1561;width:437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STasUA&#10;AADcAAAADwAAAGRycy9kb3ducmV2LnhtbESPW2sCMRSE3wv+h3AE32pi3S7tdqMUQRBsH7xAXw+b&#10;sxfcnKybqOu/bwoFH4eZ+YbJl4NtxZV63zjWMJsqEMSFMw1XGo6H9fMbCB+QDbaOScOdPCwXo6cc&#10;M+NuvKPrPlQiQthnqKEOocuk9EVNFv3UdcTRK11vMUTZV9L0eItw28oXpVJpseG4UGNHq5qK0/5i&#10;NWCamPN3Of86bC8pvleDWr/+KK0n4+HzA0SgITzC/+2N0ZDMEvg7E4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hJNqxQAAANwAAAAPAAAAAAAAAAAAAAAAAJgCAABkcnMv&#10;ZG93bnJldi54bWxQSwUGAAAAAAQABAD1AAAAigMAAAAA&#10;" stroked="f"/>
                  <v:rect id="Rectangle 293" o:spid="_x0000_s1317" style="position:absolute;left:530;top:1736;width:451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+J2sIA&#10;AADcAAAADwAAAGRycy9kb3ducmV2LnhtbESPzarCMBSE9xd8h3AEd9e0ohepRhFRcePCH1wfmmNb&#10;bE5KErX69EYQ7nKYmW+Y6bw1tbiT85VlBWk/AUGcW11xoeB0XP+OQfiArLG2TAqe5GE+6/xMMdP2&#10;wXu6H0IhIoR9hgrKEJpMSp+XZND3bUMcvYt1BkOUrpDa4SPCTS0HSfInDVYcF0psaFlSfj3cjIJE&#10;p267Ww7lK19sxuframBfdqNUr9suJiACteE//G1vtYJhOoLPmXgE5O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z4nawgAAANwAAAAPAAAAAAAAAAAAAAAAAJgCAABkcnMvZG93&#10;bnJldi54bWxQSwUGAAAAAAQABAD1AAAAhwMAAAAA&#10;" fillcolor="gray" stroked="f"/>
                  <v:rect id="Rectangle 294" o:spid="_x0000_s1318" style="position:absolute;left:544;top:1751;width:437;height: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qohsQA&#10;AADcAAAADwAAAGRycy9kb3ducmV2LnhtbESPW4vCMBSE3xf8D+EIvq2Jly1ajSKCIKz74AV8PTTH&#10;ttic1CZq99+bhQUfh5n5hpkvW1uJBzW+dKxh0FcgiDNnSs41nI6bzwkIH5ANVo5Jwy95WC46H3NM&#10;jXvynh6HkIsIYZ+ihiKEOpXSZwVZ9H1XE0fv4hqLIcoml6bBZ4TbSg6VSqTFkuNCgTWtC8quh7vV&#10;gMnY3H4uo93x+57gNG/V5uustO5129UMRKA2vMP/7a3RMB4k8HcmHgG5e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aqIbEAAAA3AAAAA8AAAAAAAAAAAAAAAAAmAIAAGRycy9k&#10;b3ducmV2LnhtbFBLBQYAAAAABAAEAPUAAACJAwAAAAA=&#10;" stroked="f"/>
                  <v:rect id="Rectangle 295" o:spid="_x0000_s1319" style="position:absolute;left:839;top:1913;width:86;height: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gW0cEA&#10;AADcAAAADwAAAGRycy9kb3ducmV2LnhtbESPzYrCMBSF9wO+Q7iCuzFVRIdqFBEEt3ZcOLtrcm2L&#10;zU1pYm19ejMguDycn4+z2nS2Ei01vnSsYDJOQBBrZ0rOFZx+998/IHxANlg5JgU9edisB18rTI17&#10;8JHaLOQijrBPUUERQp1K6XVBFv3Y1cTRu7rGYoiyyaVp8BHHbSWnSTKXFkuOhAJr2hWkb9ndKvhb&#10;nKqjLp/bvD/PdIT0l6ztlRoNu+0SRKAufMLv9sEomE0W8H8mHgG5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0IFtHBAAAA3AAAAA8AAAAAAAAAAAAAAAAAmAIAAGRycy9kb3du&#10;cmV2LnhtbFBLBQYAAAAABAAEAPUAAACGAwAAAAA=&#10;" fillcolor="red" stroked="f"/>
                  <v:shape id="Freeform 296" o:spid="_x0000_s1320" style="position:absolute;left:530;top:1261;width:564;height:110;visibility:visible;mso-wrap-style:square;v-text-anchor:top" coordsize="564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od9sIA&#10;AADcAAAADwAAAGRycy9kb3ducmV2LnhtbERPTWvCQBC9C/0PyxS86SZFQk1dJbQIKkIxLYK3ITtN&#10;QrOzIbsm8d+7B8Hj432vNqNpRE+dqy0riOcRCOLC6ppLBb8/29k7COeRNTaWScGNHGzWL5MVptoO&#10;fKI+96UIIexSVFB536ZSuqIig25uW+LA/dnOoA+wK6XucAjhppFvUZRIgzWHhgpb+qyo+M+vRkG5&#10;1PlXHR2OfbLP+++LNM2YnZWavo7ZBwhPo3+KH+6dVrCIw9pwJhwBub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ah32wgAAANwAAAAPAAAAAAAAAAAAAAAAAJgCAABkcnMvZG93&#10;bnJldi54bWxQSwUGAAAAAAQABAD1AAAAhwMAAAAA&#10;" path="m564,l549,14r-437,l14,110,,110,112,,564,xe" fillcolor="gray" stroked="f">
                    <v:path arrowok="t" o:connecttype="custom" o:connectlocs="564,0;549,14;112,14;14,110;0,110;112,0;564,0" o:connectangles="0,0,0,0,0,0,0"/>
                  </v:shape>
                  <v:rect id="Rectangle 297" o:spid="_x0000_s1321" style="position:absolute;left:218;top:2069;width:1201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YjKsIA&#10;AADcAAAADwAAAGRycy9kb3ducmV2LnhtbESPzYoCMRCE74LvEFrwphlFFnc0igiCLl4c9wGaSc8P&#10;Jp0hyTqzb28WhD0WVfUVtd0P1ogn+dA6VrCYZyCIS6dbrhV830+zNYgQkTUax6TglwLsd+PRFnPt&#10;er7Rs4i1SBAOOSpoYuxyKUPZkMUwdx1x8irnLcYkfS21xz7BrZHLLPuQFltOCw12dGyofBQ/VoG8&#10;F6d+XRifua9ldTWX860ip9R0Mhw2ICIN8T/8bp+1gtXiE/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liMqwgAAANwAAAAPAAAAAAAAAAAAAAAAAJgCAABkcnMvZG93&#10;bnJldi54bWxQSwUGAAAAAAQABAD1AAAAhwMAAAAA&#10;" filled="f" stroked="f">
                    <v:textbox style="mso-fit-shape-to-text:t" inset="0,0,0,0">
                      <w:txbxContent>
                        <w:p w14:paraId="2E66A769" w14:textId="609B8D55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Employee report from Aspect</w:t>
                          </w:r>
                        </w:p>
                      </w:txbxContent>
                    </v:textbox>
                  </v:rect>
                  <v:shape id="Freeform 298" o:spid="_x0000_s1322" style="position:absolute;left:4807;top:776;width:113;height:761;visibility:visible;mso-wrap-style:square;v-text-anchor:top" coordsize="113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5a08EA&#10;AADcAAAADwAAAGRycy9kb3ducmV2LnhtbERPy4rCMBTdD/gP4QruxnSKDkPHKENBEF352Li709xp&#10;islNaWKtfr1ZCLM8nPdiNTgreupC41nBxzQDQVx53XCt4HRcv3+BCBFZo/VMCu4UYLUcvS2w0P7G&#10;e+oPsRYphEOBCkyMbSFlqAw5DFPfEifuz3cOY4JdLXWHtxTurMyz7FM6bDg1GGypNFRdDlen4Jib&#10;y+4a5rTp/YPL0p63v3au1GQ8/HyDiDTEf/HLvdEKZnman86kIy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OWtPBAAAA3AAAAA8AAAAAAAAAAAAAAAAAmAIAAGRycy9kb3du&#10;cmV2LnhtbFBLBQYAAAAABAAEAPUAAACGAwAAAAA=&#10;" path="m,761l113,652r,-625l,,,761xe" fillcolor="black" stroked="f">
                    <v:path arrowok="t" o:connecttype="custom" o:connectlocs="0,761;113,652;113,27;0,0;0,761" o:connectangles="0,0,0,0,0"/>
                  </v:shape>
                  <v:shape id="Freeform 299" o:spid="_x0000_s1323" style="position:absolute;left:4778;top:803;width:113;height:761;visibility:visible;mso-wrap-style:square;v-text-anchor:top" coordsize="113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L/SMQA&#10;AADcAAAADwAAAGRycy9kb3ducmV2LnhtbESPQWsCMRSE70L/Q3iCN826aCmrUWShIHqq9tLb6+a5&#10;WUxelk1cV399Uyj0OMzMN8x6OzgreupC41nBfJaBIK68brhW8Hl+n76BCBFZo/VMCh4UYLt5Ga2x&#10;0P7OH9SfYi0ShEOBCkyMbSFlqAw5DDPfEifv4juHMcmulrrDe4I7K/Mse5UOG04LBlsqDVXX080p&#10;OOfmeryFJe17/+SytF+Hb7tUajIedisQkYb4H/5r77WCRT6H3zPpCM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C/0jEAAAA3AAAAA8AAAAAAAAAAAAAAAAAmAIAAGRycy9k&#10;b3ducmV2LnhtbFBLBQYAAAAABAAEAPUAAACJAwAAAAA=&#10;" path="m,761l113,653,113,,,110,,761xe" fillcolor="black" stroked="f">
                    <v:path arrowok="t" o:connecttype="custom" o:connectlocs="0,761;113,653;113,0;0,110;0,761" o:connectangles="0,0,0,0,0"/>
                  </v:shape>
                  <v:rect id="Rectangle 300" o:spid="_x0000_s1324" style="position:absolute;left:4356;top:913;width:422;height:6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iXJcYA&#10;AADcAAAADwAAAGRycy9kb3ducmV2LnhtbESPQWvCQBSE74X+h+UVvNVNgxWNbqQWBC+FanvQ2zP7&#10;TEKyb9PdVdP+ercgeBxm5htmvuhNK87kfG1ZwcswAUFcWF1zqeD7a/U8AeEDssbWMin4JQ+L/PFh&#10;jpm2F97QeRtKESHsM1RQhdBlUvqiIoN+aDvi6B2tMxiidKXUDi8RblqZJslYGqw5LlTY0XtFRbM9&#10;GQXL6WT58znij7/NYU/73aF5TV2i1OCpf5uBCNSHe/jWXmsFozSF/zPxCMj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eiXJcYAAADcAAAADwAAAAAAAAAAAAAAAACYAgAAZHJz&#10;L2Rvd25yZXYueG1sUEsFBgAAAAAEAAQA9QAAAIsDAAAAAA==&#10;" fillcolor="black" stroked="f"/>
                  <v:rect id="Rectangle 301" o:spid="_x0000_s1325" style="position:absolute;left:4327;top:886;width:451;height:6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jPmMMA&#10;AADcAAAADwAAAGRycy9kb3ducmV2LnhtbESPQWvCQBSE70L/w/IK3nTTRKSkriKCbW9FIz0/sq9J&#10;avZt2H1q/PfdQqHHYWa+YVab0fXqSiF2ng08zTNQxLW3HTcGTtV+9gwqCrLF3jMZuFOEzfphssLS&#10;+hsf6HqURiUIxxINtCJDqXWsW3IY534gTt6XDw4lydBoG/CW4K7XeZYttcOO00KLA+1aqs/HizOg&#10;q2WQc7Eovg8S8627vL591J/GTB/H7QsooVH+w3/td2tgkRfweyYdAb3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jPmMMAAADcAAAADwAAAAAAAAAAAAAAAACYAgAAZHJzL2Rv&#10;d25yZXYueG1sUEsFBgAAAAAEAAQA9QAAAIgDAAAAAA==&#10;" fillcolor="silver" stroked="f"/>
                  <v:shape id="Freeform 302" o:spid="_x0000_s1326" style="position:absolute;left:4327;top:776;width:564;height:110;visibility:visible;mso-wrap-style:square;v-text-anchor:top" coordsize="564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qdSsUA&#10;AADcAAAADwAAAGRycy9kb3ducmV2LnhtbESPQWvCQBSE74X+h+UVeim6UVQkdRUVCj0JRhF7e2Sf&#10;yZLs25DdmvjvXUHwOMzMN8xi1dtaXKn1xrGC0TABQZw7bbhQcDz8DOYgfEDWWDsmBTfysFq+vy0w&#10;1a7jPV2zUIgIYZ+igjKEJpXS5yVZ9EPXEEfv4lqLIcq2kLrFLsJtLcdJMpMWDceFEhvalpRX2b9V&#10;kH1tvTnvq03V0d/pspsezXSTKPX50a+/QQTqwyv8bP9qBZPxBB5n4hG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+p1KxQAAANwAAAAPAAAAAAAAAAAAAAAAAJgCAABkcnMv&#10;ZG93bnJldi54bWxQSwUGAAAAAAQABAD1AAAAigMAAAAA&#10;" path="m,110r451,l564,,113,,,110xe" fillcolor="silver" stroked="f">
                    <v:path arrowok="t" o:connecttype="custom" o:connectlocs="0,110;451,110;564,0;113,0;0,110" o:connectangles="0,0,0,0,0"/>
                  </v:shape>
                  <v:shape id="Freeform 303" o:spid="_x0000_s1327" style="position:absolute;left:4778;top:776;width:113;height:761;visibility:visible;mso-wrap-style:square;v-text-anchor:top" coordsize="113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WIjMQA&#10;AADcAAAADwAAAGRycy9kb3ducmV2LnhtbESPT2sCMRTE7wW/Q3iCt5pVtNitUUQQFksP/qF4fGxe&#10;N4ublyWJuvXTm0LB4zAzv2Hmy8424ko+1I4VjIYZCOLS6ZorBcfD5nUGIkRkjY1jUvBLAZaL3ssc&#10;c+1uvKPrPlYiQTjkqMDE2OZShtKQxTB0LXHyfpy3GJP0ldQebwluGznOsjdpsea0YLCltaHyvL9Y&#10;BbEtiuq+2t23xn++f31nJ4d4UmrQ71YfICJ18Rn+bxdawWQ8hb8z6Qj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1iIzEAAAA3AAAAA8AAAAAAAAAAAAAAAAAmAIAAGRycy9k&#10;b3ducmV2LnhtbFBLBQYAAAAABAAEAPUAAACJAwAAAAA=&#10;" path="m,761l113,652,113,,,110,,761xe" fillcolor="gray" stroked="f">
                    <v:path arrowok="t" o:connecttype="custom" o:connectlocs="0,761;113,652;113,0;0,110;0,761" o:connectangles="0,0,0,0,0"/>
                  </v:shape>
                  <v:shape id="Freeform 304" o:spid="_x0000_s1328" style="position:absolute;left:4327;top:886;width:451;height:13;visibility:visible;mso-wrap-style:square;v-text-anchor:top" coordsize="451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bJzMUA&#10;AADcAAAADwAAAGRycy9kb3ducmV2LnhtbESPQWvCQBSE7wX/w/KE3uquoUibugkqCPUiaOPB2yP7&#10;mg1m34bsqml/fbdQ6HGYmW+YZTm6TtxoCK1nDfOZAkFce9Nyo6H62D69gAgR2WDnmTR8UYCymDws&#10;MTf+zge6HWMjEoRDjhpsjH0uZagtOQwz3xMn79MPDmOSQyPNgPcEd53MlFpIhy2nBYs9bSzVl+PV&#10;aWDp69fd4RSr7GzW6nuzt2q31/pxOq7eQEQa43/4r/1uNDxnC/g9k46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NsnMxQAAANwAAAAPAAAAAAAAAAAAAAAAAJgCAABkcnMv&#10;ZG93bnJldi54bWxQSwUGAAAAAAQABAD1AAAAigMAAAAA&#10;" path="m,l451,,437,13,,13,,xe" stroked="f">
                    <v:path arrowok="t" o:connecttype="custom" o:connectlocs="0,0;451,0;437,13;0,13;0,0" o:connectangles="0,0,0,0,0"/>
                  </v:shape>
                  <v:shape id="Freeform 305" o:spid="_x0000_s1329" style="position:absolute;left:4327;top:886;width:14;height:651;visibility:visible;mso-wrap-style:square;v-text-anchor:top" coordsize="14,6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ri98QA&#10;AADcAAAADwAAAGRycy9kb3ducmV2LnhtbESPQWvCQBSE74L/YXlCL6IbQ1BJXUULpcFbbdHrI/ua&#10;BLNvw+6apP++Wyj0OMzMN8zuMJpW9OR8Y1nBapmAIC6tbrhS8PnxutiC8AFZY2uZFHyTh8N+Otlh&#10;ru3A79RfQiUihH2OCuoQulxKX9Zk0C9tRxy9L+sMhihdJbXDIcJNK9MkWUuDDceFGjt6qam8Xx5G&#10;QXE9h/Ktz1bHZn26VfMNndk9lHqajcdnEIHG8B/+axdaQZZu4PdMPA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q4vfEAAAA3AAAAA8AAAAAAAAAAAAAAAAAmAIAAGRycy9k&#10;b3ducmV2LnhtbFBLBQYAAAAABAAEAPUAAACJAwAAAAA=&#10;" path="m,l,651,14,638,14,13,,xe" fillcolor="gray" stroked="f">
                    <v:path arrowok="t" o:connecttype="custom" o:connectlocs="0,0;0,651;14,638;14,13;0,0" o:connectangles="0,0,0,0,0"/>
                  </v:shape>
                  <v:rect id="Rectangle 306" o:spid="_x0000_s1330" style="position:absolute;left:4327;top:1062;width:451;height: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Ls+b0A&#10;AADcAAAADwAAAGRycy9kb3ducmV2LnhtbERPuwrCMBTdBf8hXMFNU4uIVKOIqLg4+MD50lzbYnNT&#10;kqjVrzeD4Hg47/myNbV4kvOVZQWjYQKCOLe64kLB5bwdTEH4gKyxtkwK3uRhueh25php++IjPU+h&#10;EDGEfYYKyhCaTEqfl2TQD21DHLmbdQZDhK6Q2uErhptapkkykQYrjg0lNrQuKb+fHkZBokduf1iP&#10;5Sdf7abX+ya1H7tTqt9rVzMQgdrwF//ce61gnMa18Uw8AnLx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6Ls+b0AAADcAAAADwAAAAAAAAAAAAAAAACYAgAAZHJzL2Rvd25yZXYu&#10;eG1sUEsFBgAAAAAEAAQA9QAAAIIDAAAAAA==&#10;" fillcolor="gray" stroked="f"/>
                  <v:rect id="Rectangle 307" o:spid="_x0000_s1331" style="position:absolute;left:4341;top:1076;width:437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n2ScUA&#10;AADcAAAADwAAAGRycy9kb3ducmV2LnhtbESPQWvCQBSE70L/w/IKveluNYYaXaUIgYL1UC14fWSf&#10;SWj2bZpdk/jvu4VCj8PMfMNsdqNtRE+drx1reJ4pEMSFMzWXGj7P+fQFhA/IBhvHpOFOHnbbh8kG&#10;M+MG/qD+FEoRIewz1FCF0GZS+qIii37mWuLoXV1nMUTZldJ0OES4beRcqVRarDkuVNjSvqLi63Sz&#10;GjBNzPfxung/H24prspR5cuL0vrpcXxdgwg0hv/wX/vNaEjmK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6fZJxQAAANwAAAAPAAAAAAAAAAAAAAAAAJgCAABkcnMv&#10;ZG93bnJldi54bWxQSwUGAAAAAAQABAD1AAAAigMAAAAA&#10;" stroked="f"/>
                  <v:rect id="Rectangle 308" o:spid="_x0000_s1332" style="position:absolute;left:4327;top:1253;width:451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12Ir4A&#10;AADcAAAADwAAAGRycy9kb3ducmV2LnhtbERPyQrCMBC9C/5DGMGbpi6IVKOIqHjx4ILnoRnbYjMp&#10;SdTq15uD4PHx9vmyMZV4kvOlZQWDfgKCOLO65FzB5bztTUH4gKyxskwK3uRhuWi35phq++IjPU8h&#10;FzGEfYoKihDqVEqfFWTQ921NHLmbdQZDhC6X2uErhptKDpNkIg2WHBsKrGldUHY/PYyCRA/c/rAe&#10;y0+22k2v983QfuxOqW6nWc1ABGrCX/xz77WC8SjOj2fiEZCL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ANdiK+AAAA3AAAAA8AAAAAAAAAAAAAAAAAmAIAAGRycy9kb3ducmV2&#10;LnhtbFBLBQYAAAAABAAEAPUAAACDAwAAAAA=&#10;" fillcolor="gray" stroked="f"/>
                  <v:rect id="Rectangle 309" o:spid="_x0000_s1333" style="position:absolute;left:4341;top:1266;width:437;height: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ZsksQA&#10;AADcAAAADwAAAGRycy9kb3ducmV2LnhtbESPT4vCMBTE74LfITxhb5q4atFqlGVBWHA9+Ae8Pppn&#10;W2xeuk3U+u03guBxmJnfMItVaytxo8aXjjUMBwoEceZMybmG42Hdn4LwAdlg5Zg0PMjDatntLDA1&#10;7s47uu1DLiKEfYoaihDqVEqfFWTRD1xNHL2zayyGKJtcmgbvEW4r+alUIi2WHBcKrOm7oOyyv1oN&#10;mIzN3/Y8+j1srgnO8latJyel9Uev/ZqDCNSGd/jV/jEaxqMhPM/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GbJLEAAAA3AAAAA8AAAAAAAAAAAAAAAAAmAIAAGRycy9k&#10;b3ducmV2LnhtbFBLBQYAAAAABAAEAPUAAACJAwAAAAA=&#10;" stroked="f"/>
                  <v:rect id="Rectangle 310" o:spid="_x0000_s1334" style="position:absolute;left:4638;top:1428;width:84;height: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rpKcIA&#10;AADcAAAADwAAAGRycy9kb3ducmV2LnhtbESPzYrCMBSF98K8Q7gDs9N0HFGpRpEBYbZWF7q7Jte2&#10;2NyUJtZ2nt4IgsvD+fk4y3VnK9FS40vHCr5HCQhi7UzJuYLDfjucg/AB2WDlmBT05GG9+hgsMTXu&#10;zjtqs5CLOMI+RQVFCHUqpdcFWfQjVxNH7+IaiyHKJpemwXsct5UcJ8lUWiw5Egqs6bcgfc1uVsFp&#10;dqh2uvzf5P1xoiOkP2dtr9TXZ7dZgAjUhXf41f4zCiY/Y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yukpwgAAANwAAAAPAAAAAAAAAAAAAAAAAJgCAABkcnMvZG93&#10;bnJldi54bWxQSwUGAAAAAAQABAD1AAAAhwMAAAAA&#10;" fillcolor="red" stroked="f"/>
                  <v:shape id="Freeform 311" o:spid="_x0000_s1335" style="position:absolute;left:4327;top:776;width:564;height:110;visibility:visible;mso-wrap-style:square;v-text-anchor:top" coordsize="564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vT58YA&#10;AADcAAAADwAAAGRycy9kb3ducmV2LnhtbESPQWvCQBSE7wX/w/IEb2ZTldDGrCKWQisFMS2F3h7Z&#10;ZxKafRuyaxL/vVsQehxm5hsm246mET11rras4DGKQRAXVtdcKvj6fJ0/gXAeWWNjmRRcycF2M3nI&#10;MNV24BP1uS9FgLBLUUHlfZtK6YqKDLrItsTBO9vOoA+yK6XucAhw08hFHCfSYM1hocKW9hUVv/nF&#10;KCifdf5Sx4ePPnnP++OPNM24+1ZqNh13axCeRv8fvrfftILVcgl/Z8IR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vT58YAAADcAAAADwAAAAAAAAAAAAAAAACYAgAAZHJz&#10;L2Rvd25yZXYueG1sUEsFBgAAAAAEAAQA9QAAAIsDAAAAAA==&#10;" path="m564,l551,14r-438,l14,110,,110,113,,564,xe" fillcolor="gray" stroked="f">
                    <v:path arrowok="t" o:connecttype="custom" o:connectlocs="564,0;551,14;113,14;14,110;0,110;113,0;564,0" o:connectangles="0,0,0,0,0,0,0"/>
                  </v:shape>
                  <v:rect id="Rectangle 312" o:spid="_x0000_s1336" style="position:absolute;left:4331;top:1584;width:580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LQ1MIA&#10;AADcAAAADwAAAGRycy9kb3ducmV2LnhtbESPzYoCMRCE74LvEFrYm2b8YZFZo4ggqHhx3AdoJj0/&#10;mHSGJOvMvv1GEPZYVNVX1GY3WCOe5EPrWMF8loEgLp1uuVbwfT9O1yBCRNZoHJOCXwqw245HG8y1&#10;6/lGzyLWIkE45KigibHLpQxlQxbDzHXEyauctxiT9LXUHvsEt0YusuxTWmw5LTTY0aGh8lH8WAXy&#10;Xhz7dWF85i6L6mrOp1tFTqmPybD/AhFpiP/hd/ukFayWK3idSUdAb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ItDUwgAAANwAAAAPAAAAAAAAAAAAAAAAAJgCAABkcnMvZG93&#10;bnJldi54bWxQSwUGAAAAAAQABAD1AAAAhwMAAAAA&#10;" filled="f" stroked="f">
                    <v:textbox style="mso-fit-shape-to-text:t" inset="0,0,0,0">
                      <w:txbxContent>
                        <w:p w14:paraId="4A89E2E7" w14:textId="7E33875F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Staging Server</w:t>
                          </w:r>
                        </w:p>
                      </w:txbxContent>
                    </v:textbox>
                  </v:rect>
                  <v:rect id="Rectangle 313" o:spid="_x0000_s1337" style="position:absolute;left:4339;top:1706;width:459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51T8IA&#10;AADcAAAADwAAAGRycy9kb3ducmV2LnhtbESP3WoCMRSE7wu+QziCdzWrVpHVKFIQbPHG1Qc4bM7+&#10;YHKyJKm7ffumIHg5zMw3zHY/WCMe5EPrWMFsmoEgLp1uuVZwux7f1yBCRNZoHJOCXwqw343etphr&#10;1/OFHkWsRYJwyFFBE2OXSxnKhiyGqeuIk1c5bzEm6WupPfYJbo2cZ9lKWmw5LTTY0WdD5b34sQrk&#10;tTj268L4zH3Pq7P5Ol0qckpNxsNhAyLSEF/hZ/ukFXwslv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bnVPwgAAANwAAAAPAAAAAAAAAAAAAAAAAJgCAABkcnMvZG93&#10;bnJldi54bWxQSwUGAAAAAAQABAD1AAAAhwMAAAAA&#10;" filled="f" stroked="f">
                    <v:textbox style="mso-fit-shape-to-text:t" inset="0,0,0,0">
                      <w:txbxContent>
                        <w:p w14:paraId="19DD397B" w14:textId="62FE7D8A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VRIVSCORS</w:t>
                          </w:r>
                        </w:p>
                      </w:txbxContent>
                    </v:textbox>
                  </v:rect>
                  <v:rect id="Rectangle 314" o:spid="_x0000_s1338" style="position:absolute;left:4805;top:1706;width:102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zrOMIA&#10;AADcAAAADwAAAGRycy9kb3ducmV2LnhtbESPzYoCMRCE74LvEFrwphl1EZk1igiCLl4c9wGaSc8P&#10;Jp0hyTqzb28WhD0WVfUVtd0P1ogn+dA6VrCYZyCIS6dbrhV830+zDYgQkTUax6TglwLsd+PRFnPt&#10;er7Rs4i1SBAOOSpoYuxyKUPZkMUwdx1x8irnLcYkfS21xz7BrZHLLFtLiy2nhQY7OjZUPoofq0De&#10;i1O/KYzP3NeyuprL+VaRU2o6GQ6fICIN8T/8bp+1go/VG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vOs4wgAAANwAAAAPAAAAAAAAAAAAAAAAAJgCAABkcnMvZG93&#10;bnJldi54bWxQSwUGAAAAAAQABAD1AAAAhwMAAAAA&#10;" filled="f" stroked="f">
                    <v:textbox style="mso-fit-shape-to-text:t" inset="0,0,0,0">
                      <w:txbxContent>
                        <w:p w14:paraId="5822F431" w14:textId="322AF12F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01</w:t>
                          </w:r>
                        </w:p>
                      </w:txbxContent>
                    </v:textbox>
                  </v:rect>
                  <v:shape id="Freeform 315" o:spid="_x0000_s1339" style="position:absolute;left:9061;top:3292;width:113;height:761;visibility:visible;mso-wrap-style:square;v-text-anchor:top" coordsize="113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5UesQA&#10;AADcAAAADwAAAGRycy9kb3ducmV2LnhtbESPQWsCMRSE70L/Q3hCb5rVaiurUcpCQdqT2ktvz81z&#10;s5i8LJu4bvvrTUHwOMzMN8xq0zsrOmpD7VnBZJyBIC69rrlS8H34GC1AhIis0XomBb8UYLN+Gqww&#10;1/7KO+r2sRIJwiFHBSbGJpcylIYchrFviJN38q3DmGRbSd3iNcGdldMse5UOa04LBhsqDJXn/cUp&#10;OEzN+esS5rTt/B8Xhf35PNq5Us/D/n0JIlIfH+F7e6sVzF7e4P9MOgJ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+VHrEAAAA3AAAAA8AAAAAAAAAAAAAAAAAmAIAAGRycy9k&#10;b3ducmV2LnhtbFBLBQYAAAAABAAEAPUAAACJAwAAAAA=&#10;" path="m,761l113,651r,-624l,,,761xe" fillcolor="black" stroked="f">
                    <v:path arrowok="t" o:connecttype="custom" o:connectlocs="0,761;113,651;113,27;0,0;0,761" o:connectangles="0,0,0,0,0"/>
                  </v:shape>
                  <v:shape id="Freeform 316" o:spid="_x0000_s1340" style="position:absolute;left:9032;top:3319;width:114;height:761;visibility:visible;mso-wrap-style:square;v-text-anchor:top" coordsize="114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sfusIA&#10;AADcAAAADwAAAGRycy9kb3ducmV2LnhtbERPTWuDQBC9F/Iflin0EuJqLaU1riEEWkIgh9im58Gd&#10;qNSdFXer5t93D4EcH+8738ymEyMNrrWsIIliEMSV1S3XCr6/PlZvIJxH1thZJgVXcrApFg85ZtpO&#10;fKKx9LUIIewyVNB432dSuqohgy6yPXHgLnYw6AMcaqkHnEK46eRzHL9Kgy2HhgZ72jVU/ZZ/RsEs&#10;9+/Lc5KO5fbY/hz4uvTjJyn19Dhv1yA8zf4uvrn3WsFLGtaGM+EIy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Wx+6wgAAANwAAAAPAAAAAAAAAAAAAAAAAJgCAABkcnMvZG93&#10;bnJldi54bWxQSwUGAAAAAAQABAD1AAAAhwMAAAAA&#10;" path="m,761l114,651,114,,,109,,761xe" fillcolor="black" stroked="f">
                    <v:path arrowok="t" o:connecttype="custom" o:connectlocs="0,761;114,651;114,0;0,109;0,761" o:connectangles="0,0,0,0,0"/>
                  </v:shape>
                  <v:rect id="Rectangle 317" o:spid="_x0000_s1341" style="position:absolute;left:8609;top:3428;width:423;height: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WTiccA&#10;AADcAAAADwAAAGRycy9kb3ducmV2LnhtbESPQWvCQBSE74X+h+UVequbWls0ZpUqCF4Kaj3o7SX7&#10;TILZt3F31dhf7xYKPQ4z8w2TTTvTiAs5X1tW8NpLQBAXVtdcKth+L16GIHxA1thYJgU38jCdPD5k&#10;mGp75TVdNqEUEcI+RQVVCG0qpS8qMuh7tiWO3sE6gyFKV0rt8BrhppH9JPmQBmuOCxW2NK+oOG7O&#10;RsFsNJydVgP++lnne9rv8uN73yVKPT91n2MQgbrwH/5rL7WCwdsIfs/EIyA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Vk4nHAAAA3AAAAA8AAAAAAAAAAAAAAAAAmAIAAGRy&#10;cy9kb3ducmV2LnhtbFBLBQYAAAAABAAEAPUAAACMAwAAAAA=&#10;" fillcolor="black" stroked="f"/>
                  <v:rect id="Rectangle 318" o:spid="_x0000_s1342" style="position:absolute;left:8582;top:3401;width:450;height: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W0T8AA&#10;AADcAAAADwAAAGRycy9kb3ducmV2LnhtbERPS2vCQBC+F/wPyxR6q5tqEIluRIQ+buIDz0N2mqTJ&#10;zobdUdN/7x4KPX587/VmdL26UYitZwNv0wwUceVty7WB8+n9dQkqCrLF3jMZ+KUIm3LytMbC+jsf&#10;6HaUWqUQjgUaaESGQutYNeQwTv1AnLhvHxxKgqHWNuA9hbtez7JsoR22nBoaHGjXUNUdr86APi2C&#10;dPN8/nOQONu668fnvroY8/I8bleghEb5F/+5v6yBPE/z05l0BHT5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IW0T8AAAADcAAAADwAAAAAAAAAAAAAAAACYAgAAZHJzL2Rvd25y&#10;ZXYueG1sUEsFBgAAAAAEAAQA9QAAAIUDAAAAAA==&#10;" fillcolor="silver" stroked="f"/>
                  <v:shape id="Freeform 319" o:spid="_x0000_s1343" style="position:absolute;left:8582;top:3292;width:564;height:109;visibility:visible;mso-wrap-style:square;v-text-anchor:top" coordsize="564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AbC8QA&#10;AADcAAAADwAAAGRycy9kb3ducmV2LnhtbESP0YrCMBRE3wX/IVzBtzVVZFmrUXSpIK4gVT/g0lzb&#10;YnNTm2ytf79ZEHwcZuYMs1h1phItNa60rGA8ikAQZ1aXnCu4nLcfXyCcR9ZYWSYFT3KwWvZ7C4y1&#10;fXBK7cnnIkDYxaig8L6OpXRZQQbdyNbEwbvaxqAPssmlbvAR4KaSkyj6lAZLDgsF1vRdUHY7/RoF&#10;m9lPdzDV/Zi4ZNfeTJtM9ulFqeGgW89BeOr8O/xq77SC6XQM/2fC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QGwvEAAAA3AAAAA8AAAAAAAAAAAAAAAAAmAIAAGRycy9k&#10;b3ducmV2LnhtbFBLBQYAAAAABAAEAPUAAACJAwAAAAA=&#10;" path="m,109r450,l564,,113,,,109xe" fillcolor="silver" stroked="f">
                    <v:path arrowok="t" o:connecttype="custom" o:connectlocs="0,109;450,109;564,0;113,0;0,109" o:connectangles="0,0,0,0,0"/>
                  </v:shape>
                  <v:shape id="Freeform 320" o:spid="_x0000_s1344" style="position:absolute;left:9032;top:3292;width:114;height:761;visibility:visible;mso-wrap-style:square;v-text-anchor:top" coordsize="114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AKOcYA&#10;AADcAAAADwAAAGRycy9kb3ducmV2LnhtbESPQUsDMRSE74L/ITyhF2mzlqJlbVpKQehBEaseents&#10;XjeLm5dtXrbd/nsjCD0OM/MNs1gNvlUnitIENvAwKUARV8E2XBv4+nwZz0FJQrbYBiYDFxJYLW9v&#10;FljacOYPOu1SrTKEpUQDLqWu1FoqRx5lEjri7B1C9JiyjLW2Ec8Z7ls9LYpH7bHhvOCwo42j6mfX&#10;ewN9L/unV/wu4vtF7o/tUdzhbW7M6G5YP4NKNKRr+L+9tQZmsyn8nclH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AKOcYAAADcAAAADwAAAAAAAAAAAAAAAACYAgAAZHJz&#10;L2Rvd25yZXYueG1sUEsFBgAAAAAEAAQA9QAAAIsDAAAAAA==&#10;" path="m,761l114,651,114,,,109,,761xe" fillcolor="gray" stroked="f">
                    <v:path arrowok="t" o:connecttype="custom" o:connectlocs="0,761;114,651;114,0;0,109;0,761" o:connectangles="0,0,0,0,0"/>
                  </v:shape>
                  <v:shape id="Freeform 321" o:spid="_x0000_s1345" style="position:absolute;left:8582;top:3401;width:450;height:14;visibility:visible;mso-wrap-style:square;v-text-anchor:top" coordsize="45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a8OsIA&#10;AADcAAAADwAAAGRycy9kb3ducmV2LnhtbESPQYvCMBSE7wv+h/CEva2pa1GpRhFZWfG26sHjo3m2&#10;xealJrHWf28EYY/DzHzDzJedqUVLzleWFQwHCQji3OqKCwXHw+ZrCsIHZI21ZVLwIA/LRe9jjpm2&#10;d/6jdh8KESHsM1RQhtBkUvq8JIN+YBvi6J2tMxiidIXUDu8Rbmr5nSRjabDiuFBiQ+uS8sv+ZhSc&#10;2t/hqtud9Rh/bukkeHS2uir12e9WMxCBuvAffre3WkGajuB1Jh4B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Brw6wgAAANwAAAAPAAAAAAAAAAAAAAAAAJgCAABkcnMvZG93&#10;bnJldi54bWxQSwUGAAAAAAQABAD1AAAAhwMAAAAA&#10;" path="m,l450,,437,14,,14,,xe" stroked="f">
                    <v:path arrowok="t" o:connecttype="custom" o:connectlocs="0,0;450,0;437,14;0,14;0,0" o:connectangles="0,0,0,0,0"/>
                  </v:shape>
                  <v:shape id="Freeform 322" o:spid="_x0000_s1346" style="position:absolute;left:8582;top:3401;width:13;height:652;visibility:visible;mso-wrap-style:square;v-text-anchor:top" coordsize="13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wclMUA&#10;AADcAAAADwAAAGRycy9kb3ducmV2LnhtbESPT2vCQBTE7wW/w/KEXkQ3DaGU6CpSKPRUMP6hx+fu&#10;Mwlm34bsGpNv7xYKHoeZ+Q2z2gy2ET11vnas4G2RgCDWztRcKjjsv+YfIHxANtg4JgUjedisJy8r&#10;zI278476IpQiQtjnqKAKoc2l9Loii37hWuLoXVxnMUTZldJ0eI9w28g0Sd6lxZrjQoUtfVakr8XN&#10;Kjj+6MtY6HG/Pd7S34Rmp/48S5V6nQ7bJYhAQ3iG/9vfRkGWZfB3Jh4Bu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3ByUxQAAANwAAAAPAAAAAAAAAAAAAAAAAJgCAABkcnMv&#10;ZG93bnJldi54bWxQSwUGAAAAAAQABAD1AAAAigMAAAAA&#10;" path="m,l,652,13,638,13,14,,xe" fillcolor="gray" stroked="f">
                    <v:path arrowok="t" o:connecttype="custom" o:connectlocs="0,0;0,652;13,638;13,14;0,0" o:connectangles="0,0,0,0,0"/>
                  </v:shape>
                  <v:rect id="Rectangle 323" o:spid="_x0000_s1347" style="position:absolute;left:8582;top:3576;width:450;height: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ymx8IA&#10;AADcAAAADwAAAGRycy9kb3ducmV2LnhtbESPzarCMBSE9xd8h3AEd9dUqRepRhFRcePCH1wfmmNb&#10;bE5KErX69EYQ7nKYmW+Y6bw1tbiT85VlBYN+AoI4t7riQsHpuP4dg/ABWWNtmRQ8ycN81vmZYqbt&#10;g/d0P4RCRAj7DBWUITSZlD4vyaDv24Y4ehfrDIYoXSG1w0eEm1oOk+RPGqw4LpTY0LKk/Hq4GQWJ&#10;HrjtbpnKV77YjM/X1dC+7EapXrddTEAEasN/+NveagVpOoLPmXgE5O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fKbHwgAAANwAAAAPAAAAAAAAAAAAAAAAAJgCAABkcnMvZG93&#10;bnJldi54bWxQSwUGAAAAAAQABAD1AAAAhwMAAAAA&#10;" fillcolor="gray" stroked="f"/>
                  <v:rect id="Rectangle 324" o:spid="_x0000_s1348" style="position:absolute;left:8595;top:3590;width:437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Hm8QA&#10;AADcAAAADwAAAGRycy9kb3ducmV2LnhtbESPQWvCQBSE7wX/w/IEb3XXmgaNbkIRBKHtoSp4fWSf&#10;STD7NmZXTf99t1DocZiZb5h1MdhW3Kn3jWMNs6kCQVw603Cl4XjYPi9A+IBssHVMGr7JQ5GPntaY&#10;GffgL7rvQyUihH2GGuoQukxKX9Zk0U9dRxy9s+sthij7SpoeHxFuW/miVCotNhwXauxoU1N52d+s&#10;BkwTc/08zz8O77cUl9Wgtq8npfVkPLytQAQawn/4r70zGpIkhd8z8Qj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ph5vEAAAA3AAAAA8AAAAAAAAAAAAAAAAAmAIAAGRycy9k&#10;b3ducmV2LnhtbFBLBQYAAAAABAAEAPUAAACJAwAAAAA=&#10;" stroked="f"/>
                  <v:rect id="Rectangle 325" o:spid="_x0000_s1349" style="position:absolute;left:8582;top:3767;width:450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KdK8IA&#10;AADcAAAADwAAAGRycy9kb3ducmV2LnhtbESPzarCMBSE9xd8h3AEd9dUKV6pRhFRcePCH1wfmmNb&#10;bE5KErX69EYQ7nKYmW+Y6bw1tbiT85VlBYN+AoI4t7riQsHpuP4dg/ABWWNtmRQ8ycN81vmZYqbt&#10;g/d0P4RCRAj7DBWUITSZlD4vyaDv24Y4ehfrDIYoXSG1w0eEm1oOk2QkDVYcF0psaFlSfj3cjIJE&#10;D9x2t0zlK19sxuframhfdqNUr9suJiACteE//G1vtYI0/YPPmXgE5O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4p0rwgAAANwAAAAPAAAAAAAAAAAAAAAAAJgCAABkcnMvZG93&#10;bnJldi54bWxQSwUGAAAAAAQABAD1AAAAhwMAAAAA&#10;" fillcolor="gray" stroked="f"/>
                  <v:rect id="Rectangle 326" o:spid="_x0000_s1350" style="position:absolute;left:8595;top:3780;width:437;height: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q2csIA&#10;AADcAAAADwAAAGRycy9kb3ducmV2LnhtbERPz2vCMBS+C/sfwhvspsm2WmZnLGNQGKgHdeD10Tzb&#10;suala9Ja/3tzGOz48f1e55NtxUi9bxxreF4oEMSlMw1XGr5PxfwNhA/IBlvHpOFGHvLNw2yNmXFX&#10;PtB4DJWIIewz1FCH0GVS+rImi37hOuLIXVxvMUTYV9L0eI3htpUvSqXSYsOxocaOPmsqf46D1YBp&#10;Yn73l9fdaTukuKomVSzPSuunx+njHUSgKfyL/9xfRkOSxLXxTDwC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erZywgAAANwAAAAPAAAAAAAAAAAAAAAAAJgCAABkcnMvZG93&#10;bnJldi54bWxQSwUGAAAAAAQABAD1AAAAhwMAAAAA&#10;" stroked="f"/>
                  <v:rect id="Rectangle 327" o:spid="_x0000_s1351" style="position:absolute;left:8892;top:3943;width:85;height: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gIJcMA&#10;AADcAAAADwAAAGRycy9kb3ducmV2LnhtbESPzWrDMBCE74W8g9hAb7XcYNLEjWJMoNBr3ByS20ba&#10;2qbWyliqY/fpq0Chx2F+PmZXTLYTIw2+dazgOUlBEGtnWq4VnD7enjYgfEA22DkmBTN5KPaLhx3m&#10;xt34SGMVahFH2OeooAmhz6X0uiGLPnE9cfQ+3WAxRDnU0gx4i+O2k6s0XUuLLUdCgz0dGtJf1bdV&#10;cHk5dUfd/pT1fM50hMzXapyVelxO5SuIQFP4D/+1342CLNvC/Uw8AnL/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gIJcMAAADcAAAADwAAAAAAAAAAAAAAAACYAgAAZHJzL2Rv&#10;d25yZXYueG1sUEsFBgAAAAAEAAQA9QAAAIgDAAAAAA==&#10;" fillcolor="red" stroked="f"/>
                  <v:shape id="Freeform 328" o:spid="_x0000_s1352" style="position:absolute;left:8582;top:3292;width:564;height:109;visibility:visible;mso-wrap-style:square;v-text-anchor:top" coordsize="564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kepsMA&#10;AADcAAAADwAAAGRycy9kb3ducmV2LnhtbERPz2vCMBS+D/wfwhO8DE0mm0o1ylAcY7DDqiLeHs2z&#10;rTYvpcna7r9fDoMdP77fq01vK9FS40vHGp4mCgRx5kzJuYbjYT9egPAB2WDlmDT8kIfNevCwwsS4&#10;jr+oTUMuYgj7BDUUIdSJlD4ryKKfuJo4clfXWAwRNrk0DXYx3FZyqtRMWiw5NhRY07ag7J5+Ww2X&#10;tzL9nO7U46lV84+Ozwfu1E3r0bB/XYII1Id/8Z/73Wh4fonz45l4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7kepsMAAADcAAAADwAAAAAAAAAAAAAAAACYAgAAZHJzL2Rv&#10;d25yZXYueG1sUEsFBgAAAAAEAAQA9QAAAIgDAAAAAA==&#10;" path="m564,l550,13r-437,l13,109,,109,113,,564,xe" fillcolor="gray" stroked="f">
                    <v:path arrowok="t" o:connecttype="custom" o:connectlocs="564,0;550,13;113,13;13,109;0,109;113,0;564,0" o:connectangles="0,0,0,0,0,0,0"/>
                  </v:shape>
                  <v:rect id="Rectangle 329" o:spid="_x0000_s1353" style="position:absolute;left:8553;top:4100;width:642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qW7MIA&#10;AADcAAAADwAAAGRycy9kb3ducmV2LnhtbESPzYoCMRCE74LvEFrwphlFFxmNIoLgLl4cfYBm0vOD&#10;SWdIojP79puFhT0WVfUVtTsM1og3+dA6VrCYZyCIS6dbrhU87ufZBkSIyBqNY1LwTQEO+/Foh7l2&#10;Pd/oXcRaJAiHHBU0MXa5lKFsyGKYu444eZXzFmOSvpbaY5/g1shlln1Iiy2nhQY7OjVUPouXVSDv&#10;xbnfFMZn7mtZXc3n5VaRU2o6GY5bEJGG+B/+a1+0gtV6A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ipbswgAAANwAAAAPAAAAAAAAAAAAAAAAAJgCAABkcnMvZG93&#10;bnJldi54bWxQSwUGAAAAAAQABAD1AAAAhwMAAAAA&#10;" filled="f" stroked="f">
                    <v:textbox style="mso-fit-shape-to-text:t" inset="0,0,0,0">
                      <w:txbxContent>
                        <w:p w14:paraId="347365DA" w14:textId="14BDD0F6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NGD STP Server</w:t>
                          </w:r>
                        </w:p>
                      </w:txbxContent>
                    </v:textbox>
                  </v:rect>
                  <v:shape id="Picture 330" o:spid="_x0000_s1354" type="#_x0000_t75" style="position:absolute;left:7319;top:3546;width:1234;height:8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u2QPDAAAA3AAAAA8AAABkcnMvZG93bnJldi54bWxEj0FrwkAUhO+C/2F5Qm+6MWgt0VVEEEpP&#10;VkXo7Zn3TEKyb0N21fTfdwuFHoeZ+YZZbXrbqAd3vnJiYDpJQLHkjiopDJxP+/EbKB9QCBsnbOCb&#10;PWzWw8EKM3JP+eTHMRQqQsRnaKAMoc209nnJFv3EtSzRu7nOYoiyKzR1+Ixw2+g0SV61xUriQokt&#10;70rO6+PdGljwoq6n86+Pq1BKswsdhHYHY15G/XYJKnAf/sN/7XcyMJun8HsmHgG9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W7ZA8MAAADcAAAADwAAAAAAAAAAAAAAAACf&#10;AgAAZHJzL2Rvd25yZXYueG1sUEsFBgAAAAAEAAQA9wAAAI8DAAAAAA==&#10;">
                    <v:imagedata r:id="rId36" o:title=""/>
                  </v:shape>
                  <v:shape id="Freeform 331" o:spid="_x0000_s1355" style="position:absolute;left:7390;top:3686;width:1092;height:537;visibility:visible;mso-wrap-style:square;v-text-anchor:top" coordsize="1092,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9brMcA&#10;AADcAAAADwAAAGRycy9kb3ducmV2LnhtbESPQWsCMRSE70L/Q3iF3jSrVrGrUcS2orQgWhGPj81z&#10;s7h5WTapu/77plDocZiZb5jZorWluFHtC8cK+r0EBHHmdMG5guPXe3cCwgdkjaVjUnAnD4v5Q2eG&#10;qXYN7+l2CLmIEPYpKjAhVKmUPjNk0fdcRRy9i6sthijrXOoamwi3pRwkyVhaLDguGKxoZSi7Hr6t&#10;grfP1/HmtB6ek916ZF4mWX7ffjRKPT22yymIQG34D/+1N1rB82gIv2fiEZ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PW6zHAAAA3AAAAA8AAAAAAAAAAAAAAAAAmAIAAGRy&#10;cy9kb3ducmV2LnhtbFBLBQYAAAAABAAEAPUAAACMAwAAAAA=&#10;" path="m1092,l476,471r8,-240l,537,616,65r-8,241l1092,r,xe" fillcolor="black" strokeweight="0">
                    <v:path arrowok="t" o:connecttype="custom" o:connectlocs="1092,0;476,471;484,231;0,537;616,65;608,306;1092,0;1092,0" o:connectangles="0,0,0,0,0,0,0,0"/>
                  </v:shape>
                  <v:shape id="Freeform 332" o:spid="_x0000_s1356" style="position:absolute;left:7390;top:3686;width:1092;height:537;visibility:visible;mso-wrap-style:square;v-text-anchor:top" coordsize="1092,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gfiMUA&#10;AADcAAAADwAAAGRycy9kb3ducmV2LnhtbESPQWsCMRSE7wX/Q3iFXkrNtliR1SiLtKBQKK7V82Pz&#10;ulncvCxJ1PTfN4WCx2FmvmEWq2R7cSEfOscKnscFCOLG6Y5bBV/796cZiBCRNfaOScEPBVgtR3cL&#10;LLW78o4udWxFhnAoUYGJcSilDI0hi2HsBuLsfTtvMWbpW6k9XjPc9vKlKKbSYsd5weBAa0PNqT5b&#10;BSc6fPpqM0vV4eO8raeP5rh9S0o93KdqDiJSirfwf3ujFUxeJ/B3Jh8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yB+IxQAAANwAAAAPAAAAAAAAAAAAAAAAAJgCAABkcnMv&#10;ZG93bnJldi54bWxQSwUGAAAAAAQABAD1AAAAigMAAAAA&#10;" path="m1092,l476,471r8,-240l,537,616,65r-8,241l1092,r,xe" fillcolor="black" stroked="f">
                    <v:path arrowok="t" o:connecttype="custom" o:connectlocs="1092,0;476,471;484,231;0,537;616,65;608,306;1092,0;1092,0" o:connectangles="0,0,0,0,0,0,0,0"/>
                  </v:shape>
                  <v:shape id="Freeform 333" o:spid="_x0000_s1357" style="position:absolute;left:7319;top:3548;width:1232;height:813;visibility:visible;mso-wrap-style:square;v-text-anchor:top" coordsize="1232,8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P42sMA&#10;AADcAAAADwAAAGRycy9kb3ducmV2LnhtbESP0WoCMRRE34X+Q7iFvmmiqLSrUUQQRPrQrv2Ay+Z2&#10;N7i5WZLorn/fCAUfh5k5w6y3g2vFjUK0njVMJwoEceWN5VrDz/kwfgcRE7LB1jNpuFOE7eZltMbC&#10;+J6/6VamWmQIxwI1NCl1hZSxashhnPiOOHu/PjhMWYZamoB9hrtWzpRaSoeW80KDHe0bqi7l1Wko&#10;T5/y4xJnWH8dbKv6uQ2Vumv99jrsViASDekZ/m8fjYb5YgGPM/kI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qP42sMAAADcAAAADwAAAAAAAAAAAAAAAACYAgAAZHJzL2Rv&#10;d25yZXYueG1sUEsFBgAAAAAEAAQA9QAAAIgDAAAAAA==&#10;" path="m1097,l,539,137,813,1232,274,1097,xe" fillcolor="black" strokeweight="0">
                    <v:path arrowok="t" o:connecttype="custom" o:connectlocs="1097,0;0,539;137,813;1232,274;1097,0" o:connectangles="0,0,0,0,0"/>
                  </v:shape>
                  <v:shape id="Freeform 334" o:spid="_x0000_s1358" style="position:absolute;left:7319;top:3548;width:1232;height:813;visibility:visible;mso-wrap-style:square;v-text-anchor:top" coordsize="1232,8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quYMUA&#10;AADcAAAADwAAAGRycy9kb3ducmV2LnhtbESPwW7CMBBE75X4B2uRuBWniBKUYhCKBPTSQ4EP2Mbb&#10;xCJeB9tA6NfXlSpxHM3MG81i1dtWXMkH41jByzgDQVw5bbhWcDxsnucgQkTW2DomBXcKsFoOnhZY&#10;aHfjT7ruYy0ShEOBCpoYu0LKUDVkMYxdR5y8b+ctxiR9LbXHW4LbVk6ybCYtGk4LDXZUNlSd9her&#10;4NRO5znnmSnPZrfNP36+Snf2So2G/foNRKQ+PsL/7XetYPo6g7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qq5gxQAAANwAAAAPAAAAAAAAAAAAAAAAAJgCAABkcnMv&#10;ZG93bnJldi54bWxQSwUGAAAAAAQABAD1AAAAigMAAAAA&#10;" path="m1097,l,539,137,813,1232,274,1097,xe" fillcolor="black" stroked="f">
                    <v:path arrowok="t" o:connecttype="custom" o:connectlocs="1097,0;0,539;137,813;1232,274;1097,0" o:connectangles="0,0,0,0,0"/>
                  </v:shape>
                  <v:shape id="Picture 335" o:spid="_x0000_s1359" type="#_x0000_t75" style="position:absolute;left:7319;top:3546;width:1234;height:8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ZepvDAAAA3AAAAA8AAABkcnMvZG93bnJldi54bWxEj19rwkAQxN8LfodjC77Vi6KNpJ4iQkF8&#10;8h+Cb9vsNgnJ7YXcVeO37xWEPg4z8xtmsepto27c+cqJgfEoAcWSO6qkMHA+fb7NQfmAQtg4YQMP&#10;9rBaDl4WmJG7y4Fvx1CoCBGfoYEyhDbT2uclW/Qj17JE79t1FkOUXaGpw3uE20ZPkuRdW6wkLpTY&#10;8qbkvD7+WAMpp3U9nl13X0ITml5oL7TZGzN87dcfoAL34T/8bG/JwHSWwt+ZeAT08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Rl6m8MAAADcAAAADwAAAAAAAAAAAAAAAACf&#10;AgAAZHJzL2Rvd25yZXYueG1sUEsFBgAAAAAEAAQA9wAAAI8DAAAAAA==&#10;">
                    <v:imagedata r:id="rId36" o:title=""/>
                  </v:shape>
                  <v:shape id="Freeform 336" o:spid="_x0000_s1360" style="position:absolute;left:7388;top:3686;width:1094;height:537;visibility:visible;mso-wrap-style:square;v-text-anchor:top" coordsize="1094,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LVicIA&#10;AADcAAAADwAAAGRycy9kb3ducmV2LnhtbERPy2rCQBTdF/yH4Qru6sTaBokZpZQKLVjFB7i9ZG4e&#10;mrkTM1MT/76zKLg8nHe67E0tbtS6yrKCyTgCQZxZXXGh4HhYPc9AOI+ssbZMCu7kYLkYPKWYaNvx&#10;jm57X4gQwi5BBaX3TSKly0oy6Ma2IQ5cbluDPsC2kLrFLoSbWr5EUSwNVhwaSmzoo6Tssv81Cr65&#10;226y+PN8jeKf/OQPXK+bqVKjYf8+B+Gp9w/xv/tLK3h9C2vDmXAE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ktWJwgAAANwAAAAPAAAAAAAAAAAAAAAAAJgCAABkcnMvZG93&#10;bnJldi54bWxQSwUGAAAAAAQABAD1AAAAhwMAAAAA&#10;" path="m1094,l478,471r8,-240l,537,616,65r-8,241l1094,xe" filled="f" strokeweight=".25pt">
                    <v:path arrowok="t" o:connecttype="custom" o:connectlocs="1094,0;478,471;486,231;0,537;616,65;608,306;1094,0" o:connectangles="0,0,0,0,0,0,0"/>
                  </v:shape>
                  <v:shape id="Freeform 337" o:spid="_x0000_s1361" style="position:absolute;left:5232;top:3807;width:113;height:761;visibility:visible;mso-wrap-style:square;v-text-anchor:top" coordsize="113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KAM8QA&#10;AADcAAAADwAAAGRycy9kb3ducmV2LnhtbESPQWsCMRSE7wX/Q3iCt5pV3GK3RpEFQeyp6qW3181z&#10;s5i8LJu4rv31TaHQ4zAz3zCrzeCs6KkLjWcFs2kGgrjyuuFawfm0e16CCBFZo/VMCh4UYLMePa2w&#10;0P7OH9QfYy0ShEOBCkyMbSFlqAw5DFPfEifv4juHMcmulrrDe4I7K+dZ9iIdNpwWDLZUGqqux5tT&#10;cJqb6/st5LTv/TeXpf08fNlcqcl42L6BiDTE//Bfe68VLPJX+D2Tjo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ygDPEAAAA3AAAAA8AAAAAAAAAAAAAAAAAmAIAAGRycy9k&#10;b3ducmV2LnhtbFBLBQYAAAAABAAEAPUAAACJAwAAAAA=&#10;" path="m,761l113,652r,-625l,,,761xe" fillcolor="black" stroked="f">
                    <v:path arrowok="t" o:connecttype="custom" o:connectlocs="0,761;113,652;113,27;0,0;0,761" o:connectangles="0,0,0,0,0"/>
                  </v:shape>
                  <v:shape id="Freeform 338" o:spid="_x0000_s1362" style="position:absolute;left:5203;top:3834;width:113;height:761;visibility:visible;mso-wrap-style:square;v-text-anchor:top" coordsize="113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TjE8AA&#10;AADcAAAADwAAAGRycy9kb3ducmV2LnhtbERPy4rCMBTdC/5DuAPuNB1RGTpGkYIguvKxmd2d5toU&#10;k5vSxFr9erMYmOXhvJfr3lnRURtqzwo+JxkI4tLrmisFl/N2/AUiRGSN1jMpeFKA9Wo4WGKu/YOP&#10;1J1iJVIIhxwVmBibXMpQGnIYJr4hTtzVtw5jgm0ldYuPFO6snGbZQjqsOTUYbKgwVN5Od6fgPDW3&#10;wz3Madf5FxeF/dn/2rlSo49+8w0iUh//xX/unVYwW6T56Uw6AnL1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TjE8AAAADcAAAADwAAAAAAAAAAAAAAAACYAgAAZHJzL2Rvd25y&#10;ZXYueG1sUEsFBgAAAAAEAAQA9QAAAIUDAAAAAA==&#10;" path="m,761l113,652,113,,,108,,761xe" fillcolor="black" stroked="f">
                    <v:path arrowok="t" o:connecttype="custom" o:connectlocs="0,761;113,652;113,0;0,108;0,761" o:connectangles="0,0,0,0,0"/>
                  </v:shape>
                  <v:rect id="Rectangle 339" o:spid="_x0000_s1363" style="position:absolute;left:4781;top:3942;width:422;height:6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CwksYA&#10;AADcAAAADwAAAGRycy9kb3ducmV2LnhtbESPQWvCQBSE70L/w/IK3nSjqNg0G6mC4EVQ20O9PbOv&#10;STD7Nt1dNfbXu4VCj8PMfMNki8404krO15YVjIYJCOLC6ppLBR/v68EchA/IGhvLpOBOHhb5Uy/D&#10;VNsb7+l6CKWIEPYpKqhCaFMpfVGRQT+0LXH0vqwzGKJ0pdQObxFuGjlOkpk0WHNcqLClVUXF+XAx&#10;CpYv8+X3bsLbn/3pSMfP03k6dolS/efu7RVEoC78h//aG61gMhvB75l4BGT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1CwksYAAADcAAAADwAAAAAAAAAAAAAAAACYAgAAZHJz&#10;L2Rvd25yZXYueG1sUEsFBgAAAAAEAAQA9QAAAIsDAAAAAA==&#10;" fillcolor="black" stroked="f"/>
                  <v:rect id="Rectangle 340" o:spid="_x0000_s1364" style="position:absolute;left:4753;top:3915;width:450;height:6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7Tw8MA&#10;AADcAAAADwAAAGRycy9kb3ducmV2LnhtbESPX2vCQBDE3wv9DscWfKsXo4SSeooItr4V/9DnJbdN&#10;orm9cLdq/PZeodDHYWZ+w8yXg+vUlUJsPRuYjDNQxJW3LdcGjofN6xuoKMgWO89k4E4RlovnpzmW&#10;1t94R9e91CpBOJZooBHpS61j1ZDDOPY9cfJ+fHAoSYZa24C3BHedzrOs0A5bTgsN9rRuqDrvL86A&#10;PhRBztPZ9LSTmK/c5ePzq/o2ZvQyrN5BCQ3yH/5rb62BWZHD75l0BP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7Tw8MAAADcAAAADwAAAAAAAAAAAAAAAACYAgAAZHJzL2Rv&#10;d25yZXYueG1sUEsFBgAAAAAEAAQA9QAAAIgDAAAAAA==&#10;" fillcolor="silver" stroked="f"/>
                  <v:shape id="Freeform 341" o:spid="_x0000_s1365" style="position:absolute;left:4753;top:3807;width:563;height:108;visibility:visible;mso-wrap-style:square;v-text-anchor:top" coordsize="563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SlLsYA&#10;AADcAAAADwAAAGRycy9kb3ducmV2LnhtbESP0WoCMRRE3wv+Q7hC3zRrFdtujVIKBcVCq+0H3G6u&#10;u1s3N0uSZle/3hSEPg4zc4ZZrHrTiEjO15YVTMYZCOLC6ppLBV+fr6MHED4ga2wsk4ITeVgtBzcL&#10;zLXteEdxH0qRIOxzVFCF0OZS+qIig35sW+LkHawzGJJ0pdQOuwQ3jbzLsrk0WHNaqLCll4qK4/7X&#10;KPiuz4/3P7NN+SFjfHNdPOy203elbof98xOIQH34D1/ba61gNp/C35l0BOTy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SlLsYAAADcAAAADwAAAAAAAAAAAAAAAACYAgAAZHJz&#10;L2Rvd25yZXYueG1sUEsFBgAAAAAEAAQA9QAAAIsDAAAAAA==&#10;" path="m,108r450,l563,,113,,,108xe" fillcolor="silver" stroked="f">
                    <v:path arrowok="t" o:connecttype="custom" o:connectlocs="0,108;450,108;563,0;113,0;0,108" o:connectangles="0,0,0,0,0"/>
                  </v:shape>
                  <v:shape id="Freeform 342" o:spid="_x0000_s1366" style="position:absolute;left:5203;top:3807;width:113;height:761;visibility:visible;mso-wrap-style:square;v-text-anchor:top" coordsize="113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OU18QA&#10;AADcAAAADwAAAGRycy9kb3ducmV2LnhtbESPQWsCMRSE74L/ITyhN81WRHRrdhFBWFp60Bbx+Ni8&#10;bpZuXpYk6tZf3xQKHoeZ+YbZlIPtxJV8aB0reJ5lIIhrp1tuFHx+7KcrECEia+wck4IfClAW49EG&#10;c+1ufKDrMTYiQTjkqMDE2OdShtqQxTBzPXHyvpy3GJP0jdQebwluOznPsqW02HJaMNjTzlD9fbxY&#10;BbGvqua+PdxfjX9bv5+ys0M8K/U0GbYvICIN8RH+b1dawWK5gL8z6QjI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TlNfEAAAA3AAAAA8AAAAAAAAAAAAAAAAAmAIAAGRycy9k&#10;b3ducmV2LnhtbFBLBQYAAAAABAAEAPUAAACJAwAAAAA=&#10;" path="m,761l113,652,113,,,108,,761xe" fillcolor="gray" stroked="f">
                    <v:path arrowok="t" o:connecttype="custom" o:connectlocs="0,761;113,652;113,0;0,108;0,761" o:connectangles="0,0,0,0,0"/>
                  </v:shape>
                  <v:shape id="Freeform 343" o:spid="_x0000_s1367" style="position:absolute;left:4753;top:3915;width:450;height:13;visibility:visible;mso-wrap-style:square;v-text-anchor:top" coordsize="450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ImQMQA&#10;AADcAAAADwAAAGRycy9kb3ducmV2LnhtbESPUWvCMBSF34X9h3AHe9NkMp1UowxlsIEg0+Lzpbm2&#10;xeamJNG2/34RBns8nHO+w1ltetuIO/lQO9bwOlEgiAtnai415KfP8QJEiMgGG8ekYaAAm/XTaIWZ&#10;cR3/0P0YS5EgHDLUUMXYZlKGoiKLYeJa4uRdnLcYk/SlNB67BLeNnCo1lxZrTgsVtrStqLgeb1bD&#10;5fswvPshd+fbvtvl+V7trgel9ctz/7EEEamP/+G/9pfR8DafweNMOg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CJkDEAAAA3AAAAA8AAAAAAAAAAAAAAAAAmAIAAGRycy9k&#10;b3ducmV2LnhtbFBLBQYAAAAABAAEAPUAAACJAwAAAAA=&#10;" path="m,l450,,437,13,,13,,xe" stroked="f">
                    <v:path arrowok="t" o:connecttype="custom" o:connectlocs="0,0;450,0;437,13;0,13;0,0" o:connectangles="0,0,0,0,0"/>
                  </v:shape>
                  <v:shape id="Freeform 344" o:spid="_x0000_s1368" style="position:absolute;left:4753;top:3915;width:13;height:653;visibility:visible;mso-wrap-style:square;v-text-anchor:top" coordsize="1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1kesQA&#10;AADcAAAADwAAAGRycy9kb3ducmV2LnhtbESPQWvCQBSE70L/w/IKvZmNVUIbXUUKph41FXt9ZJ9J&#10;MPs2ZFeT9te7guBxmJlvmMVqMI24UudqywomUQyCuLC65lLB4Wcz/gDhPLLGxjIp+CMHq+XLaIGp&#10;tj3v6Zr7UgQIuxQVVN63qZSuqMigi2xLHLyT7Qz6ILtS6g77ADeNfI/jRBqsOSxU2NJXRcU5vxgF&#10;/W+7Pn/+++/dZOd4etxkWZ5nSr29Dus5CE+Df4Yf7a1WMEsSuJ8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NZHrEAAAA3AAAAA8AAAAAAAAAAAAAAAAAmAIAAGRycy9k&#10;b3ducmV2LnhtbFBLBQYAAAAABAAEAPUAAACJAwAAAAA=&#10;" path="m,l,653,13,638,13,13,,xe" fillcolor="gray" stroked="f">
                    <v:path arrowok="t" o:connecttype="custom" o:connectlocs="0,0;0,653;13,638;13,13;0,0" o:connectangles="0,0,0,0,0"/>
                  </v:shape>
                  <v:rect id="Rectangle 345" o:spid="_x0000_s1369" style="position:absolute;left:4753;top:4092;width:450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fBS8QA&#10;AADcAAAADwAAAGRycy9kb3ducmV2LnhtbESPQWvCQBSE7wX/w/KE3uomIlaiq0iwwUsPVfH8yD6T&#10;YPZt2F1N9Ne7hUKPw8x8w6w2g2nFnZxvLCtIJwkI4tLqhisFp+PXxwKED8gaW8uk4EEeNuvR2woz&#10;bXv+ofshVCJC2GeooA6hy6T0ZU0G/cR2xNG7WGcwROkqqR32EW5aOU2SuTTYcFyosaO8pvJ6uBkF&#10;iU7d/jufyWe5LRbn625qn7ZQ6n08bJcgAg3hP/zX3msFs/kn/J6JR0C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XwUvEAAAA3AAAAA8AAAAAAAAAAAAAAAAAmAIAAGRycy9k&#10;b3ducmV2LnhtbFBLBQYAAAAABAAEAPUAAACJAwAAAAA=&#10;" fillcolor="gray" stroked="f"/>
                  <v:rect id="Rectangle 346" o:spid="_x0000_s1370" style="position:absolute;left:4766;top:4105;width:437;height: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/qEsIA&#10;AADcAAAADwAAAGRycy9kb3ducmV2LnhtbERPz2vCMBS+C/4P4Q12s8k2La4zyhgIg+nBVtj10Tzb&#10;sualNrHt/ntzGOz48f3e7CbbioF63zjW8JQoEMSlMw1XGs7FfrEG4QOywdYxafglD7vtfLbBzLiR&#10;TzTkoRIxhH2GGuoQukxKX9Zk0SeuI47cxfUWQ4R9JU2PYwy3rXxWKpUWG44NNXb0UVP5k9+sBkyX&#10;5nq8vByKr1uKr9Wk9qtvpfXjw/T+BiLQFP7Ff+5Po2GZxrXxTDw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z+oSwgAAANwAAAAPAAAAAAAAAAAAAAAAAJgCAABkcnMvZG93&#10;bnJldi54bWxQSwUGAAAAAAQABAD1AAAAhwMAAAAA&#10;" stroked="f"/>
                  <v:rect id="Rectangle 347" o:spid="_x0000_s1371" style="position:absolute;left:4753;top:4282;width:450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TwosIA&#10;AADcAAAADwAAAGRycy9kb3ducmV2LnhtbESPzarCMBSE9xd8h3AEd7epIqLVKCIqblz4g+tDc2yL&#10;zUlJolaf3ly44HKYmW+Y2aI1tXiQ85VlBf0kBUGcW11xoeB82vyOQfiArLG2TApe5GEx7/zMMNP2&#10;yQd6HEMhIoR9hgrKEJpMSp+XZNAntiGO3tU6gyFKV0jt8BnhppaDNB1JgxXHhRIbWpWU3453oyDV&#10;fbfbr4bynS+348ttPbBvu1Wq122XUxCB2vAN/7d3WsFwNIG/M/EIyP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hPCiwgAAANwAAAAPAAAAAAAAAAAAAAAAAJgCAABkcnMvZG93&#10;bnJldi54bWxQSwUGAAAAAAQABAD1AAAAhwMAAAAA&#10;" fillcolor="gray" stroked="f"/>
                  <v:rect id="Rectangle 348" o:spid="_x0000_s1372" style="position:absolute;left:4766;top:4295;width:437;height: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wycEA&#10;AADcAAAADwAAAGRycy9kb3ducmV2LnhtbERPy4rCMBTdD/gP4QruNPHVGatRRBAEx4U6MNtLc22L&#10;zU1tota/N4uBWR7Oe7FqbSUe1PjSsYbhQIEgzpwpOdfwc972v0D4gGywckwaXuRhtex8LDA17slH&#10;epxCLmII+xQ1FCHUqZQ+K8iiH7iaOHIX11gMETa5NA0+Y7it5EipRFosOTYUWNOmoOx6ulsNmEzM&#10;7XAZf5/39wRneau201+lda/brucgArXhX/zn3hkNk884P56JR0A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gcMnBAAAA3AAAAA8AAAAAAAAAAAAAAAAAmAIAAGRycy9kb3du&#10;cmV2LnhtbFBLBQYAAAAABAAEAPUAAACGAwAAAAA=&#10;" stroked="f"/>
                  <v:rect id="Rectangle 349" o:spid="_x0000_s1373" style="position:absolute;left:5063;top:4459;width:85;height: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LOnsEA&#10;AADcAAAADwAAAGRycy9kb3ducmV2LnhtbESPzYrCMBSF9wO+Q7iCuzFVRIdqFBEEt3ZcOLtrcm2L&#10;zU1pYm19ejMguDycn4+z2nS2Ei01vnSsYDJOQBBrZ0rOFZx+998/IHxANlg5JgU9edisB18rTI17&#10;8JHaLOQijrBPUUERQp1K6XVBFv3Y1cTRu7rGYoiyyaVp8BHHbSWnSTKXFkuOhAJr2hWkb9ndKvhb&#10;nKqjLp/bvD/PdIT0l6ztlRoNu+0SRKAufMLv9sEomC0m8H8mHgG5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yzp7BAAAA3AAAAA8AAAAAAAAAAAAAAAAAmAIAAGRycy9kb3du&#10;cmV2LnhtbFBLBQYAAAAABAAEAPUAAACGAwAAAAA=&#10;" fillcolor="red" stroked="f"/>
                  <v:shape id="Freeform 350" o:spid="_x0000_s1374" style="position:absolute;left:4753;top:3807;width:563;height:108;visibility:visible;mso-wrap-style:square;v-text-anchor:top" coordsize="563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uYr8UA&#10;AADcAAAADwAAAGRycy9kb3ducmV2LnhtbESP0UoDMRRE3wX/IVzBN5t11VrWpqUtCIJI67YfcNnc&#10;blY3N0sSt6lfbwTBx2FmzjDzZbK9GMmHzrGC20kBgrhxuuNWwWH/fDMDESKyxt4xKThTgOXi8mKO&#10;lXYnfqexjq3IEA4VKjAxDpWUoTFkMUzcQJy9o/MWY5a+ldrjKcNtL8uimEqLHecFgwNtDDWf9ZdV&#10;sH59SG9b43f771Km8ePuXB/TRqnrq7R6AhEpxf/wX/tFK7h/LOH3TD4C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m5ivxQAAANwAAAAPAAAAAAAAAAAAAAAAAJgCAABkcnMv&#10;ZG93bnJldi54bWxQSwUGAAAAAAQABAD1AAAAigMAAAAA&#10;" path="m563,l550,14r-437,l13,108,,108,113,,563,xe" fillcolor="gray" stroked="f">
                    <v:path arrowok="t" o:connecttype="custom" o:connectlocs="563,0;550,14;113,14;13,108;0,108;113,0;563,0" o:connectangles="0,0,0,0,0,0,0"/>
                  </v:shape>
                  <v:rect id="Rectangle 351" o:spid="_x0000_s1375" style="position:absolute;left:4808;top:4615;width:476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HxYMIA&#10;AADcAAAADwAAAGRycy9kb3ducmV2LnhtbESP3WoCMRSE7wu+QziCdzWrFpXVKFIQbPHG1Qc4bM7+&#10;YHKyJKm7ffumIHg5zMw3zHY/WCMe5EPrWMFsmoEgLp1uuVZwux7f1yBCRNZoHJOCXwqw343etphr&#10;1/OFHkWsRYJwyFFBE2OXSxnKhiyGqeuIk1c5bzEm6WupPfYJbo2cZ9lSWmw5LTTY0WdD5b34sQrk&#10;tTj268L4zH3Pq7P5Ol0qckpNxsNhAyLSEF/hZ/ukFXysFv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ofFgwgAAANwAAAAPAAAAAAAAAAAAAAAAAJgCAABkcnMvZG93&#10;bnJldi54bWxQSwUGAAAAAAQABAD1AAAAhwMAAAAA&#10;" filled="f" stroked="f">
                    <v:textbox style="mso-fit-shape-to-text:t" inset="0,0,0,0">
                      <w:txbxContent>
                        <w:p w14:paraId="51063094" w14:textId="1B966A7A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SFTP Server</w:t>
                          </w:r>
                        </w:p>
                      </w:txbxContent>
                    </v:textbox>
                  </v:rect>
                  <v:rect id="Rectangle 352" o:spid="_x0000_s1376" style="position:absolute;left:4739;top:4736;width:563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hpFMIA&#10;AADcAAAADwAAAGRycy9kb3ducmV2LnhtbESPzYoCMRCE74LvEFrwphlFVGaNIoKgixfHfYBm0vOD&#10;SWdIss7s228WFjwWVfUVtTsM1ogX+dA6VrCYZyCIS6dbrhV8Pc6zLYgQkTUax6TghwIc9uPRDnPt&#10;er7Tq4i1SBAOOSpoYuxyKUPZkMUwdx1x8irnLcYkfS21xz7BrZHLLFtLiy2nhQY7OjVUPotvq0A+&#10;inO/LYzP3Oeyupnr5V6RU2o6GY4fICIN8R3+b1+0gtVmBX9n0hG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SGkUwgAAANwAAAAPAAAAAAAAAAAAAAAAAJgCAABkcnMvZG93&#10;bnJldi54bWxQSwUGAAAAAAQABAD1AAAAhwMAAAAA&#10;" filled="f" stroked="f">
                    <v:textbox style="mso-fit-shape-to-text:t" inset="0,0,0,0">
                      <w:txbxContent>
                        <w:p w14:paraId="747F9266" w14:textId="01131838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LWCMSMAPP</w:t>
                          </w:r>
                        </w:p>
                      </w:txbxContent>
                    </v:textbox>
                  </v:rect>
                  <v:rect id="Rectangle 353" o:spid="_x0000_s1377" style="position:absolute;left:5308;top:4736;width:51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TMj8IA&#10;AADc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SxWH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BMyPwgAAANwAAAAPAAAAAAAAAAAAAAAAAJgCAABkcnMvZG93&#10;bnJldi54bWxQSwUGAAAAAAQABAD1AAAAhwMAAAAA&#10;" filled="f" stroked="f">
                    <v:textbox style="mso-fit-shape-to-text:t" inset="0,0,0,0">
                      <w:txbxContent>
                        <w:p w14:paraId="5494DA9C" w14:textId="3E2C441D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2</w:t>
                          </w:r>
                        </w:p>
                      </w:txbxContent>
                    </v:textbox>
                  </v:rect>
                  <v:shape id="Picture 354" o:spid="_x0000_s1378" type="#_x0000_t75" style="position:absolute;left:5406;top:4050;width:824;height:4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0tMjEAAAA3AAAAA8AAABkcnMvZG93bnJldi54bWxEj09rAjEUxO8Fv0N4BS9Fs/6ptqtRRBB6&#10;8eC2eH5unpulm5clibp+e1MQehxm5jfMct3ZRlzJh9qxgtEwA0FcOl1zpeDnezf4ABEissbGMSm4&#10;U4D1qveyxFy7Gx/oWsRKJAiHHBWYGNtcylAashiGriVO3tl5izFJX0nt8ZbgtpHjLJtJizWnBYMt&#10;bQ2Vv8XFKvjcTk8j9HtzbKq3967cGDuxB6X6r91mASJSF//Dz/aXVjCdz+DvTDo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y0tMjEAAAA3AAAAA8AAAAAAAAAAAAAAAAA&#10;nwIAAGRycy9kb3ducmV2LnhtbFBLBQYAAAAABAAEAPcAAACQAwAAAAA=&#10;">
                    <v:imagedata r:id="rId37" o:title=""/>
                  </v:shape>
                  <v:shape id="Freeform 355" o:spid="_x0000_s1379" style="position:absolute;left:5445;top:4174;width:748;height:227;visibility:visible;mso-wrap-style:square;v-text-anchor:top" coordsize="748,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wMGMMA&#10;AADcAAAADwAAAGRycy9kb3ducmV2LnhtbESPQWvCQBSE74L/YXlCb7qxqJHUVaRQKHhSW70+sq9J&#10;2ux7YXer8d+7hYLHYWa+YVab3rXqQj40wgamkwwUcSm24crAx/FtvAQVIrLFVpgM3CjAZj0crLCw&#10;cuU9XQ6xUgnCoUADdYxdoXUoa3IYJtIRJ+9LvMOYpK+09XhNcNfq5yxbaIcNp4UaO3qtqfw5/DoD&#10;u9ss+5zL+Shy3keff592feuMeRr12xdQkfr4CP+3362BWZ7D35l0BP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wMGMMAAADcAAAADwAAAAAAAAAAAAAAAACYAgAAZHJzL2Rv&#10;d25yZXYueG1sUEsFBgAAAAAEAAQA9QAAAIgDAAAAAA==&#10;" path="m748,200l191,227,351,46,,27,555,,397,182r351,18l748,200xe" fillcolor="black" strokeweight="0">
                    <v:path arrowok="t" o:connecttype="custom" o:connectlocs="748,200;191,227;351,46;0,27;555,0;397,182;748,200;748,200" o:connectangles="0,0,0,0,0,0,0,0"/>
                  </v:shape>
                  <v:shape id="Freeform 356" o:spid="_x0000_s1380" style="position:absolute;left:5445;top:4174;width:748;height:227;visibility:visible;mso-wrap-style:square;v-text-anchor:top" coordsize="748,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rwjMIA&#10;AADcAAAADwAAAGRycy9kb3ducmV2LnhtbERPPW/CMBDdK/U/WFeJrTggSEqIgxCiEgNLKUPZjvga&#10;p8TnKHZD+u/roVLHp/ddbEbbioF63zhWMJsmIIgrpxuuFZzfX59fQPiArLF1TAp+yMOmfHwoMNfu&#10;zm80nEItYgj7HBWYELpcSl8ZsuinriOO3KfrLYYI+1rqHu8x3LZyniSptNhwbDDY0c5QdTt9WwX0&#10;Nbjjh98vr+ZYZ+c0XV20DUpNnsbtGkSgMfyL/9wHrWCRxbXxTDwCsv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WvCMwgAAANwAAAAPAAAAAAAAAAAAAAAAAJgCAABkcnMvZG93&#10;bnJldi54bWxQSwUGAAAAAAQABAD1AAAAhwMAAAAA&#10;" path="m748,200l191,227,351,46,,27,555,,397,182r351,18l748,200xe" fillcolor="black" stroked="f">
                    <v:path arrowok="t" o:connecttype="custom" o:connectlocs="748,200;191,227;351,46;0,27;555,0;397,182;748,200;748,200" o:connectangles="0,0,0,0,0,0,0,0"/>
                  </v:shape>
                  <v:shape id="Freeform 357" o:spid="_x0000_s1381" style="position:absolute;left:5408;top:4051;width:820;height:472;visibility:visible;mso-wrap-style:square;v-text-anchor:top" coordsize="820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2n9MUA&#10;AADcAAAADwAAAGRycy9kb3ducmV2LnhtbESPQWvCQBSE7wX/w/IEb7pRi7bRVcS2qCBSrd4f2WcS&#10;zL5Ns2uM/74rCD0OM/MNM503phA1VS63rKDfi0AQJ1bnnCo4/nx130A4j6yxsEwK7uRgPmu9TDHW&#10;9sZ7qg8+FQHCLkYFmfdlLKVLMjLoerYkDt7ZVgZ9kFUqdYW3ADeFHETRSBrMOSxkWNIyo+RyuBoF&#10;0eB6qo+bcfHxvVv+7tMhb/PPlVKddrOYgPDU+P/ws73WCl7H7/A4E46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Daf0xQAAANwAAAAPAAAAAAAAAAAAAAAAAJgCAABkcnMv&#10;ZG93bnJldi54bWxQSwUGAAAAAAQABAD1AAAAigMAAAAA&#10;" path="m820,174l69,,,298,751,472,820,174xe" fillcolor="black" strokeweight="0">
                    <v:path arrowok="t" o:connecttype="custom" o:connectlocs="820,174;69,0;0,298;751,472;820,174" o:connectangles="0,0,0,0,0"/>
                  </v:shape>
                  <v:shape id="Freeform 358" o:spid="_x0000_s1382" style="position:absolute;left:5408;top:4051;width:820;height:472;visibility:visible;mso-wrap-style:square;v-text-anchor:top" coordsize="820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k6ysEA&#10;AADcAAAADwAAAGRycy9kb3ducmV2LnhtbERPy2oCMRTdF/yHcAV3NeNYio5GUamgu/oAt5fJdTI6&#10;uRmSVKd/bxaFLg/nPV92thEP8qF2rGA0zEAQl07XXCk4n7bvExAhImtsHJOCXwqwXPTe5lho9+QD&#10;PY6xEimEQ4EKTIxtIWUoDVkMQ9cSJ+7qvMWYoK+k9vhM4baReZZ9Sos1pwaDLW0Mlffjj1WwvZXf&#10;Zjq+uKtf515+bW75bn9SatDvVjMQkbr4L/5z77SCj0man86kIyA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pOsrBAAAA3AAAAA8AAAAAAAAAAAAAAAAAmAIAAGRycy9kb3du&#10;cmV2LnhtbFBLBQYAAAAABAAEAPUAAACGAwAAAAA=&#10;" path="m820,174l69,,,298,751,472,820,174xe" fillcolor="black" stroked="f">
                    <v:path arrowok="t" o:connecttype="custom" o:connectlocs="820,174;69,0;0,298;751,472;820,174" o:connectangles="0,0,0,0,0"/>
                  </v:shape>
                  <v:shape id="Picture 359" o:spid="_x0000_s1383" type="#_x0000_t75" style="position:absolute;left:5406;top:4050;width:824;height:4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IXJvDAAAA3AAAAA8AAABkcnMvZG93bnJldi54bWxEj0FrAjEUhO+C/yE8oRfR7ForuhpFhEIv&#10;HtTi+bl5bhY3L0sSdfvvG6HQ4zAz3zCrTWcb8SAfascK8nEGgrh0uuZKwffpczQHESKyxsYxKfih&#10;AJt1v7fCQrsnH+hxjJVIEA4FKjAxtoWUoTRkMYxdS5y8q/MWY5K+ktrjM8FtIydZNpMWa04LBlva&#10;GSpvx7tVsNhNLzn6vTk31fCjK7fGvtuDUm+DbrsEEamL/+G/9pdWMJ3n8DqTjoBc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ohcm8MAAADcAAAADwAAAAAAAAAAAAAAAACf&#10;AgAAZHJzL2Rvd25yZXYueG1sUEsFBgAAAAAEAAQA9wAAAI8DAAAAAA==&#10;">
                    <v:imagedata r:id="rId37" o:title=""/>
                  </v:shape>
                  <v:shape id="Freeform 360" o:spid="_x0000_s1384" style="position:absolute;left:5443;top:4174;width:750;height:226;visibility:visible;mso-wrap-style:square;v-text-anchor:top" coordsize="750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YJUcEA&#10;AADcAAAADwAAAGRycy9kb3ducmV2LnhtbESPUWvCQBCE3wv+h2MF3+qlIkVTTylCwCfBtD9gza25&#10;0NxeyK0x+uu9QqGPw8x8w2x2o2/VQH1sAht4m2egiKtgG64NfH8VrytQUZAttoHJwJ0i7LaTlw3m&#10;Ntz4REMptUoQjjkacCJdrnWsHHmM89ARJ+8Seo+SZF9r2+MtwX2rF1n2rj02nBYcdrR3VP2UV2+g&#10;ucayXYsM7I4Hqi0V1eNcGDObjp8foIRG+Q//tQ/WwHK1gN8z6Qjo7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+WCVHBAAAA3AAAAA8AAAAAAAAAAAAAAAAAmAIAAGRycy9kb3du&#10;cmV2LnhtbFBLBQYAAAAABAAEAPUAAACGAwAAAAA=&#10;" path="m750,199l193,226,351,46,,27,557,,399,180r351,19xe" filled="f" strokeweight=".15pt">
                    <v:path arrowok="t" o:connecttype="custom" o:connectlocs="750,199;193,226;351,46;0,27;557,0;399,180;750,199" o:connectangles="0,0,0,0,0,0,0"/>
                  </v:shape>
                  <v:shape id="Picture 361" o:spid="_x0000_s1385" type="#_x0000_t75" style="position:absolute;left:3274;top:3533;width:1789;height: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5s7/CAAAA3AAAAA8AAABkcnMvZG93bnJldi54bWxEj0+LwjAUxO8LfofwBC+LproiUhtFBEG8&#10;qRXx9mhe/2DzUppo67c3Cwt7HGbmN0yy6U0tXtS6yrKC6SQCQZxZXXGhIL3sx0sQziNrrC2Tgjc5&#10;2KwHXwnG2nZ8otfZFyJA2MWooPS+iaV0WUkG3cQ2xMHLbWvQB9kWUrfYBbip5SyKFtJgxWGhxIZ2&#10;JWWP89MokGmFnblfvx+S0ty+F9HxeUuVGg377QqEp97/h//aB61gvvyB3zPhCMj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ObO/wgAAANwAAAAPAAAAAAAAAAAAAAAAAJ8C&#10;AABkcnMvZG93bnJldi54bWxQSwUGAAAAAAQABAD3AAAAjgMAAAAA&#10;">
                    <v:imagedata r:id="rId38" o:title=""/>
                  </v:shape>
                  <v:shape id="Freeform 362" o:spid="_x0000_s1386" style="position:absolute;left:3287;top:3607;width:1763;height:281;visibility:visible;mso-wrap-style:square;v-text-anchor:top" coordsize="1763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zHqMQA&#10;AADcAAAADwAAAGRycy9kb3ducmV2LnhtbESPQWvCQBSE7wX/w/IEb3WjhCLRVUSIVLzUtOL1kX1m&#10;g9m3Mbs18d93C4Ueh5n5hlltBtuIB3W+dqxgNk1AEJdO11wp+PrMXxcgfEDW2DgmBU/ysFmPXlaY&#10;adfziR5FqESEsM9QgQmhzaT0pSGLfupa4uhdXWcxRNlVUnfYR7ht5DxJ3qTFmuOCwZZ2hspb8W0V&#10;HNJtPtzNsTjv5/2l/rjkdCpypSbjYbsEEWgI/+G/9rtWkC5S+D0Tj4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8x6jEAAAA3AAAAA8AAAAAAAAAAAAAAAAAmAIAAGRycy9k&#10;b3ducmV2LnhtbFBLBQYAAAAABAAEAPUAAACJAwAAAAA=&#10;" path="m1763,200l719,281,848,77,,79,1044,,915,203r848,-3l1763,200xe" fillcolor="black" strokeweight="0">
                    <v:path arrowok="t" o:connecttype="custom" o:connectlocs="1763,200;719,281;848,77;0,79;1044,0;915,203;1763,200;1763,200" o:connectangles="0,0,0,0,0,0,0,0"/>
                  </v:shape>
                  <v:shape id="Freeform 363" o:spid="_x0000_s1387" style="position:absolute;left:3287;top:3607;width:1763;height:281;visibility:visible;mso-wrap-style:square;v-text-anchor:top" coordsize="1763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uG7MYA&#10;AADcAAAADwAAAGRycy9kb3ducmV2LnhtbESP3WrCQBSE7wXfYTlC73Sj1B9SVykVoQqFGlvo5TF7&#10;TBazZ0N2G+PbuwWhl8PMfMMs152tREuNN44VjEcJCOLcacOFgq/jdrgA4QOyxsoxKbiRh/Wq31ti&#10;qt2VD9RmoRARwj5FBWUIdSqlz0uy6EeuJo7e2TUWQ5RNIXWD1wi3lZwkyUxaNBwXSqzpraT8kv1a&#10;BZuP9mfH2XyznXx+760Jt+NJG6WeBt3rC4hAXfgPP9rvWsHzYgp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EuG7MYAAADcAAAADwAAAAAAAAAAAAAAAACYAgAAZHJz&#10;L2Rvd25yZXYueG1sUEsFBgAAAAAEAAQA9QAAAIsDAAAAAA==&#10;" path="m1763,200l719,281,848,77,,79,1044,,915,203r848,-3l1763,200xe" fillcolor="black" stroked="f">
                    <v:path arrowok="t" o:connecttype="custom" o:connectlocs="1763,200;719,281;848,77;0,79;1044,0;915,203;1763,200;1763,200" o:connectangles="0,0,0,0,0,0,0,0"/>
                  </v:shape>
                  <v:shape id="Freeform 364" o:spid="_x0000_s1388" style="position:absolute;left:3274;top:3533;width:1788;height:427;visibility:visible;mso-wrap-style:square;v-text-anchor:top" coordsize="1788,4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yaNcUA&#10;AADcAAAADwAAAGRycy9kb3ducmV2LnhtbESPQWvCQBSE7wX/w/IEb3VjLBJS11AsVQ/20Kj3R/Z1&#10;E5p9G7KrSfvru0Khx2FmvmHWxWhbcaPeN44VLOYJCOLK6YaNgvPp7TED4QOyxtYxKfgmD8Vm8rDG&#10;XLuBP+hWBiMihH2OCuoQulxKX9Vk0c9dRxy9T9dbDFH2Ruoehwi3rUyTZCUtNhwXauxoW1P1VV6t&#10;gtPxYvTufSyHffaaLn922cEkXqnZdHx5BhFoDP/hv/ZBK3jKVnA/E4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nJo1xQAAANwAAAAPAAAAAAAAAAAAAAAAAJgCAABkcnMv&#10;ZG93bnJldi54bWxQSwUGAAAAAAQABAD1AAAAigMAAAAA&#10;" path="m1788,121l22,,,306,1766,427r22,-306xe" fillcolor="black" strokeweight="0">
                    <v:path arrowok="t" o:connecttype="custom" o:connectlocs="1788,121;22,0;0,306;1766,427;1788,121" o:connectangles="0,0,0,0,0"/>
                  </v:shape>
                  <v:shape id="Freeform 365" o:spid="_x0000_s1389" style="position:absolute;left:3274;top:3533;width:1788;height:427;visibility:visible;mso-wrap-style:square;v-text-anchor:top" coordsize="1788,4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AKw8UA&#10;AADcAAAADwAAAGRycy9kb3ducmV2LnhtbESPQWsCMRSE74L/ITyhF6nZithlNUqxCHoSrfT8TF53&#10;l25etknUbX99Iwgeh5n5hpkvO9uIC/lQO1bwMspAEGtnai4VHD/WzzmIEJENNo5JwS8FWC76vTkW&#10;xl15T5dDLEWCcChQQRVjW0gZdEUWw8i1xMn7ct5iTNKX0ni8Jrht5DjLptJizWmhwpZWFenvw9kq&#10;2NabpvPD3fjz7/20+jm2Wg9drtTToHubgYjUxUf43t4YBZP8FW5n0hG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cArDxQAAANwAAAAPAAAAAAAAAAAAAAAAAJgCAABkcnMv&#10;ZG93bnJldi54bWxQSwUGAAAAAAQABAD1AAAAigMAAAAA&#10;" path="m1788,121l22,,,306,1766,427r22,-306xe" fillcolor="black" stroked="f">
                    <v:path arrowok="t" o:connecttype="custom" o:connectlocs="1788,121;22,0;0,306;1766,427;1788,121" o:connectangles="0,0,0,0,0"/>
                  </v:shape>
                  <v:shape id="Picture 366" o:spid="_x0000_s1390" type="#_x0000_t75" style="position:absolute;left:3274;top:3533;width:1789;height: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dIc69AAAA3AAAAA8AAABkcnMvZG93bnJldi54bWxET70KwjAQ3gXfIZzgIpoqIqUaRQRB3NSK&#10;uB3N2RabS2mirW9vBsHx4/tfbTpTiTc1rrSsYDqJQBBnVpecK0gv+3EMwnlkjZVlUvAhB5t1v7fC&#10;RNuWT/Q++1yEEHYJKii8rxMpXVaQQTexNXHgHrYx6ANscqkbbEO4qeQsihbSYMmhocCadgVlz/PL&#10;KJBpia25X0dPSenDfhbR8XVLlRoOuu0ShKfO/8U/90ErmMdhbTgTjoBcfw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HZ0hzr0AAADcAAAADwAAAAAAAAAAAAAAAACfAgAAZHJz&#10;L2Rvd25yZXYueG1sUEsFBgAAAAAEAAQA9wAAAIkDAAAAAA==&#10;">
                    <v:imagedata r:id="rId38" o:title=""/>
                  </v:shape>
                  <v:shape id="Freeform 367" o:spid="_x0000_s1391" style="position:absolute;left:3287;top:3605;width:1763;height:281;visibility:visible;mso-wrap-style:square;v-text-anchor:top" coordsize="1763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sRH8UA&#10;AADcAAAADwAAAGRycy9kb3ducmV2LnhtbESPQWvCQBSE7wX/w/IKvemmEmqMriIpLV6r0trba/aZ&#10;BLNvQ3Y123/fFYQeh5n5hlmug2nFlXrXWFbwPElAEJdWN1wpOOzfxhkI55E1tpZJwS85WK9GD0vM&#10;tR34g647X4kIYZejgtr7LpfSlTUZdBPbEUfvZHuDPsq+krrHIcJNK6dJ8iINNhwXauyoqKk87y5G&#10;QVFctp9p6L5ez9/vw6xIjpufkCr19Bg2CxCegv8P39tbrSDN5nA7E4+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OxEfxQAAANwAAAAPAAAAAAAAAAAAAAAAAJgCAABkcnMv&#10;ZG93bnJldi54bWxQSwUGAAAAAAQABAD1AAAAigMAAAAA&#10;" path="m1763,202l719,281,848,77,,81,1044,,915,204r848,-2xe" filled="f" strokeweight=".15pt">
                    <v:path arrowok="t" o:connecttype="custom" o:connectlocs="1763,202;719,281;848,77;0,81;1044,0;915,204;1763,202" o:connectangles="0,0,0,0,0,0,0"/>
                  </v:shape>
                  <v:shape id="Picture 368" o:spid="_x0000_s1392" type="#_x0000_t75" style="position:absolute;left:1194;top:1019;width:3062;height:7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uIi3BAAAA3AAAAA8AAABkcnMvZG93bnJldi54bWxET8uKwjAU3Q/MP4Q7MJvBph2LaDWKCMIs&#10;1ToPd5fm9oHNTWkyWv/eLASXh/NerAbTigv1rrGsIIliEMSF1Q1XCo75djQF4TyyxtYyKbiRg9Xy&#10;9WWBmbZX3tPl4CsRQthlqKD2vsukdEVNBl1kO+LAlbY36APsK6l7vIZw08rPOJ5Igw2Hhho72tRU&#10;nA//RsH278ekZbP79uPTxy/llLDUiVLvb8N6DsLT4J/ih/tLK0hnYX44E46AX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/uIi3BAAAA3AAAAA8AAAAAAAAAAAAAAAAAnwIA&#10;AGRycy9kb3ducmV2LnhtbFBLBQYAAAAABAAEAPcAAACNAwAAAAA=&#10;">
                    <v:imagedata r:id="rId39" o:title=""/>
                  </v:shape>
                  <v:shape id="Freeform 369" o:spid="_x0000_s1393" style="position:absolute;left:1221;top:1172;width:3008;height:483;visibility:visible;mso-wrap-style:square;v-text-anchor:top" coordsize="3008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okRsUA&#10;AADcAAAADwAAAGRycy9kb3ducmV2LnhtbESP3WrCQBSE7wu+w3IE75pNSig1ugYRlEhB8AeCd4fs&#10;MQlmz4bsVtO37xYKvRxm5htmmY+mEw8aXGtZQRLFIIgrq1uuFVzO29cPEM4ja+wsk4JvcpCvJi9L&#10;zLR98pEeJ1+LAGGXoYLG+z6T0lUNGXSR7YmDd7ODQR/kUEs94DPATSff4vhdGmw5LDTY06ah6n76&#10;Mgrubnfbk0s/i/P1eCCzKw9pUSo1m47rBQhPo/8P/7ULrSCdJ/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qiRGxQAAANwAAAAPAAAAAAAAAAAAAAAAAJgCAABkcnMv&#10;ZG93bnJldi54bWxQSwUGAAAAAAQABAD1AAAAigMAAAAA&#10;" path="m,483l1631,67r-80,228l3008,,1379,416r78,-227l,483r,xe" fillcolor="black" strokeweight="0">
                    <v:path arrowok="t" o:connecttype="custom" o:connectlocs="0,483;1631,67;1551,295;3008,0;1379,416;1457,189;0,483;0,483" o:connectangles="0,0,0,0,0,0,0,0"/>
                  </v:shape>
                  <v:shape id="Freeform 370" o:spid="_x0000_s1394" style="position:absolute;left:1221;top:1172;width:3008;height:483;visibility:visible;mso-wrap-style:square;v-text-anchor:top" coordsize="3008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EkNsYA&#10;AADcAAAADwAAAGRycy9kb3ducmV2LnhtbESPQWsCMRSE74X+h/AKvRTNVorV1ShlsVB661qox+fm&#10;uVncvCxJXFd/vSkUehxm5htmuR5sK3ryoXGs4HmcgSCunG64VvC9fR/NQISIrLF1TAouFGC9ur9b&#10;Yq7dmb+oL2MtEoRDjgpMjF0uZagMWQxj1xEn7+C8xZikr6X2eE5w28pJlk2lxYbTgsGOCkPVsTxZ&#10;Bf1u+0TltJhd9tchHouN//wxr0o9PgxvCxCRhvgf/mt/aAUv8wn8nklH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EkNsYAAADcAAAADwAAAAAAAAAAAAAAAACYAgAAZHJz&#10;L2Rvd25yZXYueG1sUEsFBgAAAAAEAAQA9QAAAIsDAAAAAA==&#10;" path="m,483l1631,67r-80,228l3008,,1379,416r78,-227l,483r,xe" fillcolor="black" stroked="f">
                    <v:path arrowok="t" o:connecttype="custom" o:connectlocs="0,483;1631,67;1551,295;3008,0;1379,416;1457,189;0,483;0,483" o:connectangles="0,0,0,0,0,0,0,0"/>
                  </v:shape>
                  <v:shape id="Freeform 371" o:spid="_x0000_s1395" style="position:absolute;left:1195;top:1019;width:3060;height:788;visibility:visible;mso-wrap-style:square;v-text-anchor:top" coordsize="3060,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xeJcYA&#10;AADcAAAADwAAAGRycy9kb3ducmV2LnhtbESPT2vCQBTE70K/w/IK3symVaym2YjUFuxBqH8KPT6y&#10;r0lo9m3Irkn89l1B8DjMzG+YdDWYWnTUusqygqcoBkGcW11xoeB0/JgsQDiPrLG2TAou5GCVPYxS&#10;TLTteU/dwRciQNglqKD0vkmkdHlJBl1kG+Lg/drWoA+yLaRusQ9wU8vnOJ5LgxWHhRIbeisp/zuc&#10;jYKf5edmN7zUZ8qb7bfD6RfF72ulxo/D+hWEp8Hfw7f2ViuYLadwPROOgM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xeJcYAAADcAAAADwAAAAAAAAAAAAAAAACYAgAAZHJz&#10;L2Rvd25yZXYueG1sUEsFBgAAAAAEAAQA9QAAAIsDAAAAAA==&#10;" path="m49,788l3060,303,3011,,,485,49,788xe" fillcolor="black" strokeweight="0">
                    <v:path arrowok="t" o:connecttype="custom" o:connectlocs="49,788;3060,303;3011,0;0,485;49,788" o:connectangles="0,0,0,0,0"/>
                  </v:shape>
                  <v:shape id="Freeform 372" o:spid="_x0000_s1396" style="position:absolute;left:1195;top:1019;width:3060;height:788;visibility:visible;mso-wrap-style:square;v-text-anchor:top" coordsize="3060,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rvnccA&#10;AADcAAAADwAAAGRycy9kb3ducmV2LnhtbESPT2sCMRTE70K/Q3iF3jRba0W3RhGLIPUg/kF7fGxe&#10;dxc3L2uS6tpP3wiCx2FmfsOMJo2pxJmcLy0reO0kIIgzq0vOFey28/YAhA/IGivLpOBKHibjp9YI&#10;U20vvKbzJuQiQtinqKAIoU6l9FlBBn3H1sTR+7HOYIjS5VI7vES4qWQ3SfrSYMlxocCaZgVlx82v&#10;UeD2C+PfT8vV8fR1GCzn33/r6dunUi/PzfQDRKAmPML39kIr6A17cDsTj4Ac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a753HAAAA3AAAAA8AAAAAAAAAAAAAAAAAmAIAAGRy&#10;cy9kb3ducmV2LnhtbFBLBQYAAAAABAAEAPUAAACMAwAAAAA=&#10;" path="m49,788l3060,303,3011,,,485,49,788xe" fillcolor="black" stroked="f">
                    <v:path arrowok="t" o:connecttype="custom" o:connectlocs="49,788;3060,303;3011,0;0,485;49,788" o:connectangles="0,0,0,0,0"/>
                  </v:shape>
                  <v:shape id="Picture 373" o:spid="_x0000_s1397" type="#_x0000_t75" style="position:absolute;left:1194;top:1019;width:3062;height:7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ZgbXFAAAA3AAAAA8AAABkcnMvZG93bnJldi54bWxEj09rwkAUxO8Fv8PyhF6K2aS1UqOrlILQ&#10;o3/bentkX5LF7NuQ3Wr67V1B6HGYmd8w82VvG3GmzhvHCrIkBUFcOG24UrDfrUZvIHxA1tg4JgV/&#10;5GG5GDzMMdfuwhs6b0MlIoR9jgrqENpcSl/UZNEnriWOXuk6iyHKrpK6w0uE20Y+p+lEWjQcF2ps&#10;6aOm4rT9tQpWP192XJr1Ibwcn75pRxlLnSn1OOzfZyAC9eE/fG9/agXj6SvczsQjIB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mYG1xQAAANwAAAAPAAAAAAAAAAAAAAAA&#10;AJ8CAABkcnMvZG93bnJldi54bWxQSwUGAAAAAAQABAD3AAAAkQMAAAAA&#10;">
                    <v:imagedata r:id="rId39" o:title=""/>
                  </v:shape>
                  <v:shape id="Freeform 374" o:spid="_x0000_s1398" style="position:absolute;left:1221;top:1170;width:3008;height:485;visibility:visible;mso-wrap-style:square;v-text-anchor:top" coordsize="3008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qitsYA&#10;AADcAAAADwAAAGRycy9kb3ducmV2LnhtbESPQWvCQBSE7wX/w/IEL6VuLKnW6CqppaXgSVvvj+wz&#10;Wcy+jdk1pv313ULB4zAz3zDLdW9r0VHrjWMFk3ECgrhw2nCp4Ovz7eEZhA/IGmvHpOCbPKxXg7sl&#10;ZtpdeUfdPpQiQthnqKAKocmk9EVFFv3YNcTRO7rWYoiyLaVu8RrhtpaPSTKVFg3HhQob2lRUnPYX&#10;q2C7Sw9P20s+k/cv+Wt6fjfn7scoNRr2+QJEoD7cwv/tD60gnU/h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4qitsYAAADcAAAADwAAAAAAAAAAAAAAAACYAgAAZHJz&#10;L2Rvd25yZXYueG1sUEsFBgAAAAAEAAQA9QAAAIsDAAAAAA==&#10;" path="m,485l1629,69r-78,228l3008,,1377,416r80,-227l,485xe" filled="f" strokeweight=".15pt">
                    <v:path arrowok="t" o:connecttype="custom" o:connectlocs="0,485;1629,69;1551,297;3008,0;1377,416;1457,189;0,485" o:connectangles="0,0,0,0,0,0,0"/>
                  </v:shape>
                  <v:shape id="Picture 375" o:spid="_x0000_s1399" type="#_x0000_t75" style="position:absolute;left:1180;top:263;width:3090;height:1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5F7TFAAAA3AAAAA8AAABkcnMvZG93bnJldi54bWxEj1trwkAUhN8F/8NyBN90UxEvqauIFxC0&#10;FG0RH0+zp0kwezZk1xj/vSsU+jjMzDfMbNGYQtRUudyygrd+BII4sTrnVMH317Y3AeE8ssbCMil4&#10;kIPFvN2aYaztnY9Un3wqAoRdjAoy78tYSpdkZND1bUkcvF9bGfRBVqnUFd4D3BRyEEUjaTDnsJBh&#10;SauMkuvpZhQ0tfyRdlqPj9HnebP+uEx4fzso1e00y3cQnhr/H/5r77SC4XQMrzPhCMj5E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ORe0xQAAANwAAAAPAAAAAAAAAAAAAAAA&#10;AJ8CAABkcnMvZG93bnJldi54bWxQSwUGAAAAAAQABAD3AAAAkQMAAAAA&#10;">
                    <v:imagedata r:id="rId40" o:title=""/>
                  </v:shape>
                  <v:shape id="Freeform 376" o:spid="_x0000_s1400" style="position:absolute;left:1221;top:414;width:3008;height:758;visibility:visible;mso-wrap-style:square;v-text-anchor:top" coordsize="3008,7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qQQcEA&#10;AADcAAAADwAAAGRycy9kb3ducmV2LnhtbERPTYvCMBC9C/6HMMJeZE1XRNxqFOki7G21CuptaMa2&#10;2ExKErX7781B8Ph434tVZxpxJ+drywq+RgkI4sLqmksFh/3mcwbCB2SNjWVS8E8eVst+b4Gptg/e&#10;0T0PpYgh7FNUUIXQplL6oiKDfmRb4shdrDMYInSl1A4fMdw0cpwkU2mw5thQYUtZRcU1vxkF7pwM&#10;j9nhkvuuvv1tTz/Z+jjNlPoYdOs5iEBdeItf7l+tYPId18Yz8Qj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06kEHBAAAA3AAAAA8AAAAAAAAAAAAAAAAAmAIAAGRycy9kb3du&#10;cmV2LnhtbFBLBQYAAAAABAAEAPUAAACGAwAAAAA=&#10;" path="m,l1688,268,1526,446,3008,758,1320,489,1482,310,,,,xe" fillcolor="black" strokeweight="0">
                    <v:path arrowok="t" o:connecttype="custom" o:connectlocs="0,0;1688,268;1526,446;3008,758;1320,489;1482,310;0,0;0,0" o:connectangles="0,0,0,0,0,0,0,0"/>
                  </v:shape>
                  <v:shape id="Freeform 377" o:spid="_x0000_s1401" style="position:absolute;left:1221;top:414;width:3008;height:758;visibility:visible;mso-wrap-style:square;v-text-anchor:top" coordsize="3008,7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NI6cUA&#10;AADcAAAADwAAAGRycy9kb3ducmV2LnhtbESPQWvCQBSE7wX/w/IEL0U32iIaXUWshdKbUTw/s88k&#10;mn2bZtcY/fXdQsHjMDPfMPNla0rRUO0KywqGgwgEcWp1wZmC/e6zPwHhPLLG0jIpuJOD5aLzMsdY&#10;2xtvqUl8JgKEXYwKcu+rWEqX5mTQDWxFHLyTrQ36IOtM6hpvAW5KOYqisTRYcFjIsaJ1TukluRoF&#10;j+btuzke/CM9u83dfGRJ8vO6VqrXbVczEJ5a/wz/t7+0gvfpFP7OhCM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w0jpxQAAANwAAAAPAAAAAAAAAAAAAAAAAJgCAABkcnMv&#10;ZG93bnJldi54bWxQSwUGAAAAAAQABAD1AAAAigMAAAAA&#10;" path="m,l1688,268,1526,446,3008,758,1320,489,1482,310,,,,xe" fillcolor="black" stroked="f">
                    <v:path arrowok="t" o:connecttype="custom" o:connectlocs="0,0;1688,268;1526,446;3008,758;1320,489;1482,310;0,0;0,0" o:connectangles="0,0,0,0,0,0,0,0"/>
                  </v:shape>
                  <v:shape id="Freeform 378" o:spid="_x0000_s1402" style="position:absolute;left:1182;top:264;width:3086;height:1056;visibility:visible;mso-wrap-style:square;v-text-anchor:top" coordsize="3086,1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OF9cIA&#10;AADcAAAADwAAAGRycy9kb3ducmV2LnhtbERPXWvCMBR9F/wP4Q5809SBItUoMnFsk4FWfb8217bY&#10;3HRJ1PrvlwfBx8P5ni1aU4sbOV9ZVjAcJCCIc6srLhQc9uv+BIQPyBpry6TgQR4W825nhqm2d97R&#10;LQuFiCHsU1RQhtCkUvq8JIN+YBviyJ2tMxgidIXUDu8x3NTyPUnG0mDFsaHEhj5Kyi/Z1Sj4WX1e&#10;69V5M/lt/rKH+86Op2I7VKr31i6nIAK14SV+ur+0glES58cz8QjI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k4X1wgAAANwAAAAPAAAAAAAAAAAAAAAAAJgCAABkcnMvZG93&#10;bnJldi54bWxQSwUGAAAAAAQABAD1AAAAhwMAAAAA&#10;" path="m,297r3010,759l3086,758,74,,,297xe" fillcolor="black" strokeweight="0">
                    <v:path arrowok="t" o:connecttype="custom" o:connectlocs="0,297;3010,1056;3086,758;74,0;0,297" o:connectangles="0,0,0,0,0"/>
                  </v:shape>
                  <v:shape id="Freeform 379" o:spid="_x0000_s1403" style="position:absolute;left:1182;top:264;width:3086;height:1056;visibility:visible;mso-wrap-style:square;v-text-anchor:top" coordsize="3086,1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2zhMMA&#10;AADcAAAADwAAAGRycy9kb3ducmV2LnhtbESPQWvCQBSE7wX/w/KE3prdtDRIdBWJitJb0+b+yD6T&#10;YPZtyG41/nu3UOhxmPlmmNVmsr240ug7xxrSRIEgrp3puNHw/XV4WYDwAdlg75g03MnDZj17WmFu&#10;3I0/6VqGRsQS9jlqaEMYcil93ZJFn7iBOHpnN1oMUY6NNCPeYrnt5atSmbTYcVxocaCipfpS/lgN&#10;7+W5yhb7o9rdq+xYdG8mMx9B6+f5tF2CCDSF//AffTKRUyn8nolH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2zhMMAAADcAAAADwAAAAAAAAAAAAAAAACYAgAAZHJzL2Rv&#10;d25yZXYueG1sUEsFBgAAAAAEAAQA9QAAAIgDAAAAAA==&#10;" path="m,297r3010,759l3086,758,74,,,297xe" fillcolor="black" stroked="f">
                    <v:path arrowok="t" o:connecttype="custom" o:connectlocs="0,297;3010,1056;3086,758;74,0;0,297" o:connectangles="0,0,0,0,0"/>
                  </v:shape>
                  <v:shape id="Picture 380" o:spid="_x0000_s1404" type="#_x0000_t75" style="position:absolute;left:1180;top:263;width:3090;height:1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lLjbFAAAA3AAAAA8AAABkcnMvZG93bnJldi54bWxEj1trAjEUhN8F/0M4Qt80UWjVrVFKL1Bo&#10;RbwgfTxujruLm5NlE9f135uC4OMwM98ws0VrS9FQ7QvHGoYDBYI4dabgTMNu+9WfgPAB2WDpmDRc&#10;ycNi3u3MMDHuwmtqNiETEcI+QQ15CFUipU9zsugHriKO3tHVFkOUdSZNjZcIt6UcKfUiLRYcF3Ks&#10;6D2n9LQ5Ww1tIw/STZvxWq32nx/Lvwn/nH+1fuq1b68gArXhEb63v42GZzWC/zPxCMj5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/pS42xQAAANwAAAAPAAAAAAAAAAAAAAAA&#10;AJ8CAABkcnMvZG93bnJldi54bWxQSwUGAAAAAAQABAD3AAAAkQMAAAAA&#10;">
                    <v:imagedata r:id="rId40" o:title=""/>
                  </v:shape>
                  <v:shape id="Freeform 381" o:spid="_x0000_s1405" style="position:absolute;left:1221;top:413;width:3008;height:757;visibility:visible;mso-wrap-style:square;v-text-anchor:top" coordsize="3008,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vfV8UA&#10;AADcAAAADwAAAGRycy9kb3ducmV2LnhtbESPQWsCMRSE7wX/Q3iCt5qttsVujbKIgode3Cp4fGxe&#10;k8XNy7KJ7vrvTaHQ4zAz3zDL9eAacaMu1J4VvEwzEMSV1zUbBcfv3fMCRIjIGhvPpOBOAdar0dMS&#10;c+17PtCtjEYkCIccFdgY21zKUFlyGKa+JU7ej+8cxiQ7I3WHfYK7Rs6y7F06rDktWGxpY6m6lFen&#10;4HIuDh9fZWHsuT/NTdy+VsVxr9RkPBSfICIN8T/8195rBW/ZHH7Pp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q99XxQAAANwAAAAPAAAAAAAAAAAAAAAAAJgCAABkcnMv&#10;ZG93bnJldi54bWxQSwUGAAAAAAQABAD1AAAAigMAAAAA&#10;" path="m,l1688,269,1526,447,3008,757,1320,488,1482,311,,xe" filled="f" strokeweight=".15pt">
                    <v:path arrowok="t" o:connecttype="custom" o:connectlocs="0,0;1688,269;1526,447;3008,757;1320,488;1482,311;0,0" o:connectangles="0,0,0,0,0,0,0"/>
                  </v:shape>
                  <v:shape id="Freeform 382" o:spid="_x0000_s1406" style="position:absolute;left:1010;top:2534;width:111;height:761;visibility:visible;mso-wrap-style:square;v-text-anchor:top" coordsize="111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2ukcUA&#10;AADcAAAADwAAAGRycy9kb3ducmV2LnhtbESPzW7CMBCE75X6DtYicSs2pfwoYBBqReEKrcR1iZck&#10;JF5HsYGUp8eVkDiOZuYbzWzR2kpcqPGFYw39ngJBnDpTcKbh92f1NgHhA7LByjFp+CMPi/nrywwT&#10;4668pcsuZCJC2CeoIQ+hTqT0aU4Wfc/VxNE7usZiiLLJpGnwGuG2ku9KjaTFguNCjjV95pSWu7PV&#10;cLvtVVEOys3x+2u7ag/j9Wm5Hmjd7bTLKYhAbXiGH+2N0TBUH/B/Jh4B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Pa6RxQAAANwAAAAPAAAAAAAAAAAAAAAAAJgCAABkcnMv&#10;ZG93bnJldi54bWxQSwUGAAAAAAQABAD1AAAAigMAAAAA&#10;" path="m,761l111,652r,-625l,,,761xe" fillcolor="black" stroked="f">
                    <v:path arrowok="t" o:connecttype="custom" o:connectlocs="0,761;111,652;111,27;0,0;0,761" o:connectangles="0,0,0,0,0"/>
                  </v:shape>
                  <v:shape id="Freeform 383" o:spid="_x0000_s1407" style="position:absolute;left:981;top:2561;width:113;height:761;visibility:visible;mso-wrap-style:square;v-text-anchor:top" coordsize="113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2qtsMA&#10;AADcAAAADwAAAGRycy9kb3ducmV2LnhtbESPQYvCMBSE78L+h/AW9qapQkW6RpGCIHpa9bK3t83b&#10;ppi8lCbWur9+Iwgeh5n5hlmuB2dFT11oPCuYTjIQxJXXDdcKzqfteAEiRGSN1jMpuFOA9epttMRC&#10;+xt/UX+MtUgQDgUqMDG2hZShMuQwTHxLnLxf3zmMSXa11B3eEtxZOcuyuXTYcFow2FJpqLocr07B&#10;aWYuh2vIadf7Py5L+73/sblSH+/D5hNEpCG+ws/2TivIsxweZ9IR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2qtsMAAADcAAAADwAAAAAAAAAAAAAAAACYAgAAZHJzL2Rv&#10;d25yZXYueG1sUEsFBgAAAAAEAAQA9QAAAIgDAAAAAA==&#10;" path="m,761l113,652,113,,,109,,761xe" fillcolor="black" stroked="f">
                    <v:path arrowok="t" o:connecttype="custom" o:connectlocs="0,761;113,652;113,0;0,109;0,761" o:connectangles="0,0,0,0,0"/>
                  </v:shape>
                  <v:rect id="Rectangle 384" o:spid="_x0000_s1408" style="position:absolute;left:557;top:2670;width:424;height: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fC28YA&#10;AADcAAAADwAAAGRycy9kb3ducmV2LnhtbESPT2sCMRTE70K/Q3gFb25SUbFbo1RB6KVQ/xz09ty8&#10;7i5uXrZJqtt++qYgeBxm5jfMbNHZRlzIh9qxhqdMgSAunKm51LDfrQdTECEiG2wck4YfCrCYP/Rm&#10;mBt35Q1dtrEUCcIhRw1VjG0uZSgqshgy1xIn79N5izFJX0rj8ZrgtpFDpSbSYs1pocKWVhUV5+23&#10;1bB8ni6/Pkb8/rs5Hel4OJ3HQ6+07j92ry8gInXxHr6134yGsZrA/5l0BOT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4fC28YAAADcAAAADwAAAAAAAAAAAAAAAACYAgAAZHJz&#10;L2Rvd25yZXYueG1sUEsFBgAAAAAEAAQA9QAAAIsDAAAAAA==&#10;" fillcolor="black" stroked="f"/>
                  <v:rect id="Rectangle 385" o:spid="_x0000_s1409" style="position:absolute;left:530;top:2642;width:451;height:6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eaZsQA&#10;AADcAAAADwAAAGRycy9kb3ducmV2LnhtbESPzWoCQRCE74LvMHQgN52NRhM2jiJCEm/iDzk3O53d&#10;jTs9y0yrm7d3BMFjUVVfUbNF5xp1phBrzwZehhko4sLbmksDh/3n4B1UFGSLjWcy8E8RFvN+b4a5&#10;9Rfe0nknpUoQjjkaqETaXOtYVOQwDn1LnLxfHxxKkqHUNuAlwV2jR1k21Q5rTgsVtrSqqDjuTs6A&#10;3k+DHMev47+txNHSnb6+N8WPMc9P3fIDlFAnj/C9vbYGJtkb3M6kI6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nmmbEAAAA3AAAAA8AAAAAAAAAAAAAAAAAmAIAAGRycy9k&#10;b3ducmV2LnhtbFBLBQYAAAAABAAEAPUAAACJAwAAAAA=&#10;" fillcolor="silver" stroked="f"/>
                  <v:shape id="Freeform 386" o:spid="_x0000_s1410" style="position:absolute;left:530;top:2534;width:564;height:108;visibility:visible;mso-wrap-style:square;v-text-anchor:top" coordsize="564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8QK8UA&#10;AADcAAAADwAAAGRycy9kb3ducmV2LnhtbERPyWrDMBC9F/IPYgK9lEauwaF2o4RQGihkKc1y6G2w&#10;JpaJNTKWGjt/Hx0KPT7ePlsMthFX6nztWMHLJAFBXDpdc6XgeFg9v4LwAVlj45gU3MjDYj56mGGh&#10;Xc/fdN2HSsQQ9gUqMCG0hZS+NGTRT1xLHLmz6yyGCLtK6g77GG4bmSbJVFqsOTYYbOndUHnZ/1oF&#10;+U//ZNP8Y1tuvs4my3ardH04KfU4HpZvIAIN4V/85/7UCrIkro1n4hG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7xArxQAAANwAAAAPAAAAAAAAAAAAAAAAAJgCAABkcnMv&#10;ZG93bnJldi54bWxQSwUGAAAAAAQABAD1AAAAigMAAAAA&#10;" path="m,108r451,l564,,112,,,108xe" fillcolor="silver" stroked="f">
                    <v:path arrowok="t" o:connecttype="custom" o:connectlocs="0,108;451,108;564,0;112,0;0,108" o:connectangles="0,0,0,0,0"/>
                  </v:shape>
                  <v:shape id="Freeform 387" o:spid="_x0000_s1411" style="position:absolute;left:981;top:2534;width:113;height:761;visibility:visible;mso-wrap-style:square;v-text-anchor:top" coordsize="113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zRdMQA&#10;AADcAAAADwAAAGRycy9kb3ducmV2LnhtbESPQWsCMRSE7wX/Q3hCbzWpUNGtUUQQlhYPaikeH5vX&#10;zdLNy5JE3frrG0HwOMzMN8x82btWnCnExrOG15ECQVx503Ct4euweZmCiAnZYOuZNPxRhOVi8DTH&#10;wvgL7+i8T7XIEI4FarApdYWUsbLkMI58R5y9Hx8cpixDLU3AS4a7Vo6VmkiHDecFix2tLVW/+5PT&#10;kLqyrK+r3fXDhs/Z9lsdPeJR6+dhv3oHkahPj/C9XRoNb2oGtzP5CM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s0XTEAAAA3AAAAA8AAAAAAAAAAAAAAAAAmAIAAGRycy9k&#10;b3ducmV2LnhtbFBLBQYAAAAABAAEAPUAAACJAwAAAAA=&#10;" path="m,761l113,652,113,,,108,,761xe" fillcolor="gray" stroked="f">
                    <v:path arrowok="t" o:connecttype="custom" o:connectlocs="0,761;113,652;113,0;0,108;0,761" o:connectangles="0,0,0,0,0"/>
                  </v:shape>
                  <v:shape id="Freeform 388" o:spid="_x0000_s1412" style="position:absolute;left:530;top:2642;width:451;height:15;visibility:visible;mso-wrap-style:square;v-text-anchor:top" coordsize="451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ogu8IA&#10;AADcAAAADwAAAGRycy9kb3ducmV2LnhtbERPXWvCMBR9F/wP4Qq+aWpRcZ1RxsAxYYh2A18vzV1b&#10;1tx0SVazf788DHw8nO/tPppODOR8a1nBYp6BIK6sbrlW8PF+mG1A+ICssbNMCn7Jw343Hm2x0PbG&#10;FxrKUIsUwr5ABU0IfSGlrxoy6Oe2J07cp3UGQ4KultrhLYWbTuZZtpYGW04NDfb03FD1Vf4YBedr&#10;G/NDvJ6G0/HtYbmhl9J950pNJ/HpEUSgGO7if/erVrBapPnpTDoCcv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+iC7wgAAANwAAAAPAAAAAAAAAAAAAAAAAJgCAABkcnMvZG93&#10;bnJldi54bWxQSwUGAAAAAAQABAD1AAAAhwMAAAAA&#10;" path="m,l451,,437,15,,15,,xe" stroked="f">
                    <v:path arrowok="t" o:connecttype="custom" o:connectlocs="0,0;451,0;437,15;0,15;0,0" o:connectangles="0,0,0,0,0"/>
                  </v:shape>
                  <v:shape id="Freeform 389" o:spid="_x0000_s1413" style="position:absolute;left:530;top:2642;width:14;height:653;visibility:visible;mso-wrap-style:square;v-text-anchor:top" coordsize="14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ySI8IA&#10;AADcAAAADwAAAGRycy9kb3ducmV2LnhtbESPQWuDQBSE74X8h+UFcmtWAxWxrmIKgUJyqS09P9xX&#10;lbhvxd2o/ffZQKHHYWa+YfJyNYOYaXK9ZQXxPgJB3Fjdc6vg6/P0nIJwHlnjYJkU/JKDstg85Zhp&#10;u/AHzbVvRYCwy1BB5/2YSemajgy6vR2Jg/djJ4M+yKmVesIlwM0gD1GUSIM9h4UOR3rrqLnWN6Pg&#10;ggsmMnXnWzUfkuSkzZmP30rttmv1CsLT6v/Df+13reAljuFxJhwBW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zJIjwgAAANwAAAAPAAAAAAAAAAAAAAAAAJgCAABkcnMvZG93&#10;bnJldi54bWxQSwUGAAAAAAQABAD1AAAAhwMAAAAA&#10;" path="m,l,653,14,640,14,15,,xe" fillcolor="gray" stroked="f">
                    <v:path arrowok="t" o:connecttype="custom" o:connectlocs="0,0;0,653;14,640;14,15;0,0" o:connectangles="0,0,0,0,0"/>
                  </v:shape>
                  <v:rect id="Rectangle 390" o:spid="_x0000_s1414" style="position:absolute;left:530;top:2819;width:451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ceM8UA&#10;AADcAAAADwAAAGRycy9kb3ducmV2LnhtbESPwWrDMBBE74X8g9hAb41s0wbjRAkhtMaXHpqUnhdr&#10;Y5tYKyOpseuvrwqFHIeZecNs95PpxY2c7ywrSFcJCOLa6o4bBZ/nt6cchA/IGnvLpOCHPOx3i4ct&#10;FtqO/EG3U2hEhLAvUEEbwlBI6euWDPqVHYijd7HOYIjSNVI7HCPc9DJLkrU02HFcaHGgY0v19fRt&#10;FCQ6ddX78VnO9aHMv66vmZ1tqdTjcjpsQASawj383660gpc0g78z8Qj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xx4zxQAAANwAAAAPAAAAAAAAAAAAAAAAAJgCAABkcnMv&#10;ZG93bnJldi54bWxQSwUGAAAAAAQABAD1AAAAigMAAAAA&#10;" fillcolor="gray" stroked="f"/>
                  <v:rect id="Rectangle 391" o:spid="_x0000_s1415" style="position:absolute;left:544;top:2832;width:437;height: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wEg8QA&#10;AADcAAAADwAAAGRycy9kb3ducmV2LnhtbESPT4vCMBTE74LfITxhb5q4rkWrUZYFYUE9+Ae8Pppn&#10;W2xeuk3U+u03guBxmJnfMPNlaytxo8aXjjUMBwoEceZMybmG42HVn4DwAdlg5Zg0PMjDctHtzDE1&#10;7s47uu1DLiKEfYoaihDqVEqfFWTRD1xNHL2zayyGKJtcmgbvEW4r+alUIi2WHBcKrOmnoOyyv1oN&#10;mHyZv+15tDmsrwlO81atxiel9Uev/Z6BCNSGd/jV/jUaxsMRPM/E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MBIPEAAAA3AAAAA8AAAAAAAAAAAAAAAAAmAIAAGRycy9k&#10;b3ducmV2LnhtbFBLBQYAAAAABAAEAPUAAACJAwAAAAA=&#10;" stroked="f"/>
                  <v:rect id="Rectangle 392" o:spid="_x0000_s1416" style="position:absolute;left:530;top:3009;width:451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Ij3MIA&#10;AADcAAAADwAAAGRycy9kb3ducmV2LnhtbESPzarCMBSE9xd8h3AEd9e0ohepRhFRcePCH1wfmmNb&#10;bE5KErX69EYQ7nKYmW+Y6bw1tbiT85VlBWk/AUGcW11xoeB0XP+OQfiArLG2TAqe5GE+6/xMMdP2&#10;wXu6H0IhIoR9hgrKEJpMSp+XZND3bUMcvYt1BkOUrpDa4SPCTS0HSfInDVYcF0psaFlSfj3cjIJE&#10;p267Ww7lK19sxuframBfdqNUr9suJiACteE//G1vtYJROoTPmXgE5O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YiPcwgAAANwAAAAPAAAAAAAAAAAAAAAAAJgCAABkcnMvZG93&#10;bnJldi54bWxQSwUGAAAAAAQABAD1AAAAhwMAAAAA&#10;" fillcolor="gray" stroked="f"/>
                  <v:rect id="Rectangle 393" o:spid="_x0000_s1417" style="position:absolute;left:544;top:3022;width:437;height: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k5bMUA&#10;AADcAAAADwAAAGRycy9kb3ducmV2LnhtbESPW2sCMRSE3wv9D+EUfKuJ1V3a7UYpgiBoH7xAXw+b&#10;sxe6Odluoq7/3ggFH4eZ+YbJF4NtxZl63zjWMBkrEMSFMw1XGo6H1es7CB+QDbaOScOVPCzmz085&#10;ZsZdeEfnfahEhLDPUEMdQpdJ6YuaLPqx64ijV7reYoiyr6Tp8RLhtpVvSqXSYsNxocaOljUVv/uT&#10;1YDpzPx9l9PtYXNK8aMa1Cr5UVqPXoavTxCBhvAI/7fXRkMySeB+Jh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KTlsxQAAANwAAAAPAAAAAAAAAAAAAAAAAJgCAABkcnMv&#10;ZG93bnJldi54bWxQSwUGAAAAAAQABAD1AAAAigMAAAAA&#10;" stroked="f"/>
                  <v:rect id="Rectangle 394" o:spid="_x0000_s1418" style="position:absolute;left:839;top:3186;width:86;height: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W818MA&#10;AADcAAAADwAAAGRycy9kb3ducmV2LnhtbESPy2rDMBBF94X8g5hAd42ckLjFiRJCoJCtXS/a3VSa&#10;2ibWyFiqH/36qFDo8nIfh3s4TbYVA/W+caxgvUpAEGtnGq4UlG+vTy8gfEA22DomBTN5OB0XDwfM&#10;jBs5p6EIlYgj7DNUUIfQZVJ6XZNFv3IdcfS+XG8xRNlX0vQ4xnHbyk2SpNJiw5FQY0eXmvSt+LYK&#10;Pp7LNtfNz7ma37c6QubPYpiVelxO5z2IQFP4D/+1r0bBbp3C75l4BOTx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KW818MAAADcAAAADwAAAAAAAAAAAAAAAACYAgAAZHJzL2Rv&#10;d25yZXYueG1sUEsFBgAAAAAEAAQA9QAAAIgDAAAAAA==&#10;" fillcolor="red" stroked="f"/>
                  <v:shape id="Freeform 395" o:spid="_x0000_s1419" style="position:absolute;left:530;top:2534;width:564;height:108;visibility:visible;mso-wrap-style:square;v-text-anchor:top" coordsize="564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E7vMMA&#10;AADcAAAADwAAAGRycy9kb3ducmV2LnhtbESPzWrDMBCE74W+g9hCb43sQpriRAml0B/oKU4fYLE2&#10;thPvypFkx337KhDIcZiZb5jVZuJOjeRD68RAPstAkVTOtlIb+N19PL2CChHFYueEDPxRgM36/m6F&#10;hXVn2dJYxloliIQCDTQx9oXWoWqIMcxcT5K8vfOMMUlfa+vxnODc6ecse9GMraSFBnt6b6g6lgMb&#10;KNl+fi0O4gc+zcefUzvkrMmYx4fpbQkq0hRv4Wv72xqY5wu4nElHQK/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SE7vMMAAADcAAAADwAAAAAAAAAAAAAAAACYAgAAZHJzL2Rv&#10;d25yZXYueG1sUEsFBgAAAAAEAAQA9QAAAIgDAAAAAA==&#10;" path="m564,l549,14r-437,l14,108,,108,112,,564,xe" fillcolor="gray" stroked="f">
                    <v:path arrowok="t" o:connecttype="custom" o:connectlocs="564,0;549,14;112,14;14,108;0,108;112,0;564,0" o:connectangles="0,0,0,0,0,0,0"/>
                  </v:shape>
                  <v:rect id="Rectangle 396" o:spid="_x0000_s1420" style="position:absolute;left:19;top:3342;width:1593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uJLMAA&#10;AADcAAAADwAAAGRycy9kb3ducmV2LnhtbERPS2rDMBDdF3IHMYHsGjmBFONGNiUQSEs2sXuAwRp/&#10;qDQykhK7t68WgS4f73+sFmvEg3wYHSvYbTMQxK3TI/cKvpvzaw4iRGSNxjEp+KUAVbl6OWKh3cw3&#10;etSxFymEQ4EKhhinQsrQDmQxbN1EnLjOeYsxQd9L7XFO4dbIfZa9SYsjp4YBJzoN1P7Ud6tANvV5&#10;zmvjM/e1767m83LryCm1WS8f7yAiLfFf/HRftILDLq1NZ9IRkO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DuJLMAAAADcAAAADwAAAAAAAAAAAAAAAACYAgAAZHJzL2Rvd25y&#10;ZXYueG1sUEsFBgAAAAAEAAQA9QAAAIUDAAAAAA==&#10;" filled="f" stroked="f">
                    <v:textbox style="mso-fit-shape-to-text:t" inset="0,0,0,0">
                      <w:txbxContent>
                        <w:p w14:paraId="433DE58D" w14:textId="3F36493F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Employee information from PeopleSoft</w:t>
                          </w:r>
                        </w:p>
                      </w:txbxContent>
                    </v:textbox>
                  </v:rect>
                  <v:shape id="Freeform 397" o:spid="_x0000_s1421" style="position:absolute;left:6326;top:534;width:113;height:761;visibility:visible;mso-wrap-style:square;v-text-anchor:top" coordsize="113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k2bsQA&#10;AADcAAAADwAAAGRycy9kb3ducmV2LnhtbESPQWsCMRSE74X+h/AEbzWrsKVdjSILBbGnqhdvr5vn&#10;ZjF5WTZxXf31jSD0OMzMN8xiNTgreupC41nBdJKBIK68brhWcNh/vX2ACBFZo/VMCm4UYLV8fVlg&#10;of2Vf6jfxVokCIcCFZgY20LKUBlyGCa+JU7eyXcOY5JdLXWH1wR3Vs6y7F06bDgtGGypNFSddxen&#10;YD8z5+9LyGnT+zuXpT1uf22u1Hg0rOcgIg3xP/xsb7SCfPoJjzPpCM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5Nm7EAAAA3AAAAA8AAAAAAAAAAAAAAAAAmAIAAGRycy9k&#10;b3ducmV2LnhtbFBLBQYAAAAABAAEAPUAAACJAwAAAAA=&#10;" path="m,761l113,653r,-626l,,,761xe" fillcolor="black" stroked="f">
                    <v:path arrowok="t" o:connecttype="custom" o:connectlocs="0,761;113,653;113,27;0,0;0,761" o:connectangles="0,0,0,0,0"/>
                  </v:shape>
                  <v:shape id="Freeform 398" o:spid="_x0000_s1422" style="position:absolute;left:6297;top:561;width:114;height:761;visibility:visible;mso-wrap-style:square;v-text-anchor:top" coordsize="114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WK/MIA&#10;AADcAAAADwAAAGRycy9kb3ducmV2LnhtbERPy2rCQBTdF/yH4QrdiE6MVNroKCK0BKELY+36krkm&#10;wcydkJnm8ffOQujycN7b/WBq0VHrKssKlosIBHFudcWFgp/L5/wdhPPIGmvLpGAkB/vd5GWLibY9&#10;n6nLfCFCCLsEFZTeN4mULi/JoFvYhjhwN9sa9AG2hdQt9iHc1DKOorU0WHFoKLGhY0n5PfszCgaZ&#10;fsyuy1WXHb6r3xOPM999kVKv0+GwAeFp8P/ipzvVCt7iMD+cCUdA7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FYr8wgAAANwAAAAPAAAAAAAAAAAAAAAAAJgCAABkcnMvZG93&#10;bnJldi54bWxQSwUGAAAAAAQABAD1AAAAhwMAAAAA&#10;" path="m,761l114,653,114,,,109,,761xe" fillcolor="black" stroked="f">
                    <v:path arrowok="t" o:connecttype="custom" o:connectlocs="0,761;114,653;114,0;0,109;0,761" o:connectangles="0,0,0,0,0"/>
                  </v:shape>
                  <v:rect id="Rectangle 399" o:spid="_x0000_s1423" style="position:absolute;left:5875;top:670;width:422;height: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sGz8YA&#10;AADcAAAADwAAAGRycy9kb3ducmV2LnhtbESPT2sCMRTE74LfITyhN8261KKrUbRQ8CL4p4d6e26e&#10;u4ubl22S6rafvhEEj8PM/IaZLVpTiys5X1lWMBwkIIhzqysuFHwePvpjED4ga6wtk4Jf8rCYdzsz&#10;zLS98Y6u+1CICGGfoYIyhCaT0uclGfQD2xBH72ydwRClK6R2eItwU8s0Sd6kwYrjQokNvZeUX/Y/&#10;RsFqMl59b19587c7Hen4dbqMUpco9dJrl1MQgdrwDD/aa61glA7hfiYe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9sGz8YAAADcAAAADwAAAAAAAAAAAAAAAACYAgAAZHJz&#10;L2Rvd25yZXYueG1sUEsFBgAAAAAEAAQA9QAAAIsDAAAAAA==&#10;" fillcolor="black" stroked="f"/>
                  <v:rect id="Rectangle 400" o:spid="_x0000_s1424" style="position:absolute;left:5847;top:643;width:450;height: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VlnsMA&#10;AADcAAAADwAAAGRycy9kb3ducmV2LnhtbESPS2sCQRCE7wH/w9BCbnHW1UhYHUUCedzEBzk3O+3u&#10;6k7PMtPq5t9nBCHHoqq+ohar3rXqSiE2ng2MRxko4tLbhisDh/3HyxuoKMgWW89k4JcirJaDpwUW&#10;1t94S9edVCpBOBZooBbpCq1jWZPDOPIdcfKOPjiUJEOlbcBbgrtW51k20w4bTgs1dvReU3neXZwB&#10;vZ8FOU+mk9NWYr52l8+vTfljzPOwX89BCfXyH360v62B1zyH+5l0BP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VlnsMAAADcAAAADwAAAAAAAAAAAAAAAACYAgAAZHJzL2Rv&#10;d25yZXYueG1sUEsFBgAAAAAEAAQA9QAAAIgDAAAAAA==&#10;" fillcolor="silver" stroked="f"/>
                  <v:shape id="Freeform 401" o:spid="_x0000_s1425" style="position:absolute;left:5847;top:534;width:564;height:109;visibility:visible;mso-wrap-style:square;v-text-anchor:top" coordsize="564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DK2sUA&#10;AADcAAAADwAAAGRycy9kb3ducmV2LnhtbESP3WrCQBSE7wu+w3KE3unGSItGV7GSglhB/HmAQ/aY&#10;BLNn0+w2xrd3BaGXw8x8w8yXnalES40rLSsYDSMQxJnVJecKzqfvwQSE88gaK8uk4E4Olove2xwT&#10;bW98oPbocxEg7BJUUHhfJ1K6rCCDbmhr4uBdbGPQB9nkUjd4C3BTyTiKPqXBksNCgTWtC8quxz+j&#10;4Gv60+1M9btPXbppr6ZN4+3hrNR7v1vNQHjq/H/41d5oBR/xGJ5nw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sMraxQAAANwAAAAPAAAAAAAAAAAAAAAAAJgCAABkcnMv&#10;ZG93bnJldi54bWxQSwUGAAAAAAQABAD1AAAAigMAAAAA&#10;" path="m,109r450,l564,,113,,,109xe" fillcolor="silver" stroked="f">
                    <v:path arrowok="t" o:connecttype="custom" o:connectlocs="0,109;450,109;564,0;113,0;0,109" o:connectangles="0,0,0,0,0"/>
                  </v:shape>
                  <v:shape id="Freeform 402" o:spid="_x0000_s1426" style="position:absolute;left:6297;top:534;width:114;height:761;visibility:visible;mso-wrap-style:square;v-text-anchor:top" coordsize="114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vd68YA&#10;AADcAAAADwAAAGRycy9kb3ducmV2LnhtbESPQUsDMRSE74L/ITzBi7RZi9ayNi0iCB4s0tYevD02&#10;r5vFzcs2L9tu/70pCB6HmfmGmS8H36ojRWkCG7gfF6CIq2Abrg18bd9GM1CSkC22gcnAmQSWi+ur&#10;OZY2nHhNx02qVYawlGjApdSVWkvlyKOMQ0ecvX2IHlOWsdY24inDfasnRTHVHhvOCw47enVU/Wx6&#10;b6Dv5fvpA3dF/DzL3aE9iNuvZsbc3gwvz6ASDek//Nd+twYeJw9wOZOP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3vd68YAAADcAAAADwAAAAAAAAAAAAAAAACYAgAAZHJz&#10;L2Rvd25yZXYueG1sUEsFBgAAAAAEAAQA9QAAAIsDAAAAAA==&#10;" path="m,761l114,653,114,,,109,,761xe" fillcolor="gray" stroked="f">
                    <v:path arrowok="t" o:connecttype="custom" o:connectlocs="0,761;114,653;114,0;0,109;0,761" o:connectangles="0,0,0,0,0"/>
                  </v:shape>
                  <v:shape id="Freeform 403" o:spid="_x0000_s1427" style="position:absolute;left:5847;top:643;width:450;height:14;visibility:visible;mso-wrap-style:square;v-text-anchor:top" coordsize="45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1r6MIA&#10;AADcAAAADwAAAGRycy9kb3ducmV2LnhtbESPQYvCMBSE74L/ITzBm6aKulKNIqK47E3Xg8dH82yL&#10;zUtNYq3/3iwseBxm5htmuW5NJRpyvrSsYDRMQBBnVpecKzj/7gdzED4ga6wsk4IXeVivup0lpto+&#10;+UjNKeQiQtinqKAIoU6l9FlBBv3Q1sTRu1pnMETpcqkdPiPcVHKcJDNpsOS4UGBN24Ky2+lhFFya&#10;w2jT/lz1DHePyVfw6Gx5V6rfazcLEIHa8An/t7+1gul4Cn9n4hG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nWvowgAAANwAAAAPAAAAAAAAAAAAAAAAAJgCAABkcnMvZG93&#10;bnJldi54bWxQSwUGAAAAAAQABAD1AAAAhwMAAAAA&#10;" path="m,l450,,437,14,,14,,xe" stroked="f">
                    <v:path arrowok="t" o:connecttype="custom" o:connectlocs="0,0;450,0;437,14;0,14;0,0" o:connectangles="0,0,0,0,0"/>
                  </v:shape>
                  <v:shape id="Freeform 404" o:spid="_x0000_s1428" style="position:absolute;left:5847;top:643;width:13;height:652;visibility:visible;mso-wrap-style:square;v-text-anchor:top" coordsize="13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zNRcQA&#10;AADcAAAADwAAAGRycy9kb3ducmV2LnhtbESPQWvCQBSE7wX/w/IEL1I3DSiSuooIQk9CYxWPr7vP&#10;JDT7NmTXmPz7riB4HGbmG2a16W0tOmp95VjBxywBQaydqbhQ8HPcvy9B+IBssHZMCgbysFmP3laY&#10;GXfnb+ryUIgIYZ+hgjKEJpPS65Is+plriKN3da3FEGVbSNPiPcJtLdMkWUiLFceFEhvalaT/8ptV&#10;cDro65Dr4bg93dJLQtNz9ztNlZqM++0niEB9eIWf7S+jYJ4u4HEmH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8zUXEAAAA3AAAAA8AAAAAAAAAAAAAAAAAmAIAAGRycy9k&#10;b3ducmV2LnhtbFBLBQYAAAAABAAEAPUAAACJAwAAAAA=&#10;" path="m,l,652,13,638,13,14,,xe" fillcolor="gray" stroked="f">
                    <v:path arrowok="t" o:connecttype="custom" o:connectlocs="0,0;0,652;13,638;13,14;0,0" o:connectangles="0,0,0,0,0"/>
                  </v:shape>
                  <v:rect id="Rectangle 405" o:spid="_x0000_s1429" style="position:absolute;left:5847;top:820;width:450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x3FsMA&#10;AADcAAAADwAAAGRycy9kb3ducmV2LnhtbESPT4vCMBTE78J+h/AWvGlq8R/VKCKreNmDddnzo3m2&#10;xealJFmtfnqzIHgcZuY3zHLdmUZcyfnasoLRMAFBXFhdc6ng57QbzEH4gKyxsUwK7uRhvfroLTHT&#10;9sZHuuahFBHCPkMFVQhtJqUvKjLoh7Yljt7ZOoMhSldK7fAW4aaRaZJMpcGa40KFLW0rKi75n1GQ&#10;6JE7fG/H8lFs9vPfy1dqH3avVP+z2yxABOrCO/xqH7SCSTqD/zPxCM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x3FsMAAADcAAAADwAAAAAAAAAAAAAAAACYAgAAZHJzL2Rv&#10;d25yZXYueG1sUEsFBgAAAAAEAAQA9QAAAIgDAAAAAA==&#10;" fillcolor="gray" stroked="f"/>
                </v:group>
                <v:group id="Group 607" o:spid="_x0000_s1430" style="position:absolute;left:31540;top:3390;width:19075;height:7424" coordorigin="4967,534" coordsize="3004,11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YhmI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qSR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iGYjwwAAANwAAAAP&#10;AAAAAAAAAAAAAAAAAKoCAABkcnMvZG93bnJldi54bWxQSwUGAAAAAAQABAD6AAAAmgMAAAAA&#10;">
                  <v:rect id="Rectangle 407" o:spid="_x0000_s1431" style="position:absolute;left:5860;top:833;width:437;height: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j51MQA&#10;AADcAAAADwAAAGRycy9kb3ducmV2LnhtbESPW4vCMBSE34X9D+Es7Jsm3opWoyyCsLD64AV8PTTH&#10;tticdJuo3X9vBMHHYWa+YebL1lbiRo0vHWvo9xQI4syZknMNx8O6OwHhA7LByjFp+CcPy8VHZ46p&#10;cXfe0W0fchEh7FPUUIRQp1L6rCCLvudq4uidXWMxRNnk0jR4j3BbyYFSibRYclwosKZVQdllf7Ua&#10;MBmZv+15uDn8XhOc5q1aj09K66/P9nsGIlAb3uFX+8doGA+m8DwTj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I+dTEAAAA3AAAAA8AAAAAAAAAAAAAAAAAmAIAAGRycy9k&#10;b3ducmV2LnhtbFBLBQYAAAAABAAEAPUAAACJAwAAAAA=&#10;" stroked="f"/>
                  <v:rect id="Rectangle 408" o:spid="_x0000_s1432" style="position:absolute;left:5847;top:1010;width:450;height: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x5v8AA&#10;AADcAAAADwAAAGRycy9kb3ducmV2LnhtbERPTYvCMBC9L/gfwgje1lTdFammRUTFi4dV8Tw0Y1ts&#10;JiWJWv315rDg8fG+F3lnGnEn52vLCkbDBARxYXXNpYLTcfM9A+EDssbGMil4koc8630tMNX2wX90&#10;P4RSxBD2KSqoQmhTKX1RkUE/tC1x5C7WGQwRulJqh48Ybho5TpKpNFhzbKiwpVVFxfVwMwoSPXK7&#10;/epHvorldna+rsf2ZbdKDfrdcg4iUBc+4n/3Tiv4ncT58Uw8AjJ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ux5v8AAAADcAAAADwAAAAAAAAAAAAAAAACYAgAAZHJzL2Rvd25y&#10;ZXYueG1sUEsFBgAAAAAEAAQA9QAAAIUDAAAAAA==&#10;" fillcolor="gray" stroked="f"/>
                  <v:rect id="Rectangle 409" o:spid="_x0000_s1433" style="position:absolute;left:5860;top:1024;width:437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djD8QA&#10;AADcAAAADwAAAGRycy9kb3ducmV2LnhtbESPT4vCMBTE74LfITxhb5q4rkWrUZYFYUE9+Ae8Pppn&#10;W2xeuk3U+u03guBxmJnfMPNlaytxo8aXjjUMBwoEceZMybmG42HVn4DwAdlg5Zg0PMjDctHtzDE1&#10;7s47uu1DLiKEfYoaihDqVEqfFWTRD1xNHL2zayyGKJtcmgbvEW4r+alUIi2WHBcKrOmnoOyyv1oN&#10;mHyZv+15tDmsrwlO81atxiel9Uev/Z6BCNSGd/jV/jUaxqMhPM/E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nYw/EAAAA3AAAAA8AAAAAAAAAAAAAAAAAmAIAAGRycy9k&#10;b3ducmV2LnhtbFBLBQYAAAAABAAEAPUAAACJAwAAAAA=&#10;" stroked="f"/>
                  <v:rect id="Rectangle 410" o:spid="_x0000_s1434" style="position:absolute;left:6157;top:1187;width:85;height: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vmtMMA&#10;AADcAAAADwAAAGRycy9kb3ducmV2LnhtbESPzWrCQBSF94LvMFyhO51oq5XUUUQodGvMwu6uM7dJ&#10;MHMnZMaY9Ok7BcHl4fx8nM2ut7XoqPWVYwXzWQKCWDtTcaEgP31O1yB8QDZYOyYFA3nYbcejDabG&#10;3flIXRYKEUfYp6igDKFJpfS6JIt+5hri6P241mKIsi2kafEex20tF0mykhYrjoQSGzqUpK/ZzSr4&#10;fs/ro65+98VwftMRMlyyblDqZdLvP0AE6sMz/Gh/GQXL1wX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vmtMMAAADcAAAADwAAAAAAAAAAAAAAAACYAgAAZHJzL2Rv&#10;d25yZXYueG1sUEsFBgAAAAAEAAQA9QAAAIgDAAAAAA==&#10;" fillcolor="red" stroked="f"/>
                  <v:shape id="Freeform 411" o:spid="_x0000_s1435" style="position:absolute;left:5847;top:534;width:564;height:109;visibility:visible;mso-wrap-style:square;v-text-anchor:top" coordsize="564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Vq7McA&#10;AADcAAAADwAAAGRycy9kb3ducmV2LnhtbESPQUvDQBSE7wX/w/IEL2J3balK2k0QRSkFD6ZK6e2R&#10;fU2i2bchuybpv+8WhB6HmfmGWWWjbURPna8da7ifKhDEhTM1lxq+tm93TyB8QDbYOCYNR/KQpVeT&#10;FSbGDfxJfR5KESHsE9RQhdAmUvqiIot+6lri6B1cZzFE2ZXSdDhEuG3kTKkHabHmuFBhSy8VFb/5&#10;n9Wwf6/zj9mruv3u1eNm4N2WB/Wj9c31+LwEEWgMl/B/e200LOZzOJ+JR0Cm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BVauzHAAAA3AAAAA8AAAAAAAAAAAAAAAAAmAIAAGRy&#10;cy9kb3ducmV2LnhtbFBLBQYAAAAABAAEAPUAAACMAwAAAAA=&#10;" path="m564,l550,13r-437,l13,109,,109,113,,564,xe" fillcolor="gray" stroked="f">
                    <v:path arrowok="t" o:connecttype="custom" o:connectlocs="564,0;550,13;113,13;13,109;0,109;113,0;564,0" o:connectangles="0,0,0,0,0,0,0"/>
                  </v:shape>
                  <v:rect id="Rectangle 412" o:spid="_x0000_s1436" style="position:absolute;left:5950;top:1342;width:381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PfScIA&#10;AADcAAAADwAAAGRycy9kb3ducmV2LnhtbESP3WoCMRSE7wu+QziCdzWrVpHVKFIQbPHG1Qc4bM7+&#10;YHKyJKm7ffumIHg5zMw3zHY/WCMe5EPrWMFsmoEgLp1uuVZwux7f1yBCRNZoHJOCXwqw343etphr&#10;1/OFHkWsRYJwyFFBE2OXSxnKhiyGqeuIk1c5bzEm6WupPfYJbo2cZ9lKWmw5LTTY0WdD5b34sQrk&#10;tTj268L4zH3Pq7P5Ol0qckpNxsNhAyLSEF/hZ/ukFSwXH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w99JwgAAANwAAAAPAAAAAAAAAAAAAAAAAJgCAABkcnMvZG93&#10;bnJldi54bWxQSwUGAAAAAAQABAD1AAAAhwMAAAAA&#10;" filled="f" stroked="f">
                    <v:textbox style="mso-fit-shape-to-text:t" inset="0,0,0,0">
                      <w:txbxContent>
                        <w:p w14:paraId="20A4C204" w14:textId="4E6F4520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Database</w:t>
                          </w:r>
                        </w:p>
                      </w:txbxContent>
                    </v:textbox>
                  </v:rect>
                  <v:rect id="Rectangle 413" o:spid="_x0000_s1437" style="position:absolute;left:5634;top:1463;width:492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960sIA&#10;AADcAAAADwAAAGRycy9kb3ducmV2LnhtbESPzYoCMRCE74LvEFrYm2ZUXGTWKCIIKl4c9wGaSc8P&#10;Jp0hyTqzb78RhD0WVfUVtdkN1ogn+dA6VjCfZSCIS6dbrhV834/TNYgQkTUax6TglwLstuPRBnPt&#10;er7Rs4i1SBAOOSpoYuxyKUPZkMUwcx1x8irnLcYkfS21xz7BrZGLLPuUFltOCw12dGiofBQ/VoG8&#10;F8d+XRifucuiuprz6VaRU+pjMuy/QEQa4n/43T5pBavlCl5n0hG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j3rSwgAAANwAAAAPAAAAAAAAAAAAAAAAAJgCAABkcnMvZG93&#10;bnJldi54bWxQSwUGAAAAAAQABAD1AAAAhwMAAAAA&#10;" filled="f" stroked="f">
                    <v:textbox style="mso-fit-shape-to-text:t" inset="0,0,0,0">
                      <w:txbxContent>
                        <w:p w14:paraId="1DBBC71A" w14:textId="65A750F0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VDENSSDBP</w:t>
                          </w:r>
                        </w:p>
                      </w:txbxContent>
                    </v:textbox>
                  </v:rect>
                  <v:rect id="Rectangle 414" o:spid="_x0000_s1438" style="position:absolute;left:6132;top:1463;width:102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3kpcIA&#10;AADcAAAADwAAAGRycy9kb3ducmV2LnhtbESPzYoCMRCE74LvEFrwphmVFZk1igiCLl4c9wGaSc8P&#10;Jp0hyTqzb28WhD0WVfUVtd0P1ogn+dA6VrCYZyCIS6dbrhV830+zDYgQkTUax6TglwLsd+PRFnPt&#10;er7Rs4i1SBAOOSpoYuxyKUPZkMUwdx1x8irnLcYkfS21xz7BrZHLLFtLiy2nhQY7OjZUPoofq0De&#10;i1O/KYzP3NeyuprL+VaRU2o6GQ6fICIN8T/8bp+1go/VG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XeSlwgAAANwAAAAPAAAAAAAAAAAAAAAAAJgCAABkcnMvZG93&#10;bnJldi54bWxQSwUGAAAAAAQABAD1AAAAhwMAAAAA&#10;" filled="f" stroked="f">
                    <v:textbox style="mso-fit-shape-to-text:t" inset="0,0,0,0">
                      <w:txbxContent>
                        <w:p w14:paraId="5ED8EAC4" w14:textId="19BCD319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07</w:t>
                          </w:r>
                        </w:p>
                      </w:txbxContent>
                    </v:textbox>
                  </v:rect>
                  <v:rect id="Rectangle 415" o:spid="_x0000_s1439" style="position:absolute;left:6235;top:1463;width:39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FBPsIA&#10;AADcAAAADwAAAGRycy9kb3ducmV2LnhtbESP3WoCMRSE7wu+QziCdzWrUpXVKFIQbPHG1Qc4bM7+&#10;YHKyJKm7ffumIHg5zMw3zHY/WCMe5EPrWMFsmoEgLp1uuVZwux7f1yBCRNZoHJOCXwqw343etphr&#10;1/OFHkWsRYJwyFFBE2OXSxnKhiyGqeuIk1c5bzEm6WupPfYJbo2cZ9lSWmw5LTTY0WdD5b34sQrk&#10;tTj268L4zH3Pq7P5Ol0qckpNxsNhAyLSEF/hZ/ukFXwsVv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EUE+wgAAANwAAAAPAAAAAAAAAAAAAAAAAJgCAABkcnMvZG93&#10;bnJldi54bWxQSwUGAAAAAAQABAD1AAAAhwMAAAAA&#10;" filled="f" stroked="f">
                    <v:textbox style="mso-fit-shape-to-text:t" inset="0,0,0,0">
                      <w:txbxContent>
                        <w:p w14:paraId="7BFB3461" w14:textId="4FA19C0F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\</w:t>
                          </w:r>
                        </w:p>
                      </w:txbxContent>
                    </v:textbox>
                  </v:rect>
                  <v:rect id="Rectangle 416" o:spid="_x0000_s1440" style="position:absolute;left:6274;top:1463;width:272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7VTL8A&#10;AADcAAAADwAAAGRycy9kb3ducmV2LnhtbERPy4rCMBTdC/MP4Q7MTtNRFKlGkQFBBze2fsCluX1g&#10;clOSaOvfTxYDLg/nvd2P1ogn+dA5VvA9y0AQV0533Ci4lcfpGkSIyBqNY1LwogD73cdki7l2A1/p&#10;WcRGpBAOOSpoY+xzKUPVksUwcz1x4mrnLcYEfSO1xyGFWyPnWbaSFjtODS329NNSdS8eVoEsi+Ow&#10;LozP3O+8vpjz6VqTU+rrczxsQEQa41v87z5pBctFWpvOpCMgd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jtVMvwAAANwAAAAPAAAAAAAAAAAAAAAAAJgCAABkcnMvZG93bnJl&#10;di54bWxQSwUGAAAAAAQABAD1AAAAhAMAAAAA&#10;" filled="f" stroked="f">
                    <v:textbox style="mso-fit-shape-to-text:t" inset="0,0,0,0">
                      <w:txbxContent>
                        <w:p w14:paraId="05ECC36B" w14:textId="2F7910FA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SCORP</w:t>
                          </w:r>
                        </w:p>
                      </w:txbxContent>
                    </v:textbox>
                  </v:rect>
                  <v:rect id="Rectangle 417" o:spid="_x0000_s1441" style="position:absolute;left:6549;top:1463;width:102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Jw18IA&#10;AADcAAAADwAAAGRycy9kb3ducmV2LnhtbESP3WoCMRSE7wu+QziCdzWrUtHVKFIQbPHG1Qc4bM7+&#10;YHKyJKm7ffumIHg5zMw3zHY/WCMe5EPrWMFsmoEgLp1uuVZwux7fVyBCRNZoHJOCXwqw343etphr&#10;1/OFHkWsRYJwyFFBE2OXSxnKhiyGqeuIk1c5bzEm6WupPfYJbo2cZ9lSWmw5LTTY0WdD5b34sQrk&#10;tTj2q8L4zH3Pq7P5Ol0qckpNxsNhAyLSEF/hZ/ukFXws1v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wnDXwgAAANwAAAAPAAAAAAAAAAAAAAAAAJgCAABkcnMvZG93&#10;bnJldi54bWxQSwUGAAAAAAQABAD1AAAAhwMAAAAA&#10;" filled="f" stroked="f">
                    <v:textbox style="mso-fit-shape-to-text:t" inset="0,0,0,0">
                      <w:txbxContent>
                        <w:p w14:paraId="528D1DE3" w14:textId="11B64F67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01</w:t>
                          </w:r>
                        </w:p>
                      </w:txbxContent>
                    </v:textbox>
                  </v:rect>
                  <v:shape id="Freeform 418" o:spid="_x0000_s1442" style="position:absolute;left:7815;top:534;width:113;height:761;visibility:visible;mso-wrap-style:square;v-text-anchor:top" coordsize="113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Cw7sEA&#10;AADcAAAADwAAAGRycy9kb3ducmV2LnhtbERPTWvCMBi+D/wP4RW8renEyuiMMgoD2U5+XLy9a941&#10;xeRNaWKt/vrlIHh8eL5Xm9FZMVAfWs8K3rIcBHHtdcuNguPh6/UdRIjIGq1nUnCjAJv15GWFpfZX&#10;3tGwj41IIRxKVGBi7EopQ23IYch8R5y4P987jAn2jdQ9XlO4s3Ke50vpsOXUYLCjylB93l+cgsPc&#10;nH8uoaDt4O9cVfb0/WsLpWbT8fMDRKQxPsUP91YrKBZpfjqTjo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wsO7BAAAA3AAAAA8AAAAAAAAAAAAAAAAAmAIAAGRycy9kb3du&#10;cmV2LnhtbFBLBQYAAAAABAAEAPUAAACGAwAAAAA=&#10;" path="m,761l113,653r,-625l,,,761xe" fillcolor="black" stroked="f">
                    <v:path arrowok="t" o:connecttype="custom" o:connectlocs="0,761;113,653;113,28;0,0;0,761" o:connectangles="0,0,0,0,0"/>
                  </v:shape>
                  <v:shape id="Freeform 419" o:spid="_x0000_s1443" style="position:absolute;left:7786;top:562;width:114;height:760;visibility:visible;mso-wrap-style:square;v-text-anchor:top" coordsize="114,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Mer8MA&#10;AADcAAAADwAAAGRycy9kb3ducmV2LnhtbESPT4vCMBTE74LfIbwFb5oqq0g1yiosrHryz2GPb5tn&#10;W2xeSpK11U9vBMHjMDO/YebL1lTiSs6XlhUMBwkI4szqknMFp+N3fwrCB2SNlWVScCMPy0W3M8dU&#10;24b3dD2EXEQI+xQVFCHUqZQ+K8igH9iaOHpn6wyGKF0utcMmwk0lR0kykQZLjgsF1rQuKLsc/o0C&#10;1/wFs/LJ1m3uv3e7l7uLrZ1SvY/2awYiUBve4Vf7RysYfw7heSYeAb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DMer8MAAADcAAAADwAAAAAAAAAAAAAAAACYAgAAZHJzL2Rv&#10;d25yZXYueG1sUEsFBgAAAAAEAAQA9QAAAIgDAAAAAA==&#10;" path="m,760l114,652,114,,,108,,760xe" fillcolor="black" stroked="f">
                    <v:path arrowok="t" o:connecttype="custom" o:connectlocs="0,760;114,652;114,0;0,108;0,760" o:connectangles="0,0,0,0,0"/>
                  </v:shape>
                  <v:rect id="Rectangle 420" o:spid="_x0000_s1444" style="position:absolute;left:7364;top:670;width:422;height: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Z9GMYA&#10;AADcAAAADwAAAGRycy9kb3ducmV2LnhtbESPT2sCMRTE74V+h/AKvdWsi4quRlFB6KXgnx7q7bl5&#10;7i5uXtYk1W0/vREEj8PM/IaZzFpTiws5X1lW0O0kIIhzqysuFHzvVh9DED4ga6wtk4I/8jCbvr5M&#10;MNP2yhu6bEMhIoR9hgrKEJpMSp+XZNB3bEMcvaN1BkOUrpDa4TXCTS3TJBlIgxXHhRIbWpaUn7a/&#10;RsFiNFyc1z3++t8c9rT/OZz6qUuUen9r52MQgdrwDD/an1pBv5fC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Z9GMYAAADcAAAADwAAAAAAAAAAAAAAAACYAgAAZHJz&#10;L2Rvd25yZXYueG1sUEsFBgAAAAAEAAQA9QAAAIsDAAAAAA==&#10;" fillcolor="black" stroked="f"/>
                  <v:rect id="Rectangle 421" o:spid="_x0000_s1445" style="position:absolute;left:7336;top:643;width:450;height: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YlpcQA&#10;AADcAAAADwAAAGRycy9kb3ducmV2LnhtbESPX2vCQBDE34V+h2MLfdNLjYpET5FC/7yJsfR5yW2T&#10;1NxeuFs1/fa9guDjMDO/YdbbwXXqQiG2ng08TzJQxJW3LdcGPo+v4yWoKMgWO89k4JcibDcPozUW&#10;1l/5QJdSapUgHAs00Ij0hdaxashhnPieOHnfPjiUJEOtbcBrgrtOT7NsoR22nBYa7OmloepUnp0B&#10;fVwEOeWz/Ocgcbpz57f3ffVlzNPjsFuBEhrkHr61P6yB+SyH/zPpCO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2JaXEAAAA3AAAAA8AAAAAAAAAAAAAAAAAmAIAAGRycy9k&#10;b3ducmV2LnhtbFBLBQYAAAAABAAEAPUAAACJAwAAAAA=&#10;" fillcolor="silver" stroked="f"/>
                  <v:shape id="Freeform 422" o:spid="_x0000_s1446" style="position:absolute;left:7336;top:534;width:564;height:109;visibility:visible;mso-wrap-style:square;v-text-anchor:top" coordsize="564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3DsQA&#10;AADcAAAADwAAAGRycy9kb3ducmV2LnhtbESP3YrCMBSE7xd8h3AE7zRVdNFqFJUK4i4s/jzAoTm2&#10;xeakNrF2334jCHs5zMw3zGLVmlI0VLvCsoLhIAJBnFpdcKbgct71pyCcR9ZYWiYFv+Rgtex8LDDW&#10;9slHak4+EwHCLkYFufdVLKVLczLoBrYiDt7V1gZ9kHUmdY3PADelHEXRpzRYcFjIsaJtTunt9DAK&#10;NrOv9tuU95/EJfvmZppkdDhelOp12/UchKfW/4ff7b1WMBmP4XU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Gtw7EAAAA3AAAAA8AAAAAAAAAAAAAAAAAmAIAAGRycy9k&#10;b3ducmV2LnhtbFBLBQYAAAAABAAEAPUAAACJAwAAAAA=&#10;" path="m,109r450,l564,,113,,,109xe" fillcolor="silver" stroked="f">
                    <v:path arrowok="t" o:connecttype="custom" o:connectlocs="0,109;450,109;564,0;113,0;0,109" o:connectangles="0,0,0,0,0"/>
                  </v:shape>
                  <v:shape id="Freeform 423" o:spid="_x0000_s1447" style="position:absolute;left:7786;top:534;width:114;height:761;visibility:visible;mso-wrap-style:square;v-text-anchor:top" coordsize="114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id0MYA&#10;AADcAAAADwAAAGRycy9kb3ducmV2LnhtbESPQUsDMRSE70L/Q3iCF2mziq1lbVqKIHhQpK09eHts&#10;XjeLm5dtXrbd/nsjCB6HmfmGWawG36oTRWkCG7ibFKCIq2Abrg187l7Gc1CSkC22gcnAhQRWy9HV&#10;Aksbzryh0zbVKkNYSjTgUupKraVy5FEmoSPO3iFEjynLWGsb8ZzhvtX3RTHTHhvOCw47enZUfW97&#10;b6Dv5evxDfdF/LjI7bE9iju8z425uR7WT6ASDek//Nd+tQamD1P4PZOPgF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id0MYAAADcAAAADwAAAAAAAAAAAAAAAACYAgAAZHJz&#10;L2Rvd25yZXYueG1sUEsFBgAAAAAEAAQA9QAAAIsDAAAAAA==&#10;" path="m,761l114,653,114,,,109,,761xe" fillcolor="gray" stroked="f">
                    <v:path arrowok="t" o:connecttype="custom" o:connectlocs="0,761;114,653;114,0;0,109;0,761" o:connectangles="0,0,0,0,0"/>
                  </v:shape>
                  <v:shape id="Freeform 424" o:spid="_x0000_s1448" style="position:absolute;left:7336;top:643;width:450;height:14;visibility:visible;mso-wrap-style:square;v-text-anchor:top" coordsize="45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QP8IA&#10;AADcAAAADwAAAGRycy9kb3ducmV2LnhtbESPQYvCMBSE7wv+h/AEb2vq4lapRhFZUbytevD4aJ5t&#10;sXmpSaz135sFYY/DzHzDzJedqUVLzleWFYyGCQji3OqKCwWn4+ZzCsIHZI21ZVLwJA/LRe9jjpm2&#10;D/6l9hAKESHsM1RQhtBkUvq8JIN+aBvi6F2sMxiidIXUDh8Rbmr5lSSpNFhxXCixoXVJ+fVwNwrO&#10;7Xa06vYXneLPfTwJHp2tbkoN+t1qBiJQF/7D7/ZOK/gep/B3Jh4B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kBA/wgAAANwAAAAPAAAAAAAAAAAAAAAAAJgCAABkcnMvZG93&#10;bnJldi54bWxQSwUGAAAAAAQABAD1AAAAhwMAAAAA&#10;" path="m,l450,,437,14,,14,,xe" stroked="f">
                    <v:path arrowok="t" o:connecttype="custom" o:connectlocs="0,0;450,0;437,14;0,14;0,0" o:connectangles="0,0,0,0,0"/>
                  </v:shape>
                  <v:shape id="Freeform 425" o:spid="_x0000_s1449" style="position:absolute;left:7336;top:643;width:13;height:652;visibility:visible;mso-wrap-style:square;v-text-anchor:top" coordsize="13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+NfsYA&#10;AADcAAAADwAAAGRycy9kb3ducmV2LnhtbESPQWvCQBSE7wX/w/IKXqRuDNaW1FVEEDwJjY30+Lr7&#10;TEKzb0N2jcm/7xYKPQ4z8w2z3g62ET11vnasYDFPQBBrZ2ouFXycD0+vIHxANtg4JgUjedhuJg9r&#10;zIy78zv1eShFhLDPUEEVQptJ6XVFFv3ctcTRu7rOYoiyK6Xp8B7htpFpkqykxZrjQoUt7SvS3/nN&#10;KihO+jrmejzvilv6mdDs0n/NUqWmj8PuDUSgIfyH/9pHo+B5+QK/Z+IRkJ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++NfsYAAADcAAAADwAAAAAAAAAAAAAAAACYAgAAZHJz&#10;L2Rvd25yZXYueG1sUEsFBgAAAAAEAAQA9QAAAIsDAAAAAA==&#10;" path="m,l,652,13,638,13,14,,xe" fillcolor="gray" stroked="f">
                    <v:path arrowok="t" o:connecttype="custom" o:connectlocs="0,0;0,652;13,638;13,14;0,0" o:connectangles="0,0,0,0,0"/>
                  </v:shape>
                  <v:rect id="Rectangle 426" o:spid="_x0000_s1450" style="position:absolute;left:7336;top:820;width:450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wGxL0A&#10;AADcAAAADwAAAGRycy9kb3ducmV2LnhtbERPuwrCMBTdBf8hXMFNU0VFqlFEVFwcfOB8aa5tsbkp&#10;SdTq15tBcDyc93zZmEo8yfnSsoJBPwFBnFldcq7gct72piB8QNZYWSYFb/KwXLRbc0y1ffGRnqeQ&#10;ixjCPkUFRQh1KqXPCjLo+7YmjtzNOoMhQpdL7fAVw00lh0kykQZLjg0F1rQuKLufHkZBogduf1iP&#10;5Cdb7abX+2ZoP3anVLfTrGYgAjXhL/6591rBeBTXxjPxCMjF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JwGxL0AAADcAAAADwAAAAAAAAAAAAAAAACYAgAAZHJzL2Rvd25yZXYu&#10;eG1sUEsFBgAAAAAEAAQA9QAAAIIDAAAAAA==&#10;" fillcolor="gray" stroked="f"/>
                  <v:rect id="Rectangle 427" o:spid="_x0000_s1451" style="position:absolute;left:7349;top:833;width:437;height: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ccdMMA&#10;AADcAAAADwAAAGRycy9kb3ducmV2LnhtbESPQYvCMBSE74L/ITxhb5rsrpa1GkUWBEE9qAteH82z&#10;Ldu81CZq/fdGEDwOM/MNM523thJXanzpWMPnQIEgzpwpOdfwd1j2f0D4gGywckwa7uRhPut2ppga&#10;d+MdXfchFxHCPkUNRQh1KqXPCrLoB64mjt7JNRZDlE0uTYO3CLeV/FIqkRZLjgsF1vRbUPa/v1gN&#10;mAzNeXv63hzWlwTHeauWo6PS+qPXLiYgArXhHX61V0bDaDiG55l4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ccdMMAAADcAAAADwAAAAAAAAAAAAAAAACYAgAAZHJzL2Rv&#10;d25yZXYueG1sUEsFBgAAAAAEAAQA9QAAAIgDAAAAAA==&#10;" stroked="f"/>
                  <v:rect id="Rectangle 428" o:spid="_x0000_s1452" style="position:absolute;left:7336;top:1010;width:450;height: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OcH70A&#10;AADcAAAADwAAAGRycy9kb3ducmV2LnhtbERPuwrCMBTdBf8hXMFNU0VFqlFEVFwcfOB8aa5tsbkp&#10;SdTq15tBcDyc93zZmEo8yfnSsoJBPwFBnFldcq7gct72piB8QNZYWSYFb/KwXLRbc0y1ffGRnqeQ&#10;ixjCPkUFRQh1KqXPCjLo+7YmjtzNOoMhQpdL7fAVw00lh0kykQZLjg0F1rQuKLufHkZBogduf1iP&#10;5Cdb7abX+2ZoP3anVLfTrGYgAjXhL/6591rBeBznxzPxCMjF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zOcH70AAADcAAAADwAAAAAAAAAAAAAAAACYAgAAZHJzL2Rvd25yZXYu&#10;eG1sUEsFBgAAAAAEAAQA9QAAAIIDAAAAAA==&#10;" fillcolor="gray" stroked="f"/>
                  <v:rect id="Rectangle 429" o:spid="_x0000_s1453" style="position:absolute;left:7349;top:1024;width:437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iGr8UA&#10;AADcAAAADwAAAGRycy9kb3ducmV2LnhtbESPW2sCMRSE3wv9D+EUfKuJ1V3a7UYpgiBoH7xAXw+b&#10;sxe6Odluoq7/3ggFH4eZ+YbJF4NtxZl63zjWMBkrEMSFMw1XGo6H1es7CB+QDbaOScOVPCzmz085&#10;ZsZdeEfnfahEhLDPUEMdQpdJ6YuaLPqx64ijV7reYoiyr6Tp8RLhtpVvSqXSYsNxocaOljUVv/uT&#10;1YDpzPx9l9PtYXNK8aMa1Cr5UVqPXoavTxCBhvAI/7fXRkOSTOB+Jh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IavxQAAANwAAAAPAAAAAAAAAAAAAAAAAJgCAABkcnMv&#10;ZG93bnJldi54bWxQSwUGAAAAAAQABAD1AAAAigMAAAAA&#10;" stroked="f"/>
                  <v:rect id="Rectangle 430" o:spid="_x0000_s1454" style="position:absolute;left:7646;top:1187;width:85;height: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QDFMIA&#10;AADcAAAADwAAAGRycy9kb3ducmV2LnhtbESPS4vCMBSF98L8h3AHZqfpyPigGkUGhNlaXejumlzb&#10;YnNTmljb+fVGEFwezuPjLNedrURLjS8dK/geJSCItTMl5woO++1wDsIHZIOVY1LQk4f16mOwxNS4&#10;O++ozUIu4gj7FBUUIdSplF4XZNGPXE0cvYtrLIYom1yaBu9x3FZynCRTabHkSCiwpt+C9DW7WQWn&#10;2aHa6fJ/k/fHHx0h/Tlre6W+PrvNAkSgLrzDr/afUTCZjOF5Jh4B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9AMUwgAAANwAAAAPAAAAAAAAAAAAAAAAAJgCAABkcnMvZG93&#10;bnJldi54bWxQSwUGAAAAAAQABAD1AAAAhwMAAAAA&#10;" fillcolor="red" stroked="f"/>
                  <v:shape id="Freeform 431" o:spid="_x0000_s1455" style="position:absolute;left:7336;top:534;width:564;height:109;visibility:visible;mso-wrap-style:square;v-text-anchor:top" coordsize="564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qPTMcA&#10;AADcAAAADwAAAGRycy9kb3ducmV2LnhtbESPQUvDQBSE7wX/w/IEL8Xu2lKVtJsgilIED6ZK6e2R&#10;fU2i2bchuybpv+8KhR6HmfmGWWejbURPna8da7ibKRDEhTM1lxq+tq+3jyB8QDbYOCYNR/KQpVeT&#10;NSbGDfxJfR5KESHsE9RQhdAmUvqiIot+5lri6B1cZzFE2ZXSdDhEuG3kXKl7abHmuFBhS88VFb/5&#10;n9Wwf6vzj/mLmn736uF94N2WB/Wj9c31+LQCEWgMl/C5vTEalssF/J+JR0Cm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Kj0zHAAAA3AAAAA8AAAAAAAAAAAAAAAAAmAIAAGRy&#10;cy9kb3ducmV2LnhtbFBLBQYAAAAABAAEAPUAAACMAwAAAAA=&#10;" path="m564,l550,13r-437,l13,109,,109,113,,564,xe" fillcolor="gray" stroked="f">
                    <v:path arrowok="t" o:connecttype="custom" o:connectlocs="564,0;550,13;113,13;13,109;0,109;113,0;564,0" o:connectangles="0,0,0,0,0,0,0"/>
                  </v:shape>
                  <v:rect id="Rectangle 432" o:spid="_x0000_s1456" style="position:absolute;left:7391;top:1342;width:475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w66cIA&#10;AADcAAAADwAAAGRycy9kb3ducmV2LnhtbESPzYoCMRCE74LvEFrYm2YUXWTWKCIIKl4c9wGaSc8P&#10;Jp0hyTqzb78RhD0WVfUVtdkN1ogn+dA6VjCfZSCIS6dbrhV834/TNYgQkTUax6TglwLstuPRBnPt&#10;er7Rs4i1SBAOOSpoYuxyKUPZkMUwcx1x8irnLcYkfS21xz7BrZGLLPuUFltOCw12dGiofBQ/VoG8&#10;F8d+XRifucuiuprz6VaRU+pjMuy/QEQa4n/43T5pBavVEl5n0hG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HDrpwgAAANwAAAAPAAAAAAAAAAAAAAAAAJgCAABkcnMvZG93&#10;bnJldi54bWxQSwUGAAAAAAQABAD1AAAAhwMAAAAA&#10;" filled="f" stroked="f">
                    <v:textbox style="mso-fit-shape-to-text:t" inset="0,0,0,0">
                      <w:txbxContent>
                        <w:p w14:paraId="1A10D705" w14:textId="38D4041D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Web Server</w:t>
                          </w:r>
                        </w:p>
                      </w:txbxContent>
                    </v:textbox>
                  </v:rect>
                  <v:rect id="Rectangle 433" o:spid="_x0000_s1457" style="position:absolute;left:7292;top:1463;width:560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CfcsEA&#10;AADcAAAADwAAAGRycy9kb3ducmV2LnhtbESP3YrCMBSE74V9h3CEvdNUoYtUo4gguOKN1Qc4NKc/&#10;mJyUJGu7b28WhL0cZuYbZrMbrRFP8qFzrGAxz0AQV0533Ci4346zFYgQkTUax6TglwLsth+TDRba&#10;DXylZxkbkSAcClTQxtgXUoaqJYth7nri5NXOW4xJ+kZqj0OCWyOXWfYlLXacFlrs6dBS9Sh/rAJ5&#10;K4/DqjQ+c+dlfTHfp2tNTqnP6bhfg4g0xv/wu33SCvI8h7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Qn3LBAAAA3AAAAA8AAAAAAAAAAAAAAAAAmAIAAGRycy9kb3du&#10;cmV2LnhtbFBLBQYAAAAABAAEAPUAAACGAwAAAAA=&#10;" filled="f" stroked="f">
                    <v:textbox style="mso-fit-shape-to-text:t" inset="0,0,0,0">
                      <w:txbxContent>
                        <w:p w14:paraId="38AEB031" w14:textId="66DB0B10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F3420-M</w:t>
                          </w:r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WBP</w:t>
                          </w:r>
                        </w:p>
                      </w:txbxContent>
                    </v:textbox>
                  </v:rect>
                  <v:rect id="Rectangle 434" o:spid="_x0000_s1458" style="position:absolute;left:7869;top:1463;width:102;height:2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IBBcEA&#10;AADcAAAADwAAAGRycy9kb3ducmV2LnhtbESPzYoCMRCE7wu+Q2jB25pRUGTWKCIIKl4c9wGaSc8P&#10;Jp0hic749kZY2GNRVV9R6+1gjXiSD61jBbNpBoK4dLrlWsHv7fC9AhEiskbjmBS8KMB2M/paY65d&#10;z1d6FrEWCcIhRwVNjF0uZSgbshimriNOXuW8xZikr6X22Ce4NXKeZUtpseW00GBH+4bKe/GwCuSt&#10;OPSrwvjMnefVxZyO14qcUpPxsPsBEWmI/+G/9lErWCyW8DmTjoD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CAQXBAAAA3AAAAA8AAAAAAAAAAAAAAAAAmAIAAGRycy9kb3du&#10;cmV2LnhtbFBLBQYAAAAABAAEAPUAAACGAwAAAAA=&#10;" filled="f" stroked="f">
                    <v:textbox style="mso-fit-shape-to-text:t" inset="0,0,0,0">
                      <w:txbxContent>
                        <w:p w14:paraId="0C28F86A" w14:textId="5EA0F035" w:rsidR="00C51BF7" w:rsidRDefault="00C51BF7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11</w:t>
                          </w:r>
                        </w:p>
                      </w:txbxContent>
                    </v:textbox>
                  </v:rect>
                  <v:shape id="Picture 435" o:spid="_x0000_s1459" type="#_x0000_t75" style="position:absolute;left:4967;top:781;width:832;height:5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NoBTGAAAA3AAAAA8AAABkcnMvZG93bnJldi54bWxEj81qwzAQhO+BvIPYQC+hkRvyhxPZlEIh&#10;gV7qhIbcFmtrmVorY6mO06evCoUch5n5htnlg21ET52vHSt4miUgiEuna64UnI6vjxsQPiBrbByT&#10;ght5yLPxaIepdld+p74IlYgQ9ikqMCG0qZS+NGTRz1xLHL1P11kMUXaV1B1eI9w2cp4kK2mx5rhg&#10;sKUXQ+VX8W0VFP2iCuvjGaeG9m/zn9ul/ji0Sj1MhuctiEBDuIf/23utYLlcw9+ZeARk9g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k2gFMYAAADcAAAADwAAAAAAAAAAAAAA&#10;AACfAgAAZHJzL2Rvd25yZXYueG1sUEsFBgAAAAAEAAQA9wAAAJIDAAAAAA==&#10;">
                    <v:imagedata r:id="rId41" o:title=""/>
                  </v:shape>
                  <v:shape id="Freeform 436" o:spid="_x0000_s1460" style="position:absolute;left:5019;top:859;width:730;height:382;visibility:visible;mso-wrap-style:square;v-text-anchor:top" coordsize="730,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z3bL4A&#10;AADcAAAADwAAAGRycy9kb3ducmV2LnhtbERPy4rCMBTdC/5DuAPuNFVRnI5RRBDd+sD1pbnTlDY3&#10;pUlr9evNQnB5OO/1treV6KjxhWMF00kCgjhzuuBcwe16GK9A+ICssXJMCp7kYbsZDtaYavfgM3WX&#10;kIsYwj5FBSaEOpXSZ4Ys+omriSP37xqLIcIml7rBRwy3lZwlyVJaLDg2GKxpbygrL61VcF2V7pDd&#10;bfsybTW15e+xfdZzpUY//e4PRKA+fMUf90krWCzi2ngmHgG5e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X892y+AAAA3AAAAA8AAAAAAAAAAAAAAAAAmAIAAGRycy9kb3ducmV2&#10;LnhtbFBLBQYAAAAABAAEAPUAAACDAwAAAAA=&#10;" path="m,313l461,,421,237,730,70,269,382,309,146,,313r,xe" fillcolor="black" strokeweight="0">
                    <v:path arrowok="t" o:connecttype="custom" o:connectlocs="0,313;461,0;421,237;730,70;269,382;309,146;0,313;0,313" o:connectangles="0,0,0,0,0,0,0,0"/>
                  </v:shape>
                  <v:shape id="Freeform 437" o:spid="_x0000_s1461" style="position:absolute;left:5019;top:859;width:730;height:382;visibility:visible;mso-wrap-style:square;v-text-anchor:top" coordsize="730,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1kcsUA&#10;AADcAAAADwAAAGRycy9kb3ducmV2LnhtbESPX2vCQBDE34V+h2MLvumlxT81ekopSJXqg1bfl9w2&#10;Cc3thdzWRD99r1DwcZiZ3zCLVecqdaEmlJ4NPA0TUMSZtyXnBk6f68ELqCDIFivPZOBKAVbLh94C&#10;U+tbPtDlKLmKEA4pGihE6lTrkBXkMAx9TRy9L984lCibXNsG2wh3lX5Okol2WHJcKLCmt4Ky7+OP&#10;M3D+aKeTXI/2rX7f3fZCs+3oJMb0H7vXOSihTu7h//bGGhiPZ/B3Jh4B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WRyxQAAANwAAAAPAAAAAAAAAAAAAAAAAJgCAABkcnMv&#10;ZG93bnJldi54bWxQSwUGAAAAAAQABAD1AAAAigMAAAAA&#10;" path="m,313l461,,421,237,730,70,269,382,309,146,,313r,xe" fillcolor="black" stroked="f">
                    <v:path arrowok="t" o:connecttype="custom" o:connectlocs="0,313;461,0;421,237;730,70;269,382;309,146;0,313;0,313" o:connectangles="0,0,0,0,0,0,0,0"/>
                  </v:shape>
                  <v:shape id="Freeform 438" o:spid="_x0000_s1462" style="position:absolute;left:4969;top:783;width:829;height:534;visibility:visible;mso-wrap-style:square;v-text-anchor:top" coordsize="829,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Qma8AA&#10;AADcAAAADwAAAGRycy9kb3ducmV2LnhtbERPTWsCMRC9F/wPYQQvRbNKXcvWKCIoHq2K4G3YTDdL&#10;N5M1ibr+++Yg9Ph43/NlZxtxJx9qxwrGowwEcel0zZWC03Ez/AQRIrLGxjEpeFKA5aL3NsdCuwd/&#10;0/0QK5FCOBSowMTYFlKG0pDFMHItceJ+nLcYE/SV1B4fKdw2cpJlubRYc2ow2NLaUPl7uFkFH5fn&#10;bI1nk0/f93z1qxMft8hKDfrd6gtEpC7+i1/unVYwzdP8dCYdAbn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/Qma8AAAADcAAAADwAAAAAAAAAAAAAAAACYAgAAZHJzL2Rvd25y&#10;ZXYueG1sUEsFBgAAAAAEAAQA9QAAAIUDAAAAAA==&#10;" path="m96,534l829,290,732,,,242,96,534xe" fillcolor="black" strokeweight="0">
                    <v:path arrowok="t" o:connecttype="custom" o:connectlocs="96,534;829,290;732,0;0,242;96,534" o:connectangles="0,0,0,0,0"/>
                  </v:shape>
                  <v:shape id="Freeform 439" o:spid="_x0000_s1463" style="position:absolute;left:4969;top:783;width:829;height:534;visibility:visible;mso-wrap-style:square;v-text-anchor:top" coordsize="829,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2ZJ8IA&#10;AADcAAAADwAAAGRycy9kb3ducmV2LnhtbESPQWsCMRSE7wX/Q3hCL6VmFRTZbhQRCqV40YrnR/Lc&#10;LLt5WZLUXf99Iwg9DjPzDVNtR9eJG4XYeFYwnxUgiLU3DdcKzj+f72sQMSEb7DyTgjtF2G4mLxWW&#10;xg98pNsp1SJDOJaowKbUl1JGbclhnPmeOHtXHxymLEMtTcAhw10nF0Wxkg4bzgsWe9pb0u3p1ylo&#10;377jYjjeD3VLZn+xQbPttFKv03H3ASLRmP7Dz/aXUbBczeFxJh8B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bZknwgAAANwAAAAPAAAAAAAAAAAAAAAAAJgCAABkcnMvZG93&#10;bnJldi54bWxQSwUGAAAAAAQABAD1AAAAhwMAAAAA&#10;" path="m96,534l829,290,732,,,242,96,534xe" fillcolor="black" stroked="f">
                    <v:path arrowok="t" o:connecttype="custom" o:connectlocs="96,534;829,290;732,0;0,242;96,534" o:connectangles="0,0,0,0,0"/>
                  </v:shape>
                  <v:shape id="Picture 440" o:spid="_x0000_s1464" type="#_x0000_t75" style="position:absolute;left:4967;top:781;width:832;height:5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WyTHGAAAA3AAAAA8AAABkcnMvZG93bnJldi54bWxEj0FrwkAUhO8F/8PyBC+lbgzVltRVpCBY&#10;6MUoirdH9pkNZt+G7DbG/vpuQfA4zMw3zHzZ21p01PrKsYLJOAFBXDhdcalgv1u/vIPwAVlj7ZgU&#10;3MjDcjF4mmOm3ZW31OWhFBHCPkMFJoQmk9IXhiz6sWuIo3d2rcUQZVtK3eI1wm0t0ySZSYsVxwWD&#10;DX0aKi75j1WQd69leNsd8dnQ5jv9vZ2qw1ej1GjYrz5ABOrDI3xvb7SC6SyF/zPxCMjF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FbJMcYAAADcAAAADwAAAAAAAAAAAAAA&#10;AACfAgAAZHJzL2Rvd25yZXYueG1sUEsFBgAAAAAEAAQA9wAAAJIDAAAAAA==&#10;">
                    <v:imagedata r:id="rId41" o:title=""/>
                  </v:shape>
                  <v:shape id="Freeform 441" o:spid="_x0000_s1465" style="position:absolute;left:5019;top:857;width:728;height:384;visibility:visible;mso-wrap-style:square;v-text-anchor:top" coordsize="728,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IwbcYA&#10;AADcAAAADwAAAGRycy9kb3ducmV2LnhtbESP3WrCQBSE7wt9h+UUvKubWiqauglFsASRolHQy0P2&#10;5Idmz4bsGtO3dwuFXg4z8w2zSkfTioF611hW8DKNQBAXVjdcKTgdN88LEM4ja2wtk4IfcpAmjw8r&#10;jLW98YGG3FciQNjFqKD2vouldEVNBt3UdsTBK21v0AfZV1L3eAtw08pZFM2lwYbDQo0drWsqvvOr&#10;UXDZb8tsVnw1WX79XO4GUy6W50GpydP48Q7C0+j/w3/tTCt4m7/C75lwBGR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IwbcYAAADcAAAADwAAAAAAAAAAAAAAAACYAgAAZHJz&#10;L2Rvd25yZXYueG1sUEsFBgAAAAAEAAQA9QAAAIsDAAAAAA==&#10;" path="m,313l460,,419,237,728,71,269,384,309,147,,313xe" filled="f" strokeweight=".15pt">
                    <v:path arrowok="t" o:connecttype="custom" o:connectlocs="0,313;460,0;419,237;728,71;269,384;309,147;0,313" o:connectangles="0,0,0,0,0,0,0"/>
                  </v:shape>
                  <v:rect id="Rectangle 442" o:spid="_x0000_s1466" style="position:absolute;left:6535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PvisMA&#10;AADcAAAADwAAAGRycy9kb3ducmV2LnhtbESPQYvCMBSE78L+h/AW9qaJrhatRhFBWFAPqwteH82z&#10;LTYvtYna/fdGEDwOM/MNM1u0thI3anzpWEO/p0AQZ86UnGv4O6y7YxA+IBusHJOGf/KwmH90Zpga&#10;d+dfuu1DLiKEfYoaihDqVEqfFWTR91xNHL2TayyGKJtcmgbvEW4rOVAqkRZLjgsF1rQqKDvvr1YD&#10;JkNz2Z2+t4fNNcFJ3qr16Ki0/vpsl1MQgdrwDr/aP0bDKBnC80w8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PvisMAAADcAAAADwAAAAAAAAAAAAAAAACYAgAAZHJzL2Rv&#10;d25yZXYueG1sUEsFBgAAAAAEAAQA9QAAAIgDAAAAAA==&#10;" stroked="f"/>
                  <v:rect id="Rectangle 443" o:spid="_x0000_s1467" style="position:absolute;left:6539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F6zMIA&#10;AADcAAAADwAAAGRycy9kb3ducmV2LnhtbESP3YrCMBSE7wXfIRzBO00VLFKNooLoygr+3h+aY1ts&#10;TkoTtfv2ZkHwcpiZb5jpvDGleFLtCssKBv0IBHFqdcGZgst53RuDcB5ZY2mZFPyRg/ms3Zpiou2L&#10;j/Q8+UwECLsEFeTeV4mULs3JoOvbijh4N1sb9EHWmdQ1vgLclHIYRbE0WHBYyLGiVU7p/fQwCvbX&#10;jb+sos0P3o/j3WHJePhdx0p1O81iAsJT47/hT3urFYziEfyfCUdAz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XrMwgAAANwAAAAPAAAAAAAAAAAAAAAAAJgCAABkcnMvZG93&#10;bnJldi54bWxQSwUGAAAAAAQABAD1AAAAhwMAAAAA&#10;" fillcolor="#fffffd" stroked="f"/>
                  <v:rect id="Rectangle 444" o:spid="_x0000_s1468" style="position:absolute;left:6542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0KesUA&#10;AADcAAAADwAAAGRycy9kb3ducmV2LnhtbESPQWsCMRSE7wX/Q3hCbzWr4Cpbo5SVgode1B7q7bl5&#10;3SzdvKxJuq7/3hQKHoeZ+YZZbQbbip58aBwrmE4yEMSV0w3XCj6P7y9LECEia2wdk4IbBdisR08r&#10;LLS78p76Q6xFgnAoUIGJsSukDJUhi2HiOuLkfTtvMSbpa6k9XhPctnKWZbm02HBaMNhRaaj6Ofxa&#10;BbP8Y3o578uyD/3WLN1pcfRfXqnn8fD2CiLSEB/h//ZOK5jnOfydSUd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HQp6xQAAANwAAAAPAAAAAAAAAAAAAAAAAJgCAABkcnMv&#10;ZG93bnJldi54bWxQSwUGAAAAAAQABAD1AAAAigMAAAAA&#10;" fillcolor="#fffffa" stroked="f"/>
                  <v:rect id="Rectangle 445" o:spid="_x0000_s1469" style="position:absolute;left:654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uqc8YA&#10;AADcAAAADwAAAGRycy9kb3ducmV2LnhtbESPQWvCQBSE74L/YXmCN92o1JbUVURRiniwVim9PbOv&#10;STD7NmZXTf59VxB6HGbmG2Yyq00hblS53LKCQT8CQZxYnXOq4PC16r2BcB5ZY2GZFDTkYDZttyYY&#10;a3vnT7rtfSoChF2MCjLvy1hKl2Rk0PVtSRy8X1sZ9EFWqdQV3gPcFHIYRWNpMOewkGFJi4yS8/5q&#10;AiXZXZplM1r/5G73fVwMThu7PSnV7dTzdxCeav8ffrY/tIKX8Ss8zoQjIK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uqc8YAAADcAAAADwAAAAAAAAAAAAAAAACYAgAAZHJz&#10;L2Rvd25yZXYueG1sUEsFBgAAAAAEAAQA9QAAAIsDAAAAAA==&#10;" fillcolor="#fffff8" stroked="f"/>
                  <v:rect id="Rectangle 446" o:spid="_x0000_s1470" style="position:absolute;left:6549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4i1r4A&#10;AADcAAAADwAAAGRycy9kb3ducmV2LnhtbERPy4rCMBTdD/gP4QruxkTBB9UoIghufYHuLs21rTY3&#10;JYm1/r1ZDMzycN7LdWdr0ZIPlWMNo6ECQZw7U3Gh4Xza/c5BhIhssHZMGj4UYL3q/SwxM+7NB2qP&#10;sRAphEOGGsoYm0zKkJdkMQxdQ5y4u/MWY4K+kMbjO4XbWo6VmkqLFaeGEhvalpQ/jy+rgYtdRf52&#10;O18fm/ZUKx7N1Pii9aDfbRYgInXxX/zn3hsNk2lam86kIyB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ZOIta+AAAA3AAAAA8AAAAAAAAAAAAAAAAAmAIAAGRycy9kb3ducmV2&#10;LnhtbFBLBQYAAAAABAAEAPUAAACDAwAAAAA=&#10;" fillcolor="#fffff6" stroked="f"/>
                  <v:rect id="Rectangle 447" o:spid="_x0000_s1471" style="position:absolute;left:655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neU8QA&#10;AADcAAAADwAAAGRycy9kb3ducmV2LnhtbESPT4vCMBTE7wt+h/AEb2uqoKzVKCqrrMf65+Dt0Tyb&#10;YvNSmmxbv/1mYWGPw8z8hllteluJlhpfOlYwGScgiHOnSy4UXC+H9w8QPiBrrByTghd52KwHbytM&#10;tes4o/YcChEh7FNUYEKoUyl9bsiiH7uaOHoP11gMUTaF1A12EW4rOU2SubRYclwwWNPeUP48f1sF&#10;N3nfUjlpjwd/6p6nPWUm+9wpNRr22yWIQH34D/+1v7SC2XwBv2fiEZ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p3lPEAAAA3AAAAA8AAAAAAAAAAAAAAAAAmAIAAGRycy9k&#10;b3ducmV2LnhtbFBLBQYAAAAABAAEAPUAAACJAwAAAAA=&#10;" fillcolor="#fffff4" stroked="f"/>
                  <v:rect id="Rectangle 448" o:spid="_x0000_s1472" style="position:absolute;left:655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frLsEA&#10;AADcAAAADwAAAGRycy9kb3ducmV2LnhtbERPTYvCMBC9C/sfwix403QFdbcaZRUE9WLtyp6HZmyL&#10;zaQkUeu/NwfB4+N9z5edacSNnK8tK/gaJiCIC6trLhWc/jaDbxA+IGtsLJOCB3lYLj56c0y1vfOR&#10;bnkoRQxhn6KCKoQ2ldIXFRn0Q9sSR+5sncEQoSuldniP4aaRoySZSIM1x4YKW1pXVFzyq1EwLQ/r&#10;+t//ZKtsn0+cvWzHu5NVqv/Z/c5ABOrCW/xyb7WC8TTOj2fiEZC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36y7BAAAA3AAAAA8AAAAAAAAAAAAAAAAAmAIAAGRycy9kb3du&#10;cmV2LnhtbFBLBQYAAAAABAAEAPUAAACGAwAAAAA=&#10;" fillcolor="#fffff2" stroked="f"/>
                  <v:rect id="Rectangle 449" o:spid="_x0000_s1473" style="position:absolute;left:6557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HiVMUA&#10;AADcAAAADwAAAGRycy9kb3ducmV2LnhtbESPQWsCMRSE7wX/Q3iCl1KzSmt1NYoIheKtq0J7e2ze&#10;bhY3L0sSdfvvTaHgcZiZb5jVpretuJIPjWMFk3EGgrh0uuFawfHw8TIHESKyxtYxKfilAJv14GmF&#10;uXY3/qJrEWuRIBxyVGBi7HIpQ2nIYhi7jjh5lfMWY5K+ltrjLcFtK6dZNpMWG04LBjvaGSrPxcUq&#10;eD19X6b97ue0qDJT7o9F9ey7SqnRsN8uQUTq4yP83/7UCt7eJ/B3Jh0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weJUxQAAANwAAAAPAAAAAAAAAAAAAAAAAJgCAABkcnMv&#10;ZG93bnJldi54bWxQSwUGAAAAAAQABAD1AAAAigMAAAAA&#10;" fillcolor="#ffffef" stroked="f"/>
                  <v:rect id="Rectangle 450" o:spid="_x0000_s1474" style="position:absolute;left:656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jd/8UA&#10;AADcAAAADwAAAGRycy9kb3ducmV2LnhtbESPT2vCQBTE74V+h+UVvOlGIa1EVylWsQcr+Ae8PrLP&#10;JJp9G7JrEr+9Kwg9DjPzG2Y670wpGqpdYVnBcBCBIE6tLjhTcDys+mMQziNrLC2Tgjs5mM/e36aY&#10;aNvyjpq9z0SAsEtQQe59lUjp0pwMuoGtiIN3trVBH2SdSV1jG+CmlKMo+pQGCw4LOVa0yCm97m9G&#10;wbaJF8eu3fCwNav4Z33Sl3T5p1Tvo/uegPDU+f/wq/2rFcRfI3ieCUd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SN3/xQAAANwAAAAPAAAAAAAAAAAAAAAAAJgCAABkcnMv&#10;ZG93bnJldi54bWxQSwUGAAAAAAQABAD1AAAAigMAAAAA&#10;" fillcolor="#ffffed" stroked="f"/>
                  <v:rect id="Rectangle 451" o:spid="_x0000_s1475" style="position:absolute;left:6564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UwjsUA&#10;AADcAAAADwAAAGRycy9kb3ducmV2LnhtbESPQWvCQBSE70L/w/IKvdVNLGpJXaUprejBg1bQ4yP7&#10;mg3Nvo3ZbYz/3hUKHoeZ+YaZLXpbi45aXzlWkA4TEMSF0xWXCvbfX8+vIHxA1lg7JgUX8rCYPwxm&#10;mGl35i11u1CKCGGfoQITQpNJ6QtDFv3QNcTR+3GtxRBlW0rd4jnCbS1HSTKRFiuOCwYb+jBU/O7+&#10;rAJcrrE7fe4PdlNhWhzH+bLJjVJPj/37G4hAfbiH/9srrWA8fYHbmXgE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NTCOxQAAANwAAAAPAAAAAAAAAAAAAAAAAJgCAABkcnMv&#10;ZG93bnJldi54bWxQSwUGAAAAAAQABAD1AAAAigMAAAAA&#10;" fillcolor="#ffffea" stroked="f"/>
                  <v:rect id="Rectangle 452" o:spid="_x0000_s1476" style="position:absolute;left:6568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Q4ZsUA&#10;AADcAAAADwAAAGRycy9kb3ducmV2LnhtbESPUWvCMBSF3wf7D+EO9jZTx9xGNUoZiIovW90PuDTX&#10;prW5KUnU6q83wmCPh3POdzizxWA7cSIfGscKxqMMBHHldMO1gt/d8uUTRIjIGjvHpOBCARbzx4cZ&#10;5tqd+YdOZaxFgnDIUYGJsc+lDJUhi2HkeuLk7Z23GJP0tdQezwluO/maZe/SYsNpwWBPX4aqQ3m0&#10;ClaX/ri+bjfO7Mfld9FmbeF3rVLPT0MxBRFpiP/hv/ZaK5h8vMH9TDo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DhmxQAAANwAAAAPAAAAAAAAAAAAAAAAAJgCAABkcnMv&#10;ZG93bnJldi54bWxQSwUGAAAAAAQABAD1AAAAigMAAAAA&#10;" fillcolor="#ffffe8" stroked="f"/>
                  <v:rect id="Rectangle 453" o:spid="_x0000_s1477" style="position:absolute;left:6571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4qaMYA&#10;AADcAAAADwAAAGRycy9kb3ducmV2LnhtbESPzW7CMBCE70h9B2sr9QZOET9VwCCgrdSfSws8wDbe&#10;xBHxOsRuEt4eV0LqcTQz32iW695WoqXGl44VPI4SEMSZ0yUXCo6H1+ETCB+QNVaOScGFPKxXd4Ml&#10;ptp1/E3tPhQiQtinqMCEUKdS+syQRT9yNXH0ctdYDFE2hdQNdhFuKzlOkpm0WHJcMFjTzlB22v9a&#10;BS/PXx/9dj7J7fuhbifZ+dN0+Y9SD/f9ZgEiUB/+w7f2m1YwnU/h70w8AnJ1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4qaMYAAADcAAAADwAAAAAAAAAAAAAAAACYAgAAZHJz&#10;L2Rvd25yZXYueG1sUEsFBgAAAAAEAAQA9QAAAIsDAAAAAA==&#10;" fillcolor="#ffffe6" stroked="f"/>
                  <v:rect id="Rectangle 454" o:spid="_x0000_s1478" style="position:absolute;left:657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T5mMUA&#10;AADcAAAADwAAAGRycy9kb3ducmV2LnhtbESPQWvCQBSE74X+h+UVvNVN0zZqdBUpCr3WNkpuj+wz&#10;Cc2+DbtrTP99t1DwOMzMN8xqM5pODOR8a1nB0zQBQVxZ3XKt4Otz/zgH4QOyxs4yKfghD5v1/d0K&#10;c22v/EHDIdQiQtjnqKAJoc+l9FVDBv3U9sTRO1tnMETpaqkdXiPcdDJNkkwabDkuNNjTW0PV9+Fi&#10;FJgy2WVHV6bb4nlRvKRFeToOvVKTh3G7BBFoDLfwf/tdK3idZfB3Jh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PmYxQAAANwAAAAPAAAAAAAAAAAAAAAAAJgCAABkcnMv&#10;ZG93bnJldi54bWxQSwUGAAAAAAQABAD1AAAAigMAAAAA&#10;" fillcolor="#ffffe4" stroked="f"/>
                  <v:rect id="Rectangle 455" o:spid="_x0000_s1479" style="position:absolute;left:657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vEEsUA&#10;AADcAAAADwAAAGRycy9kb3ducmV2LnhtbESPS2vDMBCE74X+B7GF3hq5hTTBjWJCwJBQCnUSfF6s&#10;rR+xVsaSH/33VSGQ4zAz3zCbZDatGKl3tWUFr4sIBHFhdc2lgss5fVmDcB5ZY2uZFPySg2T7+LDB&#10;WNuJMxpPvhQBwi5GBZX3XSylKyoy6Ba2Iw7ej+0N+iD7UuoepwA3rXyLondpsOawUGFH+4qK62kw&#10;CjQ1X8d99pkOefMt12mbH4pLrtTz07z7AOFp9vfwrX3QCparFfyfCUdAb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y8QSxQAAANwAAAAPAAAAAAAAAAAAAAAAAJgCAABkcnMv&#10;ZG93bnJldi54bWxQSwUGAAAAAAQABAD1AAAAigMAAAAA&#10;" fillcolor="#ffffe2" stroked="f"/>
                  <v:rect id="Rectangle 456" o:spid="_x0000_s1480" style="position:absolute;left:6579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MmSr8A&#10;AADcAAAADwAAAGRycy9kb3ducmV2LnhtbERPTYvCMBC9C/6HMII3TV2oStdYFqHgSbAqeBya2bZs&#10;M2mbrK3/3hwEj4/3vUtH04gH9a62rGC1jEAQF1bXXCq4XrLFFoTzyBoby6TgSQ7S/XSyw0Tbgc/0&#10;yH0pQgi7BBVU3reJlK6oyKBb2pY4cL+2N+gD7EupexxCuGnkVxStpcGaQ0OFLR0qKv7yf6Mgz7oh&#10;p0180jG291vcRZd1d1VqPht/vkF4Gv1H/HYftYJ4E9aGM+EIyP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UyZKvwAAANwAAAAPAAAAAAAAAAAAAAAAAJgCAABkcnMvZG93bnJl&#10;di54bWxQSwUGAAAAAAQABAD1AAAAhAMAAAAA&#10;" fillcolor="#ffffdf" stroked="f"/>
                  <v:rect id="Rectangle 457" o:spid="_x0000_s1481" style="position:absolute;left:658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cQz8UA&#10;AADcAAAADwAAAGRycy9kb3ducmV2LnhtbESPQUsDMRSE70L/Q3gFbzZbS6tdmxYpFHvwYFf3/ti8&#10;bhaTlzWJ2+2/N4LgcZiZb5jNbnRWDBRi51nBfFaAIG687rhV8PF+uHsEEROyRuuZFFwpwm47udlg&#10;qf2FTzRUqRUZwrFEBSalvpQyNoYcxpnvibN39sFhyjK0Uge8ZLiz8r4oVtJhx3nBYE97Q81n9e0U&#10;vH29vhRDWll7rBfzujb7Q1hUSt1Ox+cnEInG9B/+ax+1guXDGn7P5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pxDPxQAAANwAAAAPAAAAAAAAAAAAAAAAAJgCAABkcnMv&#10;ZG93bnJldi54bWxQSwUGAAAAAAQABAD1AAAAigMAAAAA&#10;" fillcolor="#ffd" stroked="f"/>
                  <v:rect id="Rectangle 458" o:spid="_x0000_s1482" style="position:absolute;left:658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KG08UA&#10;AADcAAAADwAAAGRycy9kb3ducmV2LnhtbESPwUrDQBCG74LvsIzQm9m0YKmx2yKBoMeatoi3ITsm&#10;0exsyK5J9OmdQ6HH4Z//m/m2+9l1aqQhtJ4NLJMUFHHlbcu1gdOxuN+AChHZYueZDPxSgP3u9maL&#10;mfUTv9FYxloJhEOGBpoY+0zrUDXkMCS+J5bs0w8Oo4xDre2Ak8Bdp1dputYOW5YLDfaUN1R9lz9O&#10;KMf3r1Vev3z8FX59nsq8GB8PS2MWd/PzE6hIc7wuX9qv1sDDRt4XGREBvf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YobTxQAAANwAAAAPAAAAAAAAAAAAAAAAAJgCAABkcnMv&#10;ZG93bnJldi54bWxQSwUGAAAAAAQABAD1AAAAigMAAAAA&#10;" fillcolor="#ffffda" stroked="f"/>
                  <v:rect id="Rectangle 459" o:spid="_x0000_s1483" style="position:absolute;left:6589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NpHcUA&#10;AADcAAAADwAAAGRycy9kb3ducmV2LnhtbESPQWsCMRSE74L/ITyht5oordrVKCIW2ovgWmiPj81z&#10;s7h5WTZx3fbXN4WCx2FmvmFWm97VoqM2VJ41TMYKBHHhTcWlho/T6+MCRIjIBmvPpOGbAmzWw8EK&#10;M+NvfKQuj6VIEA4ZarAxNpmUobDkMIx9Q5y8s28dxiTbUpoWbwnuajlVaiYdVpwWLDa0s1Rc8qvT&#10;8FJPP+W7+urmZdg9of1R+0OntH4Y9dsliEh9vIf/229Gw/NiAn9n0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c2kdxQAAANwAAAAPAAAAAAAAAAAAAAAAAJgCAABkcnMv&#10;ZG93bnJldi54bWxQSwUGAAAAAAQABAD1AAAAigMAAAAA&#10;" fillcolor="#ffffd8" stroked="f"/>
                  <v:rect id="Rectangle 460" o:spid="_x0000_s1484" style="position:absolute;left:6593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7mMMUA&#10;AADcAAAADwAAAGRycy9kb3ducmV2LnhtbESPQWvCQBSE74L/YXmCl9JsDCghdRURBaGXaovg7ZF9&#10;TVKzb0N2TdL+elcoeBxm5htmuR5MLTpqXWVZwSyKQRDnVldcKPj63L+mIJxH1lhbJgW/5GC9Go+W&#10;mGnb85G6ky9EgLDLUEHpfZNJ6fKSDLrINsTB+7atQR9kW0jdYh/gppZJHC+kwYrDQokNbUvKr6eb&#10;UZDLjz+7+0lejvvELObv+qzji1FqOhk2byA8Df4Z/m8ftIJ5msDjTDg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zuYwxQAAANwAAAAPAAAAAAAAAAAAAAAAAJgCAABkcnMv&#10;ZG93bnJldi54bWxQSwUGAAAAAAQABAD1AAAAigMAAAAA&#10;" fillcolor="#ffffd6" stroked="f"/>
                  <v:rect id="Rectangle 461" o:spid="_x0000_s1485" style="position:absolute;left:6595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xKHMQA&#10;AADcAAAADwAAAGRycy9kb3ducmV2LnhtbESP3WrCQBSE74W+w3IK3ohubPGH6ColVaiX2j7AMXvM&#10;xmbPhuxqok/fLQheDjPzDbNcd7YSV2p86VjBeJSAIM6dLrlQ8PO9Hc5B+ICssXJMCm7kYb166S0x&#10;1a7lPV0PoRARwj5FBSaEOpXS54Ys+pGriaN3co3FEGVTSN1gG+G2km9JMpUWS44LBmvKDOW/h4tV&#10;kIXP3XZzL+7aHG/tmTTNKBso1X/tPhYgAnXhGX60v7SCyfwd/s/EI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8ShzEAAAA3AAAAA8AAAAAAAAAAAAAAAAAmAIAAGRycy9k&#10;b3ducmV2LnhtbFBLBQYAAAAABAAEAPUAAACJAwAAAAA=&#10;" fillcolor="#ffffd4" stroked="f"/>
                  <v:rect id="Rectangle 462" o:spid="_x0000_s1486" style="position:absolute;left:6598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V6dMQA&#10;AADcAAAADwAAAGRycy9kb3ducmV2LnhtbESPQWvCQBSE7wX/w/KE3urG0oikrqKWQi4SGj30+Mg+&#10;k2D2bdhdk/Tfu4VCj8PMfMNsdpPpxEDOt5YVLBcJCOLK6pZrBZfz58sahA/IGjvLpOCHPOy2s6cN&#10;ZtqO/EVDGWoRIewzVNCE0GdS+qohg35he+LoXa0zGKJ0tdQOxwg3nXxNkpU02HJcaLCnY0PVrbwb&#10;BcXhdOkLdOGefHBetqkdafWt1PN82r+DCDSF//BfO9cK0vUb/J6JR0B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1enTEAAAA3AAAAA8AAAAAAAAAAAAAAAAAmAIAAGRycy9k&#10;b3ducmV2LnhtbFBLBQYAAAAABAAEAPUAAACJAwAAAAA=&#10;" fillcolor="#ffffd2" stroked="f"/>
                  <v:rect id="Rectangle 463" o:spid="_x0000_s1487" style="position:absolute;left:6601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fHhcMA&#10;AADcAAAADwAAAGRycy9kb3ducmV2LnhtbESPS4vCQBCE74L/YWhhb2ay4iNkHUWULF59HDw2md4k&#10;a6YnZsaY/fc7guCxqKqvqOW6N7XoqHWVZQWfUQyCOLe64kLB+ZSNExDOI2usLZOCP3KwXg0HS0y1&#10;ffCBuqMvRICwS1FB6X2TSunykgy6yDbEwfuxrUEfZFtI3eIjwE0tJ3E8lwYrDgslNrQtKb8e70bB&#10;9Xzppl7fzHb3m2RWL+rv4pIp9THqN18gPPX+HX6191rBLJnB80w4An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fHhcMAAADcAAAADwAAAAAAAAAAAAAAAACYAgAAZHJzL2Rv&#10;d25yZXYueG1sUEsFBgAAAAAEAAQA9QAAAIgDAAAAAA==&#10;" fillcolor="#ffffcf" stroked="f"/>
                  <v:rect id="Rectangle 464" o:spid="_x0000_s1488" style="position:absolute;left:6605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tjqsMA&#10;AADcAAAADwAAAGRycy9kb3ducmV2LnhtbESP3UoDMRSE7wXfIRzBO5u1YClr01IUxQu96M8DHJLj&#10;ZnFzsk1Ot/HtjSB4OczMN8xqU8KgJkq5j2zgftaAIrbR9dwZOB5e7pagsiA7HCKTgW/KsFlfX62w&#10;dfHCO5r20qkK4dyiAS8ytlpn6ylgnsWRuHqfMQWUKlOnXcJLhYdBz5tmoQP2XBc8jvTkyX7tz8HA&#10;rsxPtryOz/44nd4TbeXDnsWY25uyfQQlVOQ//Nd+cwYelgv4PVOPgF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XtjqsMAAADcAAAADwAAAAAAAAAAAAAAAACYAgAAZHJzL2Rv&#10;d25yZXYueG1sUEsFBgAAAAAEAAQA9QAAAIgDAAAAAA==&#10;" fillcolor="#ffffcd" stroked="f"/>
                  <v:rect id="Rectangle 465" o:spid="_x0000_s1489" style="position:absolute;left:6608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Pt68UA&#10;AADcAAAADwAAAGRycy9kb3ducmV2LnhtbESPQWvCQBSE70L/w/IK3uompbYSXSUEUmJBobbg9ZF9&#10;TUKzb0N2m8R/7xYEj8PMfMNsdpNpxUC9aywriBcRCOLS6oYrBd9f+dMKhPPIGlvLpOBCDnbbh9kG&#10;E21H/qTh5CsRIOwSVFB73yVSurImg25hO+Lg/djeoA+yr6TucQxw08rnKHqVBhsOCzV2lNVU/p7+&#10;jILiI9+beJ9x3p5fDvYYvRdZapSaP07pGoSnyd/Dt3ahFSxXb/B/JhwBu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U+3rxQAAANwAAAAPAAAAAAAAAAAAAAAAAJgCAABkcnMv&#10;ZG93bnJldi54bWxQSwUGAAAAAAQABAD1AAAAigMAAAAA&#10;" fillcolor="#ffffca" stroked="f"/>
                  <v:rect id="Rectangle 466" o:spid="_x0000_s1490" style="position:absolute;left:6611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U8V70A&#10;AADcAAAADwAAAGRycy9kb3ducmV2LnhtbERPSwrCMBDdC94hjOBGNFVQpBpF/IAr0eoBxmZsi82k&#10;NlHr7c1CcPl4//myMaV4Ue0KywqGgwgEcWp1wZmCy3nXn4JwHlljaZkUfMjBctFuzTHW9s0neiU+&#10;EyGEXYwKcu+rWEqX5mTQDWxFHLibrQ36AOtM6hrfIdyUchRFE2mw4NCQY0XrnNJ78jQK6Lw7NcUG&#10;t+nt0XvQ8XDA57WnVLfTrGYgPDX+L/6591rBeBrWhjPhCMjF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vU8V70AAADcAAAADwAAAAAAAAAAAAAAAACYAgAAZHJzL2Rvd25yZXYu&#10;eG1sUEsFBgAAAAAEAAQA9QAAAIIDAAAAAA==&#10;" fillcolor="#ffffc8" stroked="f"/>
                  <v:rect id="Rectangle 467" o:spid="_x0000_s1491" style="position:absolute;left:6615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tNUMUA&#10;AADcAAAADwAAAGRycy9kb3ducmV2LnhtbESPT2vCQBTE7wW/w/IEb3VjQYnRVcQi9FAKxn/XR/aZ&#10;DWbfhuw2pn76rlDocZiZ3zDLdW9r0VHrK8cKJuMEBHHhdMWlguNh95qC8AFZY+2YFPyQh/Vq8LLE&#10;TLs776nLQykihH2GCkwITSalLwxZ9GPXEEfv6lqLIcq2lLrFe4TbWr4lyUxarDguGGxoa6i45d9W&#10;wWxzOd++dimbpv/s8rl7Pz2Sh1KjYb9ZgAjUh//wX/tDK5imc3iei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601QxQAAANwAAAAPAAAAAAAAAAAAAAAAAJgCAABkcnMv&#10;ZG93bnJldi54bWxQSwUGAAAAAAQABAD1AAAAigMAAAAA&#10;" fillcolor="#ffffc6" stroked="f"/>
                  <v:rect id="Rectangle 468" o:spid="_x0000_s1492" style="position:absolute;left:6616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QqOcIA&#10;AADcAAAADwAAAGRycy9kb3ducmV2LnhtbERPu27CMBTdK/EP1kXqgsAphaqkcSKoVJWVpAPjVXzz&#10;gPg6jU1I/74eKnU8Ou8km0wnRhpca1nB0yoCQVxa3XKt4Kv4WL6CcB5ZY2eZFPyQgyydPSQYa3vn&#10;E425r0UIYRejgsb7PpbSlQ0ZdCvbEweusoNBH+BQSz3gPYSbTq6j6EUabDk0NNjTe0PlNb8ZBevj&#10;+Ln7PuBhs7g9F7j3VXk5j0o9zqf9GwhPk/8X/7mPWsF2F+aHM+EI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hCo5wgAAANwAAAAPAAAAAAAAAAAAAAAAAJgCAABkcnMvZG93&#10;bnJldi54bWxQSwUGAAAAAAQABAD1AAAAhwMAAAAA&#10;" fillcolor="#ffffc4" stroked="f"/>
                  <v:rect id="Rectangle 469" o:spid="_x0000_s1493" style="position:absolute;left:6620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LLo8UA&#10;AADcAAAADwAAAGRycy9kb3ducmV2LnhtbESP0WrCQBRE3wv+w3IFX0Q3Ck01dRVtG6iPjX7AJXtN&#10;YrN3l+xWo1/fLQh9HGbmDLPa9KYVF+p8Y1nBbJqAIC6tbrhScDzkkwUIH5A1tpZJwY08bNaDpxVm&#10;2l75iy5FqESEsM9QQR2Cy6T0ZU0G/dQ64uidbGcwRNlVUnd4jXDTynmSpNJgw3GhRkdvNZXfxY9R&#10;wO/3fZPu0iK4cV58uPx8u7+clRoN++0riEB9+A8/2p9awfNyB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4sujxQAAANwAAAAPAAAAAAAAAAAAAAAAAJgCAABkcnMv&#10;ZG93bnJldi54bWxQSwUGAAAAAAQABAD1AAAAigMAAAAA&#10;" fillcolor="#ffffc2" stroked="f"/>
                  <v:rect id="Rectangle 470" o:spid="_x0000_s1494" style="position:absolute;left:6623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WS+sYA&#10;AADcAAAADwAAAGRycy9kb3ducmV2LnhtbESPQWsCMRSE7wX/Q3iCt5pVabFbo0iptJZS0Hro8bl5&#10;7i4mL8vmqVt/fVMo9DjMzDfMbNF5p87UxjqwgdEwA0VcBFtzaWD3ubqdgoqCbNEFJgPfFGEx793M&#10;MLfhwhs6b6VUCcIxRwOVSJNrHYuKPMZhaIiTdwitR0myLbVt8ZLg3ulxlt1rjzWnhQobeqqoOG5P&#10;3oB9E9m9r19Wk/3z4Rrdl/uwJ2fMoN8tH0EJdfIf/mu/WgN3D2P4PZOOgJ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VWS+sYAAADcAAAADwAAAAAAAAAAAAAAAACYAgAAZHJz&#10;L2Rvd25yZXYueG1sUEsFBgAAAAAEAAQA9QAAAIsDAAAAAA==&#10;" fillcolor="#ffffbf" stroked="f"/>
                  <v:rect id="Rectangle 471" o:spid="_x0000_s1495" style="position:absolute;left:6627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lBp8YA&#10;AADcAAAADwAAAGRycy9kb3ducmV2LnhtbESPT2sCMRTE74V+h/AK3mrW1krdGqVIFS8i/qF4fN08&#10;N4ublyWJmn77plDocZiZ3zCTWbKtuJIPjWMFg34BgrhyuuFawWG/eHwFESKyxtYxKfimALPp/d0E&#10;S+1uvKXrLtYiQziUqMDE2JVShsqQxdB3HXH2Ts5bjFn6WmqPtwy3rXwqipG02HBeMNjR3FB13l2s&#10;gg9vDt1Xk1YbPs+P+/VwmdafS6V6D+n9DUSkFP/Df+2VVvAyfobfM/kIyO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lBp8YAAADcAAAADwAAAAAAAAAAAAAAAACYAgAAZHJz&#10;L2Rvd25yZXYueG1sUEsFBgAAAAAEAAQA9QAAAIsDAAAAAA==&#10;" fillcolor="#ffffbd" stroked="f"/>
                  <v:rect id="Rectangle 472" o:spid="_x0000_s1496" style="position:absolute;left:6630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hApsYA&#10;AADcAAAADwAAAGRycy9kb3ducmV2LnhtbESPQWvCQBSE70L/w/IKvYhuLFXa6CoilIrUSmNzf2af&#10;SUz2bciumv77bkHwOMzMN8xs0ZlaXKh1pWUFo2EEgjizuuRcwc/+ffAKwnlkjbVlUvBLDhbzh94M&#10;Y22v/E2XxOciQNjFqKDwvomldFlBBt3QNsTBO9rWoA+yzaVu8RrgppbPUTSRBksOCwU2tCooq5Kz&#10;UdBPtoePYz7+Sk9bu9lt8LOq0kypp8duOQXhqfP38K291grGby/wfyYc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hApsYAAADcAAAADwAAAAAAAAAAAAAAAACYAgAAZHJz&#10;L2Rvd25yZXYueG1sUEsFBgAAAAAEAAQA9QAAAIsDAAAAAA==&#10;" fillcolor="#ffffba" stroked="f"/>
                  <v:rect id="Rectangle 473" o:spid="_x0000_s1497" style="position:absolute;left:6633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u/W8UA&#10;AADcAAAADwAAAGRycy9kb3ducmV2LnhtbESP0WrCQBRE3wv+w3KFvtWNpUqNboK2RHyRtrYfcMle&#10;k8Xs3TS70fj3rlDo4zAzZ5hVPthGnKnzxrGC6SQBQVw6bbhS8PNdPL2C8AFZY+OYFFzJQ56NHlaY&#10;anfhLzofQiUihH2KCuoQ2lRKX9Zk0U9cSxy9o+sshii7SuoOLxFuG/mcJHNp0XBcqLGlt5rK06G3&#10;CqTcN4XpPzfv28VHNf8tnOlfnFKP42G9BBFoCP/hv/ZOK5gtZnA/E4+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y79bxQAAANwAAAAPAAAAAAAAAAAAAAAAAJgCAABkcnMv&#10;ZG93bnJldi54bWxQSwUGAAAAAAQABAD1AAAAigMAAAAA&#10;" fillcolor="#ffffb8" stroked="f"/>
                  <v:rect id="Rectangle 474" o:spid="_x0000_s1498" style="position:absolute;left:6637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bUZsQA&#10;AADcAAAADwAAAGRycy9kb3ducmV2LnhtbESPT0vEMBTE74LfITzBm5vqYtmtm11EEBb0sv8O3h7N&#10;sykmL6GJafvtjSB4HGbmN8xmNzkrMg2x96zgflGBIG697rlTcD693q1AxISs0XomBTNF2G2vrzbY&#10;aD/ygfIxdaJAODaowKQUGilja8hhXPhAXLxPPzhMRQ6d1AOOBe6sfKiqWjrsuSwYDPRiqP06fjsF&#10;F/PxbseQtZ3fpnBYnvO6nrNStzfT8xOIRFP6D/+191rB47qG3zPlCM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G1GbEAAAA3AAAAA8AAAAAAAAAAAAAAAAAmAIAAGRycy9k&#10;b3ducmV2LnhtbFBLBQYAAAAABAAEAPUAAACJAwAAAAA=&#10;" fillcolor="#ffffb6" stroked="f"/>
                  <v:rect id="Rectangle 475" o:spid="_x0000_s1499" style="position:absolute;left:6638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8dMcUA&#10;AADcAAAADwAAAGRycy9kb3ducmV2LnhtbESPT2vCQBTE7wW/w/IEb7qJYP9EVwmCIN6q0uLtkX1m&#10;02bfxuwaYz99tyD0OMzMb5jFqre16Kj1lWMF6SQBQVw4XXGp4HjYjF9B+ICssXZMCu7kYbUcPC0w&#10;0+7G79TtQykihH2GCkwITSalLwxZ9BPXEEfv7FqLIcq2lLrFW4TbWk6T5FlarDguGGxobaj43l+t&#10;goPML/Sz+TDNrp5+pXl3StPPk1KjYZ/PQQTqw3/40d5qBbO3F/g7E4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rx0xxQAAANwAAAAPAAAAAAAAAAAAAAAAAJgCAABkcnMv&#10;ZG93bnJldi54bWxQSwUGAAAAAAQABAD1AAAAigMAAAAA&#10;" fillcolor="#ffffb4" stroked="f"/>
                  <v:rect id="Rectangle 476" o:spid="_x0000_s1500" style="position:absolute;left:6642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Lv5MQA&#10;AADcAAAADwAAAGRycy9kb3ducmV2LnhtbERPy2rCQBTdF/oPwy24KXXSBovGjFIsWleFquD2krl5&#10;aOZOzIwx6dc7i0KXh/NOl72pRUetqywreB1HIIgzqysuFBz265cpCOeRNdaWScFADpaLx4cUE21v&#10;/EPdzhcihLBLUEHpfZNI6bKSDLqxbYgDl9vWoA+wLaRu8RbCTS3fouhdGqw4NJTY0Kqk7Ly7GgVf&#10;5vsyxFm8+e3i/XE7fNI0Pz0rNXrqP+YgPPX+X/zn3moFk1lYG86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y7+TEAAAA3AAAAA8AAAAAAAAAAAAAAAAAmAIAAGRycy9k&#10;b3ducmV2LnhtbFBLBQYAAAAABAAEAPUAAACJAwAAAAA=&#10;" fillcolor="#ffffb2" stroked="f"/>
                  <v:rect id="Rectangle 477" o:spid="_x0000_s1501" style="position:absolute;left:6645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ry0sIA&#10;AADcAAAADwAAAGRycy9kb3ducmV2LnhtbESPQWsCMRSE7wX/Q3iCt5qtYnG3RhFBkN66Fbw+Ns9N&#10;2s3LkkRd/fVNodDjMDPfMKvN4DpxpRCtZwUv0wIEceO15VbB8XP/vAQRE7LGzjMpuFOEzXr0tMJK&#10;+xt/0LVOrcgQjhUqMCn1lZSxMeQwTn1PnL2zDw5TlqGVOuAtw10nZ0XxKh1azgsGe9oZar7ri1NQ&#10;LOuvmBaP9mRmdlfawO8+zpWajIftG4hEQ/oP/7UPWsGiLOH3TD4Cc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GvLSwgAAANwAAAAPAAAAAAAAAAAAAAAAAJgCAABkcnMvZG93&#10;bnJldi54bWxQSwUGAAAAAAQABAD1AAAAhwMAAAAA&#10;" fillcolor="#ffffaf" stroked="f"/>
                  <v:rect id="Rectangle 478" o:spid="_x0000_s1502" style="position:absolute;left:6649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cCH8EA&#10;AADcAAAADwAAAGRycy9kb3ducmV2LnhtbERPz2vCMBS+C/4P4Qm7aerYSqlGscJgh8FQC14fzbOt&#10;Ni+hydruv18OA48f3+/tfjKdGKj3rWUF61UCgriyuuVaQXn5WGYgfEDW2FkmBb/kYb+bz7aYazvy&#10;iYZzqEUMYZ+jgiYEl0vpq4YM+pV1xJG72d5giLCvpe5xjOGmk69JkkqDLceGBh0dG6oe5x+j4JqN&#10;nopvZ+q0uL5/HdybLe9WqZfFdNiACDSFp/jf/akVpEmcH8/EIyB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nAh/BAAAA3AAAAA8AAAAAAAAAAAAAAAAAmAIAAGRycy9kb3du&#10;cmV2LnhtbFBLBQYAAAAABAAEAPUAAACGAwAAAAA=&#10;" fillcolor="#ffffad" stroked="f"/>
                  <v:rect id="Rectangle 479" o:spid="_x0000_s1503" style="position:absolute;left:6652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lnUMQA&#10;AADcAAAADwAAAGRycy9kb3ducmV2LnhtbESPQWsCMRSE70L/Q3hCb5q10CBboxShUC0UdHvo8bl5&#10;bhY3L0sSdfvvG0HwOMzMN8xiNbhOXCjE1rOG2bQAQVx703Kj4af6mMxBxIRssPNMGv4owmr5NFpg&#10;afyVd3TZp0ZkCMcSNdiU+lLKWFtyGKe+J87e0QeHKcvQSBPwmuGuky9FoaTDlvOCxZ7WlurT/uw0&#10;ULBKHc7d6dd9z6vNoVJfr8et1s/j4f0NRKIhPcL39qfRoIoZ3M7k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pZ1DEAAAA3AAAAA8AAAAAAAAAAAAAAAAAmAIAAGRycy9k&#10;b3ducmV2LnhtbFBLBQYAAAAABAAEAPUAAACJAwAAAAA=&#10;" fillcolor="#ffa" stroked="f"/>
                  <v:rect id="Rectangle 480" o:spid="_x0000_s1504" style="position:absolute;left:6655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zzwcQA&#10;AADcAAAADwAAAGRycy9kb3ducmV2LnhtbESPUWvCMBSF3wX/Q7iCb5oqUqQzihsMBmOgtT/g0lyb&#10;YnPTJZnW/XozGPh4OOd8h7PZDbYTV/KhdaxgMc9AENdOt9woqE7vszWIEJE1do5JwZ0C7Lbj0QYL&#10;7W58pGsZG5EgHApUYGLsCylDbchimLueOHln5y3GJH0jtcdbgttOLrMslxZbTgsGe3ozVF/KH6vg&#10;sFiVvdn7r3N+/F79Xj4riq+VUtPJsH8BEWmIz/B/+0MryLMl/J1JR0B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s88HEAAAA3AAAAA8AAAAAAAAAAAAAAAAAmAIAAGRycy9k&#10;b3ducmV2LnhtbFBLBQYAAAAABAAEAPUAAACJAwAAAAA=&#10;" fillcolor="#ffffa8" stroked="f"/>
                  <v:rect id="Rectangle 481" o:spid="_x0000_s1505" style="position:absolute;left:6659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fHmsUA&#10;AADcAAAADwAAAGRycy9kb3ducmV2LnhtbESPwWrDMBBE74X+g9hCLqGRUkMobhRTCgk9hJI4vfS2&#10;WBvL1FoZS7Gdv48KgR6HmXnDrIvJtWKgPjSeNSwXCgRx5U3DtYbv0/b5FUSIyAZbz6ThSgGKzePD&#10;GnPjRz7SUMZaJAiHHDXYGLtcylBZchgWviNO3tn3DmOSfS1Nj2OCu1a+KLWSDhtOCxY7+rBU/ZYX&#10;p8Htgzr8yF3bVNPRzu1XNs7Pmdazp+n9DUSkKf6H7+1Po2GlMvg7k4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98eaxQAAANwAAAAPAAAAAAAAAAAAAAAAAJgCAABkcnMv&#10;ZG93bnJldi54bWxQSwUGAAAAAAQABAD1AAAAigMAAAAA&#10;" fillcolor="#ffffa6" stroked="f"/>
                  <v:rect id="Rectangle 482" o:spid="_x0000_s1506" style="position:absolute;left:6660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A+o8YA&#10;AADcAAAADwAAAGRycy9kb3ducmV2LnhtbESPT2vCQBTE74V+h+UVvNVNRYKkriKlggfBP1Xb4yP7&#10;mo3Nvg3ZTYzf3hWEHoeZ+Q0znfe2Eh01vnSs4G2YgCDOnS65UHD4Wr5OQPiArLFyTAqu5GE+e36a&#10;YqbdhXfU7UMhIoR9hgpMCHUmpc8NWfRDVxNH79c1FkOUTSF1g5cIt5UcJUkqLZYcFwzW9GEo/9u3&#10;VkF7+PzJ021ZGz6uv8+brj2txq1Sg5d+8Q4iUB/+w4/2SitIkzHcz8Qj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A+o8YAAADcAAAADwAAAAAAAAAAAAAAAACYAgAAZHJz&#10;L2Rvd25yZXYueG1sUEsFBgAAAAAEAAQA9QAAAIsDAAAAAA==&#10;" fillcolor="#ffffa4" stroked="f"/>
                  <v:rect id="Rectangle 483" o:spid="_x0000_s1507" style="position:absolute;left:666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xSVMMA&#10;AADcAAAADwAAAGRycy9kb3ducmV2LnhtbESPS2vDMBCE74H+B7GF3hK5hZrgRgkhUAiBQl7Q62Kt&#10;H8RaGUuWnH8fFQo5DjPzDbPaTKYTgQbXWlbwvshAEJdWt1wruF6+50sQziNr7CyTgjs52KxfZiss&#10;tI18onD2tUgQdgUqaLzvCyld2ZBBt7A9cfIqOxj0SQ611APGBDed/MiyXBpsOS002NOuofJ2Ho2C&#10;n6q8RzfGPGwP9W84xLAfj5VSb6/T9guEp8k/w//tvVaQZ5/wdy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xSVMMAAADcAAAADwAAAAAAAAAAAAAAAACYAgAAZHJzL2Rv&#10;d25yZXYueG1sUEsFBgAAAAAEAAQA9QAAAIgDAAAAAA==&#10;" fillcolor="#ffffa2" stroked="f"/>
                  <v:rect id="Rectangle 484" o:spid="_x0000_s1508" style="position:absolute;left:6667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C2dsUA&#10;AADcAAAADwAAAGRycy9kb3ducmV2LnhtbESPQWsCMRSE74L/ITyhN030sJatUapWaOmhqKW0t8fm&#10;dbN087IkUdd/3xQKHoeZ+YZZrHrXijOF2HjWMJ0oEMSVNw3XGt6Pu/E9iJiQDbaeScOVIqyWw8EC&#10;S+MvvKfzIdUiQziWqMGm1JVSxsqSwzjxHXH2vn1wmLIMtTQBLxnuWjlTqpAOG84LFjvaWKp+Dien&#10;YWs/1y9b9VY0r0+t+zh+zXcnGbS+G/WPDyAS9ekW/m8/Gw2FKuDvTD4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sLZ2xQAAANwAAAAPAAAAAAAAAAAAAAAAAJgCAABkcnMv&#10;ZG93bnJldi54bWxQSwUGAAAAAAQABAD1AAAAigMAAAAA&#10;" fillcolor="#ffff9f" stroked="f"/>
                  <v:rect id="Rectangle 485" o:spid="_x0000_s1509" style="position:absolute;left:667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5hJsUA&#10;AADcAAAADwAAAGRycy9kb3ducmV2LnhtbESPX0sDMRDE34V+h7AFX6RNFOyfs2nRQsFX24L4tr2s&#10;d6eXzZGs7Z2f3giCj8PM/IZZbXrfqjPF1AS2cDs1oIjL4BquLBwPu8kCVBJkh21gsjBQgs16dLXC&#10;woULv9B5L5XKEE4FWqhFukLrVNbkMU1DR5y99xA9Spax0i7iJcN9q++MmWmPDeeFGjva1lR+7r+8&#10;hXhaPr0uBjPcvPFJPu5l+73zjbXX4/7xAZRQL//hv/azszAzc/g9k4+AX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3mEmxQAAANwAAAAPAAAAAAAAAAAAAAAAAJgCAABkcnMv&#10;ZG93bnJldi54bWxQSwUGAAAAAAQABAD1AAAAigMAAAAA&#10;" fillcolor="#ffff9d" stroked="f"/>
                  <v:rect id="Rectangle 486" o:spid="_x0000_s1510" style="position:absolute;left:6674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FsZMAA&#10;AADcAAAADwAAAGRycy9kb3ducmV2LnhtbERPTYvCMBC9C/6HMIIX0VQPIrWxiOyCR1cXvY7N2NY2&#10;k9JE0/33m8PCHh/vO8sH04o39a62rGC5SEAQF1bXXCr4vnzONyCcR9bYWiYFP+Qg341HGabaBv6i&#10;99mXIoawS1FB5X2XSumKigy6he2II/ewvUEfYV9K3WOI4aaVqyRZS4M1x4YKOzpUVDTnl1FQ4ynM&#10;Pjamud6H4ngJtnzewkmp6WTYb0F4Gvy/+M991ArWSVwbz8QjIH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KFsZMAAAADcAAAADwAAAAAAAAAAAAAAAACYAgAAZHJzL2Rvd25y&#10;ZXYueG1sUEsFBgAAAAAEAAQA9QAAAIUDAAAAAA==&#10;" fillcolor="#ffff9b" stroked="f"/>
                  <v:rect id="Rectangle 487" o:spid="_x0000_s1511" style="position:absolute;left:667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n5CMUA&#10;AADcAAAADwAAAGRycy9kb3ducmV2LnhtbESPW0sDMRSE34X+h3AKvrWJRYrdNi1iUcQ+SG/vh+R0&#10;d3Vzsm6yF/+9KRR8HGbmG2a1GVwlOmpC6VnDw1SBIDbelpxrOB1fJ08gQkS2WHkmDb8UYLMe3a0w&#10;s77nPXWHmIsE4ZChhiLGOpMymIIchqmviZN38Y3DmGSTS9tgn+CukjOl5tJhyWmhwJpeCjLfh9Zp&#10;UOrDvHVfvdltzz+f7Wzblo9Dq/X9eHhegog0xP/wrf1uNczVAq5n0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yfkIxQAAANwAAAAPAAAAAAAAAAAAAAAAAJgCAABkcnMv&#10;ZG93bnJldi54bWxQSwUGAAAAAAQABAD1AAAAigMAAAAA&#10;" fillcolor="#ff9" stroked="f"/>
                  <v:rect id="Rectangle 488" o:spid="_x0000_s1512" style="position:absolute;left:6679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OO28IA&#10;AADcAAAADwAAAGRycy9kb3ducmV2LnhtbERPu2rDMBTdC/kHcQNZSiM7Q3DdKCEESkI7+YG7Xqxb&#10;29S6ciUlcf++GgodD+e9O8xmFDdyfrCsIF0nIIhbqwfuFNTV61MGwgdkjaNlUvBDHg77xcMOc23v&#10;XNCtDJ2IIexzVNCHMOVS+rYng35tJ+LIfVpnMEToOqkd3mO4GeUmSbbS4MCxoceJTj21X+XVKMhY&#10;JulzUxffH+78eH3vquatrJRaLefjC4hAc/gX/7kvWsE2jfPjmXgE5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g47bwgAAANwAAAAPAAAAAAAAAAAAAAAAAJgCAABkcnMvZG93&#10;bnJldi54bWxQSwUGAAAAAAQABAD1AAAAhwMAAAAA&#10;" fillcolor="#ffff97" stroked="f"/>
                  <v:rect id="Rectangle 489" o:spid="_x0000_s1513" style="position:absolute;left:6682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rTBsYA&#10;AADcAAAADwAAAGRycy9kb3ducmV2LnhtbESPQWvCQBSE7wX/w/IEL6XZxENaUlcRQVCshaqH5vbI&#10;vibB7NuQXZP477tCocdhZr5hFqvRNKKnztWWFSRRDIK4sLrmUsHlvH15A+E8ssbGMim4k4PVcvK0&#10;wEzbgb+oP/lSBAi7DBVU3reZlK6oyKCLbEscvB/bGfRBdqXUHQ4Bbho5j+NUGqw5LFTY0qai4nq6&#10;GQXu9XDffODtkOz4mD+n3+1+/MyVmk3H9TsIT6P/D/+1d1pBmiTwOB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YrTBsYAAADcAAAADwAAAAAAAAAAAAAAAACYAgAAZHJz&#10;L2Rvd25yZXYueG1sUEsFBgAAAAAEAAQA9QAAAIsDAAAAAA==&#10;" fillcolor="#ffff95" stroked="f"/>
                  <v:rect id="Rectangle 490" o:spid="_x0000_s1514" style="position:absolute;left:668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xG28UA&#10;AADcAAAADwAAAGRycy9kb3ducmV2LnhtbESPQWsCMRSE74X+h/AKXopm9bCUdaNIRfRSwW0v3h6b&#10;Z3bp5mVNoq7/vhGEHoeZ+YYpl4PtxJV8aB0rmE4yEMS10y0bBT/fm/EHiBCRNXaOScGdAiwXry8l&#10;Ftrd+EDXKhqRIBwKVNDE2BdShrohi2HieuLknZy3GJP0RmqPtwS3nZxlWS4ttpwWGuzps6H6t7pY&#10;BZe9qTbH/OvgyVTr/f3M7+vVVqnR27Cag4g0xP/ws73TCvLpDB5n0hG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7EbbxQAAANwAAAAPAAAAAAAAAAAAAAAAAJgCAABkcnMv&#10;ZG93bnJldi54bWxQSwUGAAAAAAQABAD1AAAAigMAAAAA&#10;" fillcolor="#ffff93" stroked="f"/>
                  <v:rect id="Rectangle 491" o:spid="_x0000_s1515" style="position:absolute;left:6687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ueIsYA&#10;AADcAAAADwAAAGRycy9kb3ducmV2LnhtbESPzWrDMBCE74W8g9hAb43spjXBiWKchppSesnPAyzW&#10;xjaxVsZSHLtPXxUKPQ4z8w2zyUbTioF611hWEC8iEMSl1Q1XCs6n96cVCOeRNbaWScFEDrLt7GGD&#10;qbZ3PtBw9JUIEHYpKqi971IpXVmTQbewHXHwLrY36IPsK6l7vAe4aeVzFCXSYMNhocaO3moqr8eb&#10;UaBfaSj2Pv76LK7jLr+9TN/ToVHqcT7maxCeRv8f/mt/aAVJvITfM+EI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ueIsYAAADcAAAADwAAAAAAAAAAAAAAAACYAgAAZHJz&#10;L2Rvd25yZXYueG1sUEsFBgAAAAAEAAQA9QAAAIsDAAAAAA==&#10;" fillcolor="#ffff91" stroked="f"/>
                  <v:rect id="Rectangle 492" o:spid="_x0000_s1516" style="position:absolute;left:6691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dzCsQA&#10;AADcAAAADwAAAGRycy9kb3ducmV2LnhtbESPQWsCMRSE7wX/Q3hCbzWxFKlbo0ihYHsRdS/eHpvn&#10;JnTzsk2ibv99Iwg9DjPzDbNYDb4TF4rJBdYwnSgQxE0wjlsN9eHj6RVEysgGu8Ck4ZcSrJajhwVW&#10;Jlx5R5d9bkWBcKpQg825r6RMjSWPaRJ64uKdQvSYi4ytNBGvBe47+azUTHp0XBYs9vRuqfnen72G&#10;09Yef5yKn+v5/PhVu62SeVdr/Tge1m8gMg35P3xvb4yG2fQFbmfK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ncwrEAAAA3AAAAA8AAAAAAAAAAAAAAAAAmAIAAGRycy9k&#10;b3ducmV2LnhtbFBLBQYAAAAABAAEAPUAAACJAwAAAAA=&#10;" fillcolor="#ffff8f" stroked="f"/>
                  <v:rect id="Rectangle 493" o:spid="_x0000_s1517" style="position:absolute;left:6692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cC58IA&#10;AADcAAAADwAAAGRycy9kb3ducmV2LnhtbESPQYvCMBSE7wv+h/AEb2uqsiLVKKIsePBi3b0/k9c2&#10;2LyUJlvrv98sLHgcZuYbZrMbXCN66oL1rGA2zUAQa28sVwq+rp/vKxAhIhtsPJOCJwXYbUdvG8yN&#10;f/CF+iJWIkE45KigjrHNpQy6Jodh6lvi5JW+cxiT7CppOnwkuGvkPMuW0qHltFBjS4ea9L34cQps&#10;+72geXG7lNoeb648677oz0pNxsN+DSLSEF/h//bJKFjOPuDvTDo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5wLnwgAAANwAAAAPAAAAAAAAAAAAAAAAAJgCAABkcnMvZG93&#10;bnJldi54bWxQSwUGAAAAAAQABAD1AAAAhwMAAAAA&#10;" fillcolor="#ffff8d" stroked="f"/>
                  <v:rect id="Rectangle 494" o:spid="_x0000_s1518" style="position:absolute;left:669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cs/cQA&#10;AADcAAAADwAAAGRycy9kb3ducmV2LnhtbESPzWrDMBCE74W+g9hCb43sQt3gRgmhwTTX/JDzxtra&#10;JtbKlbaJm6ePCoUeh5n5hpktRterM4XYeTaQTzJQxLW3HTcG9rvqaQoqCrLF3jMZ+KEIi/n93QxL&#10;6y+8ofNWGpUgHEs00IoMpdaxbslhnPiBOHmfPjiUJEOjbcBLgrteP2dZoR12nBZaHOi9pfq0/XYG&#10;qteq3kxf5CqrL/txOMbrKuQ7Yx4fxuUbKKFR/sN/7bU1UOQF/J5JR0DP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3LP3EAAAA3AAAAA8AAAAAAAAAAAAAAAAAmAIAAGRycy9k&#10;b3ducmV2LnhtbFBLBQYAAAAABAAEAPUAAACJAwAAAAA=&#10;" fillcolor="#ffff8b" stroked="f"/>
                  <v:rect id="Rectangle 495" o:spid="_x0000_s1519" style="position:absolute;left:6699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TG4cYA&#10;AADcAAAADwAAAGRycy9kb3ducmV2LnhtbESPQWvCQBSE70L/w/IKvekmFtMQXUULhR7E2rQI3h7Z&#10;ZxLNvg3ZrcZ/7xYEj8PMfMPMFr1pxJk6V1tWEI8iEMSF1TWXCn5/PoYpCOeRNTaWScGVHCzmT4MZ&#10;Ztpe+JvOuS9FgLDLUEHlfZtJ6YqKDLqRbYmDd7CdQR9kV0rd4SXATSPHUZRIgzWHhQpbeq+oOOV/&#10;RsE62R9Wm3gyKV/tcpvzMV3tvlKlXp775RSEp94/wvf2p1aQxG/wfyYcAT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TG4cYAAADcAAAADwAAAAAAAAAAAAAAAACYAgAAZHJz&#10;L2Rvd25yZXYueG1sUEsFBgAAAAAEAAQA9QAAAIsDAAAAAA==&#10;" fillcolor="#ffff89" stroked="f"/>
                  <v:rect id="Rectangle 496" o:spid="_x0000_s1520" style="position:absolute;left:670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8WnL8A&#10;AADcAAAADwAAAGRycy9kb3ducmV2LnhtbERPzYrCMBC+C75DGMGLaOqKZalGEcFVPIirPsDQjGmx&#10;mZQman17cxA8fnz/82VrK/GgxpeOFYxHCQji3OmSjYLLeTP8BeEDssbKMSl4kYflotuZY6bdk//p&#10;cQpGxBD2GSooQqgzKX1ekEU/cjVx5K6usRgibIzUDT5juK3kT5Kk0mLJsaHAmtYF5bfT3Sq47svL&#10;Hw5oO63OzphVPjke5ESpfq9dzUAEasNX/HHvtIJ0HNfGM/EIyM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PxacvwAAANwAAAAPAAAAAAAAAAAAAAAAAJgCAABkcnMvZG93bnJl&#10;di54bWxQSwUGAAAAAAQABAD1AAAAhAMAAAAA&#10;" fillcolor="#ffff86" stroked="f"/>
                  <v:rect id="Rectangle 497" o:spid="_x0000_s1521" style="position:absolute;left:670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x9d8MA&#10;AADcAAAADwAAAGRycy9kb3ducmV2LnhtbESPQWsCMRSE74L/ITyhF9GsUra6NYq0tHrV6v2xeW6W&#10;Ji/LJuq2v94IgsdhZr5hFqvOWXGhNtSeFUzGGQji0uuaKwWHn6/RDESIyBqtZ1LwRwFWy35vgYX2&#10;V97RZR8rkSAcClRgYmwKKUNpyGEY+4Y4eSffOoxJtpXULV4T3Fk5zbJcOqw5LRhs6MNQ+bs/OwX2&#10;/P3Z2fzVDP8P603+ZuZ0nEalXgbd+h1EpC4+w4/2VivIJ3O4n0lH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x9d8MAAADcAAAADwAAAAAAAAAAAAAAAACYAgAAZHJzL2Rv&#10;d25yZXYueG1sUEsFBgAAAAAEAAQA9QAAAIgDAAAAAA==&#10;" fillcolor="#ffff84" stroked="f"/>
                  <v:rect id="Rectangle 498" o:spid="_x0000_s1522" style="position:absolute;left:6709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SvhcMA&#10;AADcAAAADwAAAGRycy9kb3ducmV2LnhtbERPW2vCMBR+F/Yfwhn4NtMFFekaZQwGguimDrfHQ3N6&#10;weakNLHWf28eBj5+fPdsNdhG9NT52rGG10kCgjh3puZSw8/x82UBwgdkg41j0nAjD6vl0yjD1Lgr&#10;76k/hFLEEPYpaqhCaFMpfV6RRT9xLXHkCtdZDBF2pTQdXmO4baRKkrm0WHNsqLClj4ry8+FiNfTf&#10;cjNTJ7U53XL1W5x35utvutV6/Dy8v4EINISH+N+9NhrmKs6PZ+IR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/SvhcMAAADcAAAADwAAAAAAAAAAAAAAAACYAgAAZHJzL2Rv&#10;d25yZXYueG1sUEsFBgAAAAAEAAQA9QAAAIgDAAAAAA==&#10;" fillcolor="#ffff81" stroked="f"/>
                  <v:rect id="Rectangle 499" o:spid="_x0000_s1523" style="position:absolute;left:671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+IksMA&#10;AADcAAAADwAAAGRycy9kb3ducmV2LnhtbESPS2sCMRSF9wX/Q7hCdzWji7GORhGhILhofeD6MrlO&#10;hpncDEnqTPvrG0Ho8nAeH2e1GWwr7uRD7VjBdJKBIC6drrlScDl/vL2DCBFZY+uYFPxQgM169LLC&#10;Qruej3Q/xUqkEQ4FKjAxdoWUoTRkMUxcR5y8m/MWY5K+ktpjn8ZtK2dZlkuLNSeCwY52hsrm9G0T&#10;5ND8GpObeVe2N3/Vi6/ms++Veh0P2yWISEP8Dz/be60gn03hcSYdAb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+IksMAAADcAAAADwAAAAAAAAAAAAAAAACYAgAAZHJzL2Rv&#10;d25yZXYueG1sUEsFBgAAAAAEAAQA9QAAAIgDAAAAAA==&#10;" fillcolor="#ffff7f" stroked="f"/>
                  <v:rect id="Rectangle 500" o:spid="_x0000_s1524" style="position:absolute;left:6716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NabMUA&#10;AADcAAAADwAAAGRycy9kb3ducmV2LnhtbESPQWvCQBSE70L/w/IKvemmEWJJ3QQbEIRCxTS010f2&#10;NQnNvk2zq6b/3hUEj8PMfMOs88n04kSj6ywreF5EIIhrqztuFFSf2/kLCOeRNfaWScE/Ocizh9ka&#10;U23PfKBT6RsRIOxSVNB6P6RSurolg25hB+Lg/djRoA9ybKQe8RzgppdxFCXSYMdhocWBipbq3/Jo&#10;FHxXuwG/6G318b6Pl5tkWfxNZaHU0+O0eQXhafL38K290wqSOIbrmXAEZH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M1psxQAAANwAAAAPAAAAAAAAAAAAAAAAAJgCAABkcnMv&#10;ZG93bnJldi54bWxQSwUGAAAAAAQABAD1AAAAigMAAAAA&#10;" fillcolor="#ffff7d" stroked="f"/>
                  <v:rect id="Rectangle 501" o:spid="_x0000_s1525" style="position:absolute;left:6718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CmbsMA&#10;AADcAAAADwAAAGRycy9kb3ducmV2LnhtbESPT2sCMRTE7wW/Q3iCt5pVQcpqFBEERSj1z8HjI3lu&#10;FjcvSxJ17advCoUeh5n5DTNfdq4RDwqx9qxgNCxAEGtvaq4UnE+b9w8QMSEbbDyTghdFWC56b3Ms&#10;jX/ygR7HVIkM4ViiAptSW0oZtSWHcehb4uxdfXCYsgyVNAGfGe4aOS6KqXRYc16w2NLakr4d707B&#10;bX+hsLa20V5/jw6Mn6vdFyk16HerGYhEXfoP/7W3RsF0PIHfM/kIy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YCmbsMAAADcAAAADwAAAAAAAAAAAAAAAACYAgAAZHJzL2Rv&#10;d25yZXYueG1sUEsFBgAAAAAEAAQA9QAAAIgDAAAAAA==&#10;" fillcolor="#ffff7b" stroked="f"/>
                  <v:rect id="Rectangle 502" o:spid="_x0000_s1526" style="position:absolute;left:6721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mwm8cA&#10;AADcAAAADwAAAGRycy9kb3ducmV2LnhtbESPQWvCQBSE7wX/w/KEXopuKiqSukpbaBEKFWNEentk&#10;n0kw+zbd3Wr8965Q8DjMzDfMfNmZRpzI+dqygudhAoK4sLrmUkG+/RjMQPiArLGxTAou5GG56D3M&#10;MdX2zBs6ZaEUEcI+RQVVCG0qpS8qMuiHtiWO3sE6gyFKV0rt8BzhppGjJJlKgzXHhQpbeq+oOGZ/&#10;RsH3jp7G+e/qbY35+nMy2bsf030p9djvXl9ABOrCPfzfXmkF09EYbmfiEZ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ZsJvHAAAA3AAAAA8AAAAAAAAAAAAAAAAAmAIAAGRy&#10;cy9kb3ducmV2LnhtbFBLBQYAAAAABAAEAPUAAACMAwAAAAA=&#10;" fillcolor="#ffff79" stroked="f"/>
                  <v:rect id="Rectangle 503" o:spid="_x0000_s1527" style="position:absolute;left:6725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VChMUA&#10;AADcAAAADwAAAGRycy9kb3ducmV2LnhtbESPQWuDQBSE74H+h+UVeglxbUIkWDchWIQecokJtMeH&#10;+6pS9624W7X/vhsI5DjMzDdMdphNJ0YaXGtZwWsUgyCurG65VnC9FKsdCOeRNXaWScEfOTjsnxYZ&#10;ptpOfKax9LUIEHYpKmi871MpXdWQQRfZnjh433Yw6IMcaqkHnALcdHIdx4k02HJYaLCnvKHqp/w1&#10;Cj6X71Od55dTUeUnfSy/kn7eJEq9PM/HNxCeZv8I39sfWkGy3sLtTDgCcv8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FUKExQAAANwAAAAPAAAAAAAAAAAAAAAAAJgCAABkcnMv&#10;ZG93bnJldi54bWxQSwUGAAAAAAQABAD1AAAAigMAAAAA&#10;" fillcolor="#ff7" stroked="f"/>
                  <v:rect id="Rectangle 504" o:spid="_x0000_s1528" style="position:absolute;left:6726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Ql/sYA&#10;AADcAAAADwAAAGRycy9kb3ducmV2LnhtbESPT2sCMRTE74V+h/AKvRTNqiXI1iiiLBWhh6rg9bF5&#10;+4duXpZNuq799EYQehxm5jfMYjXYRvTU+dqxhsk4AUGcO1NzqeF0zEZzED4gG2wck4YreVgtn58W&#10;mBp34W/qD6EUEcI+RQ1VCG0qpc8rsujHriWOXuE6iyHKrpSmw0uE20ZOk0RJizXHhQpb2lSU/xx+&#10;rYa86P+u2fb4nsm32efX3qlwLpTWry/D+gNEoCH8hx/tndGgpgr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Ql/sYAAADcAAAADwAAAAAAAAAAAAAAAACYAgAAZHJz&#10;L2Rvd25yZXYueG1sUEsFBgAAAAAEAAQA9QAAAIsDAAAAAA==&#10;" fillcolor="#ffff75" stroked="f"/>
                  <v:rect id="Rectangle 505" o:spid="_x0000_s1529" style="position:absolute;left:6730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lKssYA&#10;AADcAAAADwAAAGRycy9kb3ducmV2LnhtbESPT2vCQBTE7wW/w/IEb3VTQSupq1RFyaEU/ANeH9nX&#10;ZDX7NmQ3Gv30bqHQ4zAzv2Fmi85W4kqNN44VvA0TEMS504YLBcfD5nUKwgdkjZVjUnAnD4t572WG&#10;qXY33tF1HwoRIexTVFCGUKdS+rwki37oauLo/bjGYoiyKaRu8BbhtpKjJJlIi4bjQok1rUrKL/vW&#10;KmhP3/Jk2myZf2XbsTbr8/i4eig16HefHyACdeE//NfOtILJ6B1+z8Qj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klKssYAAADcAAAADwAAAAAAAAAAAAAAAACYAgAAZHJz&#10;L2Rvd25yZXYueG1sUEsFBgAAAAAEAAQA9QAAAIsDAAAAAA==&#10;" fillcolor="#ffff73" stroked="f"/>
                  <v:rect id="Rectangle 506" o:spid="_x0000_s1530" style="position:absolute;left:673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tR/sEA&#10;AADcAAAADwAAAGRycy9kb3ducmV2LnhtbERPz2vCMBS+D/wfwhN2m6kVSqlGKRtFd5xunh/NW1tM&#10;XmqT2fa/Xw6DHT++37vDZI140OA7xwrWqwQEce10x42Cz0v1koPwAVmjcUwKZvJw2C+edlhoN/IH&#10;Pc6hETGEfYEK2hD6Qkpft2TRr1xPHLlvN1gMEQ6N1AOOMdwamSZJJi12HBta7Om1pfp2/rEK3o6m&#10;uufv422eN6a7lid74a9UqeflVG5BBJrCv/jPfdIKsjSujWfiEZD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+bUf7BAAAA3AAAAA8AAAAAAAAAAAAAAAAAmAIAAGRycy9kb3du&#10;cmV2LnhtbFBLBQYAAAAABAAEAPUAAACGAwAAAAA=&#10;" fillcolor="#ffff70" stroked="f"/>
                  <v:rect id="Rectangle 507" o:spid="_x0000_s1531" style="position:absolute;left:6736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8XK8UA&#10;AADcAAAADwAAAGRycy9kb3ducmV2LnhtbESPT2vCQBTE74LfYXlCb2ZjDqmNrmILpZ5aND3o7ZF9&#10;JsHs25Dd5s+37xYKHoeZ+Q2z3Y+mET11rrasYBXFIIgLq2suFXzn78s1COeRNTaWScFEDva7+WyL&#10;mbYDn6g/+1IECLsMFVTet5mUrqjIoItsSxy8m+0M+iC7UuoOhwA3jUziOJUGaw4LFbb0VlFxP/8Y&#10;Bf7KBnWuv4rn1Uefvp6m4+VzUuppMR42IDyN/hH+bx+1gjR5gb8z4Qj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rxcrxQAAANwAAAAPAAAAAAAAAAAAAAAAAJgCAABkcnMv&#10;ZG93bnJldi54bWxQSwUGAAAAAAQABAD1AAAAigMAAAAA&#10;" fillcolor="#ffff6e" stroked="f"/>
                  <v:rect id="Rectangle 508" o:spid="_x0000_s1532" style="position:absolute;left:6740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T7qcEA&#10;AADcAAAADwAAAGRycy9kb3ducmV2LnhtbERPTYvCMBC9C/6HMAveNF1dinSNokLBBRGs4nloZtti&#10;M6lNrF1//eYgeHy878WqN7XoqHWVZQWfkwgEcW51xYWC8ykdz0E4j6yxtkwK/sjBajkcLDDR9sFH&#10;6jJfiBDCLkEFpfdNIqXLSzLoJrYhDtyvbQ36ANtC6hYfIdzUchpFsTRYcWgosaFtSfk1uxsFX5vi&#10;h6r0sH5eLynd4j115+6u1OijX3+D8NT7t/jl3mkF8SzMD2fCEZ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U+6nBAAAA3AAAAA8AAAAAAAAAAAAAAAAAmAIAAGRycy9kb3du&#10;cmV2LnhtbFBLBQYAAAAABAAEAPUAAACGAwAAAAA=&#10;" fillcolor="#ffff6b" stroked="f"/>
                  <v:rect id="Rectangle 509" o:spid="_x0000_s1533" style="position:absolute;left:674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jiOscA&#10;AADcAAAADwAAAGRycy9kb3ducmV2LnhtbESPT2vCQBTE7wW/w/IKvRSzsZaoaVYRoSCFHvxXenxk&#10;n9lo9m3IbjX99q5Q6HGYmd8wxaK3jbhQ52vHCkZJCoK4dLrmSsF+9z6cgvABWWPjmBT8kofFfPBQ&#10;YK7dlTd02YZKRAj7HBWYENpcSl8asugT1xJH7+g6iyHKrpK6w2uE20a+pGkmLdYcFwy2tDJUnrc/&#10;VsHr1+6jf559t5vD5/rE6cmPJ2aq1NNjv3wDEagP/+G/9loryMYjuJ+JR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8o4jrHAAAA3AAAAA8AAAAAAAAAAAAAAAAAmAIAAGRy&#10;cy9kb3ducmV2LnhtbFBLBQYAAAAABAAEAPUAAACMAwAAAAA=&#10;" fillcolor="#ffff69" stroked="f"/>
                  <v:rect id="Rectangle 510" o:spid="_x0000_s1534" style="position:absolute;left:6746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vMdsUA&#10;AADcAAAADwAAAGRycy9kb3ducmV2LnhtbESPQWvCQBSE74X+h+UVeim6aYRQoqsUwdJLLdEKHh/Z&#10;524w+zZktyb9925B8DjMzDfMYjW6VlyoD41nBa/TDARx7XXDRsHPfjN5AxEissbWMyn4owCr5ePD&#10;AkvtB67osotGJAiHEhXYGLtSylBbchimviNO3sn3DmOSvZG6xyHBXSvzLCukw4bTgsWO1pbq8+7X&#10;KfiuDl+bNh6Hlypfz/TWOGOLD6Wen8b3OYhIY7yHb+1PraCY5fB/Jh0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+8x2xQAAANwAAAAPAAAAAAAAAAAAAAAAAJgCAABkcnMv&#10;ZG93bnJldi54bWxQSwUGAAAAAAQABAD1AAAAigMAAAAA&#10;" fillcolor="#ffff67" stroked="f"/>
                  <v:rect id="Rectangle 511" o:spid="_x0000_s1535" style="position:absolute;left:6748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MZk8cA&#10;AADcAAAADwAAAGRycy9kb3ducmV2LnhtbESPQU/CQBSE7yb+h80z4SZbIUGpLIQAGokHEbx4e+k+&#10;u43dt033QSu/njUx8TiZmW8ys0Xva3WiNlaBDdwNM1DERbAVlwY+Dk+3D6CiIFusA5OBH4qwmF9f&#10;zTC3oeN3Ou2lVAnCMUcDTqTJtY6FI49xGBri5H2F1qMk2ZbattgluK/1KMsm2mPFacFhQytHxff+&#10;6A2strvufvoqb+dss362n04Ou/PUmMFNv3wEJdTLf/iv/WINTMZj+D2TjoCe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rDGZPHAAAA3AAAAA8AAAAAAAAAAAAAAAAAmAIAAGRy&#10;cy9kb3ducmV2LnhtbFBLBQYAAAAABAAEAPUAAACMAwAAAAA=&#10;" fillcolor="#ffff65" stroked="f"/>
                  <v:rect id="Rectangle 512" o:spid="_x0000_s1536" style="position:absolute;left:6752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GCFsUA&#10;AADcAAAADwAAAGRycy9kb3ducmV2LnhtbESPT2vCQBTE70K/w/IK3nTTKNKmrlIE/+BNWyi9PbKv&#10;STD7Nu6uMfrpXUHwOMzMb5jpvDO1aMn5yrKCt2ECgji3uuJCwc/3cvAOwgdkjbVlUnAhD/PZS2+K&#10;mbZn3lG7D4WIEPYZKihDaDIpfV6SQT+0DXH0/q0zGKJ0hdQOzxFuapkmyUQarDgulNjQoqT8sD8Z&#10;BUfXbT/WRTgsfHpp81X6+6evI6X6r93XJ4hAXXiGH+2NVjAZjeF+Jh4B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YYIWxQAAANwAAAAPAAAAAAAAAAAAAAAAAJgCAABkcnMv&#10;ZG93bnJldi54bWxQSwUGAAAAAAQABAD1AAAAigMAAAAA&#10;" fillcolor="#ffff63" stroked="f"/>
                  <v:rect id="Rectangle 513" o:spid="_x0000_s1537" style="position:absolute;left:6755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DmBMUA&#10;AADcAAAADwAAAGRycy9kb3ducmV2LnhtbESPQWsCMRSE70L/Q3gFL6LZVlzsahQpVSoiqC30+tg8&#10;N4vJy7KJuv33TaHQ4zAz3zDzZeesuFEbas8KnkYZCOLS65orBZ8f6+EURIjIGq1nUvBNAZaLh94c&#10;C+3vfKTbKVYiQTgUqMDE2BRShtKQwzDyDXHyzr51GJNsK6lbvCe4s/I5y3LpsOa0YLChV0Pl5XR1&#10;CtaDzc6+HbbuZb/a17uv3Bt78Ur1H7vVDESkLv6H/9rvWkE+nsDvmXQE5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sOYExQAAANwAAAAPAAAAAAAAAAAAAAAAAJgCAABkcnMv&#10;ZG93bnJldi54bWxQSwUGAAAAAAQABAD1AAAAigMAAAAA&#10;" fillcolor="#ffff60" stroked="f"/>
                  <v:rect id="Rectangle 514" o:spid="_x0000_s1538" style="position:absolute;left:6758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J0SsUA&#10;AADcAAAADwAAAGRycy9kb3ducmV2LnhtbESP0WrCQBRE3wv9h+UWfKubWoiauoooBemDGu0HXLK3&#10;2WD2bsiuSerXu4WCj8PMnGEWq8HWoqPWV44VvI0TEMSF0xWXCr7Pn68zED4ga6wdk4Jf8rBaPj8t&#10;MNOu55y6UyhFhLDPUIEJocmk9IUhi37sGuLo/bjWYoiyLaVusY9wW8tJkqTSYsVxwWBDG0PF5XS1&#10;Cr7yan+59VNzvHZhfjsezrmWW6VGL8P6A0SgITzC/+2dVpC+p/B3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cnRKxQAAANwAAAAPAAAAAAAAAAAAAAAAAJgCAABkcnMv&#10;ZG93bnJldi54bWxQSwUGAAAAAAQABAD1AAAAigMAAAAA&#10;" fillcolor="#ffff5e" stroked="f"/>
                  <v:rect id="Rectangle 515" o:spid="_x0000_s1539" style="position:absolute;left:6762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cXvcQA&#10;AADcAAAADwAAAGRycy9kb3ducmV2LnhtbESP3YrCMBSE7wXfIRxh7zTVhapdo4igLIjgH3t9tjnb&#10;VpuT0kTt+vRGELwcZuYbZjJrTCmuVLvCsoJ+LwJBnFpdcKbgeFh2RyCcR9ZYWiYF/+RgNm23Jpho&#10;e+MdXfc+EwHCLkEFufdVIqVLczLoerYiDt6frQ36IOtM6hpvAW5KOYiiWBosOCzkWNEip/S8vxgF&#10;69NPWhbby2qjB9V4tIp/77geKvXRaeZfIDw1/h1+tb+1gvhzC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HF73EAAAA3AAAAA8AAAAAAAAAAAAAAAAAmAIAAGRycy9k&#10;b3ducmV2LnhtbFBLBQYAAAAABAAEAPUAAACJAwAAAAA=&#10;" fillcolor="#ffff5b" stroked="f"/>
                  <v:rect id="Rectangle 516" o:spid="_x0000_s1540" style="position:absolute;left:6765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W+KcIA&#10;AADcAAAADwAAAGRycy9kb3ducmV2LnhtbERP3WqDMBS+H+wdwhnsRto4B1KsUcaw0MIYrO0DnJpT&#10;Fc2JM5m1b79cDHb58f3n5WIGMdPkOssKXtYxCOLa6o4bBefTbrUB4TyyxsEyKbiTg7J4fMgx0/bG&#10;XzQffSNCCLsMFbTej5mUrm7JoFvbkThwVzsZ9AFOjdQT3kK4GWQSx6k02HFoaHGk95bq/vhjFEQH&#10;U31/XHhXV5Xp0yiJcO8+lXp+Wt62IDwt/l/8595rBelrWBvOhCMgi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Rb4pwgAAANwAAAAPAAAAAAAAAAAAAAAAAJgCAABkcnMvZG93&#10;bnJldi54bWxQSwUGAAAAAAQABAD1AAAAhwMAAAAA&#10;" fillcolor="#ffff59" stroked="f"/>
                  <v:rect id="Rectangle 517" o:spid="_x0000_s1541" style="position:absolute;left:6768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ZggcQA&#10;AADcAAAADwAAAGRycy9kb3ducmV2LnhtbESP0WrCQBRE34X+w3ILfZG6UTHE6CpFkFafWusHXLLX&#10;bDB7N82uMf17VxB8HGbmDLNc97YWHbW+cqxgPEpAEBdOV1wqOP5u3zMQPiBrrB2Tgn/ysF69DJaY&#10;a3flH+oOoRQRwj5HBSaEJpfSF4Ys+pFriKN3cq3FEGVbSt3iNcJtLSdJkkqLFccFgw1tDBXnw8Uq&#10;CFlXTNLs21C93/1dzh19zrZDpd5e+48FiEB9eIYf7S+tIJ3O4X4mHgG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mYIHEAAAA3AAAAA8AAAAAAAAAAAAAAAAAmAIAAGRycy9k&#10;b3ducmV2LnhtbFBLBQYAAAAABAAEAPUAAACJAwAAAAA=&#10;" fillcolor="#ffff57" stroked="f"/>
                  <v:rect id="Rectangle 518" o:spid="_x0000_s1542" style="position:absolute;left:6770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ANi8MA&#10;AADcAAAADwAAAGRycy9kb3ducmV2LnhtbERP3WrCMBS+F/YO4Qx2I5puDJFqLGMw6nbjqj7AsTm2&#10;xeakS2Lb7enNxcDLj+9/nY2mFT0531hW8DxPQBCXVjdcKTgePmZLED4ga2wtk4Jf8pBtHiZrTLUd&#10;uKB+HyoRQ9inqKAOoUul9GVNBv3cdsSRO1tnMEToKqkdDjHctPIlSRbSYMOxocaO3msqL/urUdAe&#10;fX44yTEvptfP7c/f9+C+dpVST4/j2wpEoDHcxf/urVaweI3z4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ANi8MAAADcAAAADwAAAAAAAAAAAAAAAACYAgAAZHJzL2Rv&#10;d25yZXYueG1sUEsFBgAAAAAEAAQA9QAAAIgDAAAAAA==&#10;" fillcolor="#ff5" stroked="f"/>
                  <v:rect id="Rectangle 519" o:spid="_x0000_s1543" style="position:absolute;left:677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jcgMQA&#10;AADcAAAADwAAAGRycy9kb3ducmV2LnhtbESPQYvCMBSE74L/ITxhL7Kmioh0jaKCoiyC2xW8Pppn&#10;U2xeShO1++83guBxmJlvmNmitZW4U+NLxwqGgwQEce50yYWC0+/mcwrCB2SNlWNS8EceFvNuZ4ap&#10;dg/+oXsWChEh7FNUYEKoUyl9bsiiH7iaOHoX11gMUTaF1A0+ItxWcpQkE2mx5LhgsKa1ofya3awC&#10;yo6706Y/3Z7Xy5v5Xh3c/rxySn302uUXiEBteIdf7Z1WMBkP4XkmHgE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o3IDEAAAA3AAAAA8AAAAAAAAAAAAAAAAAmAIAAGRycy9k&#10;b3ducmV2LnhtbFBLBQYAAAAABAAEAPUAAACJAwAAAAA=&#10;" fillcolor="#ffff53" stroked="f"/>
                  <v:rect id="Rectangle 520" o:spid="_x0000_s1544" style="position:absolute;left:6777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N7L8UA&#10;AADcAAAADwAAAGRycy9kb3ducmV2LnhtbESPS2vDMBCE74H+B7GF3hK5poTgRg6hUBwIPdQJIcfF&#10;Wj9aa2Us+fXvq0Khx2FmvmH2h9m0YqTeNZYVPG8iEMSF1Q1XCq6X9/UOhPPIGlvLpGAhB4f0YbXH&#10;RNuJP2nMfSUChF2CCmrvu0RKV9Rk0G1sRxy80vYGfZB9JXWPU4CbVsZRtJUGGw4LNXb0VlPxnQ9G&#10;wf38lV2y2zJ87K55dC/H42DzSqmnx/n4CsLT7P/Df+2TVrB9ieH3TDgC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83svxQAAANwAAAAPAAAAAAAAAAAAAAAAAJgCAABkcnMv&#10;ZG93bnJldi54bWxQSwUGAAAAAAQABAD1AAAAigMAAAAA&#10;" fillcolor="#ffff50" stroked="f"/>
                  <v:rect id="Rectangle 521" o:spid="_x0000_s1545" style="position:absolute;left:6780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OQ/MIA&#10;AADcAAAADwAAAGRycy9kb3ducmV2LnhtbESPQYvCMBSE7wv+h/AEb2u6rYh2jSKCoMfWhaW3R/O2&#10;Ldu8lCbW+u+NIHgcZuYbZrMbTSsG6l1jWcHXPAJBXFrdcKXg53L8XIFwHllja5kU3MnBbjv52GCq&#10;7Y0zGnJfiQBhl6KC2vsuldKVNRl0c9sRB+/P9gZ9kH0ldY+3ADetjKNoKQ02HBZq7OhQU/mfX42C&#10;uMjKc5LnbpFIn8n1UPzu40Kp2XTcf4PwNPp3+NU+aQXLRQLPM+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I5D8wgAAANwAAAAPAAAAAAAAAAAAAAAAAJgCAABkcnMvZG93&#10;bnJldi54bWxQSwUGAAAAAAQABAD1AAAAhwMAAAAA&#10;" fillcolor="#ffff4e" stroked="f"/>
                  <v:rect id="Rectangle 522" o:spid="_x0000_s1546" style="position:absolute;left:678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WjaMQA&#10;AADcAAAADwAAAGRycy9kb3ducmV2LnhtbESPQWvCQBSE7wX/w/IEb3WjhFCiq4ggSNFDNQreHtln&#10;Esy+XbLbGP99t1DocZiZb5jlejCt6KnzjWUFs2kCgri0uuFKQXHevX+A8AFZY2uZFLzIw3o1elti&#10;ru2Tv6g/hUpECPscFdQhuFxKX9Zk0E+tI47e3XYGQ5RdJXWHzwg3rZwnSSYNNhwXanS0ral8nL6N&#10;gsOx333e0uGRnYv71hWXK7riqtRkPGwWIAIN4T/8195rBVmawu+Ze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Fo2jEAAAA3AAAAA8AAAAAAAAAAAAAAAAAmAIAAGRycy9k&#10;b3ducmV2LnhtbFBLBQYAAAAABAAEAPUAAACJAwAAAAA=&#10;" fillcolor="#ffff4b" stroked="f"/>
                  <v:rect id="Rectangle 523" o:spid="_x0000_s1547" style="position:absolute;left:6787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UvBMMA&#10;AADcAAAADwAAAGRycy9kb3ducmV2LnhtbESPT4vCMBTE74LfITzBm6aKFukaZVlY9OL6F7w+mrdt&#10;2ealbaLtfnsjCB6HmfkNs1x3phR3alxhWcFkHIEgTq0uOFNwOX+PFiCcR9ZYWiYF/+Rgver3lpho&#10;2/KR7iefiQBhl6CC3PsqkdKlORl0Y1sRB+/XNgZ9kE0mdYNtgJtSTqMolgYLDgs5VvSVU/p3uhkF&#10;9W5z/LFbd433RXt2B66rSVcrNRx0nx8gPHX+HX61t1pBPJvD80w4An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UvBMMAAADcAAAADwAAAAAAAAAAAAAAAACYAgAAZHJzL2Rv&#10;d25yZXYueG1sUEsFBgAAAAAEAAQA9QAAAIgDAAAAAA==&#10;" fillcolor="#ffff49" stroked="f"/>
                  <v:rect id="Rectangle 524" o:spid="_x0000_s1548" style="position:absolute;left:6790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XwP8UA&#10;AADcAAAADwAAAGRycy9kb3ducmV2LnhtbESPQWvCQBSE7wX/w/IEb3VTqaFEVxFBrFIUYyHXR/aZ&#10;Dc2+DdlVY399t1DocZiZb5j5sreNuFHna8cKXsYJCOLS6ZorBZ/nzfMbCB+QNTaOScGDPCwXg6c5&#10;Ztrd+US3PFQiQthnqMCE0GZS+tKQRT92LXH0Lq6zGKLsKqk7vEe4beQkSVJpsea4YLCltaHyK79a&#10;Bd/T/Nhsi/1hV6yKw9lMtx+WC6VGw341AxGoD//hv/a7VpC+pvB7Jh4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dfA/xQAAANwAAAAPAAAAAAAAAAAAAAAAAJgCAABkcnMv&#10;ZG93bnJldi54bWxQSwUGAAAAAAQABAD1AAAAigMAAAAA&#10;" fillcolor="#ffff47" stroked="f"/>
                  <v:rect id="Rectangle 525" o:spid="_x0000_s1549" style="position:absolute;left:6792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MpsMQA&#10;AADcAAAADwAAAGRycy9kb3ducmV2LnhtbESPT4vCMBTE78J+h/AWvGmqqLtU07Ks7iJ4EP8cPD6a&#10;Z1tsXmoTtX57Iwgeh5n5DTNLW1OJKzWutKxg0I9AEGdWl5wr2O/+et8gnEfWWFkmBXdykCYfnRnG&#10;2t54Q9etz0WAsItRQeF9HUvpsoIMur6tiYN3tI1BH2STS93gLcBNJYdRNJEGSw4LBdb0W1B22l6M&#10;gjEe5v+L3dkdVoO1vlRuvKK2Vqr72f5MQXhq/Tv8ai+1gsnoC55nwhGQy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jKbDEAAAA3AAAAA8AAAAAAAAAAAAAAAAAmAIAAGRycy9k&#10;b3ducmV2LnhtbFBLBQYAAAAABAAEAPUAAACJAwAAAAA=&#10;" fillcolor="#ffff45" stroked="f"/>
                  <v:rect id="Rectangle 526" o:spid="_x0000_s1550" style="position:absolute;left:6795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EsIA&#10;AADcAAAADwAAAGRycy9kb3ducmV2LnhtbERPXWvCMBR9F/Yfwh34ZtOJuq0zigwUERTWDZ8vzV1b&#10;bW5CE7X6682D4OPhfE/nnWnEmVpfW1bwlqQgiAuray4V/P0uBx8gfEDW2FgmBVfyMJ+99KaYaXvh&#10;HzrnoRQxhH2GCqoQXCalLyoy6BPriCP3b1uDIcK2lLrFSww3jRym6UQarDk2VOjou6LimJ+MguHn&#10;3ux34xu/n1busNtuxvlq4ZTqv3aLLxCBuvAUP9xrrWAyimvjmXgE5O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i0ESwgAAANwAAAAPAAAAAAAAAAAAAAAAAJgCAABkcnMvZG93&#10;bnJldi54bWxQSwUGAAAAAAQABAD1AAAAhwMAAAAA&#10;" fillcolor="#ffff43" stroked="f"/>
                  <v:rect id="Rectangle 527" o:spid="_x0000_s1551" style="position:absolute;left:6799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rfq8cA&#10;AADcAAAADwAAAGRycy9kb3ducmV2LnhtbESP22rDMBBE3wv9B7GFvpRE6oWQOFZCLykNKS008Qcs&#10;1sYytVbGUhPHX18VAn0cZuYMky9714gDdaH2rOF2rEAQl97UXGkodq+jKYgQkQ02nknDiQIsF5cX&#10;OWbGH/mLDttYiQThkKEGG2ObSRlKSw7D2LfEydv7zmFMsquk6fCY4K6Rd0pNpMOa04LFlp4tld/b&#10;H6fh/XSzGp42L6Q+PtG+FWo13A9K6+ur/nEOIlIf/8Pn9tpomDzM4O9MOgJy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z636vHAAAA3AAAAA8AAAAAAAAAAAAAAAAAmAIAAGRy&#10;cy9kb3ducmV2LnhtbFBLBQYAAAAABAAEAPUAAACMAwAAAAA=&#10;" fillcolor="#ffff40" stroked="f"/>
                  <v:rect id="Rectangle 528" o:spid="_x0000_s1552" style="position:absolute;left:6802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tOX8AA&#10;AADcAAAADwAAAGRycy9kb3ducmV2LnhtbERPTYvCMBC9L/gfwgh7W1MFZa1GUUGQPWn14HFsxqba&#10;TGoTtf57cxD2+Hjf03lrK/GgxpeOFfR7CQji3OmSCwWH/frnF4QPyBorx6TgRR7ms87XFFPtnryj&#10;RxYKEUPYp6jAhFCnUvrckEXfczVx5M6usRgibAqpG3zGcFvJQZKMpMWSY4PBmlaG8mt2twqyP0Or&#10;ze2Eh/GpP77kx2K581ulvrvtYgIiUBv+xR/3RisYDeP8eCYeATl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tOX8AAAADcAAAADwAAAAAAAAAAAAAAAACYAgAAZHJzL2Rvd25y&#10;ZXYueG1sUEsFBgAAAAAEAAQA9QAAAIUDAAAAAA==&#10;" fillcolor="#ffff3e" stroked="f"/>
                  <v:rect id="Rectangle 529" o:spid="_x0000_s1553" style="position:absolute;left:680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CT1cYA&#10;AADcAAAADwAAAGRycy9kb3ducmV2LnhtbESPT2vCQBTE74LfYXmF3nQTwaDRVaogeCn+qdgeH9ln&#10;Esy+Ddk1pv30riD0OMzMb5j5sjOVaKlxpWUF8TACQZxZXXKu4PS1GUxAOI+ssbJMCn7JwXLR780x&#10;1fbOB2qPPhcBwi5FBYX3dSqlywoy6Ia2Jg7exTYGfZBNLnWD9wA3lRxFUSINlhwWCqxpXVB2Pd6M&#10;gj+9/RyNJ7trslvtv6c/+3O8bs9Kvb91HzMQnjr/H361t1pBMo7heSYcAbl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7CT1cYAAADcAAAADwAAAAAAAAAAAAAAAACYAgAAZHJz&#10;L2Rvd25yZXYueG1sUEsFBgAAAAAEAAQA9QAAAIsDAAAAAA==&#10;" fillcolor="#ffff3b" stroked="f"/>
                  <v:rect id="Rectangle 530" o:spid="_x0000_s1554" style="position:absolute;left:6809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4QNMYA&#10;AADcAAAADwAAAGRycy9kb3ducmV2LnhtbESPQUvDQBSE7wX/w/KE3tqNgQZNuy1VkIoH0Zi210f2&#10;NRuafRuyaxvz611B8DjMzDfMajPYVlyo941jBXfzBARx5XTDtYLy83l2D8IHZI2tY1LwTR4265vJ&#10;CnPtrvxBlyLUIkLY56jAhNDlUvrKkEU/dx1x9E6utxii7Gupe7xGuG1lmiSZtNhwXDDY0ZOh6lx8&#10;WQWv4zF7e9g9+uK9HI3bj+mhXByUmt4O2yWIQEP4D/+1X7SCbJHC75l4BO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/4QNMYAAADcAAAADwAAAAAAAAAAAAAAAACYAgAAZHJz&#10;L2Rvd25yZXYueG1sUEsFBgAAAAAEAAQA9QAAAIsDAAAAAA==&#10;" fillcolor="#ffff39" stroked="f"/>
                  <v:rect id="Rectangle 531" o:spid="_x0000_s1555" style="position:absolute;left:6812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sRTMcA&#10;AADcAAAADwAAAGRycy9kb3ducmV2LnhtbESPT2vCQBTE74LfYXlCL6Ib+ydodBXbUqjQg1HB6yP7&#10;3ASzb9Psqum37xYKHoeZ+Q2zWHW2FldqfeVYwWScgCAunK7YKDjsP0ZTED4ga6wdk4If8rBa9nsL&#10;zLS7cU7XXTAiQthnqKAMocmk9EVJFv3YNcTRO7nWYoiyNVK3eItwW8vHJEmlxYrjQokNvZVUnHcX&#10;q+ArGZrtrNDNMH9+v5y+X48m3xyVehh06zmIQF24h//bn1pB+vIEf2fiEZ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rEUzHAAAA3AAAAA8AAAAAAAAAAAAAAAAAmAIAAGRy&#10;cy9kb3ducmV2LnhtbFBLBQYAAAAABAAEAPUAAACMAwAAAAA=&#10;" fillcolor="#ffff37" stroked="f"/>
                  <v:rect id="Rectangle 532" o:spid="_x0000_s1556" style="position:absolute;left:681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H7WcYA&#10;AADcAAAADwAAAGRycy9kb3ducmV2LnhtbESPQWvCQBSE74X+h+UVeim6sWjQ6CoqtPZo1YPHR/aZ&#10;hGTfxt2txv56tyD0OMzMN8xs0ZlGXMj5yrKCQT8BQZxbXXGh4LD/6I1B+ICssbFMCm7kYTF/fpph&#10;pu2Vv+myC4WIEPYZKihDaDMpfV6SQd+3LXH0TtYZDFG6QmqH1wg3jXxPklQarDgulNjSuqS83v0Y&#10;BfXqc7Ap9v7XnW+yfpvkx0m6HSr1+tItpyACdeE//Gh/aQXpaAh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KH7WcYAAADcAAAADwAAAAAAAAAAAAAAAACYAgAAZHJz&#10;L2Rvd25yZXYueG1sUEsFBgAAAAAEAAQA9QAAAIsDAAAAAA==&#10;" fillcolor="#ffff35" stroked="f"/>
                  <v:rect id="Rectangle 533" o:spid="_x0000_s1557" style="position:absolute;left:6817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gyl8QA&#10;AADcAAAADwAAAGRycy9kb3ducmV2LnhtbESPQWvCQBSE7wX/w/IEb3WjJSJpNiJKwYsHY6EeX7Ov&#10;Sezu25BdY/rvu4WCx2FmvmHyzWiNGKj3rWMFi3kCgrhyuuVawfv57XkNwgdkjcYxKfghD5ti8pRj&#10;pt2dTzSUoRYRwj5DBU0IXSalrxqy6OeuI47el+sthij7Wuoe7xFujVwmyUpabDkuNNjRrqHqu7zZ&#10;SJHDQYeTuZTd/ngrP9Lry+f+qtRsOm5fQQQawyP83z5oBas0hb8z8QjI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IMpfEAAAA3AAAAA8AAAAAAAAAAAAAAAAAmAIAAGRycy9k&#10;b3ducmV2LnhtbFBLBQYAAAAABAAEAPUAAACJAwAAAAA=&#10;" fillcolor="#ff3" stroked="f"/>
                  <v:rect id="Rectangle 534" o:spid="_x0000_s1558" style="position:absolute;left:682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fnKcMA&#10;AADcAAAADwAAAGRycy9kb3ducmV2LnhtbESPwWrDMBBE74X8g9hCLyWRa6htnCghGEJ7rZtLbou1&#10;sU2tlZFU28nXV4VCj8PMvGF2h8UMYiLne8sKXjYJCOLG6p5bBefP07oA4QOyxsEyKbiRh8N+9bDD&#10;UtuZP2iqQysihH2JCroQxlJK33Rk0G/sSBy9q3UGQ5SuldrhHOFmkGmSZNJgz3Ghw5Gqjpqv+tso&#10;GHK/VJf5rZjre7gblz+ndiKlnh6X4xZEoCX8h//a71pB9prB75l4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fnKcMAAADcAAAADwAAAAAAAAAAAAAAAACYAgAAZHJzL2Rv&#10;d25yZXYueG1sUEsFBgAAAAAEAAQA9QAAAIgDAAAAAA==&#10;" fillcolor="#ffff30" stroked="f"/>
                  <v:rect id="Rectangle 535" o:spid="_x0000_s1559" style="position:absolute;left:6824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7AWMYA&#10;AADcAAAADwAAAGRycy9kb3ducmV2LnhtbESPW2vCQBSE3wv+h+UIvtWNglZSV/GC4EOleKHQt9Ps&#10;MYlmz8bsNsZ/7wqCj8PMfMOMp40pRE2Vyy0r6HUjEMSJ1TmnCg771fsIhPPIGgvLpOBGDqaT1tsY&#10;Y22vvKV651MRIOxiVJB5X8ZSuiQjg65rS+LgHW1l0AdZpVJXeA1wU8h+FA2lwZzDQoYlLTJKzrt/&#10;o+BLjy71JY+W/rTp9b//3O/8Jxko1Wk3s08Qnhr/Cj/ba61gOPiAx5lwBOTk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/7AWMYAAADcAAAADwAAAAAAAAAAAAAAAACYAgAAZHJz&#10;L2Rvd25yZXYueG1sUEsFBgAAAAAEAAQA9QAAAIsDAAAAAA==&#10;" fillcolor="#ffff2e" stroked="f"/>
                  <v:rect id="Rectangle 536" o:spid="_x0000_s1560" style="position:absolute;left:6828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/P3cUA&#10;AADcAAAADwAAAGRycy9kb3ducmV2LnhtbERPz2vCMBS+C/sfwhvsIjPZUBnVKJtjqHjQdYPh7dG8&#10;tWXNS0mytv735jDY8eP7vVwPthEd+VA71vAwUSCIC2dqLjV8frzdP4EIEdlg45g0XCjAenUzWmJm&#10;XM/v1OWxFCmEQ4YaqhjbTMpQVGQxTFxLnLhv5y3GBH0pjcc+hdtGPio1lxZrTg0VtrSpqPjJf62G&#10;vN+PfXe+TO2Lej1tjyo/HL42Wt/dDs8LEJGG+C/+c++MhvksrU1n0hGQq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D8/dxQAAANwAAAAPAAAAAAAAAAAAAAAAAJgCAABkcnMv&#10;ZG93bnJldi54bWxQSwUGAAAAAAQABAD1AAAAigMAAAAA&#10;" fillcolor="#ffff2b" stroked="f"/>
                  <v:rect id="Rectangle 537" o:spid="_x0000_s1561" style="position:absolute;left:683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/emMQA&#10;AADcAAAADwAAAGRycy9kb3ducmV2LnhtbESPT2sCMRTE74V+h/AK3mrWoqKrUVpBkEIP9Q9en5tn&#10;snTzsiRR12/fFAoeh5n5DTNfdq4RVwqx9qxg0C9AEFde12wU7Hfr1wmImJA1Np5JwZ0iLBfPT3Ms&#10;tb/xN123yYgM4ViiAptSW0oZK0sOY9+3xNk7++AwZRmM1AFvGe4a+VYUY+mw5rxgsaWVpepne3EK&#10;DsEORucPezLr/dF8DvnLHr1WqvfSvc9AJOrSI/zf3mgF49EU/s7kI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v3pjEAAAA3AAAAA8AAAAAAAAAAAAAAAAAmAIAAGRycy9k&#10;b3ducmV2LnhtbFBLBQYAAAAABAAEAPUAAACJAwAAAAA=&#10;" fillcolor="#ffff29" stroked="f"/>
                  <v:rect id="Rectangle 538" o:spid="_x0000_s1562" style="position:absolute;left:6834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oAEMIA&#10;AADcAAAADwAAAGRycy9kb3ducmV2LnhtbERPTYvCMBC9L/gfwgh7W1MXKVKNouLiHjxoVz0PzdgW&#10;m0ltoq3+enMQ9vh439N5Zypxp8aVlhUMBxEI4szqknMFh7+frzEI55E1VpZJwYMczGe9jykm2ra8&#10;p3vqcxFC2CWooPC+TqR0WUEG3cDWxIE728agD7DJpW6wDeGmkt9RFEuDJYeGAmtaFZRd0ptR4Oqj&#10;iUerTfkcp9fd8NQut+vbXqnPfreYgPDU+X/x2/2rFcRxmB/OhCMgZ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ugAQwgAAANwAAAAPAAAAAAAAAAAAAAAAAJgCAABkcnMvZG93&#10;bnJldi54bWxQSwUGAAAAAAQABAD1AAAAhwMAAAAA&#10;" fillcolor="#ffff27" stroked="f"/>
                  <v:rect id="Rectangle 539" o:spid="_x0000_s1563" style="position:absolute;left:683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4Hs8UA&#10;AADcAAAADwAAAGRycy9kb3ducmV2LnhtbESPQWvCQBSE70L/w/IEL6K7KqQlukopCgEPUqueH9ln&#10;Esy+TbOrJv++Wyj0OMzMN8xq09laPKj1lWMNs6kCQZw7U3Gh4fS1m7yB8AHZYO2YNPTkYbN+Gaww&#10;Ne7Jn/Q4hkJECPsUNZQhNKmUPi/Jop+6hjh6V9daDFG2hTQtPiPc1nKuVCItVhwXSmzoo6T8drxb&#10;DZdt9no4HfbX8+K7V/M+O9/GqtZ6NOzelyACdeE//NfOjIYkmcHvmXg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jgezxQAAANwAAAAPAAAAAAAAAAAAAAAAAJgCAABkcnMv&#10;ZG93bnJldi54bWxQSwUGAAAAAAQABAD1AAAAigMAAAAA&#10;" fillcolor="#ffff25" stroked="f"/>
                  <v:rect id="Rectangle 540" o:spid="_x0000_s1564" style="position:absolute;left:6839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O2M8QA&#10;AADcAAAADwAAAGRycy9kb3ducmV2LnhtbESPQYvCMBSE7wv+h/AEb5rqoe5Wo6ioeJFlq4jHR/Ns&#10;i81LaaJWf/1mQdjjMDPfMNN5aypxp8aVlhUMBxEI4szqknMFx8Om/wnCeWSNlWVS8CQH81nnY4qJ&#10;tg/+oXvqcxEg7BJUUHhfJ1K6rCCDbmBr4uBdbGPQB9nkUjf4CHBTyVEUxdJgyWGhwJpWBWXX9GYU&#10;ZHG1/F7uT6fbWZrxeh9tX6svo1Sv2y4mIDy1/j/8bu+0gjgewd+ZcAT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DtjPEAAAA3AAAAA8AAAAAAAAAAAAAAAAAmAIAAGRycy9k&#10;b3ducmV2LnhtbFBLBQYAAAAABAAEAPUAAACJAwAAAAA=&#10;" fillcolor="#ffff23" stroked="f"/>
                  <v:rect id="Rectangle 541" o:spid="_x0000_s1565" style="position:absolute;left:684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oEL8QA&#10;AADcAAAADwAAAGRycy9kb3ducmV2LnhtbESPQWsCMRCF7wX/Q5hCbzVbi0tZjVKVUpFeqh48Tjfj&#10;ZnEzWZLorv/eCEKPjzfve/Om89424kI+1I4VvA0zEMSl0zVXCva7r9cPECEia2wck4IrBZjPBk9T&#10;LLTr+Jcu21iJBOFQoAITY1tIGUpDFsPQtcTJOzpvMSbpK6k9dgluGznKslxarDk1GGxpaag8bc82&#10;vfETvld0Mj7+Ha+jTbdY6PGhV+rluf+cgIjUx//jR3qtFeT5O9zHJALI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6BC/EAAAA3AAAAA8AAAAAAAAAAAAAAAAAmAIAAGRycy9k&#10;b3ducmV2LnhtbFBLBQYAAAAABAAEAPUAAACJAwAAAAA=&#10;" fillcolor="#ffff20" stroked="f"/>
                  <v:rect id="Rectangle 542" o:spid="_x0000_s1566" style="position:absolute;left:684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0pWcYA&#10;AADcAAAADwAAAGRycy9kb3ducmV2LnhtbESPT2sCMRTE7wW/Q3iCF9Gs2q6yGkWEoodetHrw9tg8&#10;94+blyVJdfvtm0Khx2FmfsOsNp1pxIOcrywrmIwTEMS51RUXCs6f76MFCB+QNTaWScE3edisey8r&#10;zLR98pEep1CICGGfoYIyhDaT0uclGfRj2xJH72adwRClK6R2+Ixw08hpkqTSYMVxocSWdiXl99OX&#10;UTC9HS5bvNZVOju/uflwXw8/8lqpQb/bLkEE6sJ/+K990ArS9BV+z8Qj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0pWcYAAADcAAAADwAAAAAAAAAAAAAAAACYAgAAZHJz&#10;L2Rvd25yZXYueG1sUEsFBgAAAAAEAAQA9QAAAIsDAAAAAA==&#10;" fillcolor="#ffff1e" stroked="f"/>
                  <v:rect id="Rectangle 543" o:spid="_x0000_s1567" style="position:absolute;left:6849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pxv8UA&#10;AADcAAAADwAAAGRycy9kb3ducmV2LnhtbESPT08CMRDF7yZ+h2ZMuBjo+oeFrBRCBKJXgQPHyXbc&#10;rm6ntS3s+u2tiYnHlzfv9+YtVoPtxIVCbB0ruJsUIIhrp1tuFBwPu/EcREzIGjvHpOCbIqyW11cL&#10;rLTr+Y0u+9SIDOFYoQKTkq+kjLUhi3HiPHH23l2wmLIMjdQB+wy3nbwvilJabDk3GPT0bKj+3J9t&#10;fmOzO30cZ943D7i9NS/9V3hcl0qNbob1E4hEQ/o//ku/agVlOYXfMZkA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qnG/xQAAANwAAAAPAAAAAAAAAAAAAAAAAJgCAABkcnMv&#10;ZG93bnJldi54bWxQSwUGAAAAAAQABAD1AAAAigMAAAAA&#10;" fillcolor="#ffff1b" stroked="f"/>
                  <v:rect id="Rectangle 544" o:spid="_x0000_s1568" style="position:absolute;left:685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Jdw8UA&#10;AADcAAAADwAAAGRycy9kb3ducmV2LnhtbESPQWvCQBSE7wX/w/KEXkQ3bSFKdJXSUOmliFHvz+wz&#10;CWbfhuwmxn/fFYQeh5n5hlltBlOLnlpXWVbwNotAEOdWV1woOB6+pwsQziNrrC2Tgjs52KxHLytM&#10;tL3xnvrMFyJA2CWooPS+SaR0eUkG3cw2xMG72NagD7ItpG7xFuCmlu9RFEuDFYeFEhv6Kim/Zp1R&#10;MGyz8ylN7/PDZNvtdh+/fTdJpVKv4+FzCcLT4P/Dz/aPVhDHMTzOhCM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Ul3DxQAAANwAAAAPAAAAAAAAAAAAAAAAAJgCAABkcnMv&#10;ZG93bnJldi54bWxQSwUGAAAAAAQABAD1AAAAigMAAAAA&#10;" fillcolor="#ffff19" stroked="f"/>
                  <v:rect id="Rectangle 545" o:spid="_x0000_s1569" style="position:absolute;left:6856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UnKsMA&#10;AADcAAAADwAAAGRycy9kb3ducmV2LnhtbESPT2vCQBTE7wW/w/IEb3VjAmmJruJf6KGXWg8eH9ln&#10;Esy+F7Krxm/fLRR6HGbmN8xiNbhW3an3jbCB2TQBRVyKbbgycPo+vL6D8gHZYitMBp7kYbUcvSyw&#10;sPLgL7ofQ6UihH2BBuoQukJrX9bk0E+lI47eRXqHIcq+0rbHR4S7VqdJkmuHDceFGjva1lRejzdn&#10;YOOqrtyl4SaSXfafksk2zc7GTMbDeg4q0BD+w3/tD2sgz9/g90w8Anr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UnKsMAAADcAAAADwAAAAAAAAAAAAAAAACYAgAAZHJzL2Rv&#10;d25yZXYueG1sUEsFBgAAAAAEAAQA9QAAAIgDAAAAAA==&#10;" fillcolor="#ffff17" stroked="f"/>
                  <v:rect id="Rectangle 546" o:spid="_x0000_s1570" style="position:absolute;left:6858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/RqMAA&#10;AADcAAAADwAAAGRycy9kb3ducmV2LnhtbERPTYvCMBC9L/gfwgje1lSFItUooiyKeNAqeB2asS02&#10;k24Ta/335iB4fLzv+bIzlWipcaVlBaNhBII4s7rkXMHl/Pc7BeE8ssbKMil4kYPlovczx0TbJ5+o&#10;TX0uQgi7BBUU3teJlC4ryKAb2po4cDfbGPQBNrnUDT5DuKnkOIpiabDk0FBgTeuCsnv6MAqO583j&#10;evm30bEbrSatvm/37WGr1KDfrWYgPHX+K/64d1pBHIe14Uw4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J/RqMAAAADcAAAADwAAAAAAAAAAAAAAAACYAgAAZHJzL2Rvd25y&#10;ZXYueG1sUEsFBgAAAAAEAAQA9QAAAIUDAAAAAA==&#10;" fillcolor="#ffff15" stroked="f"/>
                  <v:rect id="Rectangle 547" o:spid="_x0000_s1571" style="position:absolute;left:6861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qpiMUA&#10;AADcAAAADwAAAGRycy9kb3ducmV2LnhtbESPQWvCQBSE74X+h+UJvTUbPSRt6ioSKfRQD0bb8yP7&#10;TILZt+nuVmN/vSsIPQ4z8w0zX46mFydyvrOsYJqkIIhrqztuFOx3788vIHxA1thbJgUX8rBcPD7M&#10;sdD2zFs6VaEREcK+QAVtCEMhpa9bMugTOxBH72CdwRCla6R2eI5w08tZmmbSYMdxocWBypbqY/Vr&#10;FHznVbly8pJ/bvHnqynzzVr+aaWeJuPqDUSgMfyH7+0PrSDLXuF2Jh4Bu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CqmIxQAAANwAAAAPAAAAAAAAAAAAAAAAAJgCAABkcnMv&#10;ZG93bnJldi54bWxQSwUGAAAAAAQABAD1AAAAigMAAAAA&#10;" fillcolor="#ffff13" stroked="f"/>
                  <v:rect id="Rectangle 548" o:spid="_x0000_s1572" style="position:absolute;left:6865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tmaMEA&#10;AADcAAAADwAAAGRycy9kb3ducmV2LnhtbERPzWrCQBC+F3yHZQRvdWMPSYmuUgTB6qGt+gDT7DQJ&#10;zc7G3VVjn75zKPT48f0vVoPr1JVCbD0bmE0zUMSVty3XBk7HzeMzqJiQLXaeycCdIqyWo4cFltbf&#10;+IOuh1QrCeFYooEmpb7UOlYNOYxT3xML9+WDwyQw1NoGvEm46/RTluXaYcvS0GBP64aq78PFGcjP&#10;l8Lvdz/Vuwvn/O2z6AebXo2ZjIeXOahEQ/oX/7m3VnyFzJczcgT0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/LZmjBAAAA3AAAAA8AAAAAAAAAAAAAAAAAmAIAAGRycy9kb3du&#10;cmV2LnhtbFBLBQYAAAAABAAEAPUAAACGAwAAAAA=&#10;" fillcolor="#ffff10" stroked="f"/>
                  <v:rect id="Rectangle 549" o:spid="_x0000_s1573" style="position:absolute;left:6868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F798MA&#10;AADcAAAADwAAAGRycy9kb3ducmV2LnhtbESPQWsCMRSE74L/ITzBi2hWD9uyNYoKwvaorffn5rlZ&#10;unlZkuhu++sbodDjMDPfMOvtYFvxIB8axwqWiwwEceV0w7WCz4/j/BVEiMgaW8ek4JsCbDfj0RoL&#10;7Xo+0eMca5EgHApUYGLsCilDZchiWLiOOHk35y3GJH0ttcc+wW0rV1mWS4sNpwWDHR0MVV/nu02U&#10;n3527DAvr+9eXu63ypSX3V6p6WTYvYGINMT/8F+71ArylyU8z6Qj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5F798MAAADcAAAADwAAAAAAAAAAAAAAAACYAgAAZHJzL2Rv&#10;d25yZXYueG1sUEsFBgAAAAAEAAQA9QAAAIgDAAAAAA==&#10;" fillcolor="#ffff0e" stroked="f"/>
                  <v:rect id="Rectangle 550" o:spid="_x0000_s1574" style="position:absolute;left:6871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FGLsYA&#10;AADcAAAADwAAAGRycy9kb3ducmV2LnhtbESPQWvCQBSE7wX/w/KEXkrdNKCW6CoiiEW8VCO0t0f2&#10;mQSzb9PsNq7/visUPA4z8w0zXwbTiJ46V1tW8DZKQBAXVtdcKsiPm9d3EM4ja2wsk4IbOVguBk9z&#10;zLS98if1B1+KCGGXoYLK+zaT0hUVGXQj2xJH72w7gz7KrpS6w2uEm0amSTKRBmuOCxW2tK6ouBx+&#10;jYKXsNvnY5me8lvYfvXj6c+3XO2Ueh6G1QyEp+Af4f/2h1YwmaZwPxOP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+FGLsYAAADcAAAADwAAAAAAAAAAAAAAAACYAgAAZHJz&#10;L2Rvd25yZXYueG1sUEsFBgAAAAAEAAQA9QAAAIsDAAAAAA==&#10;" fillcolor="#ffff0b" stroked="f"/>
                  <v:rect id="Rectangle 551" o:spid="_x0000_s1575" style="position:absolute;left:6875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EqbsUA&#10;AADcAAAADwAAAGRycy9kb3ducmV2LnhtbESPUUsDMRCE3wX/Q1jBN5trhbNcm5a2UFBBsFX7vFzW&#10;3Nlkc1zW9vTXG0HwcZiZb5j5cghenahPbWQD41EBiriOtmVn4PVlezMFlQTZoo9MBr4owXJxeTHH&#10;ysYz7+i0F6cyhFOFBhqRrtI61Q0FTKPYEWfvPfYBJcveadvjOcOD15OiKHXAlvNCgx1tGqqP+89g&#10;4Em+P8q3B/fsZTJd+7GLj4d1NOb6aljNQAkN8h/+a99bA+XdLfyeyUdAL3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gSpuxQAAANwAAAAPAAAAAAAAAAAAAAAAAJgCAABkcnMv&#10;ZG93bnJldi54bWxQSwUGAAAAAAQABAD1AAAAigMAAAAA&#10;" fillcolor="#ffff09" stroked="f"/>
                  <v:rect id="Rectangle 552" o:spid="_x0000_s1576" style="position:absolute;left:6878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x/uMYA&#10;AADcAAAADwAAAGRycy9kb3ducmV2LnhtbESPQWvCQBSE7wX/w/KEXoLZWCSVNKuIkNpTQVswx2f2&#10;NQlm34bsGtN/3y0Uehxm5hsm306mEyMNrrWsYBknIIgrq1uuFXx+FIs1COeRNXaWScE3OdhuZg85&#10;Ztre+UjjydciQNhlqKDxvs+kdFVDBl1se+LgfdnBoA9yqKUe8B7gppNPSZJKgy2HhQZ72jdUXU83&#10;o+B2eD33UXE5sCzeo9WxHPVYSqUe59PuBYSnyf+H/9pvWkH6vIL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x/uMYAAADcAAAADwAAAAAAAAAAAAAAAACYAgAAZHJz&#10;L2Rvd25yZXYueG1sUEsFBgAAAAAEAAQA9QAAAIsDAAAAAA==&#10;" fillcolor="#ffff07" stroked="f"/>
                  <v:rect id="Rectangle 553" o:spid="_x0000_s1577" style="position:absolute;left:6880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anesQA&#10;AADcAAAADwAAAGRycy9kb3ducmV2LnhtbESPQWvCQBSE74L/YXlCb7pRqErqKlIQpFCkGu/P7DMb&#10;mn2bZtck9td3C4LHYWa+YVab3laipcaXjhVMJwkI4tzpkgsF2Wk3XoLwAVlj5ZgU3MnDZj0crDDV&#10;ruMvao+hEBHCPkUFJoQ6ldLnhiz6iauJo3d1jcUQZVNI3WAX4baSsySZS4slxwWDNb0byr+PN6vg&#10;dLjdTf2b/Vz8x/mzu1zbzu8OSr2M+u0biEB9eIYf7b1WMF+8wv+ZeAT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Wp3rEAAAA3AAAAA8AAAAAAAAAAAAAAAAAmAIAAGRycy9k&#10;b3ducmV2LnhtbFBLBQYAAAAABAAEAPUAAACJAwAAAAA=&#10;" fillcolor="#ffff05" stroked="f"/>
                  <v:rect id="Rectangle 554" o:spid="_x0000_s1578" style="position:absolute;left:6883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UFN8UA&#10;AADcAAAADwAAAGRycy9kb3ducmV2LnhtbESPQWvCQBSE74X+h+UVequbWkkluglSEMST1UL19sy+&#10;ZIPZtyG7xvjvu4VCj8PMfMMsi9G2YqDeN44VvE4SEMSl0w3XCr4O65c5CB+QNbaOScGdPBT548MS&#10;M+1u/EnDPtQiQthnqMCE0GVS+tKQRT9xHXH0KtdbDFH2tdQ93iLctnKaJKm02HBcMNjRh6Hysr9a&#10;Bd9vh9Nu2FZzc+7smLjT6jiraqWen8bVAkSgMfyH/9obrSB9T+H3TD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dQU3xQAAANwAAAAPAAAAAAAAAAAAAAAAAJgCAABkcnMv&#10;ZG93bnJldi54bWxQSwUGAAAAAAQABAD1AAAAigMAAAAA&#10;" fillcolor="#ffff03" stroked="f"/>
                  <v:rect id="Rectangle 555" o:spid="_x0000_s1579" style="position:absolute;left:6887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nRQMQA&#10;AADcAAAADwAAAGRycy9kb3ducmV2LnhtbESPS2/CMBCE70j9D9ZW4kYcKvFQikEFBOLIS22Pq3iJ&#10;Q+N1GhsI/76uhMRxNDPfaCaz1lbiSo0vHSvoJykI4tzpkgsFx8OqNwbhA7LGyjEpuJOH2fSlM8FM&#10;uxvv6LoPhYgQ9hkqMCHUmZQ+N2TRJ64mjt7JNRZDlE0hdYO3CLeVfEvTobRYclwwWNPCUP6zv1gF&#10;39uvz7mxW2oHA7/+3dil66dnpbqv7cc7iEBteIYf7Y1WMByN4P9MPAJy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50UDEAAAA3AAAAA8AAAAAAAAAAAAAAAAAmAIAAGRycy9k&#10;b3ducmV2LnhtbFBLBQYAAAAABAAEAPUAAACJAwAAAAA=&#10;" fillcolor="yellow" stroked="f"/>
                  <v:rect id="Rectangle 556" o:spid="_x0000_s1580" style="position:absolute;left:6890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twv8EA&#10;AADcAAAADwAAAGRycy9kb3ducmV2LnhtbERPy2oCMRTdC/2HcAvuakYXWkejiCIUN8VHi8vL5DoZ&#10;ndwMSapTv94sBJeH857OW1uLK/lQOVbQ72UgiAunKy4VHPbrj08QISJrrB2Tgn8KMJ+9daaYa3fj&#10;LV13sRQphEOOCkyMTS5lKAxZDD3XECfu5LzFmKAvpfZ4S+G2loMsG0qLFacGgw0tDRWX3Z9VwD+X&#10;kf1ebe5k/Hms2+MvjYNVqvveLiYgIrXxJX66v7SC4SitTWfSEZC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rcL/BAAAA3AAAAA8AAAAAAAAAAAAAAAAAmAIAAGRycy9kb3du&#10;cmV2LnhtbFBLBQYAAAAABAAEAPUAAACGAwAAAAA=&#10;" fillcolor="#ffff02" stroked="f"/>
                  <v:rect id="Rectangle 557" o:spid="_x0000_s1581" style="position:absolute;left:6893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utf8UA&#10;AADcAAAADwAAAGRycy9kb3ducmV2LnhtbESPT2vCQBTE7wW/w/KE3urGHqymriKFQCkUqcb7M/vM&#10;hmbfptnNH/vpuwXB4zAzv2HW29HWoqfWV44VzGcJCOLC6YpLBfkxe1qC8AFZY+2YFFzJw3YzeVhj&#10;qt3AX9QfQikihH2KCkwITSqlLwxZ9DPXEEfv4lqLIcq2lLrFIcJtLZ+TZCEtVhwXDDb0Zqj4PnRW&#10;wXHfXU3zm/+c/cfpczhf+sFne6Uep+PuFUSgMdzDt/a7VrB4WcH/mXgE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m61/xQAAANwAAAAPAAAAAAAAAAAAAAAAAJgCAABkcnMv&#10;ZG93bnJldi54bWxQSwUGAAAAAAQABAD1AAAAigMAAAAA&#10;" fillcolor="#ffff05" stroked="f"/>
                  <v:rect id="Rectangle 558" o:spid="_x0000_s1582" style="position:absolute;left:6897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IJnL8A&#10;AADcAAAADwAAAGRycy9kb3ducmV2LnhtbERPy6rCMBDdC/5DGMGNaKqISDWKCFVXgt4LuhybsS02&#10;k9LEWv/eLASXh/NerltTioZqV1hWMB5FIIhTqwvOFPz/JcM5COeRNZaWScGbHKxX3c4SY21ffKLm&#10;7DMRQtjFqCD3voqldGlOBt3IVsSBu9vaoA+wzqSu8RXCTSknUTSTBgsODTlWtM0pfZyfRsFzv7tU&#10;g+S2Z5kcB9PTtdHNVSrV77WbBQhPrf+Jv+6DVjCbh/nhTDgCcv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sgmcvwAAANwAAAAPAAAAAAAAAAAAAAAAAJgCAABkcnMvZG93bnJl&#10;di54bWxQSwUGAAAAAAQABAD1AAAAhAMAAAAA&#10;" fillcolor="#ffff07" stroked="f"/>
                  <v:rect id="Rectangle 559" o:spid="_x0000_s1583" style="position:absolute;left:6900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5CncQA&#10;AADcAAAADwAAAGRycy9kb3ducmV2LnhtbESPW2vCQBSE3wv+h+UIvohutFRCdBOk9uaj1+dD9phE&#10;s2dDdhvTf98tFHwcZuYbZpX1phYdta6yrGA2jUAQ51ZXXCg4Ht4nMQjnkTXWlknBDznI0sHTChNt&#10;77yjbu8LESDsElRQet8kUrq8JINuahvi4F1sa9AH2RZSt3gPcFPLeRQtpMGKw0KJDb2WlN/230bB&#10;+fnlAzfN22bLdd6drvG4rz7HSo2G/XoJwlPvH+H/9pdWsIhn8HcmHAGZ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eQp3EAAAA3AAAAA8AAAAAAAAAAAAAAAAAmAIAAGRycy9k&#10;b3ducmV2LnhtbFBLBQYAAAAABAAEAPUAAACJAwAAAAA=&#10;" fillcolor="#ffff0a" stroked="f"/>
                  <v:rect id="Rectangle 560" o:spid="_x0000_s1584" style="position:absolute;left:690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WvNcQA&#10;AADcAAAADwAAAGRycy9kb3ducmV2LnhtbESP3YrCMBSE7xd8h3CEvVtTvRCpRlnWH9Qbte4DHJpj&#10;2rU5KU3W1rc3guDlMDPfMLNFZytxo8aXjhUMBwkI4tzpko2C3/P6awLCB2SNlWNScCcPi3nvY4ap&#10;di2f6JYFIyKEfYoKihDqVEqfF2TRD1xNHL2LayyGKBsjdYNthNtKjpJkLC2WHBcKrOmnoPya/VsF&#10;G3O9OLPcHG2d71d/6227Wx6OSn32u+8piEBdeIdf7a1WMJ6M4Hk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FrzXEAAAA3AAAAA8AAAAAAAAAAAAAAAAAmAIAAGRycy9k&#10;b3ducmV2LnhtbFBLBQYAAAAABAAEAPUAAACJAwAAAAA=&#10;" fillcolor="#ffff0c" stroked="f"/>
                  <v:rect id="Rectangle 561" o:spid="_x0000_s1585" style="position:absolute;left:6907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LqIMcA&#10;AADcAAAADwAAAGRycy9kb3ducmV2LnhtbESPT2vCQBTE7wW/w/KE3uqmtv4hzSoitfVUMeqht0f2&#10;NQlm34bdjcZv3y0IPQ4z8xsmW/amERdyvras4HmUgCAurK65VHA8bJ7mIHxA1thYJgU38rBcDB4y&#10;TLW98p4ueShFhLBPUUEVQptK6YuKDPqRbYmj92OdwRClK6V2eI1w08hxkkylwZrjQoUtrSsqznln&#10;FHx/dbvT++yjXn2Oi0m/cdtbzq9KPQ771RuIQH34D9/bW61gOn+BvzPxCM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/i6iDHAAAA3AAAAA8AAAAAAAAAAAAAAAAAmAIAAGRy&#10;cy9kb3ducmV2LnhtbFBLBQYAAAAABAAEAPUAAACMAwAAAAA=&#10;" fillcolor="#ffff0f" stroked="f"/>
                  <v:rect id="Rectangle 562" o:spid="_x0000_s1586" style="position:absolute;left:6910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KDzcQA&#10;AADcAAAADwAAAGRycy9kb3ducmV2LnhtbESPQWvCQBSE7wX/w/IKXkLdNC1pSF2lKGKvxkKuj+xr&#10;Esy+jdnVxH/vFgoeh5n5hlmuJ9OJKw2utazgdRGDIK6sbrlW8HPcvWQgnEfW2FkmBTdysF7NnpaY&#10;azvyga6Fr0WAsMtRQeN9n0vpqoYMuoXtiYP3aweDPsihlnrAMcBNJ5M4TqXBlsNCgz1tGqpOxcUo&#10;2JfJ8e0jS+hcbk+usFOU6CJSav48fX2C8DT5R/i//a0VpNk7/J0JR0C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Cg83EAAAA3AAAAA8AAAAAAAAAAAAAAAAAmAIAAGRycy9k&#10;b3ducmV2LnhtbFBLBQYAAAAABAAEAPUAAACJAwAAAAA=&#10;" fillcolor="#ff1" stroked="f"/>
                  <v:rect id="Rectangle 563" o:spid="_x0000_s1587" style="position:absolute;left:6914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tFd8QA&#10;AADcAAAADwAAAGRycy9kb3ducmV2LnhtbESPQWvCQBSE74L/YXmF3nRTQSOpq0ik4KE9GLXnR/aZ&#10;BLNv4+5WY399tyB4HGbmG2ax6k0rruR8Y1nB2zgBQVxa3XCl4LD/GM1B+ICssbVMCu7kYbUcDhaY&#10;aXvjHV2LUIkIYZ+hgjqELpPSlzUZ9GPbEUfvZJ3BEKWrpHZ4i3DTykmSzKTBhuNCjR3lNZXn4sco&#10;+E6LfO3kPf3c4eVY5enXRv5qpV5f+vU7iEB9eIYf7a1WMJtP4f9MP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LRXfEAAAA3AAAAA8AAAAAAAAAAAAAAAAAmAIAAGRycy9k&#10;b3ducmV2LnhtbFBLBQYAAAAABAAEAPUAAACJAwAAAAA=&#10;" fillcolor="#ffff13" stroked="f"/>
                  <v:rect id="Rectangle 564" o:spid="_x0000_s1588" style="position:absolute;left:6915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AGu8QA&#10;AADcAAAADwAAAGRycy9kb3ducmV2LnhtbESPT4vCMBTE78J+h/CEvWnqLhTpNhVxERfx4D/w+mje&#10;tsXmpTax1m9vBMHjMDO/YdJZb2rRUesqywom4wgEcW51xYWC42E5moJwHlljbZkU3MnBLPsYpJho&#10;e+MddXtfiABhl6CC0vsmkdLlJRl0Y9sQB+/ftgZ9kG0hdYu3ADe1/IqiWBqsOCyU2NCipPy8vxoF&#10;28Pv9XS82GjbT+bfnT6v1t1mpdTnsJ//gPDU+3f41f7TCuJpDM8z4QjI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ABrvEAAAA3AAAAA8AAAAAAAAAAAAAAAAAmAIAAGRycy9k&#10;b3ducmV2LnhtbFBLBQYAAAAABAAEAPUAAACJAwAAAAA=&#10;" fillcolor="#ffff15" stroked="f"/>
                  <v:rect id="Rectangle 565" o:spid="_x0000_s1589" style="position:absolute;left:6919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nB0MMA&#10;AADcAAAADwAAAGRycy9kb3ducmV2LnhtbESPT2vCQBTE7wW/w/IEb3VjAlaiq/gXeuil6sHjI/tM&#10;gtn3QnbV+O27hUKPw8z8hlmseteoB3W+FjYwGSegiAuxNZcGzqfD+wyUD8gWG2Ey8CIPq+XgbYG5&#10;lSd/0+MYShUh7HM0UIXQ5lr7oiKHfiwtcfSu0jkMUXalth0+I9w1Ok2SqXZYc1yosKVtRcXteHcG&#10;Nq5si10a7iLZdf8lmWzT7GLMaNiv56AC9eE//Nf+tAamsw/4PROPgF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lnB0MMAAADcAAAADwAAAAAAAAAAAAAAAACYAgAAZHJzL2Rv&#10;d25yZXYueG1sUEsFBgAAAAAEAAQA9QAAAIgDAAAAAA==&#10;" fillcolor="#ffff17" stroked="f"/>
                  <v:rect id="Rectangle 566" o:spid="_x0000_s1590" style="position:absolute;left:6922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QPJcEA&#10;AADcAAAADwAAAGRycy9kb3ducmV2LnhtbERPS27CMBDdI/UO1iB1Bw4sIkgxqKpUqBALfgeYxkMS&#10;iMfBNiHcHi+QWD69/2zRmVq05HxlWcFomIAgzq2uuFBwPPwOJiB8QNZYWyYFD/KwmH/0Zphpe+cd&#10;tftQiBjCPkMFZQhNJqXPSzLoh7YhjtzJOoMhQldI7fAew00tx0mSSoMVx4YSG/opKb/sb0bBdZO6&#10;6WPZFrvt+T/gqbpOk9Vaqc9+9/0FIlAX3uKX+08rSCdxbTwTj4C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kDyXBAAAA3AAAAA8AAAAAAAAAAAAAAAAAmAIAAGRycy9kb3du&#10;cmV2LnhtbFBLBQYAAAAABAAEAPUAAACGAwAAAAA=&#10;" fillcolor="#ffff1a" stroked="f"/>
                  <v:rect id="Rectangle 567" o:spid="_x0000_s1591" style="position:absolute;left:6925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8s7sQA&#10;AADcAAAADwAAAGRycy9kb3ducmV2LnhtbESPQWvCQBSE74X+h+UVvNWNHoKm2YgIYg8lqM0PeGZf&#10;k9Ds2yS7auyv7wqCx2FmvmHS1WhacaHBNZYVzKYRCOLS6oYrBcX39n0Bwnlkja1lUnAjB6vs9SXF&#10;RNsrH+hy9JUIEHYJKqi97xIpXVmTQTe1HXHwfuxg0Ac5VFIPeA1w08p5FMXSYMNhocaONjWVv8ez&#10;UbD/ynt9ynd/VJw6wkL3M9v0Sk3exvUHCE+jf4Yf7U+tIF4s4X4mHAGZ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fLO7EAAAA3AAAAA8AAAAAAAAAAAAAAAAAmAIAAGRycy9k&#10;b3ducmV2LnhtbFBLBQYAAAAABAAEAPUAAACJAwAAAAA=&#10;" fillcolor="#ffff1c" stroked="f"/>
                  <v:rect id="Rectangle 568" o:spid="_x0000_s1592" style="position:absolute;left:6929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JO+rsA&#10;AADcAAAADwAAAGRycy9kb3ducmV2LnhtbERPyQrCMBC9C/5DGMGbpgqKVqOoKHjx4HYfmumCzaQ0&#10;qa1/bw6Cx8fb19vOlOJNtSssK5iMIxDEidUFZwoe99NoAcJ5ZI2lZVLwIQfbTb+3xljblq/0vvlM&#10;hBB2MSrIva9iKV2Sk0E3thVx4FJbG/QB1pnUNbYh3JRyGkVzabDg0JBjRYecktetMQr4Iu/YlbZo&#10;eT97ah2lzbFJlRoOut0KhKfO/8U/91krmC/D/HAmHAG5+QI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A5CTvq7AAAA3AAAAA8AAAAAAAAAAAAAAAAAmAIAAGRycy9kb3ducmV2Lnht&#10;bFBLBQYAAAAABAAEAPUAAACAAwAAAAA=&#10;" fillcolor="#ffff1f" stroked="f"/>
                  <v:rect id="Rectangle 569" o:spid="_x0000_s1593" style="position:absolute;left:6932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TqZ8QA&#10;AADcAAAADwAAAGRycy9kb3ducmV2LnhtbESPQU/CQBSE7yb+h80z8SZbjCFaWAhiFK+CF2+P7qPb&#10;0n3bdJ9t+fcuCYnHycx8k1msRt+onrpYBTYwnWSgiItgKy4NfO/fH55BRUG22AQmA2eKsFre3iww&#10;t2HgL+p3UqoE4ZijASfS5lrHwpHHOAktcfKOofMoSXalth0OCe4b/ZhlM+2x4rTgsKWNo+K0+/UG&#10;1vXhdRDZbPuf/fBRuKe3OpPamPu7cT0HJTTKf/ja/rQGZi9TuJxJR0A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U6mfEAAAA3AAAAA8AAAAAAAAAAAAAAAAAmAIAAGRycy9k&#10;b3ducmV2LnhtbFBLBQYAAAAABAAEAPUAAACJAwAAAAA=&#10;" fillcolor="#ffff21" stroked="f"/>
                  <v:rect id="Rectangle 570" o:spid="_x0000_s1594" style="position:absolute;left:6936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bGFMQA&#10;AADcAAAADwAAAGRycy9kb3ducmV2LnhtbESPQYvCMBSE74L/ITxhb5rqoWrXKCqueBFRF9njo3nb&#10;FpuX0kSt/nojCB6HmfmGmcwaU4or1a6wrKDfi0AQp1YXnCn4Pf50RyCcR9ZYWiYFd3Iwm7ZbE0y0&#10;vfGergefiQBhl6CC3PsqkdKlORl0PVsRB+/f1gZ9kHUmdY23ADelHERRLA0WHBZyrGiZU3o+XIyC&#10;NC4Xu8X2dLr8STNcbaP1Yzk2Sn11mvk3CE+N/4Tf7Y1WEI8H8DoTjoC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WxhTEAAAA3AAAAA8AAAAAAAAAAAAAAAAAmAIAAGRycy9k&#10;b3ducmV2LnhtbFBLBQYAAAAABAAEAPUAAACJAwAAAAA=&#10;" fillcolor="#ffff23" stroked="f"/>
                  <v:rect id="Rectangle 571" o:spid="_x0000_s1595" style="position:absolute;left:6937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VMeMcA&#10;AADcAAAADwAAAGRycy9kb3ducmV2LnhtbESPS2vDMBCE74H8B7GFXkotJYGkdaOEUFow9BDy6nmx&#10;1g9irRxLTex/XxUKOQ4z8w2zXPe2EVfqfO1YwyRRIIhzZ2ouNRwPn88vIHxANtg4Jg0DeVivxqMl&#10;psbdeEfXfShFhLBPUUMVQptK6fOKLPrEtcTRK1xnMUTZldJ0eItw28ipUnNpsea4UGFL7xXl5/2P&#10;1fD9kS22x+1XcZpdBjUdstP5STVaPz70mzcQgfpwD/+3M6Nh/jqDvzPx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3FTHjHAAAA3AAAAA8AAAAAAAAAAAAAAAAAmAIAAGRy&#10;cy9kb3ducmV2LnhtbFBLBQYAAAAABAAEAPUAAACMAwAAAAA=&#10;" fillcolor="#ffff25" stroked="f"/>
                  <v:rect id="Rectangle 572" o:spid="_x0000_s1596" style="position:absolute;left:694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R2NMUA&#10;AADcAAAADwAAAGRycy9kb3ducmV2LnhtbESPQWvCQBSE7wX/w/KE3urGIsGmrmLFogcPGm3Pj+xr&#10;Esy+jdnVRH+9Kwg9DjPzDTOZdaYSF2pcaVnBcBCBIM6sLjlXcNh/v41BOI+ssbJMCq7kYDbtvUww&#10;0bblHV1Sn4sAYZeggsL7OpHSZQUZdANbEwfvzzYGfZBNLnWDbYCbSr5HUSwNlhwWCqxpUVB2TM9G&#10;gat/TDxarMrbOD1th7/t12Z53in12u/mnyA8df4//GyvtYL4YwSPM+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VHY0xQAAANwAAAAPAAAAAAAAAAAAAAAAAJgCAABkcnMv&#10;ZG93bnJldi54bWxQSwUGAAAAAAQABAD1AAAAigMAAAAA&#10;" fillcolor="#ffff27" stroked="f"/>
                  <v:rect id="Rectangle 573" o:spid="_x0000_s1597" style="position:absolute;left:694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IQv8QA&#10;AADcAAAADwAAAGRycy9kb3ducmV2LnhtbESPzWrDMBCE74W+g9hCL6WRU3BI3CihFEIKveTv0ONi&#10;bS1TayWsreO+fRUI5DjMzDfMcj36Tg3UpzawgemkAEVcB9tyY+B03DzPQSVBttgFJgN/lGC9ur9b&#10;YmXDmfc0HKRRGcKpQgNOJFZap9qRxzQJkTh736H3KFn2jbY9njPcd/qlKGbaY8t5wWGkd0f1z+HX&#10;Gyi34vSTLnG3W3wOzk9DlPhlzOPD+PYKSmiUW/ja/rAGZosSLmfyEd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CEL/EAAAA3AAAAA8AAAAAAAAAAAAAAAAAmAIAAGRycy9k&#10;b3ducmV2LnhtbFBLBQYAAAAABAAEAPUAAACJAwAAAAA=&#10;" fillcolor="#ffff2a" stroked="f"/>
                  <v:rect id="Rectangle 574" o:spid="_x0000_s1598" style="position:absolute;left:6947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2L/MMA&#10;AADcAAAADwAAAGRycy9kb3ducmV2LnhtbESPS4vCMBSF94L/IVzBnaa6KNoxigg+FoKMM+Asr82d&#10;tkxzU5JY6783woDLw3l8nMWqM7VoyfnKsoLJOAFBnFtdcaHg+2s7moHwAVljbZkUPMjDatnvLTDT&#10;9s6f1J5DIeII+wwVlCE0mZQ+L8mgH9uGOHq/1hkMUbpCaof3OG5qOU2SVBqsOBJKbGhTUv53vpkI&#10;2V6PP6dES1d3R3m1l4vbtXulhoNu/QEiUBfe4f/2QStI5ym8zsQj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2L/MMAAADcAAAADwAAAAAAAAAAAAAAAACYAgAAZHJzL2Rv&#10;d25yZXYueG1sUEsFBgAAAAAEAAQA9QAAAIgDAAAAAA==&#10;" fillcolor="#ffff2c" stroked="f"/>
                  <v:rect id="Rectangle 575" o:spid="_x0000_s1599" style="position:absolute;left:695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TbS8QA&#10;AADcAAAADwAAAGRycy9kb3ducmV2LnhtbESP0WoCMRRE3wv+Q7hC32pWH3TdGkXEQkUouPoBt5vr&#10;ZnFzEzZRt39vBKGPw8ycYRar3rbiRl1oHCsYjzIQxJXTDdcKTsevjxxEiMgaW8ek4I8CrJaDtwUW&#10;2t35QLcy1iJBOBSowMToCylDZchiGDlPnLyz6yzGJLta6g7vCW5bOcmyqbTYcFow6GljqLqUV6tg&#10;u48/x+t+nZfG/042Fe0Ou9wr9T7s158gIvXxP/xqf2sF0/kMnmfS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E20vEAAAA3AAAAA8AAAAAAAAAAAAAAAAAmAIAAGRycy9k&#10;b3ducmV2LnhtbFBLBQYAAAAABAAEAPUAAACJAwAAAAA=&#10;" fillcolor="#ffff2f" stroked="f"/>
                  <v:rect id="Rectangle 576" o:spid="_x0000_s1600" style="position:absolute;left:6954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CR1sAA&#10;AADcAAAADwAAAGRycy9kb3ducmV2LnhtbERPy4rCMBTdC/5DuMJsiqbjQrQaRWdw0J3P/aW5tsXm&#10;pjSZtvr1ZiG4PJz3YtWZUjRUu8Kygu9RDII4tbrgTMHlvB1OQTiPrLG0TAoe5GC17PcWmGjb8pGa&#10;k89ECGGXoILc+yqR0qU5GXQjWxEH7mZrgz7AOpO6xjaEm1KO43giDRYcGnKs6Cen9H76Nwp+Z39R&#10;c5bPyB7a6HBf+z1vrnulvgbdeg7CU+c/4rd7pxVMZmFtOBOOgF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TCR1sAAAADcAAAADwAAAAAAAAAAAAAAAACYAgAAZHJzL2Rvd25y&#10;ZXYueG1sUEsFBgAAAAAEAAQA9QAAAIUDAAAAAA==&#10;" fillcolor="#ffff31" stroked="f"/>
                  <v:rect id="Rectangle 577" o:spid="_x0000_s1601" style="position:absolute;left:6958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yCCMUA&#10;AADcAAAADwAAAGRycy9kb3ducmV2LnhtbESPQWvCQBSE74X+h+UVems2tVRMzBqKoeClB6Ogx2f2&#10;NYnNvg3ZNab/3hUKPQ4z8w2T5ZPpxEiDay0reI1iEMSV1S3XCva7z5cFCOeRNXaWScEvOchXjw8Z&#10;ptpeeUtj6WsRIOxSVNB436dSuqohgy6yPXHwvu1g0Ac51FIPeA1w08lZHM+lwZbDQoM9rRuqfsqL&#10;CRQ5brTfdseyL74u5eH9/HYqzko9P00fSxCeJv8f/mtvtIJ5ksD9TDg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vIIIxQAAANwAAAAPAAAAAAAAAAAAAAAAAJgCAABkcnMv&#10;ZG93bnJldi54bWxQSwUGAAAAAAQABAD1AAAAigMAAAAA&#10;" fillcolor="#ff3" stroked="f"/>
                  <v:rect id="Rectangle 578" o:spid="_x0000_s1602" style="position:absolute;left:6959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jd2sMA&#10;AADcAAAADwAAAGRycy9kb3ducmV2LnhtbERPPW/CMBDdK/EfrENiQcUBVbRJY1BBomWkwMB4iq9J&#10;lPic2gZCfz0ekDo+ve982ZtWXMj52rKC6SQBQVxYXXOp4HjYPL+B8AFZY2uZFNzIw3IxeMox0/bK&#10;33TZh1LEEPYZKqhC6DIpfVGRQT+xHXHkfqwzGCJ0pdQOrzHctHKWJHNpsObYUGFH64qKZn82CprV&#10;5/SrPPg/93uTzTgtTul896LUaNh/vIMI1Id/8cO91Qpekzg/nolH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jd2sMAAADcAAAADwAAAAAAAAAAAAAAAACYAgAAZHJzL2Rv&#10;d25yZXYueG1sUEsFBgAAAAAEAAQA9QAAAIgDAAAAAA==&#10;" fillcolor="#ffff35" stroked="f"/>
                  <v:rect id="Rectangle 579" o:spid="_x0000_s1603" style="position:absolute;left:696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cKIMYA&#10;AADcAAAADwAAAGRycy9kb3ducmV2LnhtbESPT2sCMRTE70K/Q3gFL6KJUqquRukfChZ66Krg9bF5&#10;Zhc3L9tN1O23N4WCx2FmfsMs152rxYXaUHnWMB4pEMSFNxVbDfvdx3AGIkRkg7Vn0vBLAdarh94S&#10;M+OvnNNlG61IEA4ZaihjbDIpQ1GSwzDyDXHyjr51GJNsrTQtXhPc1XKi1LN0WHFaKLGht5KK0/bs&#10;NHypgf2eF6YZ5E/v5+PP68Hmnwet+4/dywJEpC7ew//tjdEwVWP4O5OO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cKIMYAAADcAAAADwAAAAAAAAAAAAAAAACYAgAAZHJz&#10;L2Rvd25yZXYueG1sUEsFBgAAAAAEAAQA9QAAAIsDAAAAAA==&#10;" fillcolor="#ffff37" stroked="f"/>
                  <v:rect id="Rectangle 580" o:spid="_x0000_s1604" style="position:absolute;left:696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b5LcUA&#10;AADcAAAADwAAAGRycy9kb3ducmV2LnhtbESP0WrCQBRE3wX/YbmFvkjdxAeV6BpKRBAq2qZ+wCV7&#10;m4Rm74bsmsS/dwsFH4eZOcNs09E0oqfO1ZYVxPMIBHFhdc2lguv34W0NwnlkjY1lUnAnB+luOtli&#10;ou3AX9TnvhQBwi5BBZX3bSKlKyoy6Oa2JQ7ej+0M+iC7UuoOhwA3jVxE0VIarDksVNhSVlHxm9+M&#10;gvOFiv15rc3ss/zI4tNhlmctKfX6Mr5vQHga/TP83z5qBatoAX9nwhGQu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VvktxQAAANwAAAAPAAAAAAAAAAAAAAAAAJgCAABkcnMv&#10;ZG93bnJldi54bWxQSwUGAAAAAAQABAD1AAAAigMAAAAA&#10;" fillcolor="#ffff3a" stroked="f"/>
                  <v:rect id="Rectangle 581" o:spid="_x0000_s1605" style="position:absolute;left:6969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kHhMUA&#10;AADcAAAADwAAAGRycy9kb3ducmV2LnhtbESPQWvCQBSE7wX/w/KE3sxGK7ZEV9FCS+2hpVY8P7PP&#10;JJh9u2Q3Gv31XUHocZiZb5jZojO1OFHjK8sKhkkKgji3uuJCwfb3bfACwgdkjbVlUnAhD4t572GG&#10;mbZn/qHTJhQiQthnqKAMwWVS+rwkgz6xjjh6B9sYDFE2hdQNniPc1HKUphNpsOK4UKKj15Ly46Y1&#10;Cj7XY/rafcvVerhvry2OXVi9O6Ue+91yCiJQF/7D9/aHVvCcPsHtTDw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uQeExQAAANwAAAAPAAAAAAAAAAAAAAAAAJgCAABkcnMv&#10;ZG93bnJldi54bWxQSwUGAAAAAAQABAD1AAAAigMAAAAA&#10;" fillcolor="#ffff3c" stroked="f"/>
                  <v:rect id="Rectangle 582" o:spid="_x0000_s1606" style="position:absolute;left:697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1KBsQA&#10;AADcAAAADwAAAGRycy9kb3ducmV2LnhtbESPQWvCQBSE74L/YXlCb7pR1GrqKmqreOilRsTjI/ua&#10;BLNvQ3Yb4793hYLHYWa+YRar1pSiodoVlhUMBxEI4tTqgjMFp2TXn4FwHlljaZkU3MnBatntLDDW&#10;9sY/1Bx9JgKEXYwKcu+rWEqX5mTQDWxFHLxfWxv0QdaZ1DXeAtyUchRFU2mw4LCQY0XbnNLr8c8o&#10;OPt9k8zmydf2U38z6ct4M9kclHrrtesPEJ5a/wr/tw9awXs0hueZcAT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NSgbEAAAA3AAAAA8AAAAAAAAAAAAAAAAAmAIAAGRycy9k&#10;b3ducmV2LnhtbFBLBQYAAAAABAAEAPUAAACJAwAAAAA=&#10;" fillcolor="#ffff3f" stroked="f"/>
                  <v:rect id="Rectangle 583" o:spid="_x0000_s1607" style="position:absolute;left:697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ukb8MA&#10;AADcAAAADwAAAGRycy9kb3ducmV2LnhtbESP3YrCMBCF7xd8hzCCN6KJwq5SjSKKy7IoovYBhmZs&#10;i82kNFG7b78RBC8P5+fjzJetrcSdGl861jAaKhDEmTMl5xrS83YwBeEDssHKMWn4Iw/LRedjjolx&#10;Dz7S/RRyEUfYJ6ihCKFOpPRZQRb90NXE0bu4xmKIssmlafARx20lx0p9SYslR0KBNa0Lyq6nm43c&#10;70N/R/tSXTf90a/apenW7pXWvW67moEI1IZ3+NX+MRom6hOeZ+IR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ukb8MAAADcAAAADwAAAAAAAAAAAAAAAACYAgAAZHJzL2Rv&#10;d25yZXYueG1sUEsFBgAAAAAEAAQA9QAAAIgDAAAAAA==&#10;" fillcolor="#ffff41" stroked="f"/>
                  <v:rect id="Rectangle 584" o:spid="_x0000_s1608" style="position:absolute;left:6979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PGpsUA&#10;AADcAAAADwAAAGRycy9kb3ducmV2LnhtbESP3WrCQBSE7wt9h+UUvKsbBX+auooIihQUjOL1IXtM&#10;otmzS3aNaZ++KxR6OczMN8xs0ZlatNT4yrKCQT8BQZxbXXGh4HRcv09B+ICssbZMCr7Jw2L++jLD&#10;VNsHH6jNQiEihH2KCsoQXCqlz0sy6PvWEUfvYhuDIcqmkLrBR4SbWg6TZCwNVhwXSnS0Kim/ZXej&#10;YPhxNuf96Icn94277ndfo2yzdEr13rrlJ4hAXfgP/7W3WsEkGcPz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08amxQAAANwAAAAPAAAAAAAAAAAAAAAAAJgCAABkcnMv&#10;ZG93bnJldi54bWxQSwUGAAAAAAQABAD1AAAAigMAAAAA&#10;" fillcolor="#ffff43" stroked="f"/>
                  <v:rect id="Rectangle 585" o:spid="_x0000_s1609" style="position:absolute;left:6981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if7cUA&#10;AADcAAAADwAAAGRycy9kb3ducmV2LnhtbESPS2vDMBCE74X+B7GF3Bo5ATfBjWxK8yDgQ8njkONi&#10;bW1Ta+Vaiu38+yoQ6HGYmW+YVTaaRvTUudqygtk0AkFcWF1zqeB82r4uQTiPrLGxTApu5CBLn59W&#10;mGg78IH6oy9FgLBLUEHlfZtI6YqKDLqpbYmD9207gz7IrpS6wyHATSPnUfQmDdYcFips6bOi4ud4&#10;NQpivKx3m9Ovu+SzL31tXJzT2Co1eRk/3kF4Gv1/+NHeawWLaAH3M+EI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qJ/txQAAANwAAAAPAAAAAAAAAAAAAAAAAJgCAABkcnMv&#10;ZG93bnJldi54bWxQSwUGAAAAAAQABAD1AAAAigMAAAAA&#10;" fillcolor="#ffff45" stroked="f"/>
                  <v:rect id="Rectangle 586" o:spid="_x0000_s1610" style="position:absolute;left:6985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13i8IA&#10;AADcAAAADwAAAGRycy9kb3ducmV2LnhtbERPXWvCMBR9H/gfwhV803SCc1SjiCC6IYp10NdLc23K&#10;mpvSRO389eZB2OPhfM+Xna3FjVpfOVbwPkpAEBdOV1wq+Dlvhp8gfEDWWDsmBX/kYbnovc0x1e7O&#10;J7ploRQxhH2KCkwITSqlLwxZ9CPXEEfu4lqLIcK2lLrFewy3tRwnyYe0WHFsMNjQ2lDxm12tgsck&#10;O9bb/Pvwla/yw9lMtnvLuVKDfreagQjUhX/xy73TCqZJ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LXeLwgAAANwAAAAPAAAAAAAAAAAAAAAAAJgCAABkcnMvZG93&#10;bnJldi54bWxQSwUGAAAAAAQABAD1AAAAhwMAAAAA&#10;" fillcolor="#ffff47" stroked="f"/>
                  <v:rect id="Rectangle 587" o:spid="_x0000_s1611" style="position:absolute;left:6988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r5K8MA&#10;AADcAAAADwAAAGRycy9kb3ducmV2LnhtbESPzWoCQRCE7wHfYWjBW5xVMMbVUUQQzCXgD0huzU67&#10;u7jTvcyMur59JhDwWFTVV9Ri1blG3cmHWtjAaJiBIi7E1lwaOB2375+gQkS22AiTgScFWC17bwvM&#10;rTx4T/dDLFWCcMjRQBVjm2sdioochqG0xMm7iHcYk/Slth4fCe4aPc6yD+2w5rRQYUubiorr4eYM&#10;FNKdbpNye/Yhsv6anuXn+yjGDPrdeg4qUhdf4f/2zhqYZjP4O5OOgF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r5K8MAAADcAAAADwAAAAAAAAAAAAAAAACYAgAAZHJzL2Rv&#10;d25yZXYueG1sUEsFBgAAAAAEAAQA9QAAAIgDAAAAAA==&#10;" fillcolor="#ffff4a" stroked="f"/>
                  <v:rect id="Rectangle 588" o:spid="_x0000_s1612" style="position:absolute;left:6991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lDU8MA&#10;AADcAAAADwAAAGRycy9kb3ducmV2LnhtbERPy2oCMRTdF/yHcIXuasYKVUajqFQQuig+QN1dkutk&#10;cHIzTlKd9uubheDycN6TWesqcaMmlJ4V9HsZCGLtTcmFgv1u9TYCESKywcozKfilALNp52WCufF3&#10;3tBtGwuRQjjkqMDGWOdSBm3JYej5mjhxZ984jAk2hTQN3lO4q+R7ln1IhyWnBos1LS3py/bHKTie&#10;ysP6b7H4rizu9FV/ZdfB6FOp1247H4OI1Man+OFeGwXDfpqfzqQj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lDU8MAAADcAAAADwAAAAAAAAAAAAAAAACYAgAAZHJzL2Rv&#10;d25yZXYueG1sUEsFBgAAAAAEAAQA9QAAAIgDAAAAAA==&#10;" fillcolor="#ffff4c" stroked="f"/>
                  <v:rect id="Rectangle 589" o:spid="_x0000_s1613" style="position:absolute;left:6995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iGwsUA&#10;AADcAAAADwAAAGRycy9kb3ducmV2LnhtbESP0WrCQBRE3wX/YblC33QTsTWkWUWEFlFKqukHXLK3&#10;2dDs3ZDdavr3bqHQx2FmzjDFdrSduNLgW8cK0kUCgrh2uuVGwUf1Ms9A+ICssXNMCn7Iw3YznRSY&#10;a3fjM10voRERwj5HBSaEPpfS14Ys+oXriaP36QaLIcqhkXrAW4TbTi6T5ElabDkuGOxpb6j+unxb&#10;BacVv63KvS4PWSmr98fj+Hoko9TDbNw9gwg0hv/wX/ugFazTFH7PxCMgN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6IbCxQAAANwAAAAPAAAAAAAAAAAAAAAAAJgCAABkcnMv&#10;ZG93bnJldi54bWxQSwUGAAAAAAQABAD1AAAAigMAAAAA&#10;" fillcolor="#ffff4f" stroked="f"/>
                  <v:rect id="Rectangle 590" o:spid="_x0000_s1614" style="position:absolute;left:6998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F6LMMA&#10;AADcAAAADwAAAGRycy9kb3ducmV2LnhtbESPQWsCMRSE7wX/Q3gFbzVR0JatURZB1GNt7V4fm+dm&#10;6eZl3URd/30jCB6HmfmGmS9714gLdaH2rGE8UiCIS29qrjT8fK/fPkCEiGyw8UwabhRguRi8zDEz&#10;/spfdNnHSiQIhww12BjbTMpQWnIYRr4lTt7Rdw5jkl0lTYfXBHeNnCg1kw5rTgsWW1pZKv/2Z6dh&#10;etpwefi1G1WobXEspvlhh7nWw9c+/wQRqY/P8KO9NRrexxO4n0lH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8F6LMMAAADcAAAADwAAAAAAAAAAAAAAAACYAgAAZHJzL2Rv&#10;d25yZXYueG1sUEsFBgAAAAAEAAQA9QAAAIgDAAAAAA==&#10;" fillcolor="#ffff51" stroked="f"/>
                  <v:rect id="Rectangle 591" o:spid="_x0000_s1615" style="position:absolute;left:7001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TH7MUA&#10;AADcAAAADwAAAGRycy9kb3ducmV2LnhtbESPQWsCMRSE7wX/Q3iCF6lZLVhZjaKCRRGhXQWvj83r&#10;ZunmZdlEXf+9EYQeh5n5hpktWluJKzW+dKxgOEhAEOdOl1woOB037xMQPiBrrByTgjt5WMw7bzNM&#10;tbvxD12zUIgIYZ+iAhNCnUrpc0MW/cDVxNH7dY3FEGVTSN3gLcJtJUdJMpYWS44LBmtaG8r/sotV&#10;QNn39rTpT77O6+XF7FcHtzuvnFK9brucggjUhv/wq73VCj6HH/A8E4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pMfsxQAAANwAAAAPAAAAAAAAAAAAAAAAAJgCAABkcnMv&#10;ZG93bnJldi54bWxQSwUGAAAAAAQABAD1AAAAigMAAAAA&#10;" fillcolor="#ffff53" stroked="f"/>
                  <v:rect id="Rectangle 592" o:spid="_x0000_s1616" style="position:absolute;left:700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krCMUA&#10;AADcAAAADwAAAGRycy9kb3ducmV2LnhtbESP3WoCMRSE7wXfIRyhN1KzllLL1igiFK03/j7A6ea4&#10;u7g52SbRXX16IxS8HGbmG2Y8bU0lLuR8aVnBcJCAIM6sLjlXcNh/v36C8AFZY2WZFFzJw3TS7Ywx&#10;1bbhLV12IRcRwj5FBUUIdSqlzwoy6Ae2Jo7e0TqDIUqXS+2wiXBTybck+ZAGS44LBdY0Lyg77c5G&#10;QXXwi/2vbBfb/vln+XfbNG61zpV66bWzLxCB2vAM/7eXWsFo+A6PM/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KSsIxQAAANwAAAAPAAAAAAAAAAAAAAAAAJgCAABkcnMv&#10;ZG93bnJldi54bWxQSwUGAAAAAAQABAD1AAAAigMAAAAA&#10;" fillcolor="#ff5" stroked="f"/>
                  <v:rect id="Rectangle 593" o:spid="_x0000_s1617" style="position:absolute;left:7006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85ecMA&#10;AADcAAAADwAAAGRycy9kb3ducmV2LnhtbESP0YrCMBRE3wX/IVzBF1lTBbV0jSKCqPu06n7Apbnb&#10;FJub2sRa/94IC/s4zMwZZrnubCVaanzpWMFknIAgzp0uuVDwc9l9pCB8QNZYOSYFT/KwXvV7S8y0&#10;e/CJ2nMoRISwz1CBCaHOpPS5IYt+7Gri6P26xmKIsimkbvAR4baS0ySZS4slxwWDNW0N5dfz3SoI&#10;aZtP5+m3oerreLtfW9rPdiOlhoNu8wkiUBf+w3/tg1awmMzgfSYeAb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85ecMAAADcAAAADwAAAAAAAAAAAAAAAACYAgAAZHJzL2Rv&#10;d25yZXYueG1sUEsFBgAAAAAEAAQA9QAAAIgDAAAAAA==&#10;" fillcolor="#ffff57" stroked="f"/>
                  <v:rect id="Rectangle 594" o:spid="_x0000_s1618" style="position:absolute;left:7010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U0VsUA&#10;AADcAAAADwAAAGRycy9kb3ducmV2LnhtbESPT2sCMRTE70K/Q3gFb5pV213ZGqW0WDx48B+eH5vX&#10;zeLmZUlS3X77Rih4HGbmN8xi1dtWXMmHxrGCyTgDQVw53XCt4HRcj+YgQkTW2DomBb8UYLV8Giyw&#10;1O7Ge7oeYi0ShEOJCkyMXSllqAxZDGPXESfv23mLMUlfS+3xluC2ldMsy6XFhtOCwY4+DFWXw49V&#10;cL5su5evYp+/znYzE5ptcfyceqWGz/37G4hIfXyE/9sbraCY5HA/k4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dTRWxQAAANwAAAAPAAAAAAAAAAAAAAAAAJgCAABkcnMv&#10;ZG93bnJldi54bWxQSwUGAAAAAAQABAD1AAAAigMAAAAA&#10;" fillcolor="#ffff5a" stroked="f"/>
                  <v:rect id="Rectangle 595" o:spid="_x0000_s1619" style="position:absolute;left:7013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eqwsYA&#10;AADcAAAADwAAAGRycy9kb3ducmV2LnhtbESP0WrCQBRE3wv9h+UWfKub+KCSugmlILQi1mg/4JK9&#10;ZoPZu2l2a6Jf3y0UfBxm5gyzKkbbigv1vnGsIJ0mIIgrpxuuFXwd189LED4ga2wdk4IreSjyx4cV&#10;ZtoNXNLlEGoRIewzVGBC6DIpfWXIop+6jjh6J9dbDFH2tdQ9DhFuWzlLkrm02HBcMNjRm6HqfPix&#10;CpbDtp59r+eb6vNjh+2+PO5Tc1Nq8jS+voAINIZ7+L/9rhUs0gX8nYlHQO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eqwsYAAADcAAAADwAAAAAAAAAAAAAAAACYAgAAZHJz&#10;L2Rvd25yZXYueG1sUEsFBgAAAAAEAAQA9QAAAIsDAAAAAA==&#10;" fillcolor="#ffff5c" stroked="f"/>
                  <v:rect id="Rectangle 596" o:spid="_x0000_s1620" style="position:absolute;left:7017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ESkMEA&#10;AADcAAAADwAAAGRycy9kb3ducmV2LnhtbERPTWvCQBC9C/0Pywi9iG6UYkvqKm1RFG+mPXicZsds&#10;NDsbslNN/333UPD4eN+LVe8bdaUu1oENTCcZKOIy2JorA1+fm/ELqCjIFpvAZOCXIqyWD4MF5jbc&#10;+EDXQiqVQjjmaMCJtLnWsXTkMU5CS5y4U+g8SoJdpW2HtxTuGz3Lsrn2WHNqcNjSh6PyUvx4A+tC&#10;wtP7ceu0He138Rwxk++5MY/D/u0VlFAvd/G/e2cNPE/T2nQmHQG9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7BEpDBAAAA3AAAAA8AAAAAAAAAAAAAAAAAmAIAAGRycy9kb3du&#10;cmV2LnhtbFBLBQYAAAAABAAEAPUAAACGAwAAAAA=&#10;" fillcolor="#ffff5f" stroked="f"/>
                  <v:rect id="Rectangle 597" o:spid="_x0000_s1621" style="position:absolute;left:7020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/rDscA&#10;AADcAAAADwAAAGRycy9kb3ducmV2LnhtbESPQWvCQBSE74X+h+UJvUizsQdtoqvYgLSHXqKF9via&#10;fSbB7NuYXWPsr3cFocdhZr5hFqvBNKKnztWWFUyiGARxYXXNpYKv3eb5FYTzyBoby6TgQg5Wy8eH&#10;BabanjmnfutLESDsUlRQed+mUrqiIoMusi1x8Pa2M+iD7EqpOzwHuGnkSxxPpcGaw0KFLWUVFYft&#10;yShYZ9/y/ff0U/RZQuPP499bkstcqafRsJ6D8DT4//C9/aEVzCYJ3M6EI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9v6w7HAAAA3AAAAA8AAAAAAAAAAAAAAAAAmAIAAGRy&#10;cy9kb3ducmV2LnhtbFBLBQYAAAAABAAEAPUAAACMAwAAAAA=&#10;" fillcolor="#ffff61" stroked="f"/>
                  <v:rect id="Rectangle 598" o:spid="_x0000_s1622" style="position:absolute;left:7023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IdVcIA&#10;AADcAAAADwAAAGRycy9kb3ducmV2LnhtbERPz2vCMBS+D/wfwhO8rek6mFtnFCk4x27qYOz2aN7a&#10;YvNSk9hW/3pzGHj8+H4vVqNpRU/ON5YVPCUpCOLS6oYrBd+HzeMrCB+QNbaWScGFPKyWk4cF5toO&#10;vKN+HyoRQ9jnqKAOocul9GVNBn1iO+LI/VlnMEToKqkdDjHctDJL0xdpsOHYUGNHRU3lcX82Ck5u&#10;/HrbVuFY+OzSlx/Zz6++Pis1m47rdxCBxnAX/7s/tYJ5FufHM/EIyO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Yh1VwgAAANwAAAAPAAAAAAAAAAAAAAAAAJgCAABkcnMvZG93&#10;bnJldi54bWxQSwUGAAAAAAQABAD1AAAAhwMAAAAA&#10;" fillcolor="#ffff63" stroked="f"/>
                  <v:rect id="Rectangle 599" o:spid="_x0000_s1623" style="position:absolute;left:7025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7P8cA&#10;AADcAAAADwAAAGRycy9kb3ducmV2LnhtbESPT0/CQBTE7yR+h80z4QZbOPCnshCDSjQeRPDi7aX7&#10;7DZ23zbdB618eteExONkZn6TWW16X6sztbEKbGAyzkARF8FWXBr4OD6NFqCiIFusA5OBH4qwWd8M&#10;Vpjb0PE7nQ9SqgThmKMBJ9LkWsfCkcc4Dg1x8r5C61GSbEttW+wS3Nd6mmUz7bHitOCwoa2j4vtw&#10;8ga2L/tuvnyVt0v2+LCzn06O+8vSmOFtf38HSqiX//C1/WwNzKcT+DuTjoBe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luz/HAAAA3AAAAA8AAAAAAAAAAAAAAAAAmAIAAGRy&#10;cy9kb3ducmV2LnhtbFBLBQYAAAAABAAEAPUAAACMAwAAAAA=&#10;" fillcolor="#ffff65" stroked="f"/>
                  <v:rect id="Rectangle 600" o:spid="_x0000_s1624" style="position:absolute;left:7028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NVNsUA&#10;AADcAAAADwAAAGRycy9kb3ducmV2LnhtbESPQWsCMRSE74L/ITyhF9GsW7CyNYoIll5aWavQ42Pz&#10;mizdvCyb1N3++6YgeBxm5htmvR1cI67UhdqzgsU8A0FceV2zUXD+OMxWIEJE1th4JgW/FGC7GY/W&#10;WGjfc0nXUzQiQTgUqMDG2BZShsqSwzD3LXHyvnznMCbZGak77BPcNTLPsqV0WHNasNjS3lL1ffpx&#10;Co7l5e3QxM9+Wub7R/1unLHLF6UeJsPuGUSkId7Dt/arVvCU5/B/Jh0B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w1U2xQAAANwAAAAPAAAAAAAAAAAAAAAAAJgCAABkcnMv&#10;ZG93bnJldi54bWxQSwUGAAAAAAQABAD1AAAAigMAAAAA&#10;" fillcolor="#ffff67" stroked="f"/>
                  <v:rect id="Rectangle 601" o:spid="_x0000_s1625" style="position:absolute;left:7032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2BMMA&#10;AADcAAAADwAAAGRycy9kb3ducmV2LnhtbESPQYvCMBSE74L/ITzBm6ZWdHe7RpGi6EGQdfX+aJ5t&#10;sXkpTbT135uFBY/DzHzDLFadqcSDGldaVjAZRyCIM6tLzhWcf7ejTxDOI2usLJOCJzlYLfu9BSba&#10;tvxDj5PPRYCwS1BB4X2dSOmyggy6sa2Jg3e1jUEfZJNL3WAb4KaScRTNpcGSw0KBNaUFZbfT3SiY&#10;Vvcs3qS746yl2e1Ac3/J0y+lhoNu/Q3CU+ff4f/2Xiv4iKfwdyYcA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2BMMAAADcAAAADwAAAAAAAAAAAAAAAACYAgAAZHJzL2Rv&#10;d25yZXYueG1sUEsFBgAAAAAEAAQA9QAAAIgDAAAAAA==&#10;" fillcolor="#ffff6a" stroked="f"/>
                  <v:rect id="Rectangle 602" o:spid="_x0000_s1626" style="position:absolute;left:7035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iNPcUA&#10;AADcAAAADwAAAGRycy9kb3ducmV2LnhtbESPUWvCMBSF3wf7D+EO9jbTiejomoqMCkMZYt3eL821&#10;KTY3JYna/ftFGPh4OOd8h1MsR9uLC/nQOVbwOslAEDdOd9wq+D6sX95AhIissXdMCn4pwLJ8fCgw&#10;1+7Ke7rUsRUJwiFHBSbGIZcyNIYshokbiJN3dN5iTNK3Unu8Jrjt5TTL5tJix2nB4EAfhppTfbYK&#10;todz9bOpG1PPNqf1bl4tqi/vlXp+GlfvICKN8R7+b39qBYvpDG5n0hGQ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aI09xQAAANwAAAAPAAAAAAAAAAAAAAAAAJgCAABkcnMv&#10;ZG93bnJldi54bWxQSwUGAAAAAAQABAD1AAAAigMAAAAA&#10;" fillcolor="#ffff6c" stroked="f"/>
                  <v:rect id="Rectangle 603" o:spid="_x0000_s1627" style="position:absolute;left:7039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9i8QA&#10;AADcAAAADwAAAGRycy9kb3ducmV2LnhtbESPW4vCMBSE3xf8D+EIvq2piheqUdwFWWFR8IK+Hppj&#10;W21OShO1/nsjCD4OM/MNM5nVphA3qlxuWUGnHYEgTqzOOVWw3y2+RyCcR9ZYWCYFD3Iwmza+Jhhr&#10;e+cN3bY+FQHCLkYFmfdlLKVLMjLo2rYkDt7JVgZ9kFUqdYX3ADeF7EbRQBrMOSxkWNJvRsllezUK&#10;5GbEx/4Olz+r1QFP68ffufzvKdVq1vMxCE+1/4Tf7aVWMOz24XUmHAE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y/YvEAAAA3AAAAA8AAAAAAAAAAAAAAAAAmAIAAGRycy9k&#10;b3ducmV2LnhtbFBLBQYAAAAABAAEAPUAAACJAwAAAAA=&#10;" fillcolor="#ffff6f" stroked="f"/>
                  <v:rect id="Rectangle 604" o:spid="_x0000_s1628" style="position:absolute;left:7042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J79MMA&#10;AADcAAAADwAAAGRycy9kb3ducmV2LnhtbESPwWrDMBBE74X8g9hAb41sU+ziRAnBEMghpdRp7ou1&#10;lUytlbGUxP37qlDocZiZN8xmN7tB3GgKvWcF+SoDQdx53bNR8HE+PL2ACBFZ4+CZFHxTgN128bDB&#10;Wvs7v9OtjUYkCIcaFdgYx1rK0FlyGFZ+JE7ep58cxiQnI/WE9wR3gyyyrJQOe04LFkdqLHVf7dUp&#10;8Jf23Ddv+rXYm+rZ5mxOcTRKPS7n/RpEpDn+h//aR62gKkr4PZOOgN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J79MMAAADcAAAADwAAAAAAAAAAAAAAAACYAgAAZHJzL2Rv&#10;d25yZXYueG1sUEsFBgAAAAAEAAQA9QAAAIgDAAAAAA==&#10;" fillcolor="#ffff71" stroked="f"/>
                  <v:rect id="Rectangle 605" o:spid="_x0000_s1629" style="position:absolute;left:7045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hFL8YA&#10;AADcAAAADwAAAGRycy9kb3ducmV2LnhtbESPW2vCQBSE3wX/w3KEvtVNBS+krtJaWvIgghfw9ZA9&#10;TVazZ0N2o6m/3hUKPg4z8w0zX3a2EhdqvHGs4G2YgCDOnTZcKDjsv19nIHxA1lg5JgV/5GG56Pfm&#10;mGp35S1ddqEQEcI+RQVlCHUqpc9LsuiHriaO3q9rLIYom0LqBq8Rbis5SpKJtGg4LpRY06qk/Lxr&#10;rYL2uJFH02af+Tr7GWvzdRofVjelXgbdxzuIQF14hv/bmVYwHU3hcSYeAbm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KhFL8YAAADcAAAADwAAAAAAAAAAAAAAAACYAgAAZHJz&#10;L2Rvd25yZXYueG1sUEsFBgAAAAAEAAQA9QAAAIsDAAAAAA==&#10;" fillcolor="#ffff73" stroked="f"/>
                  <v:rect id="Rectangle 606" o:spid="_x0000_s1630" style="position:absolute;left:7047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YbisQA&#10;AADcAAAADwAAAGRycy9kb3ducmV2LnhtbERPy2rCQBTdC/2H4Ra6kTrRSlrSTKRYQovgwii4vWRu&#10;HjRzJ2SmMfbrOwvB5eG8081kOjHS4FrLCpaLCARxaXXLtYLTMX9+A+E8ssbOMim4koNN9jBLMdH2&#10;wgcaC1+LEMIuQQWN930ipSsbMugWticOXGUHgz7AoZZ6wEsIN51cRVEsDbYcGhrsadtQ+VP8GgVl&#10;Nf5d88/jOpfzl6/9zsb+XMVKPT1OH+8gPE3+Lr65v7WC11VYG86EIy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GG4rEAAAA3AAAAA8AAAAAAAAAAAAAAAAAmAIAAGRycy9k&#10;b3ducmV2LnhtbFBLBQYAAAAABAAEAPUAAACJAwAAAAA=&#10;" fillcolor="#ffff75" stroked="f"/>
                </v:group>
                <v:group id="Group 808" o:spid="_x0000_s1631" style="position:absolute;left:41497;top:4921;width:4464;height:1943" coordorigin="6535,775" coordsize="703,3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CtWc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5+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AK1ZxgAAANwA&#10;AAAPAAAAAAAAAAAAAAAAAKoCAABkcnMvZG93bnJldi54bWxQSwUGAAAAAAQABAD6AAAAnQMAAAAA&#10;">
                  <v:rect id="Rectangle 608" o:spid="_x0000_s1632" style="position:absolute;left:7050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p4XMMA&#10;AADcAAAADwAAAGRycy9kb3ducmV2LnhtbERPTWuDQBC9B/IflinkEpo1EUyx2YhYAjl4iQm0x8Gd&#10;qtSdFXcbzb/vHgo5Pt73IZtNL+40us6ygu0mAkFcW91xo+B2Pb2+gXAeWWNvmRQ8yEF2XC4OmGo7&#10;8YXulW9ECGGXooLW+yGV0tUtGXQbOxAH7tuOBn2AYyP1iFMIN73cRVEiDXYcGlocqGip/ql+jYLP&#10;9cfUFMW1PNVFqfPqKxnmOFFq9TLn7yA8zf4p/neftYJ9HOaHM+EIyO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p4XMMAAADcAAAADwAAAAAAAAAAAAAAAACYAgAAZHJzL2Rv&#10;d25yZXYueG1sUEsFBgAAAAAEAAQA9QAAAIgDAAAAAA==&#10;" fillcolor="#ff7" stroked="f"/>
                  <v:rect id="Rectangle 609" o:spid="_x0000_s1633" style="position:absolute;left:705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JasIA&#10;AADcAAAADwAAAGRycy9kb3ducmV2LnhtbESP24rCMBRF3wX/IRxh3jStg7dqFBEUH0Tw8gGH5tgW&#10;m5PSxNr+vRkY8HGzL4u92rSmFA3VrrCsIB5FIIhTqwvOFNxv++EchPPIGkvLpKAjB5t1v7fCRNs3&#10;X6i5+kyEEXYJKsi9rxIpXZqTQTeyFXHwHrY26IOsM6lrfIdxU8pxFE2lwYIDIceKdjmlz+vLBMii&#10;28a+mZzObbfrDs85LvYXVOpn0G6XIDy1/hv+bx+1gtlvDH9nwhGQ6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I8lqwgAAANwAAAAPAAAAAAAAAAAAAAAAAJgCAABkcnMvZG93&#10;bnJldi54bWxQSwUGAAAAAAQABAD1AAAAhwMAAAAA&#10;" fillcolor="#ffff7a" stroked="f"/>
                  <v:rect id="Rectangle 610" o:spid="_x0000_s1634" style="position:absolute;left:7057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VYWcQA&#10;AADcAAAADwAAAGRycy9kb3ducmV2LnhtbESPQWsCMRSE70L/Q3iF3jRbBbWrUYoglB6E2h56fGze&#10;blY3LyGJuvvvG6HgcZiZb5j1treduFKIrWMFr5MCBHHldMuNgp/v/XgJIiZkjZ1jUjBQhO3mabTG&#10;Ursbf9H1mBqRIRxLVGBS8qWUsTJkMU6cJ85e7YLFlGVopA54y3DbyWlRzKXFlvOCQU87Q9X5eLEK&#10;TrH2v6Femk//dhp2c1cPh5lU6uW5f1+BSNSnR/i//aEVLGZTuJ/JR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lWFnEAAAA3AAAAA8AAAAAAAAAAAAAAAAAmAIAAGRycy9k&#10;b3ducmV2LnhtbFBLBQYAAAAABAAEAPUAAACJAwAAAAA=&#10;" fillcolor="#ffff7c" stroked="f"/>
                  <v:rect id="Rectangle 611" o:spid="_x0000_s1635" style="position:absolute;left:706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kqPsMA&#10;AADcAAAADwAAAGRycy9kb3ducmV2LnhtbESPS2sCMRSF9wX/Q7iCu5qxgo/RKFIQhC7aqri+TK6T&#10;YSY3QxKdqb/eFApdHs7j46y3vW3EnXyoHCuYjDMQxIXTFZcKzqf96wJEiMgaG8ek4IcCbDeDlzXm&#10;2nX8TfdjLEUa4ZCjAhNjm0sZCkMWw9i1xMm7Om8xJulLqT12adw28i3LZtJixYlgsKV3Q0V9vNkE&#10;+agfxszMvC2aq7/o5Vf92XVKjYb9bgUiUh//w3/tg1Ywn07h90w6AnLz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kqPsMAAADcAAAADwAAAAAAAAAAAAAAAACYAgAAZHJzL2Rv&#10;d25yZXYueG1sUEsFBgAAAAAEAAQA9QAAAIgDAAAAAA==&#10;" fillcolor="#ffff7f" stroked="f"/>
                  <v:rect id="Rectangle 612" o:spid="_x0000_s1636" style="position:absolute;left:706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cwxscA&#10;AADcAAAADwAAAGRycy9kb3ducmV2LnhtbESP3WrCQBSE7wu+w3KE3ummqVpJ3UgpFApSW62ol4fs&#10;yQ9mz4bsNsa3dwWhl8PMfMMslr2pRUetqywreBpHIIgzqysuFOx+P0ZzEM4ja6wtk4ILOVimg4cF&#10;JtqeeUPd1hciQNglqKD0vkmkdFlJBt3YNsTBy21r0AfZFlK3eA5wU8s4imbSYMVhocSG3kvKTts/&#10;o6D7katpvI9X+0sWH/LTWn8fJ19KPQ77t1cQnnr/H763P7WCl+cJ3M6EIyD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3MMbHAAAA3AAAAA8AAAAAAAAAAAAAAAAAmAIAAGRy&#10;cy9kb3ducmV2LnhtbFBLBQYAAAAABAAEAPUAAACMAwAAAAA=&#10;" fillcolor="#ffff81" stroked="f"/>
                  <v:rect id="Rectangle 613" o:spid="_x0000_s1637" style="position:absolute;left:7067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GFTcUA&#10;AADcAAAADwAAAGRycy9kb3ducmV2LnhtbESPQWvCQBSE7wX/w/IK3pqNFZsQXUUKgtJLjaLXZ/Y1&#10;SZt9G7KrSf99tyB4HGbmG2axGkwjbtS52rKCSRSDIC6srrlUcDxsXlIQziNrbCyTgl9ysFqOnhaY&#10;advznm65L0WAsMtQQeV9m0npiooMusi2xMH7sp1BH2RXSt1hH+Cmka9x/CYN1hwWKmzpvaLiJ78a&#10;Bax35eTQp5fTx+fWfe/5nPjZVKnx87Ceg/A0+Ef43t5qBcl0Bv9nw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QYVNxQAAANwAAAAPAAAAAAAAAAAAAAAAAJgCAABkcnMv&#10;ZG93bnJldi54bWxQSwUGAAAAAAQABAD1AAAAigMAAAAA&#10;" fillcolor="#ffff83" stroked="f"/>
                  <v:rect id="Rectangle 614" o:spid="_x0000_s1638" style="position:absolute;left:707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h0iMUA&#10;AADcAAAADwAAAGRycy9kb3ducmV2LnhtbESP3WrCQBSE74W+w3IKvRHd2GCU6Coi9IdelBp9gEP2&#10;uAlmz4bsNknfvlsoeDnMzDfMdj/aRvTU+dqxgsU8AUFcOl2zUXA5v8zWIHxA1tg4JgU/5GG/e5hs&#10;Mddu4BP1RTAiQtjnqKAKoc2l9GVFFv3ctcTRu7rOYoiyM1J3OES4beRzkmTSYs1xocKWjhWVt+Lb&#10;Krh+1JdXnNLbsjk7Yw5l+vUpU6WeHsfDBkSgMdzD/+13rWCVZvB3Jh4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uHSIxQAAANwAAAAPAAAAAAAAAAAAAAAAAJgCAABkcnMv&#10;ZG93bnJldi54bWxQSwUGAAAAAAQABAD1AAAAigMAAAAA&#10;" fillcolor="#ffff86" stroked="f"/>
                  <v:rect id="Rectangle 615" o:spid="_x0000_s1639" style="position:absolute;left:707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evE8QA&#10;AADcAAAADwAAAGRycy9kb3ducmV2LnhtbESPQWvCQBSE7wX/w/IEb3WTirWkriKhQi2CaPX+yL5m&#10;o9m3Ibs18d+7hYLHYWa+YebL3tbiSq2vHCtIxwkI4sLpiksFx+/18xsIH5A11o5JwY08LBeDpzlm&#10;2nW8p+shlCJC2GeowITQZFL6wpBFP3YNcfR+XGsxRNmWUrfYRbit5UuSvEqLFccFgw3lhorL4dcq&#10;+PrQfjvdnyc7m5vzyaed3m5KpUbDfvUOIlAfHuH/9qdWMJvM4O9MPA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3rxPEAAAA3AAAAA8AAAAAAAAAAAAAAAAAmAIAAGRycy9k&#10;b3ducmV2LnhtbFBLBQYAAAAABAAEAPUAAACJAwAAAAA=&#10;" fillcolor="#ff8" stroked="f"/>
                  <v:rect id="Rectangle 616" o:spid="_x0000_s1640" style="position:absolute;left:7077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BO6cEA&#10;AADcAAAADwAAAGRycy9kb3ducmV2LnhtbERPS2vCQBC+C/0PyxR6042WVomuUirBXn3Q8zQ7JqHZ&#10;2XR31Oivdw9Cjx/fe7HqXavOFGLj2cB4lIEiLr1tuDJw2BfDGagoyBZbz2TgShFWy6fBAnPrL7yl&#10;804qlUI45migFulyrWNZk8M48h1x4o4+OJQEQ6VtwEsKd62eZNm7dthwaqixo8+ayt/dyRkopkW5&#10;nb3JTdZ/dvP9E2/rMN4b8/Lcf8xBCfXyL364v6yB6Wtam86kI6C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wTunBAAAA3AAAAA8AAAAAAAAAAAAAAAAAmAIAAGRycy9kb3du&#10;cmV2LnhtbFBLBQYAAAAABAAEAPUAAACGAwAAAAA=&#10;" fillcolor="#ffff8b" stroked="f"/>
                  <v:rect id="Rectangle 617" o:spid="_x0000_s1641" style="position:absolute;left:708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5bH8QA&#10;AADcAAAADwAAAGRycy9kb3ducmV2LnhtbESPwWrDMBBE74X8g9hAb42cBNLWtRxCSqGHXOKk9420&#10;tkWslbFUx/37qFDocZiZN0yxnVwnRhqC9axguchAEGtvLDcKzqePpxcQISIb7DyTgh8KsC1nDwXm&#10;xt/4SGMVG5EgHHJU0MbY51IG3ZLDsPA9cfJqPziMSQ6NNAPeEtx1cpVlG+nQclposad9S/pafTsF&#10;tv9a06q6HGtt3y+uPuixGg9KPc6n3RuISFP8D/+1P42C5/Ur/J5JR0CW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/+Wx/EAAAA3AAAAA8AAAAAAAAAAAAAAAAAmAIAAGRycy9k&#10;b3ducmV2LnhtbFBLBQYAAAAABAAEAPUAAACJAwAAAAA=&#10;" fillcolor="#ffff8d" stroked="f"/>
                  <v:rect id="Rectangle 618" o:spid="_x0000_s1642" style="position:absolute;left:7084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5VicEA&#10;AADcAAAADwAAAGRycy9kb3ducmV2LnhtbERPTWsCMRC9C/0PYQq9aWIpbd0aRYRC60XUvXgbNuMm&#10;uJmsSarbf28OhR4f73u+HHwnrhSTC6xhOlEgiJtgHLca6sPn+B1EysgGu8Ck4ZcSLBcPozlWJtx4&#10;R9d9bkUJ4VShBptzX0mZGkse0yT0xIU7hegxFxhbaSLeSrjv5LNSr9Kj49Jgsae1pea8//EaTlt7&#10;vDgVv1ez2XFTu62SeVdr/fQ4rD5AZBryv/jP/WU0vL2U+eVMOQJyc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OVYnBAAAA3AAAAA8AAAAAAAAAAAAAAAAAmAIAAGRycy9kb3du&#10;cmV2LnhtbFBLBQYAAAAABAAEAPUAAACGAwAAAAA=&#10;" fillcolor="#ffff8f" stroked="f"/>
                  <v:rect id="Rectangle 619" o:spid="_x0000_s1643" style="position:absolute;left:7088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az+8UA&#10;AADcAAAADwAAAGRycy9kb3ducmV2LnhtbESPT2sCMRTE70K/Q3iF3tystqhsjSJCsXjxTwva22Pz&#10;3F3cvKxJquu3N4LgcZiZ3zDjaWtqcSbnK8sKekkKgji3uuJCwe/PV3cEwgdkjbVlUnAlD9PJS2eM&#10;mbYX3tB5GwoRIewzVFCG0GRS+rwkgz6xDXH0DtYZDFG6QmqHlwg3teyn6UAarDgulNjQvKT8uP03&#10;CtrRSa5o8bffXJ1br5bLXUXvC6XeXtvZJ4hAbXiGH+1vrWD40YP7mXgE5O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RrP7xQAAANwAAAAPAAAAAAAAAAAAAAAAAJgCAABkcnMv&#10;ZG93bnJldi54bWxQSwUGAAAAAAQABAD1AAAAigMAAAAA&#10;" fillcolor="#ffff92" stroked="f"/>
                  <v:rect id="Rectangle 620" o:spid="_x0000_s1644" style="position:absolute;left:709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H6WsUA&#10;AADcAAAADwAAAGRycy9kb3ducmV2LnhtbESPQYvCMBSE7wv+h/AEb5oq4krXKCqKHlSwu3vw9mie&#10;bbV5KU3U+u/NgrDHYWa+YSazxpTiTrUrLCvo9yIQxKnVBWcKfr7X3TEI55E1lpZJwZMczKatjwnG&#10;2j74SPfEZyJA2MWoIPe+iqV0aU4GXc9WxME729qgD7LOpK7xEeCmlIMoGkmDBYeFHCta5pRek5tR&#10;MORV8rvOTpvDJe0vlruRl1e9V6rTbuZfIDw1/j/8bm+1gs/hAP7OhCMgp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cfpaxQAAANwAAAAPAAAAAAAAAAAAAAAAAJgCAABkcnMv&#10;ZG93bnJldi54bWxQSwUGAAAAAAQABAD1AAAAigMAAAAA&#10;" fillcolor="#ffff94" stroked="f"/>
                  <v:rect id="Rectangle 621" o:spid="_x0000_s1645" style="position:absolute;left:7094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0Rn8YA&#10;AADcAAAADwAAAGRycy9kb3ducmV2LnhtbESPQWvCQBSE70L/w/IK3nRjK1Wjq0hrsfWgGAu9PrLP&#10;bDD7NmS3Mf57t1DocZiZb5jFqrOVaKnxpWMFo2ECgjh3uuRCwdfpfTAF4QOyxsoxKbiRh9XyobfA&#10;VLsrH6nNQiEihH2KCkwIdSqlzw1Z9ENXE0fv7BqLIcqmkLrBa4TbSj4lyYu0WHJcMFjTq6H8kv1Y&#10;BZ9mGnZuNJ59v+23elPLwy67tUr1H7v1HESgLvyH/9ofWsFk/Ay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t0Rn8YAAADcAAAADwAAAAAAAAAAAAAAAACYAgAAZHJz&#10;L2Rvd25yZXYueG1sUEsFBgAAAAAEAAQA9QAAAIsDAAAAAA==&#10;" fillcolor="#ffff96" stroked="f"/>
                  <v:rect id="Rectangle 622" o:spid="_x0000_s1646" style="position:absolute;left:709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Ezu8UA&#10;AADcAAAADwAAAGRycy9kb3ducmV2LnhtbESPQWvCQBSE74X+h+UVequbimhJXYNUC96kxha9PbLP&#10;JDX7Nu6uMf57tyD0OMzMN8w0600jOnK+tqzgdZCAIC6srrlUsM0/X95A+ICssbFMCq7kIZs9Pkwx&#10;1fbCX9RtQikihH2KCqoQ2lRKX1Rk0A9sSxy9g3UGQ5SulNrhJcJNI4dJMpYGa44LFbb0UVFx3JyN&#10;Ajrs2+36lP/kbunGtdstvk35q9TzUz9/BxGoD//he3ulFUxGI/g7E4+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MTO7xQAAANwAAAAPAAAAAAAAAAAAAAAAAJgCAABkcnMv&#10;ZG93bnJldi54bWxQSwUGAAAAAAQABAD1AAAAigMAAAAA&#10;" fillcolor="#ffff98" stroked="f"/>
                  <v:rect id="Rectangle 623" o:spid="_x0000_s1647" style="position:absolute;left:7099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JPMMgA&#10;AADcAAAADwAAAGRycy9kb3ducmV2LnhtbESP3UrDQBSE7wXfYTlCb4rdVFt/YjZFCrUVQbEG9fKQ&#10;PSah2bNhd9umb98tFLwcZuYbJpv1phU7cr6xrGA8SkAQl1Y3XCkovhbXDyB8QNbYWiYFB/Iwyy8v&#10;Mky13fMn7dahEhHCPkUFdQhdKqUvazLoR7Yjjt6fdQZDlK6S2uE+wk0rb5LkThpsOC7U2NG8pnKz&#10;3hoFw/ep+328fdmG4u31+6cqiD6WQ6UGV/3zE4hAffgPn9srreB+MoXTmXgEZH4E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Yk8wyAAAANwAAAAPAAAAAAAAAAAAAAAAAJgCAABk&#10;cnMvZG93bnJldi54bWxQSwUGAAAAAAQABAD1AAAAjQMAAAAA&#10;" fillcolor="#ffff9a" stroked="f"/>
                  <v:rect id="Rectangle 624" o:spid="_x0000_s1648" style="position:absolute;left:7103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tdccMA&#10;AADcAAAADwAAAGRycy9kb3ducmV2LnhtbESPUUsDMRCE3wX/Q1jBN5tTpMq1aRHhQFAQr4Kv62V7&#10;OS7ZHJe1jf31RhB8HGbmG2a9zcGrA81piGzgelGBIu6iHbg38L5rru5BJUG26COTgW9KsN2cn62x&#10;tvHIb3RopVcFwqlGA05kqrVOnaOAaREn4uLt4xxQipx7bWc8Fnjw+qaqljrgwGXB4USPjrqx/QoG&#10;Wjf65jOLII2nV5s/mtPLszfm8iI/rEAJZfkP/7WfrIG72yX8nilHQG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stdccMAAADcAAAADwAAAAAAAAAAAAAAAACYAgAAZHJzL2Rv&#10;d25yZXYueG1sUEsFBgAAAAAEAAQA9QAAAIgDAAAAAA==&#10;" fillcolor="#ffff9c" stroked="f"/>
                  <v:rect id="Rectangle 625" o:spid="_x0000_s1649" style="position:absolute;left:7104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XzsUA&#10;AADcAAAADwAAAGRycy9kb3ducmV2LnhtbESP3WrCQBSE74W+w3IK3ummxTaaukoUhIJQ/MPrQ/Y0&#10;iWbPht1V0z69Wyh4OczMN8x03plGXMn52rKCl2ECgriwuuZSwWG/GoxB+ICssbFMCn7Iw3z21Jti&#10;pu2Nt3TdhVJECPsMFVQhtJmUvqjIoB/aljh639YZDFG6UmqHtwg3jXxNkndpsOa4UGFLy4qK8+5i&#10;FPjNuL64Iv/6zRfH9G29mpyM1Er1n7v8A0SgLjzC/+1PrSAdpfB3Jh4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sFfOxQAAANwAAAAPAAAAAAAAAAAAAAAAAJgCAABkcnMv&#10;ZG93bnJldi54bWxQSwUGAAAAAAQABAD1AAAAigMAAAAA&#10;" fillcolor="#ffff9e" stroked="f"/>
                  <v:rect id="Rectangle 626" o:spid="_x0000_s1650" style="position:absolute;left:7108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k4tsAA&#10;AADcAAAADwAAAGRycy9kb3ducmV2LnhtbERPTU8CMRC9k/gfmiHhQqQrEiErhRiIiVcBPQ/bYbuy&#10;na6dCuu/twcTji/ve7nufasuFKUJbOBhUoAiroJtuDZw2L/eL0BJQrbYBiYDvySwXt0NlljacOV3&#10;uuxSrXIIS4kGXEpdqbVUjjzKJHTEmTuF6DFlGGttI15zuG/1tCietMeGc4PDjjaOqvPuxxsYh/1W&#10;DvPvL1f0sw/5PMVHK0djRsP+5RlUoj7dxP/uN2tgPstr85l8BPTq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+k4tsAAAADcAAAADwAAAAAAAAAAAAAAAACYAgAAZHJzL2Rvd25y&#10;ZXYueG1sUEsFBgAAAAAEAAQA9QAAAIUDAAAAAA==&#10;" fillcolor="#ffffa0" stroked="f"/>
                  <v:rect id="Rectangle 627" o:spid="_x0000_s1651" style="position:absolute;left:7111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uDMQA&#10;AADcAAAADwAAAGRycy9kb3ducmV2LnhtbESPW2sCMRSE3wv9D+EUfKvZFtF2NYoUCiIUvBT6etic&#10;veDmZNlkk/XfN4Lg4zAz3zCrzWhaEah3jWUFb9MMBHFhdcOVgt/z9+sHCOeRNbaWScGVHGzWz08r&#10;zLWNfKRw8pVIEHY5Kqi973IpXVGTQTe1HXHyStsb9En2ldQ9xgQ3rXzPsrk02HBaqLGjr5qKy2kw&#10;Cn7K4hrdEOdhu6/+wj6G3XAolZq8jNslCE+jf4Tv7Z1WsJh9wu1MOg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K7gzEAAAA3AAAAA8AAAAAAAAAAAAAAAAAmAIAAGRycy9k&#10;b3ducmV2LnhtbFBLBQYAAAAABAAEAPUAAACJAwAAAAA=&#10;" fillcolor="#ffffa2" stroked="f"/>
                  <v:rect id="Rectangle 628" o:spid="_x0000_s1652" style="position:absolute;left:711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kYIMMA&#10;AADcAAAADwAAAGRycy9kb3ducmV2LnhtbERPz2vCMBS+C/sfwht401RRN6pRRBQ8CG7OqcdH82y6&#10;NS+lSWv33y+HwY4f3+/FqrOlaKn2hWMFo2ECgjhzuuBcwfljN3gF4QOyxtIxKfghD6vlU2+BqXYP&#10;fqf2FHIRQ9inqMCEUKVS+syQRT90FXHk7q62GCKsc6lrfMRwW8pxksykxYJjg8GKNoay71NjFTTn&#10;7S2bvRWV4c/D9evYNpf9pFGq/9yt5yACdeFf/OfeawUv0zg/nolH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kYIMMAAADcAAAADwAAAAAAAAAAAAAAAACYAgAAZHJzL2Rv&#10;d25yZXYueG1sUEsFBgAAAAAEAAQA9QAAAIgDAAAAAA==&#10;" fillcolor="#ffffa4" stroked="f"/>
                  <v:rect id="Rectangle 629" o:spid="_x0000_s1653" style="position:absolute;left:7116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vc9sYA&#10;AADcAAAADwAAAGRycy9kb3ducmV2LnhtbESPzWrDMBCE74G8g9hCL6GRXZM0OFFMKLT0UEL+Lrkt&#10;1sYytVbGUm337atCIcdhZr5hNsVoG9FT52vHCtJ5AoK4dLrmSsHl/Pa0AuEDssbGMSn4IQ/FdjrZ&#10;YK7dwEfqT6ESEcI+RwUmhDaX0peGLPq5a4mjd3OdxRBlV0nd4RDhtpHPSbKUFmuOCwZbejVUfp2+&#10;rQL76ZPDVb43dTkezczss2F2y5R6fBh3axCBxnAP/7c/tIKXRQp/Z+IR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Tvc9sYAAADcAAAADwAAAAAAAAAAAAAAAACYAgAAZHJz&#10;L2Rvd25yZXYueG1sUEsFBgAAAAAEAAQA9QAAAIsDAAAAAA==&#10;" fillcolor="#ffffa6" stroked="f"/>
                  <v:rect id="Rectangle 630" o:spid="_x0000_s1654" style="position:absolute;left:7120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gScYA&#10;AADcAAAADwAAAGRycy9kb3ducmV2LnhtbESPQWsCMRSE74X+h/AKvZSa1bIqq1GkIJTSi1vBHp+b&#10;52YxeVk2Ubf+elMQehxm5htmvuydFWfqQuNZwXCQgSCuvG64VrD9Xr9OQYSIrNF6JgW/FGC5eHyY&#10;Y6H9hTd0LmMtEoRDgQpMjG0hZagMOQwD3xIn7+A7hzHJrpa6w0uCOytHWTaWDhtOCwZbejdUHcuT&#10;U7DHa/vZ2J/8MH4zX7uXtdOniVPq+alfzUBE6uN/+N7+0Aom+Qj+zqQj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MCgScYAAADcAAAADwAAAAAAAAAAAAAAAACYAgAAZHJz&#10;L2Rvd25yZXYueG1sUEsFBgAAAAAEAAQA9QAAAIsDAAAAAA==&#10;" fillcolor="#ffffa9" stroked="f"/>
                  <v:rect id="Rectangle 631" o:spid="_x0000_s1655" style="position:absolute;left:712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Y4sMA&#10;AADcAAAADwAAAGRycy9kb3ducmV2LnhtbESPT4vCMBTE7wt+h/AEb2uqrn+oRpGC4IIXW72/Ns+2&#10;2LyUJmr99puFhT0OM/MbZrPrTSOe1LnasoLJOAJBXFhdc6ngkh0+VyCcR9bYWCYFb3Kw2w4+Nhhr&#10;++IzPVNfigBhF6OCyvs2ltIVFRl0Y9sSB+9mO4M+yK6UusNXgJtGTqNoIQ3WHBYqbCmpqLinD6Og&#10;zfLrXp6+Ty4nyq9+Un8laaLUaNjv1yA89f4//Nc+agXL+Qx+z4Qj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8Y4sMAAADcAAAADwAAAAAAAAAAAAAAAACYAgAAZHJzL2Rv&#10;d25yZXYueG1sUEsFBgAAAAAEAAQA9QAAAIgDAAAAAA==&#10;" fillcolor="#ffffab" stroked="f"/>
                  <v:rect id="Rectangle 632" o:spid="_x0000_s1656" style="position:absolute;left:7126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Jg+8YA&#10;AADcAAAADwAAAGRycy9kb3ducmV2LnhtbESPT2vCQBTE74V+h+UJvenGoLWkriKCWOvBPy2lx0f2&#10;maTuvg3Z1aTf3i0IPQ4z8xtmOu+sEVdqfOVYwXCQgCDOna64UPD5seq/gPABWaNxTAp+ycN89vgw&#10;xUy7lg90PYZCRAj7DBWUIdSZlD4vyaIfuJo4eifXWAxRNoXUDbYRbo1Mk+RZWqw4LpRY07Kk/Hy8&#10;WAWbbZu+fxfJ7mTN6GKW+681/aRKPfW6xSuIQF34D9/bb1rBZDyCvzPxCMj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Jg+8YAAADcAAAADwAAAAAAAAAAAAAAAACYAgAAZHJz&#10;L2Rvd25yZXYueG1sUEsFBgAAAAAEAAQA9QAAAIsDAAAAAA==&#10;" fillcolor="#ffffae" stroked="f"/>
                  <v:rect id="Rectangle 633" o:spid="_x0000_s1657" style="position:absolute;left:7130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a1xcEA&#10;AADcAAAADwAAAGRycy9kb3ducmV2LnhtbESP0YrCMBRE3xf8h3AF39bUhahUo4isuK9VP+DSXNti&#10;c1OTaOvfbxYWfBxm5gyz3g62FU/yoXGsYTbNQBCXzjRcabicD59LECEiG2wdk4YXBdhuRh9rzI3r&#10;uaDnKVYiQTjkqKGOsculDGVNFsPUdcTJuzpvMSbpK2k89gluW/mVZXNpseG0UGNH+5rK2+lhNSh1&#10;vN+bojRF79VFhle2jMdvrSfjYbcCEWmI7/B/+8doWCgFf2fSEZC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+WtcXBAAAA3AAAAA8AAAAAAAAAAAAAAAAAmAIAAGRycy9kb3du&#10;cmV2LnhtbFBLBQYAAAAABAAEAPUAAACGAwAAAAA=&#10;" fillcolor="#ffffb0" stroked="f"/>
                  <v:rect id="Rectangle 634" o:spid="_x0000_s1658" style="position:absolute;left:7133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wKdsYA&#10;AADcAAAADwAAAGRycy9kb3ducmV2LnhtbESPQWvCQBSE70L/w/IKvYhuaqiV6CpFafUkVAWvj+wz&#10;SZt9G7PbmPjrXaHgcZiZb5jZojWlaKh2hWUFr8MIBHFqdcGZgsP+czAB4TyyxtIyKejIwWL+1Jth&#10;ou2Fv6nZ+UwECLsEFeTeV4mULs3JoBvaijh4J1sb9EHWmdQ1XgLclHIURWNpsOCwkGNFy5zS392f&#10;UbA223MXp/HXtYn3x023osnpp6/Uy3P7MQXhqfWP8H97oxW8v43hfiYcAT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9wKdsYAAADcAAAADwAAAAAAAAAAAAAAAACYAgAAZHJz&#10;L2Rvd25yZXYueG1sUEsFBgAAAAAEAAQA9QAAAIsDAAAAAA==&#10;" fillcolor="#ffffb2" stroked="f"/>
                  <v:rect id="Rectangle 635" o:spid="_x0000_s1659" style="position:absolute;left:7135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LJSsQA&#10;AADcAAAADwAAAGRycy9kb3ducmV2LnhtbESPQWvCQBSE7wX/w/KE3uomglWiqwRBEG/Vonh7ZJ/Z&#10;aPZtzK4x7a/vFgo9DjPzDbNY9bYWHbW+cqwgHSUgiAunKy4VfB42bzMQPiBrrB2Tgi/ysFoOXhaY&#10;affkD+r2oRQRwj5DBSaEJpPSF4Ys+pFriKN3ca3FEGVbSt3iM8JtLcdJ8i4tVhwXDDa0NlTc9g+r&#10;4CDzO31vjqbZ1eNrmnfnND2dlXod9vkcRKA+/If/2lutYDqZwu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SyUrEAAAA3AAAAA8AAAAAAAAAAAAAAAAAmAIAAGRycy9k&#10;b3ducmV2LnhtbFBLBQYAAAAABAAEAPUAAACJAwAAAAA=&#10;" fillcolor="#ffffb4" stroked="f"/>
                  <v:rect id="Rectangle 636" o:spid="_x0000_s1660" style="position:absolute;left:7138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gx9MIA&#10;AADcAAAADwAAAGRycy9kb3ducmV2LnhtbERPTUsDMRC9C/6HMII3m9XSqmvTIoWCYC+t9eBt2Iyb&#10;xWQSNml299+bQ6HHx/tebUZnRaY+dp4VPM4qEMSN1x23Ck5fu4cXEDEha7SeScFEETbr25sV1toP&#10;fKB8TK0oIRxrVGBSCrWUsTHkMM58IC7cr+8dpgL7VuoehxLurHyqqqV02HFpMBhoa6j5O56dgm/z&#10;s7dDyNpOn2M4zE/5dTllpe7vxvc3EInGdBVf3B9awfOirC1nyhG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KDH0wgAAANwAAAAPAAAAAAAAAAAAAAAAAJgCAABkcnMvZG93&#10;bnJldi54bWxQSwUGAAAAAAQABAD1AAAAhwMAAAAA&#10;" fillcolor="#ffffb6" stroked="f"/>
                  <v:rect id="Rectangle 637" o:spid="_x0000_s1661" style="position:absolute;left:7142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toN8QA&#10;AADcAAAADwAAAGRycy9kb3ducmV2LnhtbESPS4vCQBCE74L/YWhhb2aiu+sjOooIsgsefILXJtMm&#10;wUxPzIya/feOsOCxqKqvqOm8MaW4U+0Kywp6UQyCOLW64EzB8bDqjkA4j6yxtEwK/sjBfNZuTTHR&#10;9sE7uu99JgKEXYIKcu+rREqX5mTQRbYiDt7Z1gZ9kHUmdY2PADel7MfxQBosOCzkWNEyp/SyvxkF&#10;m2v6NTj1z82aPv265MPPFh0r9dFpFhMQnhr/Dv+3f7WC4fcYXmfCEZ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7aDfEAAAA3AAAAA8AAAAAAAAAAAAAAAAAmAIAAGRycy9k&#10;b3ducmV2LnhtbFBLBQYAAAAABAAEAPUAAACJAwAAAAA=&#10;" fillcolor="#ffffb9" stroked="f"/>
                  <v:rect id="Rectangle 638" o:spid="_x0000_s1662" style="position:absolute;left:7145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4ZU8MA&#10;AADcAAAADwAAAGRycy9kb3ducmV2LnhtbERPPW/CMBDdK/U/WFepW3GoEA0BJ4JItGVgaMrAeIqP&#10;JCI+p7aB9N/XA1LHp/e9KkbTiys531lWMJ0kIIhrqztuFBy+ty8pCB+QNfaWScEveSjyx4cVZtre&#10;+IuuVWhEDGGfoYI2hCGT0tctGfQTOxBH7mSdwRCha6R2eIvhppevSTKXBjuODS0OVLZUn6uLUVB+&#10;/Mx4s1uc3tlX02OZhos/7pV6fhrXSxCBxvAvvrs/tYK3eZwfz8QjI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4ZU8MAAADcAAAADwAAAAAAAAAAAAAAAACYAgAAZHJzL2Rv&#10;d25yZXYueG1sUEsFBgAAAAAEAAQA9QAAAIgDAAAAAA==&#10;" fillcolor="#ffb" stroked="f"/>
                  <v:rect id="Rectangle 639" o:spid="_x0000_s1663" style="position:absolute;left:7148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H4fMYA&#10;AADcAAAADwAAAGRycy9kb3ducmV2LnhtbESP3WrCQBSE7wu+w3KE3hSzsaAt0VXEtlAo2Krx/pA9&#10;+SHZsyG7ifHtu0Khl8PMfMOst6NpxECdqywrmEcxCOLM6ooLBen5Y/YKwnlkjY1lUnAjB9vN5GGN&#10;ibZXPtJw8oUIEHYJKii9bxMpXVaSQRfZljh4ue0M+iC7QuoOrwFuGvkcx0tpsOKwUGJL+5Ky+tQb&#10;BV/vP33qn74vh0rm+aJo6/r4Fiv1OB13KxCeRv8f/mt/agUvyzncz4Qj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PH4fMYAAADcAAAADwAAAAAAAAAAAAAAAACYAgAAZHJz&#10;L2Rvd25yZXYueG1sUEsFBgAAAAAEAAQA9QAAAIsDAAAAAA==&#10;" fillcolor="#ffffbe" stroked="f"/>
                  <v:rect id="Rectangle 640" o:spid="_x0000_s1664" style="position:absolute;left:7152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O6rMYA&#10;AADcAAAADwAAAGRycy9kb3ducmV2LnhtbESPW2vCQBSE3wX/w3KEvpmNQtXGrKLSUoVCqfXyesie&#10;XDB7NmS3Mf333UKhj8PMfMOk697UoqPWVZYVTKIYBHFmdcWFgtPny3gBwnlkjbVlUvBNDtar4SDF&#10;RNs7f1B39IUIEHYJKii9bxIpXVaSQRfZhjh4uW0N+iDbQuoW7wFuajmN45k0WHFYKLGhXUnZ7fhl&#10;FDw982bxZh7nh+3+vcvxcj2cr69KPYz6zRKEp97/h//ae61gPpvC75lwBO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kO6rMYAAADcAAAADwAAAAAAAAAAAAAAAACYAgAAZHJz&#10;L2Rvd25yZXYueG1sUEsFBgAAAAAEAAQA9QAAAIsDAAAAAA==&#10;" fillcolor="#ffffc0" stroked="f"/>
                  <v:rect id="Rectangle 641" o:spid="_x0000_s1665" style="position:absolute;left:7155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Bgv8QA&#10;AADcAAAADwAAAGRycy9kb3ducmV2LnhtbESPQWsCMRSE74L/ITyht5pdBS2rUUSQtpSCVS/eHpvn&#10;ZnXzsk1SXf99Uyh4HGbmG2a+7GwjruRD7VhBPsxAEJdO11wpOOw3zy8gQkTW2DgmBXcKsFz0e3Ms&#10;tLvxF113sRIJwqFABSbGtpAylIYshqFriZN3ct5iTNJXUnu8Jbht5CjLJtJizWnBYEtrQ+Vl92MV&#10;fK4/ju8x/95WOZnzuPbN3b/mSj0NutUMRKQuPsL/7TetYDoZw9+Zd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gYL/EAAAA3AAAAA8AAAAAAAAAAAAAAAAAmAIAAGRycy9k&#10;b3ducmV2LnhtbFBLBQYAAAAABAAEAPUAAACJAwAAAAA=&#10;" fillcolor="#ffffc3" stroked="f"/>
                  <v:rect id="Rectangle 642" o:spid="_x0000_s1666" style="position:absolute;left:7158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Z3yMYA&#10;AADcAAAADwAAAGRycy9kb3ducmV2LnhtbESPQWvCQBSE7wX/w/KE3upGKbakbkQFqRcPNR7a2yP7&#10;zIZk3y7ZbYz99V2h0OMwM98wq/VoOzFQHxrHCuazDARx5XTDtYJzuX96BREissbOMSm4UYB1MXlY&#10;Ya7dlT9oOMVaJAiHHBWYGH0uZagMWQwz54mTd3G9xZhkX0vd4zXBbScXWbaUFhtOCwY97QxV7enb&#10;KkD5flwMnwfvu8vXedvum/LH3JR6nI6bNxCRxvgf/msftIKX5TPcz6QjI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Z3yMYAAADcAAAADwAAAAAAAAAAAAAAAACYAgAAZHJz&#10;L2Rvd25yZXYueG1sUEsFBgAAAAAEAAQA9QAAAIsDAAAAAA==&#10;" fillcolor="#ffffc5" stroked="f"/>
                  <v:rect id="Rectangle 643" o:spid="_x0000_s1667" style="position:absolute;left:7162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CF3sQA&#10;AADcAAAADwAAAGRycy9kb3ducmV2LnhtbESPQWvCQBSE70L/w/IKvYhulJhqdBVbSPFaU8j1kX0m&#10;0ezbkF1N+u+7hUKPw8x8w+wOo2nFg3rXWFawmEcgiEurG64UfOXZbA3CeWSNrWVS8E0ODvunyQ5T&#10;bQf+pMfZVyJA2KWooPa+S6V0ZU0G3dx2xMG72N6gD7KvpO5xCHDTymUUJdJgw2Ghxo7eaypv57tR&#10;8JYvr5nD6ce6KHARb3ysszZW6uV5PG5BeBr9f/ivfdIKXpMV/J4JR0D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Ahd7EAAAA3AAAAA8AAAAAAAAAAAAAAAAAmAIAAGRycy9k&#10;b3ducmV2LnhtbFBLBQYAAAAABAAEAPUAAACJAwAAAAA=&#10;" fillcolor="#ffffc7" stroked="f"/>
                  <v:rect id="Rectangle 644" o:spid="_x0000_s1668" style="position:absolute;left:716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H34ccA&#10;AADcAAAADwAAAGRycy9kb3ducmV2LnhtbESPQWvCQBSE74L/YXmF3nTTlkaNrtLWBhS81FZob4/s&#10;M4lm34bsauK/dwWhx2FmvmFmi85U4kyNKy0reBpGIIgzq0vOFfx8p4MxCOeRNVaWScGFHCzm/d4M&#10;E21b/qLz1uciQNglqKDwvk6kdFlBBt3Q1sTB29vGoA+yyaVusA1wU8nnKIqlwZLDQoE1fRSUHbcn&#10;oyBdT14/x5tD9Hssu+VLu1un9v1PqceH7m0KwlPn/8P39korGMUx3M6EI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h9+HHAAAA3AAAAA8AAAAAAAAAAAAAAAAAmAIAAGRy&#10;cy9kb3ducmV2LnhtbFBLBQYAAAAABAAEAPUAAACMAwAAAAA=&#10;" fillcolor="#ffffc9" stroked="f"/>
                  <v:rect id="Rectangle 645" o:spid="_x0000_s1669" style="position:absolute;left:7167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g4msUA&#10;AADcAAAADwAAAGRycy9kb3ducmV2LnhtbESPT2sCMRTE70K/Q3hCL6LZCl1lNUrpHyjYS7UXb4/k&#10;uVncvIRN6m776Ruh4HGYmd8w6+3gWnGhLjaeFTzMChDE2puGawVfh7fpEkRMyAZbz6TghyJsN3ej&#10;NVbG9/xJl32qRYZwrFCBTSlUUkZtyWGc+UCcvZPvHKYsu1qaDvsMd62cF0UpHTacFywGerakz/tv&#10;p+Bx97HUPrxQmB/K30FPant87ZW6Hw9PKxCJhnQL/7ffjYJFuYDrmXwE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iDiaxQAAANwAAAAPAAAAAAAAAAAAAAAAAJgCAABkcnMv&#10;ZG93bnJldi54bWxQSwUGAAAAAAQABAD1AAAAigMAAAAA&#10;" fillcolor="#ffffcb" stroked="f"/>
                  <v:rect id="Rectangle 646" o:spid="_x0000_s1670" style="position:absolute;left:7170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NAnsMA&#10;AADcAAAADwAAAGRycy9kb3ducmV2LnhtbERPXWvCMBR9F/Yfwh3sTdMNWrvaKEMYm8IGcwV9vDTX&#10;ttjclCbT+O/Nw8DHw/kuV8H04kyj6ywreJ4lIIhrqztuFFS/79MchPPIGnvLpOBKDlbLh0mJhbYX&#10;/qHzzjcihrArUEHr/VBI6eqWDLqZHYgjd7SjQR/h2Eg94iWGm16+JEkmDXYcG1ocaN1Sfdr9GQXf&#10;2WGz/Qivm69jWq3ra572+5Aq9fQY3hYgPAV/F/+7P7WCeRbXxj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GNAnsMAAADcAAAADwAAAAAAAAAAAAAAAACYAgAAZHJzL2Rv&#10;d25yZXYueG1sUEsFBgAAAAAEAAQA9QAAAIgDAAAAAA==&#10;" fillcolor="#ffffce" stroked="f"/>
                  <v:rect id="Rectangle 647" o:spid="_x0000_s1671" style="position:absolute;left:717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CsDMUA&#10;AADcAAAADwAAAGRycy9kb3ducmV2LnhtbESPwW7CMBBE75X6D9ZW4gZOC6JNihOlIAS3toQP2Mbb&#10;JGq8jmITwt9jJKQeRzPzRrPKRtOKgXrXWFbwPItAEJdWN1wpOBbb6RsI55E1tpZJwYUcZOnjwwoT&#10;bc/8TcPBVyJA2CWooPa+S6R0ZU0G3cx2xMH7tb1BH2RfSd3jOcBNK1+iaCkNNhwWauxoXVP5dzgZ&#10;BXExH/hnvvBfeV4c48/duFkMH0pNnsb8HYSn0f+H7+29VvC6jOF2JhwBm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sKwMxQAAANwAAAAPAAAAAAAAAAAAAAAAAJgCAABkcnMv&#10;ZG93bnJldi54bWxQSwUGAAAAAAQABAD1AAAAigMAAAAA&#10;" fillcolor="#ffffd0" stroked="f"/>
                  <v:rect id="Rectangle 648" o:spid="_x0000_s1672" style="position:absolute;left:7177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5g+8AA&#10;AADcAAAADwAAAGRycy9kb3ducmV2LnhtbERPz2vCMBS+D/wfwhN2m6ljWK1G0YEgeNJNxNujebbF&#10;5KUk0db/fjkMPH58vxer3hrxIB8axwrGowwEcel0w5WC35/txxREiMgajWNS8KQAq+XgbYGFdh0f&#10;6HGMlUghHApUUMfYFlKGsiaLYeRa4sRdnbcYE/SV1B67FG6N/MyyibTYcGqosaXvmsrb8W4VXPYb&#10;f3WGbjzef+UzT6abnE9KvQ/79RxEpD6+xP/unVaQ52l+OpOOgF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g5g+8AAAADcAAAADwAAAAAAAAAAAAAAAACYAgAAZHJzL2Rvd25y&#10;ZXYueG1sUEsFBgAAAAAEAAQA9QAAAIUDAAAAAA==&#10;" fillcolor="#ffffd3" stroked="f"/>
                  <v:rect id="Rectangle 649" o:spid="_x0000_s1673" style="position:absolute;left:7180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YaU8AA&#10;AADcAAAADwAAAGRycy9kb3ducmV2LnhtbESPzYrCMBSF98K8Q7gD7jSpCyvVKCoMOrjSGfeX5toW&#10;m5vSZNr69hNBcHk4Px9ntRlsLTpqfeVYQzJVIIhzZyouNPz+fE0WIHxANlg7Jg0P8rBZf4xWmBnX&#10;85m6SyhEHGGfoYYyhCaT0uclWfRT1xBH7+ZaiyHKtpCmxT6O21rOlJpLixVHQokN7UvK75c/G7kz&#10;1+3olCo77w+0Vzb5LtRV6/HnsF2CCDSEd/jVPhoNaZrA80w8AnL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1YaU8AAAADcAAAADwAAAAAAAAAAAAAAAACYAgAAZHJzL2Rvd25y&#10;ZXYueG1sUEsFBgAAAAAEAAQA9QAAAIUDAAAAAA==&#10;" fillcolor="#ffffd5" stroked="f"/>
                  <v:rect id="Rectangle 650" o:spid="_x0000_s1674" style="position:absolute;left:7184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bEJ8UA&#10;AADcAAAADwAAAGRycy9kb3ducmV2LnhtbESPT4vCMBTE74LfITzBi2iqiC5do4jgH1g8rHrw+Gje&#10;tsHmpTSxrd/eLCzscZiZ3zCrTWdL0VDtjWMF00kCgjhz2nCu4Hbdjz9A+ICssXRMCl7kYbPu91aY&#10;atfyNzWXkIsIYZ+igiKEKpXSZwVZ9BNXEUfvx9UWQ5R1LnWNbYTbUs6SZCEtGo4LBVa0Kyh7XJ5W&#10;gZmfzs2+GpnD/GruX9vbsQ3ZUanhoNt+ggjUhf/wX/ukFSyXM/g9E4+AXL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VsQnxQAAANwAAAAPAAAAAAAAAAAAAAAAAJgCAABkcnMv&#10;ZG93bnJldi54bWxQSwUGAAAAAAQABAD1AAAAigMAAAAA&#10;" fillcolor="#ffffd7" stroked="f"/>
                  <v:rect id="Rectangle 651" o:spid="_x0000_s1675" style="position:absolute;left:7185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1/YMUA&#10;AADcAAAADwAAAGRycy9kb3ducmV2LnhtbESPzWrDMBCE74G8g9hAb4mclibBjWySQKFQesgPgd42&#10;1tYWtVZGUh3n7atCIcdhZr5h1uVgW9GTD8axgvksA0FcOW24VnA6vk5XIEJE1tg6JgU3ClAW49Ea&#10;c+2uvKf+EGuRIBxyVNDE2OVShqohi2HmOuLkfTlvMSbpa6k9XhPctvIxyxbSouG00GBHu4aq78OP&#10;VfDcamd4+262O7z12eflw58vWqmHybB5ARFpiPfwf/tNK1gun+DvTDoCsv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nX9gxQAAANwAAAAPAAAAAAAAAAAAAAAAAJgCAABkcnMv&#10;ZG93bnJldi54bWxQSwUGAAAAAAQABAD1AAAAigMAAAAA&#10;" fillcolor="#ffffd9" stroked="f"/>
                  <v:rect id="Rectangle 652" o:spid="_x0000_s1676" style="position:absolute;left:7189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nDvsYA&#10;AADcAAAADwAAAGRycy9kb3ducmV2LnhtbESPT2vCQBTE74LfYXlCb7pRi0rqKhIQQy/iv0Nvj+xr&#10;Epp9m2RXjX76rlDocZiZ3zDLdWcqcaPWlZYVjEcRCOLM6pJzBefTdrgA4TyyxsoyKXiQg/Wq31ti&#10;rO2dD3Q7+lwECLsYFRTe17GULivIoBvZmjh437Y16INsc6lbvAe4qeQkimbSYMlhocCakoKyn+PV&#10;KJCV3jWfaZNMH+PL4vm1PzVJ+lTqbdBtPkB46vx/+K+dagXz+Tu8zo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RnDvsYAAADcAAAADwAAAAAAAAAAAAAAAACYAgAAZHJz&#10;L2Rvd25yZXYueG1sUEsFBgAAAAAEAAQA9QAAAIsDAAAAAA==&#10;" fillcolor="#ffffdb" stroked="f"/>
                  <v:rect id="Rectangle 653" o:spid="_x0000_s1677" style="position:absolute;left:7192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2y2cUA&#10;AADcAAAADwAAAGRycy9kb3ducmV2LnhtbESPzWrDMBCE74W+g9hCb43cQmPjRgkhYEihBPIDvS7W&#10;xhaxVkZSbKdPXxUKOQ4z8w2zWE22EwP5YBwreJ1lIIhrpw03Ck7H6qUAESKyxs4xKbhRgNXy8WGB&#10;pXYj72k4xEYkCIcSFbQx9qWUoW7JYpi5njh5Z+ctxiR9I7XHMcFtJ9+ybC4tGk4LLfa0aam+HK5W&#10;gcmz75/R34bPbVVfq92mWJvuS6nnp2n9ASLSFO/h//ZWK8jzd/g7k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fbLZxQAAANwAAAAPAAAAAAAAAAAAAAAAAJgCAABkcnMv&#10;ZG93bnJldi54bWxQSwUGAAAAAAQABAD1AAAAigMAAAAA&#10;" fillcolor="#ffffde" stroked="f"/>
                  <v:rect id="Rectangle 654" o:spid="_x0000_s1678" style="position:absolute;left:719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ELMsUA&#10;AADcAAAADwAAAGRycy9kb3ducmV2LnhtbESPT2sCMRTE70K/Q3iFXqRm9bDqdqO0guJFRNveXzdv&#10;/7Sbl7BJ3e23bwTB4zAzv2Hy9WBacaHON5YVTCcJCOLC6oYrBR/v2+cFCB+QNbaWScEfeVivHkY5&#10;Ztr2fKLLOVQiQthnqKAOwWVS+qImg35iHXH0StsZDFF2ldQd9hFuWjlLklQabDgu1OhoU1Pxc/41&#10;Co6HsU++33Z9utdfn7ulW5bGHZR6ehxeX0AEGsI9fGvvtYL5PIXrmXg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QsyxQAAANwAAAAPAAAAAAAAAAAAAAAAAJgCAABkcnMv&#10;ZG93bnJldi54bWxQSwUGAAAAAAQABAD1AAAAigMAAAAA&#10;" fillcolor="#ffffe0" stroked="f"/>
                  <v:rect id="Rectangle 655" o:spid="_x0000_s1679" style="position:absolute;left:7199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a4c8QA&#10;AADcAAAADwAAAGRycy9kb3ducmV2LnhtbESPQWvCQBSE70L/w/IK3nTXHoykbkIQSnuxtLHQentk&#10;n0kw+zZkV5P++25B8DjMzDfMNp9sJ640+NaxhtVSgSCunGm51vB1eFlsQPiAbLBzTBp+yUOePcy2&#10;mBo38iddy1CLCGGfooYmhD6V0lcNWfRL1xNH7+QGiyHKoZZmwDHCbSeflFpLiy3HhQZ72jVUncuL&#10;1fBd9UoVP2pTrt6LDzru1euISuv541Q8gwg0hXv41n4zGpIkgf8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2uHPEAAAA3AAAAA8AAAAAAAAAAAAAAAAAmAIAAGRycy9k&#10;b3ducmV2LnhtbFBLBQYAAAAABAAEAPUAAACJAwAAAAA=&#10;" fillcolor="#ffffe3" stroked="f"/>
                  <v:rect id="Rectangle 656" o:spid="_x0000_s1680" style="position:absolute;left:7202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j7jMMA&#10;AADcAAAADwAAAGRycy9kb3ducmV2LnhtbERPz2vCMBS+D/Y/hDfwMjTVw9SuUURQBzsMq+z8aJ5t&#10;afNSktjW/fXLYbDjx/c7246mFT05X1tWMJ8lIIgLq2suFVwvh+kKhA/IGlvLpOBBHrab56cMU20H&#10;PlOfh1LEEPYpKqhC6FIpfVGRQT+zHXHkbtYZDBG6UmqHQww3rVwkyZs0WHNsqLCjfUVFk9+NgmMz&#10;+OFrcem/P+ddfnM/2p9e10pNXsbdO4hAY/gX/7k/tILlMq6NZ+IR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Yj7jMMAAADcAAAADwAAAAAAAAAAAAAAAACYAgAAZHJzL2Rv&#10;d25yZXYueG1sUEsFBgAAAAAEAAQA9QAAAIgDAAAAAA==&#10;" fillcolor="#ffffe5" stroked="f"/>
                  <v:rect id="Rectangle 657" o:spid="_x0000_s1681" style="position:absolute;left:7206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JBPsIA&#10;AADcAAAADwAAAGRycy9kb3ducmV2LnhtbESPW2sCMRSE34X+h3AE3zRrC162RimFFn30hq+H5HQT&#10;3Jwsm1TXf28EwcdhZr5hFqvO1+JCbXSBFYxHBQhiHYzjSsFh/zOcgYgJ2WAdmBTcKMJq+dZbYGnC&#10;lbd02aVKZAjHEhXYlJpSyqgteYyj0BBn7y+0HlOWbSVNi9cM97V8L4qJ9Og4L1hs6NuSPu/+vYL9&#10;6fihx/oQf52zFPC4ma3NRqlBv/v6BJGoS6/ws702CqbTOTzO5CM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4kE+wgAAANwAAAAPAAAAAAAAAAAAAAAAAJgCAABkcnMvZG93&#10;bnJldi54bWxQSwUGAAAAAAQABAD1AAAAhwMAAAAA&#10;" fillcolor="#ffffe7" stroked="f"/>
                  <v:rect id="Rectangle 658" o:spid="_x0000_s1682" style="position:absolute;left:7207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WuP8AA&#10;AADcAAAADwAAAGRycy9kb3ducmV2LnhtbERPy4rCMBTdC/5DuII7TXUxlWqUIgiCi/EFurw0d5oy&#10;zU1pola/3iwEl4fzXqw6W4s7tb5yrGAyTkAQF05XXCo4nzajGQgfkDXWjknBkzyslv3eAjPtHnyg&#10;+zGUIoawz1CBCaHJpPSFIYt+7BriyP251mKIsC2lbvERw20tp0nyIy1WHBsMNrQ2VPwfb1bBJRSn&#10;129yNelulxva6zpPpxulhoMun4MI1IWv+OPeagXpLM6PZ+IRkM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DWuP8AAAADcAAAADwAAAAAAAAAAAAAAAACYAgAAZHJzL2Rvd25y&#10;ZXYueG1sUEsFBgAAAAAEAAQA9QAAAIUDAAAAAA==&#10;" fillcolor="#ffffe9" stroked="f"/>
                  <v:rect id="Rectangle 659" o:spid="_x0000_s1683" style="position:absolute;left:721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3XgcUA&#10;AADcAAAADwAAAGRycy9kb3ducmV2LnhtbESPQWvCQBSE7wX/w/KE3upGDzZEV1HBIi2UGgU9PrLP&#10;bDD7Ns1uY/z33ULB4zAz3zDzZW9r0VHrK8cKxqMEBHHhdMWlguNh+5KC8AFZY+2YFNzJw3IxeJpj&#10;pt2N99TloRQRwj5DBSaEJpPSF4Ys+pFriKN3ca3FEGVbSt3iLcJtLSdJMpUWK44LBhvaGCqu+Y9V&#10;kK8/Pjt3Su5n860nb1/b9FC9F0o9D/vVDESgPjzC/+2dVvCajuHvTDw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HdeBxQAAANwAAAAPAAAAAAAAAAAAAAAAAJgCAABkcnMv&#10;ZG93bnJldi54bWxQSwUGAAAAAAQABAD1AAAAigMAAAAA&#10;" fillcolor="#ffffeb" stroked="f"/>
                  <v:rect id="Rectangle 660" o:spid="_x0000_s1684" style="position:absolute;left:7214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1elsUA&#10;AADcAAAADwAAAGRycy9kb3ducmV2LnhtbESPQWsCMRSE74X+h/AEbzWrB2tXo9hCS6kIrgpen5vn&#10;ZnHzkm5SXf99IxR6HGbmG2a26GwjLtSG2rGC4SADQVw6XXOlYL97f5qACBFZY+OYFNwowGL++DDD&#10;XLsrF3TZxkokCIccFZgYfS5lKA1ZDAPniZN3cq3FmGRbSd3iNcFtI0dZNpYWa04LBj29GSrP2x+r&#10;4KA/zPd6Zb7WfiNvofbFy/G1UKrf65ZTEJG6+B/+a39qBc+TEdzP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7V6WxQAAANwAAAAPAAAAAAAAAAAAAAAAAJgCAABkcnMv&#10;ZG93bnJldi54bWxQSwUGAAAAAAQABAD1AAAAigMAAAAA&#10;" fillcolor="#ffe" stroked="f"/>
                  <v:rect id="Rectangle 661" o:spid="_x0000_s1685" style="position:absolute;left:7218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rfmcYA&#10;AADcAAAADwAAAGRycy9kb3ducmV2LnhtbESPT2vCQBTE74LfYXkFb7qpFv9EVxEhpRcRbYt6e2Sf&#10;STT7NmS3MX57t1DocZiZ3zCLVWtK0VDtCssKXgcRCOLU6oIzBV+fSX8KwnlkjaVlUvAgB6tlt7PA&#10;WNs776k5+EwECLsYFeTeV7GULs3JoBvYijh4F1sb9EHWmdQ13gPclHIYRWNpsOCwkGNFm5zS2+HH&#10;KFhfT812shvNjm+UpOciMdvv/btSvZd2PQfhqfX/4b/2h1YwmY7g90w4AnL5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rfmcYAAADcAAAADwAAAAAAAAAAAAAAAACYAgAAZHJz&#10;L2Rvd25yZXYueG1sUEsFBgAAAAAEAAQA9QAAAIsDAAAAAA==&#10;" fillcolor="#fffff0" stroked="f"/>
                  <v:rect id="Rectangle 662" o:spid="_x0000_s1686" style="position:absolute;left:722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bXcMgA&#10;AADcAAAADwAAAGRycy9kb3ducmV2LnhtbESPW2vCQBSE34X+h+UU+qabtMVL6kZEEAQfipcofTtk&#10;j0ls9mzIrpr217tCoY/DzHzDTGedqcWVWldZVhAPIhDEudUVFwr2u2V/DMJ5ZI21ZVLwQw5m6VNv&#10;iom2N97QdesLESDsElRQet8kUrq8JINuYBvi4J1sa9AH2RZSt3gLcFPL1ygaSoMVh4USG1qUlH9v&#10;L0bB/FDlK3/M3s6T7Guz3u0z+/kbK/Xy3M0/QHjq/H/4r73SCkbjd3icCUdApn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VtdwyAAAANwAAAAPAAAAAAAAAAAAAAAAAJgCAABk&#10;cnMvZG93bnJldi54bWxQSwUGAAAAAAQABAD1AAAAjQMAAAAA&#10;" fillcolor="#fffff3" stroked="f"/>
                  <v:rect id="Rectangle 663" o:spid="_x0000_s1687" style="position:absolute;left:7224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0ZnMMA&#10;AADcAAAADwAAAGRycy9kb3ducmV2LnhtbESPT4vCMBTE7wt+h/AEb2uquGuppqKCIOzJPwePj+bZ&#10;1jYvpYm2+unNwsIeh5n5DbNc9aYWD2pdaVnBZByBIM6sLjlXcD7tPmMQziNrrC2Tgic5WKWDjyUm&#10;2nZ8oMfR5yJA2CWooPC+SaR0WUEG3dg2xMG72tagD7LNpW6xC3BTy2kUfUuDJYeFAhvaFpRVx7tR&#10;wLQ59AGw7S4/rpSz+Lap6pdSo2G/XoDw1Pv/8F97rxXM4y/4PROOgE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80ZnMMAAADcAAAADwAAAAAAAAAAAAAAAACYAgAAZHJzL2Rv&#10;d25yZXYueG1sUEsFBgAAAAAEAAQA9QAAAIgDAAAAAA==&#10;" fillcolor="#fffff5" stroked="f"/>
                  <v:rect id="Rectangle 664" o:spid="_x0000_s1688" style="position:absolute;left:7228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uLvcQA&#10;AADcAAAADwAAAGRycy9kb3ducmV2LnhtbESPQWvCQBSE7wX/w/IK3uqmPWhIXUPRCh4EqW3vj+zr&#10;JjH7NmQ3Mfn3riD0OMzMN8w6H20jBup85VjB6yIBQVw4XbFR8PO9f0lB+ICssXFMCibykG9mT2vM&#10;tLvyFw3nYESEsM9QQRlCm0npi5Is+oVriaP35zqLIcrOSN3hNcJtI9+SZCktVhwXSmxpW1JxOfdW&#10;wedoLsX0y37F27pKp74Ox9NOqfnz+PEOItAY/sOP9kErWKVLuJ+JR0B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Li73EAAAA3AAAAA8AAAAAAAAAAAAAAAAAmAIAAGRycy9k&#10;b3ducmV2LnhtbFBLBQYAAAAABAAEAPUAAACJAwAAAAA=&#10;" fillcolor="#fffff7" stroked="f"/>
                  <v:rect id="Rectangle 665" o:spid="_x0000_s1689" style="position:absolute;left:7229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FqMUA&#10;AADcAAAADwAAAGRycy9kb3ducmV2LnhtbESPT2vCQBTE74LfYXmCl1I3WmIkuop/qvRUqS2eH9ln&#10;Esy+DdlV47d3hYLHYWZ+w8wWranElRpXWlYwHEQgiDOrS84V/P1u3ycgnEfWWFkmBXdysJh3OzNM&#10;tb3xD10PPhcBwi5FBYX3dSqlywoy6Aa2Jg7eyTYGfZBNLnWDtwA3lRxF0VgaLDksFFjTuqDsfLgY&#10;Beftx2ec5Sbex99VsnzbrcrjplWq32uXUxCeWv8K/7e/tIJkksDzTD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Z0WoxQAAANwAAAAPAAAAAAAAAAAAAAAAAJgCAABkcnMv&#10;ZG93bnJldi54bWxQSwUGAAAAAAQABAD1AAAAigMAAAAA&#10;" fillcolor="#fffff9" stroked="f"/>
                  <v:rect id="Rectangle 666" o:spid="_x0000_s1690" style="position:absolute;left:723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PH+MQA&#10;AADcAAAADwAAAGRycy9kb3ducmV2LnhtbERPy2rCQBTdC/2H4RbcmUmz8JE6SlUMLgQxLS3dXTLX&#10;JDVzJ2RGjX/vLIQuD+c9X/amEVfqXG1ZwVsUgyAurK65VPD1uR1NQTiPrLGxTAru5GC5eBnMMdX2&#10;xke65r4UIYRdigoq79tUSldUZNBFtiUO3Ml2Bn2AXSl1h7cQbhqZxPFYGqw5NFTY0rqi4pxfjILD&#10;Jpmt9tksTzbZ7/b49/NtspNRavjaf7yD8NT7f/HTvdMKJtOwNpw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zx/jEAAAA3AAAAA8AAAAAAAAAAAAAAAAAmAIAAGRycy9k&#10;b3ducmV2LnhtbFBLBQYAAAAABAAEAPUAAACJAwAAAAA=&#10;" fillcolor="#fffffb" stroked="f"/>
                  <v:rect id="Rectangle 667" o:spid="_x0000_s1691" style="position:absolute;left:7236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LrvsUA&#10;AADcAAAADwAAAGRycy9kb3ducmV2LnhtbESPQWsCMRSE7wX/Q3hCbzVRxK6rUUSo2kMLq168PTbP&#10;zeLmZdmkuv33TaHQ4zAz3zDLde8acacu1J41jEcKBHHpTc2VhvPp7SUDESKywcYzafimAOvV4GmJ&#10;ufEPLuh+jJVIEA45arAxtrmUobTkMIx8S5y8q+8cxiS7SpoOHwnuGjlRaiYd1pwWLLa0tVTejl9O&#10;Q7s7z1gd7HR/KffFZ/GRqXcTtH4e9psFiEh9/A//tQ9Gw2s2h98z6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wuu+xQAAANwAAAAPAAAAAAAAAAAAAAAAAJgCAABkcnMv&#10;ZG93bnJldi54bWxQSwUGAAAAAAQABAD1AAAAigMAAAAA&#10;" fillcolor="#fffffe" stroked="f"/>
                  <v:shape id="Freeform 668" o:spid="_x0000_s1692" style="position:absolute;left:6539;top:778;width:699;height:303;visibility:visible;mso-wrap-style:square;v-text-anchor:top" coordsize="699,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XCxsQA&#10;AADcAAAADwAAAGRycy9kb3ducmV2LnhtbERPy2rCQBTdC/7DcIVuik4s1Ed0FBHFIoXiY+Pukrkm&#10;0cydkBmT2K/vLAouD+c9X7amEDVVLresYDiIQBAnVuecKjiftv0JCOeRNRaWScGTHCwX3c4cY20b&#10;PlB99KkIIexiVJB5X8ZSuiQjg25gS+LAXW1l0AdYpVJX2IRwU8iPKBpJgzmHhgxLWmeU3I8Po+Dz&#10;p32sbpdnud7sZf393vzuhvVJqbdeu5qB8NT6l/jf/aUVjKdhfjgTj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FwsbEAAAA3AAAAA8AAAAAAAAAAAAAAAAAmAIAAGRycy9k&#10;b3ducmV2LnhtbFBLBQYAAAAABAAEAPUAAACJAwAAAAA=&#10;" path="m,151l501,,386,212,699,151,197,303,310,91,,151r,xe" fillcolor="black" strokeweight="0">
                    <v:path arrowok="t" o:connecttype="custom" o:connectlocs="0,151;501,0;386,212;699,151;197,303;310,91;0,151;0,151" o:connectangles="0,0,0,0,0,0,0,0"/>
                  </v:shape>
                  <v:shape id="Freeform 669" o:spid="_x0000_s1693" style="position:absolute;left:6539;top:778;width:699;height:303;visibility:visible;mso-wrap-style:square;v-text-anchor:top" coordsize="699,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IcF8UA&#10;AADcAAAADwAAAGRycy9kb3ducmV2LnhtbESPQWvCQBSE7wX/w/IEb81GhdSmriJCQS+WRqU5PrKv&#10;STD7Ns1uk/TfdwsFj8PMfMOst6NpRE+dqy0rmEcxCOLC6ppLBZfz6+MKhPPIGhvLpOCHHGw3k4c1&#10;ptoO/E595ksRIOxSVFB536ZSuqIigy6yLXHwPm1n0AfZlVJ3OAS4aeQijhNpsOawUGFL+4qKW/Zt&#10;FBwLyv3prTzlX4k8fiwzaZbXXqnZdNy9gPA0+nv4v33QCp6e5/B3Jhw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UhwXxQAAANwAAAAPAAAAAAAAAAAAAAAAAJgCAABkcnMv&#10;ZG93bnJldi54bWxQSwUGAAAAAAQABAD1AAAAigMAAAAA&#10;" path="m,151l501,,386,212,699,151,197,303,310,91,,151r,xe" fillcolor="black" stroked="f">
                    <v:path arrowok="t" o:connecttype="custom" o:connectlocs="0,151;501,0;386,212;699,151;197,303;310,91;0,151;0,151" o:connectangles="0,0,0,0,0,0,0,0"/>
                  </v:shape>
                  <v:rect id="Rectangle 670" o:spid="_x0000_s1694" style="position:absolute;left:6535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fMo8UA&#10;AADcAAAADwAAAGRycy9kb3ducmV2LnhtbESPT2sCMRTE74LfITyht5po2627NYoIQqHtoWvB62Pz&#10;9g/dvKybqOu3N4WCx2FmfsMs14NtxZl63zjWMJsqEMSFMw1XGn72u8cFCB+QDbaOScOVPKxX49ES&#10;M+Mu/E3nPFQiQthnqKEOocuk9EVNFv3UdcTRK11vMUTZV9L0eIlw28q5Uom02HBcqLGjbU3Fb36y&#10;GjB5Nsev8ulz/3FKMK0GtXs5KK0fJsPmDUSgIdzD/+13o+E1ncPfmX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18yjxQAAANwAAAAPAAAAAAAAAAAAAAAAAJgCAABkcnMv&#10;ZG93bnJldi54bWxQSwUGAAAAAAQABAD1AAAAigMAAAAA&#10;" stroked="f"/>
                  <v:rect id="Rectangle 671" o:spid="_x0000_s1695" style="position:absolute;left:6539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VZ5cQA&#10;AADcAAAADwAAAGRycy9kb3ducmV2LnhtbESP3YrCMBSE7xd8h3AE79bUXVC3axQVxB8UquveH5pj&#10;W2xOShO1vr0RBC+HmfmGGU0aU4or1a6wrKDXjUAQp1YXnCk4/i0+hyCcR9ZYWiYFd3IwGbc+Rhhr&#10;e+M9XQ8+EwHCLkYFufdVLKVLczLourYiDt7J1gZ9kHUmdY23ADel/IqivjRYcFjIsaJ5Tun5cDEK&#10;dv9Lf5xHyzWe98NNMmNMtou+Up12M/0F4anx7/CrvdIKBj/f8DwTjoA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VWeXEAAAA3AAAAA8AAAAAAAAAAAAAAAAAmAIAAGRycy9k&#10;b3ducmV2LnhtbFBLBQYAAAAABAAEAPUAAACJAwAAAAA=&#10;" fillcolor="#fffffd" stroked="f"/>
                  <v:rect id="Rectangle 672" o:spid="_x0000_s1696" style="position:absolute;left:6542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IvUMUA&#10;AADcAAAADwAAAGRycy9kb3ducmV2LnhtbESPQWsCMRSE7wX/Q3iCt5pVRO1qFNki9NCL2kN7e908&#10;N4ubl20S1+2/bwShx2FmvmHW2942oiMfascKJuMMBHHpdM2Vgo/T/nkJIkRkjY1jUvBLAbabwdMa&#10;c+1ufKDuGCuRIBxyVGBibHMpQ2nIYhi7ljh5Z+ctxiR9JbXHW4LbRk6zbC4t1pwWDLZUGCovx6tV&#10;MJ2/T36+D0XRhe7VLN3X4uQ/vVKjYb9bgYjUx//wo/2mFSxeZnA/k46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ki9QxQAAANwAAAAPAAAAAAAAAAAAAAAAAJgCAABkcnMv&#10;ZG93bnJldi54bWxQSwUGAAAAAAQABAD1AAAAigMAAAAA&#10;" fillcolor="#fffffa" stroked="f"/>
                  <v:rect id="Rectangle 673" o:spid="_x0000_s1697" style="position:absolute;left:654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SPWccA&#10;AADcAAAADwAAAGRycy9kb3ducmV2LnhtbESPQWvCQBSE70L/w/IKvelGi7aNrlIUi4gHm7aIt2f2&#10;mYRm38bsqsm/7wpCj8PMfMNMZo0pxYVqV1hW0O9FIIhTqwvOFHx/LbuvIJxH1lhaJgUtOZhNHzoT&#10;jLW98iddEp+JAGEXo4Lc+yqW0qU5GXQ9WxEH72hrgz7IOpO6xmuAm1IOomgkDRYcFnKsaJ5T+puc&#10;TaCk21O7aJ8/9oXb7n7m/cPabg5KPT0272MQnhr/H763V1rBy9sQbmfCEZ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0j1nHAAAA3AAAAA8AAAAAAAAAAAAAAAAAmAIAAGRy&#10;cy9kb3ducmV2LnhtbFBLBQYAAAAABAAEAPUAAACMAwAAAAA=&#10;" fillcolor="#fffff8" stroked="f"/>
                  <v:rect id="Rectangle 674" o:spid="_x0000_s1698" style="position:absolute;left:6549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wN+cIA&#10;AADcAAAADwAAAGRycy9kb3ducmV2LnhtbESPS4sCMRCE7wv+h9CCtzXRg4/RKCIIXn2B3ppJOzO7&#10;k86QxHH895sFwWNRVV9Ry3Vna9GSD5VjDaOhAkGcO1NxoeF82n3PQISIbLB2TBpeFGC96n0tMTPu&#10;yQdqj7EQCcIhQw1ljE0mZchLshiGriFO3t15izFJX0jj8ZngtpZjpSbSYsVpocSGtiXlv8eH1cDF&#10;riJ/u52vP5v2VCseTdX4ovWg320WICJ18RN+t/dGw3Q+gf8z6Qj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jA35wgAAANwAAAAPAAAAAAAAAAAAAAAAAJgCAABkcnMvZG93&#10;bnJldi54bWxQSwUGAAAAAAQABAD1AAAAhwMAAAAA&#10;" fillcolor="#fffff6" stroked="f"/>
                  <v:rect id="Rectangle 675" o:spid="_x0000_s1699" style="position:absolute;left:655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vxfMQA&#10;AADcAAAADwAAAGRycy9kb3ducmV2LnhtbESPzW7CMBCE75V4B2uRuBUHDlACBgEqqBzDz4HbKl7i&#10;iHgdxW4S3r6uVKnH0cx8o1lteluJlhpfOlYwGScgiHOnSy4UXC+H9w8QPiBrrByTghd52KwHbytM&#10;tes4o/YcChEh7FNUYEKoUyl9bsiiH7uaOHoP11gMUTaF1A12EW4rOU2SmbRYclwwWNPeUP48f1sF&#10;N3nfUjlpjwd/6p6nPWUm+9wpNRr22yWIQH34D/+1v7SC+WIOv2fiEZ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r8XzEAAAA3AAAAA8AAAAAAAAAAAAAAAAAmAIAAGRycy9k&#10;b3ducmV2LnhtbFBLBQYAAAAABAAEAPUAAACJAwAAAAA=&#10;" fillcolor="#fffff4" stroked="f"/>
                  <v:rect id="Rectangle 676" o:spid="_x0000_s1700" style="position:absolute;left:655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vM8EA&#10;AADcAAAADwAAAGRycy9kb3ducmV2LnhtbERPS2vCQBC+F/oflhG81Y0FX9FVWqFgvaip9DxkxySY&#10;nQ27W03/vXMo9PjxvVeb3rXqRiE2ng2MRxko4tLbhisD56+PlzmomJAttp7JwC9F2Kyfn1aYW3/n&#10;E92KVCkJ4ZijgTqlLtc6ljU5jCPfEQt38cFhEhgqbQPeJdy1+jXLptphw9JQY0fbmspr8eMMzKrD&#10;tvmOi+P7cV9Mg7/uJp9nb8xw0L8tQSXq07/4z72z4lvIWjkjR0Cv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JbzPBAAAA3AAAAA8AAAAAAAAAAAAAAAAAmAIAAGRycy9kb3du&#10;cmV2LnhtbFBLBQYAAAAABAAEAPUAAACGAwAAAAA=&#10;" fillcolor="#fffff2" stroked="f"/>
                  <v:rect id="Rectangle 677" o:spid="_x0000_s1701" style="position:absolute;left:6557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9mScUA&#10;AADcAAAADwAAAGRycy9kb3ducmV2LnhtbESPQWvCQBSE7wX/w/KEXkrdKGKb1FVEKJTeTCO0t0f2&#10;JRuafRt2V03/fVcQPA4z8w2z3o62F2fyoXOsYD7LQBDXTnfcKqi+3p9fQYSIrLF3TAr+KMB2M3lY&#10;Y6HdhQ90LmMrEoRDgQpMjEMhZagNWQwzNxAnr3HeYkzSt1J7vCS47eUiy1bSYsdpweBAe0P1b3my&#10;CpbH79Ni3P8c8yYz9WdVNk9+aJR6nI67NxCRxngP39ofWsFLnsP1TDoCcvM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f2ZJxQAAANwAAAAPAAAAAAAAAAAAAAAAAJgCAABkcnMv&#10;ZG93bnJldi54bWxQSwUGAAAAAAQABAD1AAAAigMAAAAA&#10;" fillcolor="#ffffef" stroked="f"/>
                  <v:rect id="Rectangle 678" o:spid="_x0000_s1702" style="position:absolute;left:656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Bv2cIA&#10;AADcAAAADwAAAGRycy9kb3ducmV2LnhtbERPTWvCQBC9C/6HZQq96SYFRWJWKbHSHrSgBrwO2TFJ&#10;m50N2W0S/717EHp8vO90O5pG9NS52rKCeB6BIC6srrlUkF/2sxUI55E1NpZJwZ0cbDfTSYqJtgOf&#10;qD/7UoQQdgkqqLxvEyldUZFBN7ctceButjPoA+xKqTscQrhp5FsULaXBmkNDhS1lFRW/5z+j4Ltf&#10;ZPk4HDgezH6x+7zqn+LjqNTry/i+BuFp9P/ip/tLK1hFYX44E46A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oG/ZwgAAANwAAAAPAAAAAAAAAAAAAAAAAJgCAABkcnMvZG93&#10;bnJldi54bWxQSwUGAAAAAAQABAD1AAAAhwMAAAAA&#10;" fillcolor="#ffffed" stroked="f"/>
                  <v:rect id="Rectangle 679" o:spid="_x0000_s1703" style="position:absolute;left:6564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2CqMQA&#10;AADcAAAADwAAAGRycy9kb3ducmV2LnhtbESPQWvCQBSE7wX/w/KE3uomgiLRVVSqtAcPVUGPj+wz&#10;G8y+TbNrTP+9KxQ8DjPzDTNbdLYSLTW+dKwgHSQgiHOnSy4UHA+bjwkIH5A1Vo5JwR95WMx7bzPM&#10;tLvzD7X7UIgIYZ+hAhNCnUnpc0MW/cDVxNG7uMZiiLIppG7wHuG2ksMkGUuLJccFgzWtDeXX/c0q&#10;wO03tr+fx5PdlZjm59FqW6+MUu/9bjkFEagLr/B/+0srmCQpPM/EI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dgqjEAAAA3AAAAA8AAAAAAAAAAAAAAAAAmAIAAGRycy9k&#10;b3ducmV2LnhtbFBLBQYAAAAABAAEAPUAAACJAwAAAAA=&#10;" fillcolor="#ffffea" stroked="f"/>
                  <v:rect id="Rectangle 680" o:spid="_x0000_s1704" style="position:absolute;left:6568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eMQ8QA&#10;AADcAAAADwAAAGRycy9kb3ducmV2LnhtbESPQWsCMRSE74X+h/AKvdVED0VWoyyCqPTSrv6Ax+a5&#10;2XXzsiRR1/76plDocZiZb5jlenS9uFGIrWcN04kCQVx703Kj4XTcvs1BxIRssPdMGh4UYb16flpi&#10;Yfydv+hWpUZkCMcCNdiUhkLKWFtyGCd+IM7e2QeHKcvQSBPwnuGulzOl3qXDlvOCxYE2lupLdXUa&#10;do/huv/+OHh7nlafZae6Mhw7rV9fxnIBItGY/sN/7b3RMFcz+D2Tj4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njEPEAAAA3AAAAA8AAAAAAAAAAAAAAAAAmAIAAGRycy9k&#10;b3ducmV2LnhtbFBLBQYAAAAABAAEAPUAAACJAwAAAAA=&#10;" fillcolor="#ffffe8" stroked="f"/>
                  <v:rect id="Rectangle 681" o:spid="_x0000_s1705" style="position:absolute;left:6571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2eTcYA&#10;AADcAAAADwAAAGRycy9kb3ducmV2LnhtbESPzW7CMBCE75V4B2uReisOLSooYBClrdTChb8HWOJN&#10;HBGvQ+wm6dvXlSr1OJqZbzSLVW8r0VLjS8cKxqMEBHHmdMmFgvPp/WEGwgdkjZVjUvBNHlbLwd0C&#10;U+06PlB7DIWIEPYpKjAh1KmUPjNk0Y9cTRy93DUWQ5RNIXWDXYTbSj4mybO0WHJcMFjTxlB2PX5Z&#10;BW+v+23/Mp3k9vNUt5PstjNdflHqftiv5yAC9eE//Nf+0ApmyRP8nolH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2eTcYAAADcAAAADwAAAAAAAAAAAAAAAACYAgAAZHJz&#10;L2Rvd25yZXYueG1sUEsFBgAAAAAEAAQA9QAAAIsDAAAAAA==&#10;" fillcolor="#ffffe6" stroked="f"/>
                  <v:rect id="Rectangle 682" o:spid="_x0000_s1706" style="position:absolute;left:657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xLvsQA&#10;AADcAAAADwAAAGRycy9kb3ducmV2LnhtbESPQWvCQBSE70L/w/IK3nS3UcSmriKlBa9VY8ntkX1N&#10;QrNvw+42xn/fLRQ8DjPzDbPZjbYTA/nQOtbwNFcgiCtnWq41nE/vszWIEJENdo5Jw40C7LYPkw3m&#10;xl35g4ZjrEWCcMhRQxNjn0sZqoYshrnriZP35bzFmKSvpfF4TXDbyUyplbTYclposKfXhqrv44/V&#10;YEv1trr4MtsXi+dimRXl52XotZ4+jvsXEJHGeA//tw9Gw1ot4e9MOg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cS77EAAAA3AAAAA8AAAAAAAAAAAAAAAAAmAIAAGRycy9k&#10;b3ducmV2LnhtbFBLBQYAAAAABAAEAPUAAACJAwAAAAA=&#10;" fillcolor="#ffffe4" stroked="f"/>
                  <v:rect id="Rectangle 683" o:spid="_x0000_s1707" style="position:absolute;left:657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N2NMIA&#10;AADcAAAADwAAAGRycy9kb3ducmV2LnhtbESP3YrCMBSE7xd8h3AE79ZUQSnVKCIUXBbBP3p9aI5t&#10;tTkpTdT69kYQvBxm5htmvuxMLe7UusqygtEwAkGcW11xoeB0TH9jEM4ja6wtk4InOVguej9zTLR9&#10;8J7uB1+IAGGXoILS+yaR0uUlGXRD2xAH72xbgz7ItpC6xUeAm1qOo2gqDVYcFkpsaF1Sfj3cjAJN&#10;l+3fev+f3rLLTsZpnW3yU6bUoN+tZiA8df4b/rQ3WkEcTeB9JhwB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I3Y0wgAAANwAAAAPAAAAAAAAAAAAAAAAAJgCAABkcnMvZG93&#10;bnJldi54bWxQSwUGAAAAAAQABAD1AAAAhwMAAAAA&#10;" fillcolor="#ffffe2" stroked="f"/>
                  <v:rect id="Rectangle 684" o:spid="_x0000_s1708" style="position:absolute;left:6579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aeacMA&#10;AADcAAAADwAAAGRycy9kb3ducmV2LnhtbESPQWvCQBSE7wX/w/KE3uquhUSJriKC4ElotNDjI/tM&#10;gtm3SXZr0n/fFQSPw8x8w6y3o23EnXpfO9YwnykQxIUzNZcaLufDxxKED8gGG8ek4Y88bDeTtzVm&#10;xg38Rfc8lCJC2GeooQqhzaT0RUUW/cy1xNG7ut5iiLIvpelxiHDbyE+lUmmx5rhQYUv7iopb/ms1&#10;5IduyGmRnEyC7c930qlz2l20fp+OuxWIQGN4hZ/to9GwVCk8zsQj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aeacMAAADcAAAADwAAAAAAAAAAAAAAAACYAgAAZHJzL2Rv&#10;d25yZXYueG1sUEsFBgAAAAAEAAQA9QAAAIgDAAAAAA==&#10;" fillcolor="#ffffdf" stroked="f"/>
                  <v:rect id="Rectangle 685" o:spid="_x0000_s1709" style="position:absolute;left:658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Ko7MQA&#10;AADcAAAADwAAAGRycy9kb3ducmV2LnhtbESPQUsDMRSE74L/ITyhN5u0hVrWpkUKxR486OreH5vn&#10;ZjF52SZxu/33RhA8DjPzDbPdT96JkWLqA2tYzBUI4jaYnjsNH+/H+w2IlJENusCk4UoJ9rvbmy1W&#10;Jlz4jcY6d6JAOFWoweY8VFKm1pLHNA8DcfE+Q/SYi4ydNBEvBe6dXCq1lh57LgsWBzpYar/qb6/h&#10;9fzyrMa8du7UrBZNYw/HuKq1nt1NT48gMk35P/zXPhkNG/UAv2fKEZ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CqOzEAAAA3AAAAA8AAAAAAAAAAAAAAAAAmAIAAGRycy9k&#10;b3ducmV2LnhtbFBLBQYAAAAABAAEAPUAAACJAwAAAAA=&#10;" fillcolor="#ffd" stroked="f"/>
                  <v:rect id="Rectangle 686" o:spid="_x0000_s1710" style="position:absolute;left:658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dzOMUA&#10;AADcAAAADwAAAGRycy9kb3ducmV2LnhtbESPwWrCQBCG70LfYZlCb7rRg9joKiUQ2mMbK6W3ITsm&#10;0exsyG6T1Kd3DoUeh3/+b+bbHSbXqoH60Hg2sFwkoIhLbxuuDHwe8/kGVIjIFlvPZOCXAhz2D7Md&#10;ptaP/EFDESslEA4pGqhj7FKtQ1mTw7DwHbFkZ987jDL2lbY9jgJ3rV4lyVo7bFgu1NhRVlN5LX6c&#10;UI5fl1VWvX7fcr8+jUWWD8/vS2OeHqeXLahIU/xf/mu/WQObRL4VGREBv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t3M4xQAAANwAAAAPAAAAAAAAAAAAAAAAAJgCAABkcnMv&#10;ZG93bnJldi54bWxQSwUGAAAAAAQABAD1AAAAigMAAAAA&#10;" fillcolor="#ffffda" stroked="f"/>
                  <v:rect id="Rectangle 687" o:spid="_x0000_s1711" style="position:absolute;left:6589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ac9sQA&#10;AADcAAAADwAAAGRycy9kb3ducmV2LnhtbESPQWsCMRSE70L/Q3iF3jSplKqr2aWIhfYiqIV6fGxe&#10;N0s3L8smrtv+eiMIHoeZ+YZZFYNrRE9dqD1reJ4oEMSlNzVXGr4O7+M5iBCRDTaeScMfBSjyh9EK&#10;M+PPvKN+HyuRIBwy1GBjbDMpQ2nJYZj4ljh5P75zGJPsKmk6PCe4a+RUqVfpsOa0YLGltaXyd39y&#10;GhbN9Ft+qmM/q8L6Be2/2mx7pfXT4/C2BBFpiPfwrf1hNMzVAq5n0hGQ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mnPbEAAAA3AAAAA8AAAAAAAAAAAAAAAAAmAIAAGRycy9k&#10;b3ducmV2LnhtbFBLBQYAAAAABAAEAPUAAACJAwAAAAA=&#10;" fillcolor="#ffffd8" stroked="f"/>
                  <v:rect id="Rectangle 688" o:spid="_x0000_s1712" style="position:absolute;left:6593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qy7MIA&#10;AADcAAAADwAAAGRycy9kb3ducmV2LnhtbERPTWvCQBC9C/0PyxS8iNkkoEjMKqUYELxULQVvQ3ZM&#10;0mZnQ3bV2F/vHgSPj/edrwfTiiv1rrGsIIliEMSl1Q1XCr6PxXQBwnlkja1lUnAnB+vV2yjHTNsb&#10;7+l68JUIIewyVFB732VSurImgy6yHXHgzrY36APsK6l7vIVw08o0jufSYMOhocaOPmsq/w4Xo6CU&#10;X/9285tO9kVq5rOd/tHxySg1fh8+liA8Df4lfrq3WsEiCfPDmXA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KrLswgAAANwAAAAPAAAAAAAAAAAAAAAAAJgCAABkcnMvZG93&#10;bnJldi54bWxQSwUGAAAAAAQABAD1AAAAhwMAAAAA&#10;" fillcolor="#ffffd6" stroked="f"/>
                  <v:rect id="Rectangle 689" o:spid="_x0000_s1713" style="position:absolute;left:6595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gewMQA&#10;AADcAAAADwAAAGRycy9kb3ducmV2LnhtbESPwW7CMBBE75X6D9ZW4lIVJxxKlOJEVQCJHoF+wDbe&#10;xmnjdRQbEvj6uhISx9HMvNGsysl24kyDbx0rSOcJCOLa6ZYbBZ/H7UsGwgdkjZ1jUnAhD2Xx+LDC&#10;XLuR93Q+hEZECPscFZgQ+lxKXxuy6OeuJ47etxsshiiHRuoBxwi3nVwkyau02HJcMNhTZaj+PZys&#10;giqsP7aba3PV5usy/pCmJVXPSs2epvc3EIGmcA/f2jutIEtT+D8Tj4As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YHsDEAAAA3AAAAA8AAAAAAAAAAAAAAAAAmAIAAGRycy9k&#10;b3ducmV2LnhtbFBLBQYAAAAABAAEAPUAAACJAwAAAAA=&#10;" fillcolor="#ffffd4" stroked="f"/>
                  <v:rect id="Rectangle 690" o:spid="_x0000_s1714" style="position:absolute;left:6598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ooq8MA&#10;AADcAAAADwAAAGRycy9kb3ducmV2LnhtbESPT4vCMBTE78J+h/AW9qZpBUW6xuIfBC8iWz3s8dE8&#10;22LzUpJou9/eCMIeh5n5DbPMB9OKBznfWFaQThIQxKXVDVcKLuf9eAHCB2SNrWVS8Ece8tXHaImZ&#10;tj3/0KMIlYgQ9hkqqEPoMil9WZNBP7EdcfSu1hkMUbpKaod9hJtWTpNkLg02HBdq7GhbU3kr7kbB&#10;aXO8dCd04Z7s+FA0M9vT/Fepr89h/Q0i0BD+w+/2QStYpFN4nYlHQK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ooq8MAAADcAAAADwAAAAAAAAAAAAAAAACYAgAAZHJzL2Rv&#10;d25yZXYueG1sUEsFBgAAAAAEAAQA9QAAAIgDAAAAAA==&#10;" fillcolor="#ffffd2" stroked="f"/>
                  <v:rect id="Rectangle 691" o:spid="_x0000_s1715" style="position:absolute;left:6601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iVWsMA&#10;AADcAAAADwAAAGRycy9kb3ducmV2LnhtbESPS4vCQBCE74L/YWjBm5n4YA3RUcQly159HDw2mTaJ&#10;ZnpiZjZm//2OIOyxqKqvqPW2N7XoqHWVZQXTKAZBnFtdcaHgfMomCQjnkTXWlknBLznYboaDNaba&#10;PvlA3dEXIkDYpaig9L5JpXR5SQZdZBvi4F1ta9AH2RZSt/gMcFPLWRx/SIMVh4USG9qXlN+PP0bB&#10;/XzpFl4/zP7zlmRWL+uv4pIpNR71uxUIT73/D7/b31pBMp3D60w4An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8iVWsMAAADcAAAADwAAAAAAAAAAAAAAAACYAgAAZHJzL2Rv&#10;d25yZXYueG1sUEsFBgAAAAAEAAQA9QAAAIgDAAAAAA==&#10;" fillcolor="#ffffcf" stroked="f"/>
                  <v:rect id="Rectangle 692" o:spid="_x0000_s1716" style="position:absolute;left:6605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83dsMA&#10;AADcAAAADwAAAGRycy9kb3ducmV2LnhtbESP3UoDMRSE7wXfIRzBO5ttESlr01IUxQu96M8DHJLj&#10;ZnFzsk1Ot/HtjSB4OczMN8xqU8KgJkq5j2xgPmtAEdvoeu4MHA8vd0tQWZAdDpHJwDdl2Kyvr1bY&#10;unjhHU176VSFcG7RgBcZW62z9RQwz+JIXL3PmAJKlanTLuGlwsOgF03zoAP2XBc8jvTkyX7tz8HA&#10;rixOtryOz/44nd4TbeXDnsWY25uyfQQlVOQ//Nd+cwaW83v4PVOPgF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83dsMAAADcAAAADwAAAAAAAAAAAAAAAACYAgAAZHJzL2Rv&#10;d25yZXYueG1sUEsFBgAAAAAEAAQA9QAAAIgDAAAAAA==&#10;" fillcolor="#ffffcd" stroked="f"/>
                  <v:rect id="Rectangle 693" o:spid="_x0000_s1717" style="position:absolute;left:6608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e5N8MA&#10;AADcAAAADwAAAGRycy9kb3ducmV2LnhtbESPQYvCMBSE7wv+h/AEb2ta0UWqUaTQpQourCt4fTTP&#10;tti8lCar9d8bQfA4zMw3zHLdm0ZcqXO1ZQXxOAJBXFhdc6ng+Jd9zkE4j6yxsUwK7uRgvRp8LDHR&#10;9sa/dD34UgQIuwQVVN63iZSuqMigG9uWOHhn2xn0QXal1B3eAtw0chJFX9JgzWGhwpbSiorL4d8o&#10;yHfZ1sTblLPmNN3bn+g7TzdGqdGw3yxAeOr9O/xq51rBPJ7B80w4An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e5N8MAAADcAAAADwAAAAAAAAAAAAAAAACYAgAAZHJzL2Rv&#10;d25yZXYueG1sUEsFBgAAAAAEAAQA9QAAAIgDAAAAAA==&#10;" fillcolor="#ffffca" stroked="f"/>
                  <v:rect id="Rectangle 694" o:spid="_x0000_s1718" style="position:absolute;left:6611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xijsAA&#10;AADcAAAADwAAAGRycy9kb3ducmV2LnhtbESPzQrCMBCE74LvEFbwIprqQaQaRfwBT6LWB1ibtS02&#10;m9pErW9vBMHjMDPfMLNFY0rxpNoVlhUMBxEI4tTqgjMF52Tbn4BwHlljaZkUvMnBYt5uzTDW9sVH&#10;ep58JgKEXYwKcu+rWEqX5mTQDWxFHLyrrQ36IOtM6hpfAW5KOYqisTRYcFjIsaJVTunt9DAKKNke&#10;m2KNm/R6793psN/j49JTqttpllMQnhr/D//aO61gMhzD90w4An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1xijsAAAADcAAAADwAAAAAAAAAAAAAAAACYAgAAZHJzL2Rvd25y&#10;ZXYueG1sUEsFBgAAAAAEAAQA9QAAAIUDAAAAAA==&#10;" fillcolor="#ffffc8" stroked="f"/>
                  <v:rect id="Rectangle 695" o:spid="_x0000_s1719" style="position:absolute;left:6615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ITicUA&#10;AADcAAAADwAAAGRycy9kb3ducmV2LnhtbESPQWvCQBSE74L/YXkFb7rRg6bRVUQRepBCY1uvj+xr&#10;Nph9G7LbmPrr3YLgcZiZb5jVpre16Kj1lWMF00kCgrhwuuJSwefpME5B+ICssXZMCv7Iw2Y9HKww&#10;0+7KH9TloRQRwj5DBSaEJpPSF4Ys+olriKP341qLIcq2lLrFa4TbWs6SZC4tVhwXDDa0M1Rc8l+r&#10;YL49f1/eDymbpj92+avbf92Sm1Kjl367BBGoD8/wo/2mFaTTBfyfiUd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QhOJxQAAANwAAAAPAAAAAAAAAAAAAAAAAJgCAABkcnMv&#10;ZG93bnJldi54bWxQSwUGAAAAAAQABAD1AAAAigMAAAAA&#10;" fillcolor="#ffffc6" stroked="f"/>
                  <v:rect id="Rectangle 696" o:spid="_x0000_s1720" style="position:absolute;left:6616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Hf0sIA&#10;AADcAAAADwAAAGRycy9kb3ducmV2LnhtbERPTW+CQBC9m/gfNmPSi6kL1DSKLEZMmnpVe+hxwo5A&#10;y84iuyD9991Dkx5f3ne2n0wrRupdY1lBvIpAEJdWN1wp+Li+PW9AOI+ssbVMCn7IwT6fzzJMtX3w&#10;mcaLr0QIYZeigtr7LpXSlTUZdCvbEQfuZnuDPsC+krrHRwg3rUyi6FUabDg01NjRsaby+zIYBclp&#10;fN/eCyzWy+Hligd/K78+R6WeFtNhB8LT5P/Ff+6TVrCJw9pwJhwB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Ud/SwgAAANwAAAAPAAAAAAAAAAAAAAAAAJgCAABkcnMvZG93&#10;bnJldi54bWxQSwUGAAAAAAQABAD1AAAAhwMAAAAA&#10;" fillcolor="#ffffc4" stroked="f"/>
                  <v:rect id="Rectangle 697" o:spid="_x0000_s1721" style="position:absolute;left:6620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c+SMQA&#10;AADcAAAADwAAAGRycy9kb3ducmV2LnhtbESPwW7CMBBE75X4B2uReqnAgUMKAYOgNFJ7JPABq3hJ&#10;AvHail0IfH1dqRLH0cy80SzXvWnFlTrfWFYwGScgiEurG64UHA/5aAbCB2SNrWVScCcP69XgZYmZ&#10;tjfe07UIlYgQ9hkqqENwmZS+rMmgH1tHHL2T7QyGKLtK6g5vEW5aOU2SVBpsOC7U6OijpvJS/BgF&#10;vHt8N+k2LYJ7y4tPl5/vj/ezUq/DfrMAEagPz/B/+0srmE3m8HcmH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3PkjEAAAA3AAAAA8AAAAAAAAAAAAAAAAAmAIAAGRycy9k&#10;b3ducmV2LnhtbFBLBQYAAAAABAAEAPUAAACJAwAAAAA=&#10;" fillcolor="#ffffc2" stroked="f"/>
                  <v:rect id="Rectangle 698" o:spid="_x0000_s1722" style="position:absolute;left:6623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SaRsIA&#10;AADcAAAADwAAAGRycy9kb3ducmV2LnhtbERPS2vCQBC+C/6HZYTedKOFIqmrFKn0QRFMPXgcs2MS&#10;ujsbsqOm/fXdg+Dx43svVr136kJdbAIbmE4yUMRlsA1XBvbfm/EcVBRkiy4wGfilCKvlcLDA3IYr&#10;7+hSSKVSCMccDdQiba51LGvyGCehJU7cKXQeJcGu0rbDawr3Ts+y7El7bDg11NjSuqbypzh7A/ZT&#10;ZP/18bZ5PL6e/qI7uK09O2MeRv3LMyihXu7im/vdGpjP0vx0Jh0Bv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BJpGwgAAANwAAAAPAAAAAAAAAAAAAAAAAJgCAABkcnMvZG93&#10;bnJldi54bWxQSwUGAAAAAAQABAD1AAAAhwMAAAAA&#10;" fillcolor="#ffffbf" stroked="f"/>
                  <v:rect id="Rectangle 699" o:spid="_x0000_s1723" style="position:absolute;left:6627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hJG8QA&#10;AADcAAAADwAAAGRycy9kb3ducmV2LnhtbESPT2sCMRTE70K/Q3iCN80qUmRrFJFWvEjxD9Lj6+Z1&#10;s7h5WZJU02/fCILHYWZ+w8yXybbiSj40jhWMRwUI4srphmsFp+PHcAYiRGSNrWNS8EcBlouX3hxL&#10;7W68p+sh1iJDOJSowMTYlVKGypDFMHIdcfZ+nLcYs/S11B5vGW5bOSmKV2mx4bxgsKO1oepy+LUK&#10;3r05dd9N2n7yZf113E03aXfeKDXop9UbiEgpPsOP9lYrmE3GcD+Tj4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oSRvEAAAA3AAAAA8AAAAAAAAAAAAAAAAAmAIAAGRycy9k&#10;b3ducmV2LnhtbFBLBQYAAAAABAAEAPUAAACJAwAAAAA=&#10;" fillcolor="#ffffbd" stroked="f"/>
                  <v:rect id="Rectangle 700" o:spid="_x0000_s1724" style="position:absolute;left:6630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JOGcYA&#10;AADcAAAADwAAAGRycy9kb3ducmV2LnhtbESPQWvCQBSE74X+h+UVeil1Y0CR6CaUgiiilaZ6f2af&#10;SUz2bchuNf333YLQ4zAz3zCLbDCtuFLvassKxqMIBHFhdc2lgsPX8nUGwnlkja1lUvBDDrL08WGB&#10;ibY3/qRr7ksRIOwSVFB53yVSuqIig25kO+LgnW1v0AfZl1L3eAtw08o4iqbSYM1hocKO3isqmvzb&#10;KHjJd6fVuZx8HC87u9lvcNs0x0Kp56fhbQ7C0+D/w/f2WiuYxTH8nQlHQK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JOGcYAAADcAAAADwAAAAAAAAAAAAAAAACYAgAAZHJz&#10;L2Rvd25yZXYueG1sUEsFBgAAAAAEAAQA9QAAAIsDAAAAAA==&#10;" fillcolor="#ffffba" stroked="f"/>
                  <v:rect id="Rectangle 701" o:spid="_x0000_s1725" style="position:absolute;left:6633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Gx5MQA&#10;AADcAAAADwAAAGRycy9kb3ducmV2LnhtbESP3WrCQBSE7wu+w3IE7+pGK6Kpq2hLxJvi7wMcsqfJ&#10;YvZsmt1ofHu3UOjlMDPfMItVZytxo8YbxwpGwwQEce604ULB5Zy9zkD4gKyxckwKHuRhtey9LDDV&#10;7s5Hup1CISKEfYoKyhDqVEqfl2TRD11NHL1v11gMUTaF1A3eI9xWcpwkU2nRcFwosaaPkvLrqbUK&#10;pPyqMtMeNp/b+b6Y/mTOtBOn1KDfrd9BBOrCf/ivvdMKZuM3+D0Tj4B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hseTEAAAA3AAAAA8AAAAAAAAAAAAAAAAAmAIAAGRycy9k&#10;b3ducmV2LnhtbFBLBQYAAAAABAAEAPUAAACJAwAAAAA=&#10;" fillcolor="#ffffb8" stroked="f"/>
                  <v:rect id="Rectangle 702" o:spid="_x0000_s1726" style="position:absolute;left:6637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fc2sQA&#10;AADcAAAADwAAAGRycy9kb3ducmV2LnhtbESPQUsDMRSE70L/Q3gFbzZrldKuTUspCIJeWuuht8fm&#10;uVlMXsImZnf/vREEj8PMfMNs96OzIlMfO88K7hcVCOLG645bBZf357s1iJiQNVrPpGCiCPvd7GaL&#10;tfYDnyifUysKhGONCkxKoZYyNoYcxoUPxMX79L3DVGTfSt3jUODOymVVraTDjsuCwUBHQ83X+dsp&#10;+DDXNzuErO30OobTwyVvVlNW6nY+Hp5AJBrTf/iv/aIVrJeP8HumHAG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X3NrEAAAA3AAAAA8AAAAAAAAAAAAAAAAAmAIAAGRycy9k&#10;b3ducmV2LnhtbFBLBQYAAAAABAAEAPUAAACJAwAAAAA=&#10;" fillcolor="#ffffb6" stroked="f"/>
                  <v:rect id="Rectangle 703" o:spid="_x0000_s1727" style="position:absolute;left:6638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4VjcQA&#10;AADcAAAADwAAAGRycy9kb3ducmV2LnhtbESPQWvCQBSE70L/w/IK3nSTgEWiqwRBkN7UUvH2yL5m&#10;U7NvY3Ybo7/eLRR6HGbmG2a5Hmwjeup87VhBOk1AEJdO11wp+DhuJ3MQPiBrbByTgjt5WK9eRkvM&#10;tbvxnvpDqESEsM9RgQmhzaX0pSGLfupa4uh9uc5iiLKrpO7wFuG2kVmSvEmLNccFgy1tDJWXw49V&#10;cJTFlR7bT9O+N9l3WvTnND2dlRq/DsUCRKAh/If/2jutYJ7N4PdMPAJ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+FY3EAAAA3AAAAA8AAAAAAAAAAAAAAAAAmAIAAGRycy9k&#10;b3ducmV2LnhtbFBLBQYAAAAABAAEAPUAAACJAwAAAAA=&#10;" fillcolor="#ffffb4" stroked="f"/>
                  <v:rect id="Rectangle 704" o:spid="_x0000_s1728" style="position:absolute;left:6642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7tXcUA&#10;AADcAAAADwAAAGRycy9kb3ducmV2LnhtbESPQWvCQBSE7wX/w/KEXopuakBCdBWx2HoqVAWvj+wz&#10;iWbfxuwak/76bkHwOMzMN8x82ZlKtNS40rKC93EEgjizuuRcwWG/GSUgnEfWWFkmBT05WC4GL3NM&#10;tb3zD7U7n4sAYZeigsL7OpXSZQUZdGNbEwfvZBuDPsgml7rBe4CbSk6iaCoNlhwWCqxpXVB22d2M&#10;gi/zfe3jLP78beP9cdt/UHI6vyn1OuxWMxCeOv8MP9pbrSCZTOH/TDg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u1dxQAAANwAAAAPAAAAAAAAAAAAAAAAAJgCAABkcnMv&#10;ZG93bnJldi54bWxQSwUGAAAAAAQABAD1AAAAigMAAAAA&#10;" fillcolor="#ffffb2" stroked="f"/>
                  <v:rect id="Rectangle 705" o:spid="_x0000_s1729" style="position:absolute;left:6645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bwa8MA&#10;AADcAAAADwAAAGRycy9kb3ducmV2LnhtbESPQWsCMRSE74X+h/AK3mq2W2zX1SgiFEpvbgu9PjbP&#10;TezmZUmirv31jSD0OMzMN8xyPbpenChE61nB07QAQdx6bblT8PX59liBiAlZY++ZFFwownp1f7fE&#10;Wvsz7+jUpE5kCMcaFZiUhlrK2BpyGKd+IM7e3geHKcvQSR3wnOGul2VRvEiHlvOCwYG2htqf5ugU&#10;FFVziGn2232b0m7nNvCHj89KTR7GzQJEojH9h2/td62gKl/heiYf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bwa8MAAADcAAAADwAAAAAAAAAAAAAAAACYAgAAZHJzL2Rv&#10;d25yZXYueG1sUEsFBgAAAAAEAAQA9QAAAIgDAAAAAA==&#10;" fillcolor="#ffffaf" stroked="f"/>
                  <v:rect id="Rectangle 706" o:spid="_x0000_s1730" style="position:absolute;left:6649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HJssEA&#10;AADcAAAADwAAAGRycy9kb3ducmV2LnhtbERPz2uDMBS+F/o/hFfYrY2TTcQ2SlsY7DAYs4VeH+ZN&#10;3cxLMKm6/345DHb8+H4fqsUMYqLR95YVPO4SEMSN1T23Cq6Xl20OwgdkjYNlUvBDHqpyvTpgoe3M&#10;HzTVoRUxhH2BCroQXCGlbzoy6HfWEUfu044GQ4RjK/WIcww3g0yTJJMGe44NHTo6d9R813ej4JbP&#10;nk7vzrTZ6fb8dnRP9vpllXrYLMc9iEBL+Bf/uV+1gjyNa+OZeARk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/xybLBAAAA3AAAAA8AAAAAAAAAAAAAAAAAmAIAAGRycy9kb3du&#10;cmV2LnhtbFBLBQYAAAAABAAEAPUAAACGAwAAAAA=&#10;" fillcolor="#ffffad" stroked="f"/>
                  <v:rect id="Rectangle 707" o:spid="_x0000_s1731" style="position:absolute;left:6652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+s/cUA&#10;AADcAAAADwAAAGRycy9kb3ducmV2LnhtbESPQWsCMRSE74X+h/CE3mpWwWXdGqUUCrWCULeHHp+b&#10;52Zx87IkUdd/bwShx2FmvmEWq8F24kw+tI4VTMYZCOLa6ZYbBb/V52sBIkRkjZ1jUnClAKvl89MC&#10;S+0u/EPnXWxEgnAoUYGJsS+lDLUhi2HseuLkHZy3GJP0jdQeLwluOznNslxabDktGOzpw1B93J2s&#10;AvImz/en7vhnt0W13lf5Znb4VuplNLy/gYg0xP/wo/2lFRTTOdzPp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f6z9xQAAANwAAAAPAAAAAAAAAAAAAAAAAJgCAABkcnMv&#10;ZG93bnJldi54bWxQSwUGAAAAAAQABAD1AAAAigMAAAAA&#10;" fillcolor="#ffa" stroked="f"/>
                  <v:rect id="Rectangle 708" o:spid="_x0000_s1732" style="position:absolute;left:6655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uZW8EA&#10;AADcAAAADwAAAGRycy9kb3ducmV2LnhtbERP3WrCMBS+H+wdwhl4N1N/EOmM4gaCIILWPsChOTbF&#10;5qRLotY9/XIhePnx/S9WvW3FjXxoHCsYDTMQxJXTDdcKytPmcw4iRGSNrWNS8KAAq+X72wJz7e58&#10;pFsRa5FCOOSowMTY5VKGypDFMHQdceLOzluMCfpaao/3FG5bOc6ymbTYcGow2NGPoepSXK2Cw2ha&#10;dGbt9+fZ8Xf6d9mVFL9LpQYf/foLRKQ+vsRP91YrmE/S/HQmHQG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LmVvBAAAA3AAAAA8AAAAAAAAAAAAAAAAAmAIAAGRycy9kb3du&#10;cmV2LnhtbFBLBQYAAAAABAAEAPUAAACGAwAAAAA=&#10;" fillcolor="#ffffa8" stroked="f"/>
                  <v:rect id="Rectangle 709" o:spid="_x0000_s1733" style="position:absolute;left:6659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CtAMMA&#10;AADcAAAADwAAAGRycy9kb3ducmV2LnhtbESPQYvCMBSE74L/IbwFL6KpFkS6RlkExYOIunvx9mie&#10;TdnmpTTR1n9vBMHjMDPfMItVZytxp8aXjhVMxgkI4tzpkgsFf7+b0RyED8gaK8ek4EEeVst+b4GZ&#10;di2f6H4OhYgQ9hkqMCHUmZQ+N2TRj11NHL2rayyGKJtC6gbbCLeVnCbJTFosOS4YrGltKP8/36wC&#10;u/fJ8SK3VZl3JzM0h7QdXlOlBl/dzzeIQF34hN/tnVYwTyfwOhOPgF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CtAMMAAADcAAAADwAAAAAAAAAAAAAAAACYAgAAZHJzL2Rv&#10;d25yZXYueG1sUEsFBgAAAAAEAAQA9QAAAIgDAAAAAA==&#10;" fillcolor="#ffffa6" stroked="f"/>
                  <v:rect id="Rectangle 710" o:spid="_x0000_s1734" style="position:absolute;left:6660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xSOsUA&#10;AADcAAAADwAAAGRycy9kb3ducmV2LnhtbESPT2vCQBTE7wW/w/KE3uqmVkSiqxRpwUOh9b/HR/aZ&#10;jWbfhuwmxm/vFgo9DjPzG2a26GwpWqp94VjB6yABQZw5XXCuYLf9fJmA8AFZY+mYFNzJw2Lee5ph&#10;qt2N19RuQi4ihH2KCkwIVSqlzwxZ9ANXEUfv7GqLIco6l7rGW4TbUg6TZCwtFhwXDFa0NJRdN41V&#10;0Ow+Ttn4p6gM77+Ol++2OaxGjVLP/e59CiJQF/7Df+2VVjB5G8LvmXg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LFI6xQAAANwAAAAPAAAAAAAAAAAAAAAAAJgCAABkcnMv&#10;ZG93bnJldi54bWxQSwUGAAAAAAQABAD1AAAAigMAAAAA&#10;" fillcolor="#ffffa4" stroked="f"/>
                  <v:rect id="Rectangle 711" o:spid="_x0000_s1735" style="position:absolute;left:666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A+zcMA&#10;AADcAAAADwAAAGRycy9kb3ducmV2LnhtbESP3WoCMRSE7wu+QzhC72rWCiKrUUQQRCi0Knh72Jz9&#10;wc3Jsskm69s3hYKXw8x8w2x2o2lFoN41lhXMZxkI4sLqhisFt+vxYwXCeWSNrWVS8CQHu+3kbYO5&#10;tpF/KFx8JRKEXY4Kau+7XEpX1GTQzWxHnLzS9gZ9kn0ldY8xwU0rP7NsKQ02nBZq7OhQU/G4DEbB&#10;V1k8oxviMuzP1T2cYzgN36VS79NxvwbhafSv8H/7pBWsFg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A+zcMAAADcAAAADwAAAAAAAAAAAAAAAACYAgAAZHJzL2Rv&#10;d25yZXYueG1sUEsFBgAAAAAEAAQA9QAAAIgDAAAAAA==&#10;" fillcolor="#ffffa2" stroked="f"/>
                  <v:rect id="Rectangle 712" o:spid="_x0000_s1736" style="position:absolute;left:6667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fc7MYA&#10;AADcAAAADwAAAGRycy9kb3ducmV2LnhtbESPT2sCMRTE74LfITzBW82qxcrWKPUftHgo1SL29tg8&#10;N0s3L0sSdfvtm0LB4zAzv2Fmi9bW4ko+VI4VDAcZCOLC6YpLBZ+H7cMURIjIGmvHpOCHAizm3c4M&#10;c+1u/EHXfSxFgnDIUYGJscmlDIUhi2HgGuLknZ23GJP0pdQebwluaznKsom0WHFaMNjQylDxvb9Y&#10;BWtzWr6ts/dJtdvU9nj4etpepFeq32tfnkFEauM9/N9+1Qqm40f4O5OO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fc7MYAAADcAAAADwAAAAAAAAAAAAAAAACYAgAAZHJz&#10;L2Rvd25yZXYueG1sUEsFBgAAAAAEAAQA9QAAAIsDAAAAAA==&#10;" fillcolor="#ffff9f" stroked="f"/>
                  <v:rect id="Rectangle 713" o:spid="_x0000_s1737" style="position:absolute;left:667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kLvMUA&#10;AADcAAAADwAAAGRycy9kb3ducmV2LnhtbESPQUvDQBSE70L/w/IKXsRuqrTE2G2phYJX20Lp7TX7&#10;TKLZt2H32Sb+elcQPA4z8w2zWPWuVRcKsfFsYDrJQBGX3jZcGTjst/c5qCjIFlvPZGCgCKvl6GaB&#10;hfVXfqPLTiqVIBwLNFCLdIXWsazJYZz4jjh57z44lCRDpW3Aa4K7Vj9k2Vw7bDgt1NjRpqbyc/fl&#10;DITz08sxH7Lh7sRn+ZjJ5nvrGmNux/36GZRQL//hv/arNZA/zuD3TDoCe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eQu8xQAAANwAAAAPAAAAAAAAAAAAAAAAAJgCAABkcnMv&#10;ZG93bnJldi54bWxQSwUGAAAAAAQABAD1AAAAigMAAAAA&#10;" fillcolor="#ffff9d" stroked="f"/>
                  <v:rect id="Rectangle 714" o:spid="_x0000_s1738" style="position:absolute;left:6674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sM+8IA&#10;AADcAAAADwAAAGRycy9kb3ducmV2LnhtbESPQYvCMBSE78L+h/AW9iKaqiClGkWWFTy6Knp9Ns+2&#10;2ryUJpruv98IgsdhZr5h5svO1OJBrassKxgNExDEudUVFwoO+/UgBeE8ssbaMin4IwfLxUdvjpm2&#10;gX/psfOFiBB2GSoovW8yKV1ekkE3tA1x9C62NeijbAupWwwRbmo5TpKpNFhxXCixoe+S8tvubhRU&#10;uA39n9Tcjucu3+yDLa6nsFXq67NbzUB46vw7/GpvtIJ0MoXnmXgE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Swz7wgAAANwAAAAPAAAAAAAAAAAAAAAAAJgCAABkcnMvZG93&#10;bnJldi54bWxQSwUGAAAAAAQABAD1AAAAhwMAAAAA&#10;" fillcolor="#ffff9b" stroked="f"/>
                  <v:rect id="Rectangle 715" o:spid="_x0000_s1739" style="position:absolute;left:667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OZl8UA&#10;AADcAAAADwAAAGRycy9kb3ducmV2LnhtbESPT2sCMRTE7wW/Q3hCbzXRFitbo0ilpehBtO39kbzu&#10;brt52W6yf/z2Rij0OMzMb5jlenCV6KgJpWcN04kCQWy8LTnX8PH+crcAESKyxcozaThTgPVqdLPE&#10;zPqej9SdYi4ShEOGGooY60zKYApyGCa+Jk7el28cxiSbXNoG+wR3lZwpNZcOS04LBdb0XJD5ObVO&#10;g1I789p992a//fw9tLNtWz4Mrda342HzBCLSEP/Df+03q2Fx/wjXM+kI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I5mXxQAAANwAAAAPAAAAAAAAAAAAAAAAAJgCAABkcnMv&#10;ZG93bnJldi54bWxQSwUGAAAAAAQABAD1AAAAigMAAAAA&#10;" fillcolor="#ff9" stroked="f"/>
                  <v:rect id="Rectangle 716" o:spid="_x0000_s1740" style="position:absolute;left:6679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VFdsIA&#10;AADcAAAADwAAAGRycy9kb3ducmV2LnhtbERPTWvCQBC9F/wPywi9lLrRQrHRVaRQLO3JRPQ6ZMck&#10;mJ2Nu6um/75zKPT4eN/L9eA6daMQW88GppMMFHHlbcu1gX358TwHFROyxc4zGfihCOvV6GGJufV3&#10;3tGtSLWSEI45GmhS6nOtY9WQwzjxPbFwJx8cJoGh1jbgXcJdp2dZ9qodtiwNDfb03lB1Lq7OwJx1&#10;Nn077HeXY9g+Xb/r8vBVlMY8jofNAlSiIf2L/9yfVnwvslbOyBH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FUV2wgAAANwAAAAPAAAAAAAAAAAAAAAAAJgCAABkcnMvZG93&#10;bnJldi54bWxQSwUGAAAAAAQABAD1AAAAhwMAAAAA&#10;" fillcolor="#ffff97" stroked="f"/>
                  <v:rect id="Rectangle 717" o:spid="_x0000_s1741" style="position:absolute;left:6682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wYq8YA&#10;AADcAAAADwAAAGRycy9kb3ducmV2LnhtbESPT4vCMBTE78J+h/AW9iKaquDWapRFEFzUBf8c9PZo&#10;nm3Z5qU0Ueu3N4LgcZiZ3zCTWWNKcaXaFZYV9LoRCOLU6oIzBYf9ohODcB5ZY2mZFNzJwWz60Zpg&#10;ou2Nt3Td+UwECLsEFeTeV4mULs3JoOvaijh4Z1sb9EHWmdQ13gLclLIfRUNpsOCwkGNF85zS/93F&#10;KHDfq/t8jZdVb8mbU3t4rH6bv5NSX5/NzxiEp8a/w6/2UiuIByN4nglHQE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wYq8YAAADcAAAADwAAAAAAAAAAAAAAAACYAgAAZHJz&#10;L2Rvd25yZXYueG1sUEsFBgAAAAAEAAQA9QAAAIsDAAAAAA==&#10;" fillcolor="#ffff95" stroked="f"/>
                  <v:rect id="Rectangle 718" o:spid="_x0000_s1742" style="position:absolute;left:668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TJ4cEA&#10;AADcAAAADwAAAGRycy9kb3ducmV2LnhtbERPTYvCMBC9C/6HMMJeRFMXEalGEUXci4J1L3sbmtm0&#10;bDOpSdT67zcHwePjfS/XnW3EnXyoHSuYjDMQxKXTNRsF35f9aA4iRGSNjWNS8KQA61W/t8Rcuwef&#10;6V5EI1IIhxwVVDG2uZShrMhiGLuWOHG/zluMCXojtcdHCreN/MyymbRYc2qosKVtReVfcbMKbidT&#10;7H9mx7MnU+xOzysPd5uDUh+DbrMAEamLb/HL/aUVzKdpfjqTjo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UyeHBAAAA3AAAAA8AAAAAAAAAAAAAAAAAmAIAAGRycy9kb3du&#10;cmV2LnhtbFBLBQYAAAAABAAEAPUAAACGAwAAAAA=&#10;" fillcolor="#ffff93" stroked="f"/>
                  <v:rect id="Rectangle 719" o:spid="_x0000_s1743" style="position:absolute;left:6687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MRGMQA&#10;AADcAAAADwAAAGRycy9kb3ducmV2LnhtbESP0YrCMBRE3wX/IVxh3zStqEjXKO7KiogvdfcDLs3d&#10;ttjclCbW1q83guDjMDNnmNWmM5VoqXGlZQXxJAJBnFldcq7g7/dnvAThPLLGyjIp6MnBZj0crDDR&#10;9sYptWefiwBhl6CCwvs6kdJlBRl0E1sTB+/fNgZ9kE0udYO3ADeVnEbRQhosOSwUWNN3QdnlfDUK&#10;9Jza/c7Hp+P+0n1tr7P+3qelUh+jbvsJwlPn3+FX+6AVLGcxPM+EI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jERjEAAAA3AAAAA8AAAAAAAAAAAAAAAAAmAIAAGRycy9k&#10;b3ducmV2LnhtbFBLBQYAAAAABAAEAPUAAACJAwAAAAA=&#10;" fillcolor="#ffff91" stroked="f"/>
                  <v:rect id="Rectangle 720" o:spid="_x0000_s1744" style="position:absolute;left:6691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T6M8QA&#10;AADcAAAADwAAAGRycy9kb3ducmV2LnhtbESPQWsCMRSE7wX/Q3hCbzVRiujWKFIotL2Iuhdvj81z&#10;E7p5WZNUt/++EQo9DjPzDbPaDL4TV4rJBdYwnSgQxE0wjlsN9fHtaQEiZWSDXWDS8EMJNuvRwwor&#10;E268p+sht6JAOFWowebcV1KmxpLHNAk9cfHOIXrMRcZWmoi3AvednCk1lx4dlwWLPb1aar4O317D&#10;eWdPF6fix3a5PH3Wbqdk3tdaP46H7QuITEP+D/+1342GxfMM7mfK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k+jPEAAAA3AAAAA8AAAAAAAAAAAAAAAAAmAIAAGRycy9k&#10;b3ducmV2LnhtbFBLBQYAAAAABAAEAPUAAACJAwAAAAA=&#10;" fillcolor="#ffff8f" stroked="f"/>
                  <v:rect id="Rectangle 721" o:spid="_x0000_s1745" style="position:absolute;left:6692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SL3sIA&#10;AADcAAAADwAAAGRycy9kb3ducmV2LnhtbESPQYvCMBSE7wv+h/AEb2uqLotUo4iy4MGL3d37M3lt&#10;g81LabK1/nuzIHgcZuYbZr0dXCN66oL1rGA2zUAQa28sVwp+vr/elyBCRDbYeCYFdwqw3Yze1pgb&#10;f+Mz9UWsRIJwyFFBHWObSxl0TQ7D1LfEySt95zAm2VXSdHhLcNfIeZZ9SoeW00KNLe1r0tfizymw&#10;7e+C5sXlXGp7uLjypPuiPyk1GQ+7FYhIQ3yFn+2jUbD8WMD/mXQE5O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pIvewgAAANwAAAAPAAAAAAAAAAAAAAAAAJgCAABkcnMvZG93&#10;bnJldi54bWxQSwUGAAAAAAQABAD1AAAAhwMAAAAA&#10;" fillcolor="#ffff8d" stroked="f"/>
                  <v:rect id="Rectangle 722" o:spid="_x0000_s1746" style="position:absolute;left:669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+jx8QA&#10;AADcAAAADwAAAGRycy9kb3ducmV2LnhtbESPQWvCQBSE74L/YXlCb7qx2BpSVymV0F7V4vk1+5qE&#10;Zt+mu6+a+utdodDjMDPfMKvN4Dp1ohBbzwbmswwUceVty7WB90M5zUFFQbbYeSYDvxRhsx6PVlhY&#10;f+YdnfZSqwThWKCBRqQvtI5VQw7jzPfEyfv0waEkGWptA54T3HX6PssetcOW00KDPb00VH3tf5yB&#10;cllWu/xBLrL9tq/Hj3jZhvnBmLvJ8PwESmiQ//Bf+80ayBcLuJ1JR0Cv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Po8fEAAAA3AAAAA8AAAAAAAAAAAAAAAAAmAIAAGRycy9k&#10;b3ducmV2LnhtbFBLBQYAAAAABAAEAPUAAACJAwAAAAA=&#10;" fillcolor="#ffff8b" stroked="f"/>
                  <v:rect id="Rectangle 723" o:spid="_x0000_s1747" style="position:absolute;left:6699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xJ28cA&#10;AADcAAAADwAAAGRycy9kb3ducmV2LnhtbESPT2vCQBTE7wW/w/KE3upG20iIbkQLBQ+l1bQUentk&#10;X/5o9m3Irpp+e1coeBxm5jfMcjWYVpypd41lBdNJBIK4sLrhSsH319tTAsJ5ZI2tZVLwRw5W2ehh&#10;iam2F97TOfeVCBB2KSqove9SKV1Rk0E3sR1x8ErbG/RB9pXUPV4C3LRyFkVzabDhsFBjR681Fcf8&#10;ZBS8z3/Lzcc0jqtnu97lfEg2P5+JUo/jYb0A4Wnw9/B/e6sVJC8x3M6EIy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cSdvHAAAA3AAAAA8AAAAAAAAAAAAAAAAAmAIAAGRy&#10;cy9kb3ducmV2LnhtbFBLBQYAAAAABAAEAPUAAACMAwAAAAA=&#10;" fillcolor="#ffff89" stroked="f"/>
                  <v:rect id="Rectangle 724" o:spid="_x0000_s1748" style="position:absolute;left:670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qTo8MA&#10;AADcAAAADwAAAGRycy9kb3ducmV2LnhtbESP3YrCMBSE7xd8h3AEbxZN1VWkGkUEf9gL8e8BDs0x&#10;LTYnpYla394IC3s5zMw3zGzR2FI8qPaFYwX9XgKCOHO6YKPgcl53JyB8QNZYOiYFL/KwmLe+Zphq&#10;9+QjPU7BiAhhn6KCPIQqldJnOVn0PVcRR+/qaoshytpIXeMzwm0pB0kylhYLjgs5VrTKKbud7lbB&#10;9be4bPCbtqPy7IxZZsPDXg6V6rSb5RREoCb8h//aO61g8jOGz5l4BOT8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qTo8MAAADcAAAADwAAAAAAAAAAAAAAAACYAgAAZHJzL2Rv&#10;d25yZXYueG1sUEsFBgAAAAAEAAQA9QAAAIgDAAAAAA==&#10;" fillcolor="#ffff86" stroked="f"/>
                  <v:rect id="Rectangle 725" o:spid="_x0000_s1749" style="position:absolute;left:670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n4SMMA&#10;AADcAAAADwAAAGRycy9kb3ducmV2LnhtbESPT2sCMRTE7wW/Q3iCl6JZRVZdjSIt1l7rn/tj89ws&#10;Ji/LJuq2n74RCj0OM/MbZrXpnBV3akPtWcF4lIEgLr2uuVJwOu6GcxAhImu0nknBNwXYrHsvKyy0&#10;f/AX3Q+xEgnCoUAFJsamkDKUhhyGkW+Ik3fxrcOYZFtJ3eIjwZ2VkyzLpcOa04LBht4MldfDzSmw&#10;t4/3zuZT8/pz2u7zmVnQeRKVGvS77RJEpC7+h//an1rBfDqD55l0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On4SMMAAADcAAAADwAAAAAAAAAAAAAAAACYAgAAZHJzL2Rv&#10;d25yZXYueG1sUEsFBgAAAAAEAAQA9QAAAIgDAAAAAA==&#10;" fillcolor="#ffff84" stroked="f"/>
                  <v:rect id="Rectangle 726" o:spid="_x0000_s1750" style="position:absolute;left:6709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jd6MQA&#10;AADcAAAADwAAAGRycy9kb3ducmV2LnhtbERPTWvCQBC9F/wPyxR6azYNqUjqKkUQBGnVtKQ9Dtkx&#10;CcnOhuw2xn/fPQgeH+97uZ5MJ0YaXGNZwUsUgyAurW64UvD9tX1egHAeWWNnmRRcycF6NXtYYqbt&#10;hU805r4SIYRdhgpq7/tMSlfWZNBFticO3NkOBn2AQyX1gJcQbjqZxPFcGmw4NNTY06amss3/jILx&#10;KPevSZHsi2uZ/JzbT334TT+Uenqc3t9AeJr8XXxz77SCRRrWhjPh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I3ejEAAAA3AAAAA8AAAAAAAAAAAAAAAAAmAIAAGRycy9k&#10;b3ducmV2LnhtbFBLBQYAAAAABAAEAPUAAACJAwAAAAA=&#10;" fillcolor="#ffff81" stroked="f"/>
                  <v:rect id="Rectangle 727" o:spid="_x0000_s1751" style="position:absolute;left:671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P6/8QA&#10;AADcAAAADwAAAGRycy9kb3ducmV2LnhtbESPy2rDMBBF94H+g5hCdoncUPJwrYQSCBS6aJOWrgdr&#10;bBlbIyMpsdOvrwqBLC/3cbjFbrSduJAPjWMFT/MMBHHpdMO1gu+vw2wNIkRkjZ1jUnClALvtw6TA&#10;XLuBj3Q5xVqkEQ45KjAx9rmUoTRkMcxdT5y8ynmLMUlfS+1xSOO2k4ssW0qLDSeCwZ72hsr2dLYJ&#10;8t7+GrM0q77sKv+jN5/txzAoNX0cX19ARBrjPXxrv2kF6+cN/J9JR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z+v/EAAAA3AAAAA8AAAAAAAAAAAAAAAAAmAIAAGRycy9k&#10;b3ducmV2LnhtbFBLBQYAAAAABAAEAPUAAACJAwAAAAA=&#10;" fillcolor="#ffff7f" stroked="f"/>
                  <v:rect id="Rectangle 728" o:spid="_x0000_s1752" style="position:absolute;left:6716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6JNsMA&#10;AADcAAAADwAAAGRycy9kb3ducmV2LnhtbERPTWvCQBC9C/0Pywi9mY1K0xBdxQYKQqHSGPQ6ZKdJ&#10;aHY2zW5N+u+7h4LHx/ve7ifTiRsNrrWsYBnFIIgrq1uuFZTn10UKwnlkjZ1lUvBLDva7h9kWM21H&#10;/qBb4WsRQthlqKDxvs+kdFVDBl1ke+LAfdrBoA9wqKUecAzhppOrOE6kwZZDQ4M95Q1VX8WPUXAt&#10;jz1e6OX5/e20Wh+Sdf49FblSj/PpsAHhafJ38b/7qBWkT2F+OBOO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6JNsMAAADcAAAADwAAAAAAAAAAAAAAAACYAgAAZHJzL2Rv&#10;d25yZXYueG1sUEsFBgAAAAAEAAQA9QAAAIgDAAAAAA==&#10;" fillcolor="#ffff7d" stroked="f"/>
                  <v:rect id="Rectangle 729" o:spid="_x0000_s1753" style="position:absolute;left:6718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11NMQA&#10;AADcAAAADwAAAGRycy9kb3ducmV2LnhtbESPzWrDMBCE74W+g9hAb43sQkpwI4cQKDQESvNz6HGR&#10;NpaxtTKSkrh9+qoQyHGYmW+YxXJ0vbhQiK1nBeW0AEGsvWm5UXA8vD/PQcSEbLD3TAp+KMKyfnxY&#10;YGX8lXd02adGZAjHChXYlIZKyqgtOYxTPxBn7+SDw5RlaKQJeM1w18uXoniVDlvOCxYHWlvS3f7s&#10;FHTbbwpra3vt9W+5Y/xcbb5IqafJuHoDkWhM9/Ct/WEUzGcl/J/JR0D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NdTTEAAAA3AAAAA8AAAAAAAAAAAAAAAAAmAIAAGRycy9k&#10;b3ducmV2LnhtbFBLBQYAAAAABAAEAPUAAACJAwAAAAA=&#10;" fillcolor="#ffff7b" stroked="f"/>
                  <v:rect id="Rectangle 730" o:spid="_x0000_s1754" style="position:absolute;left:6721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9lwsYA&#10;AADcAAAADwAAAGRycy9kb3ducmV2LnhtbESPQWvCQBSE7wX/w/IKvYhuKqZI6iptoUUQlGpEentk&#10;X5Ng9m26u2r8964g9DjMzDfMdN6ZRpzI+dqygudhAoK4sLrmUkG+/RxMQPiArLGxTAou5GE+6z1M&#10;MdP2zN902oRSRAj7DBVUIbSZlL6oyKAf2pY4er/WGQxRulJqh+cIN40cJcmLNFhzXKiwpY+KisPm&#10;aBSsdtQf53+L9zXm66803bsf0y2Venrs3l5BBOrCf/jeXmgFk3QEtzPxCM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i9lwsYAAADcAAAADwAAAAAAAAAAAAAAAACYAgAAZHJz&#10;L2Rvd25yZXYueG1sUEsFBgAAAAAEAAQA9QAAAIsDAAAAAA==&#10;" fillcolor="#ffff79" stroked="f"/>
                  <v:rect id="Rectangle 731" o:spid="_x0000_s1755" style="position:absolute;left:6725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OX3cQA&#10;AADcAAAADwAAAGRycy9kb3ducmV2LnhtbESPQYvCMBSE78L+h/AW9iJruisWqUaRiuDBi63gHh/N&#10;sy3bvJQm2vrvjSB4HGbmG2a5HkwjbtS52rKCn0kEgriwuuZSwSnffc9BOI+ssbFMCu7kYL36GC0x&#10;0bbnI90yX4oAYZeggsr7NpHSFRUZdBPbEgfvYjuDPsiulLrDPsBNI3+jKJYGaw4LFbaUVlT8Z1ej&#10;4Dze9mWa5oddkR70JvuL22EaK/X1OWwWIDwN/h1+tfdawXw2heeZc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jl93EAAAA3AAAAA8AAAAAAAAAAAAAAAAAmAIAAGRycy9k&#10;b3ducmV2LnhtbFBLBQYAAAAABAAEAPUAAACJAwAAAAA=&#10;" fillcolor="#ff7" stroked="f"/>
                  <v:rect id="Rectangle 732" o:spid="_x0000_s1756" style="position:absolute;left:6726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n2pMcA&#10;AADcAAAADwAAAGRycy9kb3ducmV2LnhtbESPT2vCQBTE70K/w/IKvRTd2GqQNBuRllARPKiFXh/Z&#10;lz80+zZktzH207tCweMwM79h0vVoWjFQ7xrLCuazCARxYXXDlYKvUz5dgXAeWWNrmRRcyME6e5ik&#10;mGh75gMNR1+JAGGXoILa+y6R0hU1GXQz2xEHr7S9QR9kX0nd4znATStfoiiWBhsOCzV29F5T8XP8&#10;NQqKcvi75B+nRS6fXz/3Oxv77zJW6ulx3LyB8DT6e/i/vdUKVssF3M6EIy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59qTHAAAA3AAAAA8AAAAAAAAAAAAAAAAAmAIAAGRy&#10;cy9kb3ducmV2LnhtbFBLBQYAAAAABAAEAPUAAACMAwAAAAA=&#10;" fillcolor="#ffff75" stroked="f"/>
                  <v:rect id="Rectangle 733" o:spid="_x0000_s1757" style="position:absolute;left:6730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SZ6MUA&#10;AADcAAAADwAAAGRycy9kb3ducmV2LnhtbESPT2vCQBTE7wW/w/IEb3WjkCLRVfxDSw6lUBW8PrLP&#10;ZDX7NmQ3Gvvpu4WCx2FmfsMsVr2txY1abxwrmIwTEMSF04ZLBcfD++sMhA/IGmvHpOBBHlbLwcsC&#10;M+3u/E23fShFhLDPUEEVQpNJ6YuKLPqxa4ijd3atxRBlW0rd4j3CbS2nSfImLRqOCxU2tK2ouO47&#10;q6A7fcmT6fJN8Zl/pNrsLulx+6PUaNiv5yAC9eEZ/m/nWsEsTeHvTDw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JnoxQAAANwAAAAPAAAAAAAAAAAAAAAAAJgCAABkcnMv&#10;ZG93bnJldi54bWxQSwUGAAAAAAQABAD1AAAAigMAAAAA&#10;" fillcolor="#ffff73" stroked="f"/>
                  <v:rect id="Rectangle 734" o:spid="_x0000_s1758" style="position:absolute;left:673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IocMA&#10;AADcAAAADwAAAGRycy9kb3ducmV2LnhtbESPQWvCQBSE7wX/w/KE3upGRQnRVUQR9VhtPT+yzyS4&#10;+zZmV5P8+26h0OMwM98wy3VnjXhR4yvHCsajBARx7nTFhYKvy/4jBeEDskbjmBT05GG9GrwtMdOu&#10;5U96nUMhIoR9hgrKEOpMSp+XZNGPXE0cvZtrLIYom0LqBtsIt0ZOkmQuLVYcF0qsaVtSfj8/rYLd&#10;wewf6am99/3UVNfN0V74e6LU+7DbLEAE6sJ/+K991ArS2Rx+z8Qj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uIocMAAADcAAAADwAAAAAAAAAAAAAAAACYAgAAZHJzL2Rv&#10;d25yZXYueG1sUEsFBgAAAAAEAAQA9QAAAIgDAAAAAA==&#10;" fillcolor="#ffff70" stroked="f"/>
                  <v:rect id="Rectangle 735" o:spid="_x0000_s1759" style="position:absolute;left:6736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/OdMQA&#10;AADcAAAADwAAAGRycy9kb3ducmV2LnhtbESPS4vCQBCE7wv+h6EFb+skCz6IjkGFRU8uPg56azJt&#10;Esz0hMwYk3/vLCzssaiqr6hl2plKtNS40rKCeByBIM6sLjlXcDl/f85BOI+ssbJMCnpykK4GH0tM&#10;tH3xkdqTz0WAsEtQQeF9nUjpsoIMurGtiYN3t41BH2STS93gK8BNJb+iaCoNlhwWCqxpW1D2OD2N&#10;An9jg/qsf7JZvGunm2O/vx56pUbDbr0A4anz/+G/9l4rmE9m8HsmHAG5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vznTEAAAA3AAAAA8AAAAAAAAAAAAAAAAAmAIAAGRycy9k&#10;b3ducmV2LnhtbFBLBQYAAAAABAAEAPUAAACJAwAAAAA=&#10;" fillcolor="#ffff6e" stroked="f"/>
                  <v:rect id="Rectangle 736" o:spid="_x0000_s1760" style="position:absolute;left:6740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iJxMAA&#10;AADcAAAADwAAAGRycy9kb3ducmV2LnhtbERPTYvCMBC9C/6HMII3TRUVqUZRoaCwCLqy56EZ22Iz&#10;qU2sdX+9OQgeH+97uW5NKRqqXWFZwWgYgSBOrS44U3D5TQZzEM4jaywtk4IXOVivup0lxto++UTN&#10;2WcihLCLUUHufRVL6dKcDLqhrYgDd7W1QR9gnUld4zOEm1KOo2gmDRYcGnKsaJdTejs/jILJNjtQ&#10;kRw3/7e/hO6zH2ouzUOpfq/dLEB4av1X/HHvtYL5NKwNZ8IRkK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WiJxMAAAADcAAAADwAAAAAAAAAAAAAAAACYAgAAZHJzL2Rvd25y&#10;ZXYueG1sUEsFBgAAAAAEAAQA9QAAAIUDAAAAAA==&#10;" fillcolor="#ffff6b" stroked="f"/>
                  <v:rect id="Rectangle 737" o:spid="_x0000_s1761" style="position:absolute;left:674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SQV8cA&#10;AADcAAAADwAAAGRycy9kb3ducmV2LnhtbESPQWvCQBSE70L/w/IKvYhubK2NqauIUBDBg1FLj4/s&#10;azY2+zZkV03/fVcQehxm5htmtuhsLS7U+sqxgtEwAUFcOF1xqeCw/xikIHxA1lg7JgW/5GExf+jN&#10;MNPuyju65KEUEcI+QwUmhCaT0heGLPqha4ij9+1aiyHKtpS6xWuE21o+J8lEWqw4LhhsaGWo+MnP&#10;VsH4c7/p+tOvZnfcrk+cnPzLm0mVenrslu8gAnXhP3xvr7WC9HUKtzPxCM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UkFfHAAAA3AAAAA8AAAAAAAAAAAAAAAAAmAIAAGRy&#10;cy9kb3ducmV2LnhtbFBLBQYAAAAABAAEAPUAAACMAwAAAAA=&#10;" fillcolor="#ffff69" stroked="f"/>
                  <v:rect id="Rectangle 738" o:spid="_x0000_s1762" style="position:absolute;left:6746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NDTMIA&#10;AADcAAAADwAAAGRycy9kb3ducmV2LnhtbERPW2vCMBR+H/gfwhF8GZrqoEg1iggOX7ZRL+DjoTkm&#10;xeakNJnt/v3yMNjjx3dfbwfXiCd1ofasYD7LQBBXXtdsFFzOh+kSRIjIGhvPpOCHAmw3o5c1Ftr3&#10;XNLzFI1IIRwKVGBjbAspQ2XJYZj5ljhxd985jAl2RuoO+xTuGrnIslw6rDk1WGxpb6l6nL6dgq/y&#10;+nFo4q1/LRf7N/1pnLH5u1KT8bBbgYg0xH/xn/uoFSzzND+dSUd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g0NMwgAAANwAAAAPAAAAAAAAAAAAAAAAAJgCAABkcnMvZG93&#10;bnJldi54bWxQSwUGAAAAAAQABAD1AAAAhwMAAAAA&#10;" fillcolor="#ffff67" stroked="f"/>
                  <v:rect id="Rectangle 739" o:spid="_x0000_s1763" style="position:absolute;left:6748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uWqccA&#10;AADcAAAADwAAAGRycy9kb3ducmV2LnhtbESPQU/CQBSE7yb+h80z8SZbOCBUFmIQicSDCF68vXSf&#10;3cbu26b7oIVfz5KYeJzMzDeZ2aL3tTpSG6vABoaDDBRxEWzFpYGv/evDBFQUZIt1YDJwogiL+e3N&#10;DHMbOv6k405KlSAcczTgRJpc61g48hgHoSFO3k9oPUqSbalti12C+1qPsmysPVacFhw2tHRU/O4O&#10;3sBys+0ep+/ycc5WL2v77WS/PU+Nub/rn59ACfXyH/5rv1kDk/EQrmfSEdDz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a7lqnHAAAA3AAAAA8AAAAAAAAAAAAAAAAAmAIAAGRy&#10;cy9kb3ducmV2LnhtbFBLBQYAAAAABAAEAPUAAACMAwAAAAA=&#10;" fillcolor="#ffff65" stroked="f"/>
                  <v:rect id="Rectangle 740" o:spid="_x0000_s1764" style="position:absolute;left:6752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ILL8QA&#10;AADcAAAADwAAAGRycy9kb3ducmV2LnhtbESPT4vCMBTE7wt+h/AEb2tqBdFqFBF2XfbmHxBvj+bZ&#10;FpuXmsRa99NvhIU9DjPzG2ax6kwtWnK+sqxgNExAEOdWV1woOB4+3qcgfEDWWFsmBU/ysFr23haY&#10;afvgHbX7UIgIYZ+hgjKEJpPS5yUZ9EPbEEfvYp3BEKUrpHb4iHBTyzRJJtJgxXGhxIY2JeXX/d0o&#10;uLnue7YtwnXj02ebf6ans/4ZKzXod+s5iEBd+A//tb+0gukkhdeZe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iCy/EAAAA3AAAAA8AAAAAAAAAAAAAAAAAmAIAAGRycy9k&#10;b3ducmV2LnhtbFBLBQYAAAAABAAEAPUAAACJAwAAAAA=&#10;" fillcolor="#ffff63" stroked="f"/>
                  <v:rect id="Rectangle 741" o:spid="_x0000_s1765" style="position:absolute;left:6755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NvPcUA&#10;AADcAAAADwAAAGRycy9kb3ducmV2LnhtbESPQWsCMRSE74X+h/AKXopma2Gxq1GkqCgiWC30+tg8&#10;N4vJy7KJuv33plDwOMzMN8xk1jkrrtSG2rOCt0EGgrj0uuZKwfdx2R+BCBFZo/VMCn4pwGz6/DTB&#10;Qvsbf9H1ECuRIBwKVGBibAopQ2nIYRj4hjh5J986jEm2ldQt3hLcWTnMslw6rDktGGzo01B5Plyc&#10;guXramsX+4372M139fYn98aevVK9l24+BhGpi4/wf3utFYzyd/g7k46An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8289xQAAANwAAAAPAAAAAAAAAAAAAAAAAJgCAABkcnMv&#10;ZG93bnJldi54bWxQSwUGAAAAAAQABAD1AAAAigMAAAAA&#10;" fillcolor="#ffff60" stroked="f"/>
                  <v:rect id="Rectangle 742" o:spid="_x0000_s1766" style="position:absolute;left:6758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r7cMUA&#10;AADcAAAADwAAAGRycy9kb3ducmV2LnhtbESP0WrCQBRE3wv+w3IF3+pGKVZTVxGlIH1ojfYDLtlr&#10;Npi9G7Jrkvr1XUHwcZiZM8xy3dtKtNT40rGCyTgBQZw7XXKh4Pf0+ToH4QOyxsoxKfgjD+vV4GWJ&#10;qXYdZ9QeQyEihH2KCkwIdSqlzw1Z9GNXE0fv7BqLIcqmkLrBLsJtJadJMpMWS44LBmvaGsovx6tV&#10;8JWV35db924O1zYsboefU6blTqnRsN98gAjUh2f40d5rBfPZG9zPx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CvtwxQAAANwAAAAPAAAAAAAAAAAAAAAAAJgCAABkcnMv&#10;ZG93bnJldi54bWxQSwUGAAAAAAQABAD1AAAAigMAAAAA&#10;" fillcolor="#ffff5e" stroked="f"/>
                  <v:rect id="Rectangle 743" o:spid="_x0000_s1767" style="position:absolute;left:6762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+Yh8YA&#10;AADcAAAADwAAAGRycy9kb3ducmV2LnhtbESPQWvCQBSE74X+h+UVeqsbhcaYugkiVApSsFE8v2Zf&#10;k9Ts25BdNfrru4LQ4zAz3zDzfDCtOFHvGssKxqMIBHFpdcOVgt32/SUB4TyyxtYyKbiQgzx7fJhj&#10;qu2Zv+hU+EoECLsUFdTed6mUrqzJoBvZjjh4P7Y36IPsK6l7PAe4aeUkimJpsOGwUGNHy5rKQ3E0&#10;Cta/+7JtNsfVp550s2QVf19xPVXq+WlYvIHwNPj/8L39oRUk8SvczoQj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+Yh8YAAADcAAAADwAAAAAAAAAAAAAAAACYAgAAZHJz&#10;L2Rvd25yZXYueG1sUEsFBgAAAAAEAAQA9QAAAIsDAAAAAA==&#10;" fillcolor="#ffff5b" stroked="f"/>
                  <v:rect id="Rectangle 744" o:spid="_x0000_s1768" style="position:absolute;left:6765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A7FsQA&#10;AADcAAAADwAAAGRycy9kb3ducmV2LnhtbESP3YrCMBSE74V9h3AW9qZoul4U6ZqKSAUFEfx5gLPN&#10;sS1tTrpN1O7bG0HwcpiZb5j5YjCtuFHvassKvicxCOLC6ppLBefTejwD4TyyxtYyKfgnB4vsYzTH&#10;VNs7H+h29KUIEHYpKqi871IpXVGRQTexHXHwLrY36IPsS6l7vAe4aeU0jhNpsOawUGFHq4qK5ng1&#10;CqKtyf92v7wu8tw0STSNcOP2Sn19DssfEJ4G/w6/2hutYJYk8DwTjoDM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wOxbEAAAA3AAAAA8AAAAAAAAAAAAAAAAAmAIAAGRycy9k&#10;b3ducmV2LnhtbFBLBQYAAAAABAAEAPUAAACJAwAAAAA=&#10;" fillcolor="#ffff59" stroked="f"/>
                  <v:rect id="Rectangle 745" o:spid="_x0000_s1769" style="position:absolute;left:6768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lvsQA&#10;AADcAAAADwAAAGRycy9kb3ducmV2LnhtbESP3WrCQBSE7wu+w3IEb4puKhhDdBUpiK1X9ecBDtlj&#10;Npg9G7NrTN++Kwi9HGbmG2a57m0tOmp95VjBxyQBQVw4XXGp4HzajjMQPiBrrB2Tgl/ysF4N3paY&#10;a/fgA3XHUIoIYZ+jAhNCk0vpC0MW/cQ1xNG7uNZiiLItpW7xEeG2ltMkSaXFiuOCwYY+DRXX490q&#10;CFlXTNPsx1C9/77drx3tZtt3pUbDfrMAEagP/+FX+0sryNI5PM/EI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T5b7EAAAA3AAAAA8AAAAAAAAAAAAAAAAAmAIAAGRycy9k&#10;b3ducmV2LnhtbFBLBQYAAAAABAAEAPUAAACJAwAAAAA=&#10;" fillcolor="#ffff57" stroked="f"/>
                  <v:rect id="Rectangle 746" o:spid="_x0000_s1770" style="position:absolute;left:6770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bGJsMA&#10;AADcAAAADwAAAGRycy9kb3ducmV2LnhtbERPS27CMBDdV+odrKnUTVUcuohQwKCqUgV0AwkcYBoP&#10;SUQ8Tm3nU06PF5W6fHr/1WYyrRjI+caygvksAUFcWt1wpeB8+nxdgPABWWNrmRT8kofN+vFhhZm2&#10;I+c0FKESMYR9hgrqELpMSl/WZNDPbEccuYt1BkOErpLa4RjDTSvfkiSVBhuODTV29FFTeS16o6A9&#10;++3pW07b/KXf735ux9F9HSqlnp+m9yWIQFP4F/+5d1rBIo1r45l4BO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9bGJsMAAADcAAAADwAAAAAAAAAAAAAAAACYAgAAZHJzL2Rv&#10;d25yZXYueG1sUEsFBgAAAAAEAAQA9QAAAIgDAAAAAA==&#10;" fillcolor="#ff5" stroked="f"/>
                  <v:rect id="Rectangle 747" o:spid="_x0000_s1771" style="position:absolute;left:677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4XLcYA&#10;AADcAAAADwAAAGRycy9kb3ducmV2LnhtbESPQWvCQBSE74L/YXlCL6Vu2oOkqWuIgsUihTYNeH1k&#10;n9lg9m3Irpr+e7dQ8DjMzDfMMh9tJy40+Naxgud5AoK4drrlRkH1s31KQfiArLFzTAp+yUO+mk6W&#10;mGl35W+6lKEREcI+QwUmhD6T0teGLPq564mjd3SDxRDl0Eg94DXCbSdfkmQhLbYcFwz2tDFUn8qz&#10;VUDl167aPqbvh01xNvv1p/s4rJ1SD7OxeAMRaAz38H97pxWki1f4OxOP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P4XLcYAAADcAAAADwAAAAAAAAAAAAAAAACYAgAAZHJz&#10;L2Rvd25yZXYueG1sUEsFBgAAAAAEAAQA9QAAAIsDAAAAAA==&#10;" fillcolor="#ffff53" stroked="f"/>
                  <v:rect id="Rectangle 748" o:spid="_x0000_s1772" style="position:absolute;left:6777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QRtcIA&#10;AADcAAAADwAAAGRycy9kb3ducmV2LnhtbERPy2rCQBTdF/yH4Qru6kQXNqSOIoKkULpoIsXlJXNN&#10;opk7ITN5/X1nUejycN7742QaMVDnassKNusIBHFhdc2lgmt+eY1BOI+ssbFMCmZycDwsXvaYaDvy&#10;Nw2ZL0UIYZeggsr7NpHSFRUZdGvbEgfubjuDPsCulLrDMYSbRm6jaCcN1hwaKmzpXFHxzHqj4Pb5&#10;SPP0Z+6/4msW3e7DqbdZqdRqOZ3eQXia/L/4z/2hFcRvYX44E46AP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VBG1wgAAANwAAAAPAAAAAAAAAAAAAAAAAJgCAABkcnMvZG93&#10;bnJldi54bWxQSwUGAAAAAAQABAD1AAAAhwMAAAAA&#10;" fillcolor="#ffff50" stroked="f"/>
                  <v:rect id="Rectangle 749" o:spid="_x0000_s1773" style="position:absolute;left:6780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6ZsMA&#10;AADcAAAADwAAAGRycy9kb3ducmV2LnhtbESPQYvCMBSE78L+h/AWvGlqFVerUUQQ1mPrgvT2aJ5t&#10;2ealNNla//1GEDwOM/MNs90PphE9da62rGA2jUAQF1bXXCr4uZwmKxDOI2tsLJOCBznY7z5GW0y0&#10;vXNKfeZLESDsElRQed8mUrqiIoNualvi4N1sZ9AH2ZVSd3gPcNPIOIqW0mDNYaHClo4VFb/Zn1EQ&#10;52lxnmeZW8ylT+W6z6+HOFdq/DkcNiA8Df4dfrW/tYLV1wyeZ8IRkL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T6ZsMAAADcAAAADwAAAAAAAAAAAAAAAACYAgAAZHJzL2Rv&#10;d25yZXYueG1sUEsFBgAAAAAEAAQA9QAAAIgDAAAAAA==&#10;" fillcolor="#ffff4e" stroked="f"/>
                  <v:rect id="Rectangle 750" o:spid="_x0000_s1774" style="position:absolute;left:678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nP8cQA&#10;AADcAAAADwAAAGRycy9kb3ducmV2LnhtbESPQYvCMBSE74L/ITxhb5oq4ko1igiCyHpYrYK3R/Ns&#10;i81LaGLt/vuNsLDHYWa+YZbrztSipcZXlhWMRwkI4tzqigsF2Xk3nIPwAVljbZkU/JCH9arfW2Kq&#10;7Yu/qT2FQkQI+xQVlCG4VEqfl2TQj6wjjt7dNgZDlE0hdYOvCDe1nCTJTBqsOC6U6GhbUv44PY2C&#10;r2O7O9ym3WN2zu5bl12u6LKrUh+DbrMAEagL/+G/9l4rmH9O4H0mH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Zz/HEAAAA3AAAAA8AAAAAAAAAAAAAAAAAmAIAAGRycy9k&#10;b3ducmV2LnhtbFBLBQYAAAAABAAEAPUAAACJAwAAAAA=&#10;" fillcolor="#ffff4b" stroked="f"/>
                  <v:rect id="Rectangle 751" o:spid="_x0000_s1775" style="position:absolute;left:6787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lDncQA&#10;AADcAAAADwAAAGRycy9kb3ducmV2LnhtbESPT4vCMBTE74LfITzBm6YquKVrlEUQveiuf8Dro3nb&#10;lm1e2iba+u03guBxmJnfMItVZ0pxp8YVlhVMxhEI4tTqgjMFl/NmFINwHlljaZkUPMjBatnvLTDR&#10;tuUj3U8+EwHCLkEFufdVIqVLczLoxrYiDt6vbQz6IJtM6gbbADelnEbRXBosOCzkWNE6p/TvdDMK&#10;6v32eLA7d51/F+3Z/XBdTbpaqeGg+/oE4anz7/CrvdMK4o8ZPM+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ZQ53EAAAA3AAAAA8AAAAAAAAAAAAAAAAAmAIAAGRycy9k&#10;b3ducmV2LnhtbFBLBQYAAAAABAAEAPUAAACJAwAAAAA=&#10;" fillcolor="#ffff49" stroked="f"/>
                  <v:rect id="Rectangle 752" o:spid="_x0000_s1776" style="position:absolute;left:6790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KapcYA&#10;AADcAAAADwAAAGRycy9kb3ducmV2LnhtbESPQWvCQBSE74L/YXlCb3XTUtsQXUUKxVbE0ljI9ZF9&#10;ZkOzb0N2q9Ff7wqCx2FmvmFmi9424kCdrx0reBonIIhLp2uuFPzuPh5TED4ga2wck4ITeVjMh4MZ&#10;Ztod+YcOeahEhLDPUIEJoc2k9KUhi37sWuLo7V1nMUTZVVJ3eIxw28jnJHmVFmuOCwZbejdU/uX/&#10;VsF5kn83q2K9/SqWxXZnJquN5UKph1G/nIII1Id7+Nb+1ArStxe4nolH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KapcYAAADcAAAADwAAAAAAAAAAAAAAAACYAgAAZHJz&#10;L2Rvd25yZXYueG1sUEsFBgAAAAAEAAQA9QAAAIsDAAAAAA==&#10;" fillcolor="#ffff47" stroked="f"/>
                  <v:rect id="Rectangle 753" o:spid="_x0000_s1777" style="position:absolute;left:6792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RDKsUA&#10;AADcAAAADwAAAGRycy9kb3ducmV2LnhtbESPzWvCQBTE7wX/h+UJ3urGQlqJriJWpZBD8ePg8ZF9&#10;JsHs25jdfPS/7xYKHoeZ+Q2zXA+mEh01rrSsYDaNQBBnVpecK7ic969zEM4ja6wsk4IfcrBejV6W&#10;mGjb85G6k89FgLBLUEHhfZ1I6bKCDLqprYmDd7ONQR9kk0vdYB/gppJvUfQuDZYcFgqsaVtQdj+1&#10;RkGM18/D7vxw13T2rdvKxSkNtVKT8bBZgPA0+Gf4v/2lFcw/Yvg7E4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hEMqxQAAANwAAAAPAAAAAAAAAAAAAAAAAJgCAABkcnMv&#10;ZG93bnJldi54bWxQSwUGAAAAAAQABAD1AAAAigMAAAAA&#10;" fillcolor="#ffff45" stroked="f"/>
                  <v:rect id="Rectangle 754" o:spid="_x0000_s1778" style="position:absolute;left:6795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EhjcUA&#10;AADcAAAADwAAAGRycy9kb3ducmV2LnhtbESP3WoCMRSE7wXfIRyhd5pV8KerUUSoSEHBtXh92Bx3&#10;t92chE3UtU9vCgUvh5n5hlmsWlOLGzW+sqxgOEhAEOdWV1wo+Dp99GcgfEDWWFsmBQ/ysFp2OwtM&#10;tb3zkW5ZKESEsE9RQRmCS6X0eUkG/cA64uhdbGMwRNkUUjd4j3BTy1GSTKTBiuNCiY42JeU/2dUo&#10;GL2fzfkw/uXpdeu+D/vPcbZdO6Xeeu16DiJQG17h//ZOK5hNJ/B3Jh4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YSGNxQAAANwAAAAPAAAAAAAAAAAAAAAAAJgCAABkcnMv&#10;ZG93bnJldi54bWxQSwUGAAAAAAQABAD1AAAAigMAAAAA&#10;" fillcolor="#ffff43" stroked="f"/>
                  <v:rect id="Rectangle 755" o:spid="_x0000_s1779" style="position:absolute;left:6799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C/NMcA&#10;AADcAAAADwAAAGRycy9kb3ducmV2LnhtbESP3UoDMRSE74W+QziCN9ImKtiy3bT4U6lUFNruAxw2&#10;x83Szcmyie12n74RBC+HmfmGyZe9a8SRulB71nA3USCIS29qrjQU+7fxDESIyAYbz6ThTAGWi9FV&#10;jpnxJ97ScRcrkSAcMtRgY2wzKUNpyWGY+JY4ed++cxiT7CppOjwluGvkvVKP0mHNacFiSy+WysPu&#10;x2n4ON+uhufNK6nPL7TrQq2Gh0FpfXPdP81BROrjf/iv/W40zKZT+D2Tj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QvzTHAAAA3AAAAA8AAAAAAAAAAAAAAAAAmAIAAGRy&#10;cy9kb3ducmV2LnhtbFBLBQYAAAAABAAEAPUAAACMAwAAAAA=&#10;" fillcolor="#ffff40" stroked="f"/>
                  <v:rect id="Rectangle 756" o:spid="_x0000_s1780" style="position:absolute;left:6802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2F8sIA&#10;AADcAAAADwAAAGRycy9kb3ducmV2LnhtbERPPW/CMBDdkfofrKvUDRw6UAgxqEWqhDo1gYHxEh9x&#10;aHxOY0PSf18PSIxP7zvbjrYVN+p941jBfJaAIK6cbrhWcDx8TpcgfEDW2DomBX/kYbt5mmSYajdw&#10;Trci1CKGsE9RgQmhS6X0lSGLfuY64sidXW8xRNjXUvc4xHDbytckWUiLDccGgx3tDFU/xdUqKL4M&#10;7fa/JR5X5Xx1qU71R+6/lXp5Ht/XIAKN4SG+u/dawfItro1n4hGQm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DYXywgAAANwAAAAPAAAAAAAAAAAAAAAAAJgCAABkcnMvZG93&#10;bnJldi54bWxQSwUGAAAAAAQABAD1AAAAhwMAAAAA&#10;" fillcolor="#ffff3e" stroked="f"/>
                  <v:rect id="Rectangle 757" o:spid="_x0000_s1781" style="position:absolute;left:680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ZYeMYA&#10;AADcAAAADwAAAGRycy9kb3ducmV2LnhtbESPT2vCQBTE70K/w/IK3nSjoMboKq1Q8CL+K9bjI/ua&#10;BLNvQ3aN0U/fLQgeh5n5DTNftqYUDdWusKxg0I9AEKdWF5wp+D5+9WIQziNrLC2Tgjs5WC7eOnNM&#10;tL3xnpqDz0SAsEtQQe59lUjp0pwMur6tiIP3a2uDPsg6k7rGW4CbUg6jaCwNFhwWcqxolVN6OVyN&#10;godeb4ajeHsZbz93P9Pz7jRYNSeluu/txwyEp9a/ws/2WiuIJ1P4PxOO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iZYeMYAAADcAAAADwAAAAAAAAAAAAAAAACYAgAAZHJz&#10;L2Rvd25yZXYueG1sUEsFBgAAAAAEAAQA9QAAAIsDAAAAAA==&#10;" fillcolor="#ffff3b" stroked="f"/>
                  <v:rect id="Rectangle 758" o:spid="_x0000_s1782" style="position:absolute;left:6809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WcVMMA&#10;AADcAAAADwAAAGRycy9kb3ducmV2LnhtbERPz2vCMBS+C/sfwht403TCpHZG2QZj4mFo7dz10bw1&#10;Zc1LaaJ2/evNQfD48f1ernvbiDN1vnas4GmagCAuna65UlAcPiYpCB+QNTaOScE/eVivHkZLzLS7&#10;8J7OeahEDGGfoQITQptJ6UtDFv3UtcSR+3WdxRBhV0nd4SWG20bOkmQuLdYcGwy29G6o/MtPVsF2&#10;+Jl/LT7ffL4rBuO+h9mxeD4qNX7sX19ABOrDXXxzb7SCNI3z45l4BO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WcVMMAAADcAAAADwAAAAAAAAAAAAAAAACYAgAAZHJzL2Rv&#10;d25yZXYueG1sUEsFBgAAAAAEAAQA9QAAAIgDAAAAAA==&#10;" fillcolor="#ffff39" stroked="f"/>
                  <v:rect id="Rectangle 759" o:spid="_x0000_s1783" style="position:absolute;left:6812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CdLMYA&#10;AADcAAAADwAAAGRycy9kb3ducmV2LnhtbESPQWvCQBSE7wX/w/KEXsRslFJizCpaKbTQQ6OC10f2&#10;uQlm36bZVdN/3y0Uehxm5humWA+2FTfqfeNYwSxJQRBXTjdsFBwPr9MMhA/IGlvHpOCbPKxXo4cC&#10;c+3uXNJtH4yIEPY5KqhD6HIpfVWTRZ+4jjh6Z9dbDFH2Ruoe7xFuWzlP02dpseG4UGNHLzVVl/3V&#10;KvhIJ+ZzUeluUj7truev7cmU7yelHsfDZgki0BD+w3/tN60gy2bweyYe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sCdLMYAAADcAAAADwAAAAAAAAAAAAAAAACYAgAAZHJz&#10;L2Rvd25yZXYueG1sUEsFBgAAAAAEAAQA9QAAAIsDAAAAAA==&#10;" fillcolor="#ffff37" stroked="f"/>
                  <v:rect id="Rectangle 760" o:spid="_x0000_s1784" style="position:absolute;left:681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FxOsUA&#10;AADcAAAADwAAAGRycy9kb3ducmV2LnhtbESPT4vCMBTE74LfITxhL7KmyiK1GkWF/XN0dQ97fDTP&#10;trR5qUlWq5/eLAgeh5n5DbNYdaYRZ3K+sqxgPEpAEOdWV1wo+Dm8v6YgfEDW2FgmBVfysFr2ewvM&#10;tL3wN533oRARwj5DBWUIbSalz0sy6Ee2JY7e0TqDIUpXSO3wEuGmkZMkmUqDFceFElvalpTX+z+j&#10;oN58jD+Lg7+501XWw1n+O5vu3pR6GXTrOYhAXXiGH+0vrSBNJ/B/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MXE6xQAAANwAAAAPAAAAAAAAAAAAAAAAAJgCAABkcnMv&#10;ZG93bnJldi54bWxQSwUGAAAAAAQABAD1AAAAigMAAAAA&#10;" fillcolor="#ffff35" stroked="f"/>
                  <v:rect id="Rectangle 761" o:spid="_x0000_s1785" style="position:absolute;left:6817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i49MQA&#10;AADcAAAADwAAAGRycy9kb3ducmV2LnhtbESPQWvCQBSE74L/YXkFb7ppQyWkrlIMBS8ejIX2+Jp9&#10;zcZm34bsGuO/dwuCx2FmvmFWm9G2YqDeN44VPC8SEMSV0w3XCj6PH/MMhA/IGlvHpOBKHjbr6WSF&#10;uXYXPtBQhlpECPscFZgQulxKXxmy6BeuI47er+sthij7WuoeLxFuW/mSJEtpseG4YLCjraHqrzzb&#10;SJHDTodD+112xf5cfr2e0p/ipNTsaXx/AxFoDI/wvb3TCrIshf8z8Qj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YuPTEAAAA3AAAAA8AAAAAAAAAAAAAAAAAmAIAAGRycy9k&#10;b3ducmV2LnhtbFBLBQYAAAAABAAEAPUAAACJAwAAAAA=&#10;" fillcolor="#ff3" stroked="f"/>
                  <v:rect id="Rectangle 762" o:spid="_x0000_s1786" style="position:absolute;left:682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xrScMA&#10;AADcAAAADwAAAGRycy9kb3ducmV2LnhtbESPwWrDMBBE74H+g9hCL6GWa0ptnCihBEpzrZtLbou1&#10;tU2slZFU2/XXV4FAjsPMvGG2+9n0YiTnO8sKXpIUBHFtdceNgtP3x3MBwgdkjb1lUvBHHva7h9UW&#10;S20n/qKxCo2IEPYlKmhDGEopfd2SQZ/YgTh6P9YZDFG6RmqHU4SbXmZp+iYNdhwXWhzo0FJ9qX6N&#10;gj738+E8fRZTtYTFuHyd2ZGUenqc3zcgAs3hHr61j1pBUbzC9Uw8AnL3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3xrScMAAADcAAAADwAAAAAAAAAAAAAAAACYAgAAZHJzL2Rv&#10;d25yZXYueG1sUEsFBgAAAAAEAAQA9QAAAIgDAAAAAA==&#10;" fillcolor="#ffff30" stroked="f"/>
                  <v:rect id="Rectangle 763" o:spid="_x0000_s1787" style="position:absolute;left:6824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VMOMYA&#10;AADcAAAADwAAAGRycy9kb3ducmV2LnhtbESPQWvCQBSE7wX/w/KE3uomgiWkrkFbBA8tUhWht2f2&#10;mUSzb2N2G9N/3xUEj8PMfMNMs97UoqPWVZYVxKMIBHFudcWFgt12+ZKAcB5ZY22ZFPyRg2w2eJpi&#10;qu2Vv6nb+EIECLsUFZTeN6mULi/JoBvZhjh4R9sa9EG2hdQtXgPc1HIcRa/SYMVhocSG3kvKz5tf&#10;o+BTJ5fuUkUf/vQVj9cH97PY5xOlnof9/A2Ep94/wvf2SitIkgnczoQjIG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VMOMYAAADcAAAADwAAAAAAAAAAAAAAAACYAgAAZHJz&#10;L2Rvd25yZXYueG1sUEsFBgAAAAAEAAQA9QAAAIsDAAAAAA==&#10;" fillcolor="#ffff2e" stroked="f"/>
                  <v:rect id="Rectangle 764" o:spid="_x0000_s1788" style="position:absolute;left:6828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lJuMcA&#10;AADcAAAADwAAAGRycy9kb3ducmV2LnhtbESPQUvDQBSE70L/w/KEXsTuWqSE2G3RlqLSQzUK4u2R&#10;fSah2bdhd03Sf98VCh6HmfmGWa5H24qefGgca7ibKRDEpTMNVxo+P3a3GYgQkQ22jknDiQKsV5Or&#10;JebGDfxOfRErkSAcctRQx9jlUoayJoth5jri5P04bzEm6StpPA4Jbls5V2ohLTacFmrsaFNTeSx+&#10;rYZieL3x/ffp3j6p7dvzQRX7/ddG6+n1+PgAItIY/8OX9ovRkGUL+DuTjoBcn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zpSbjHAAAA3AAAAA8AAAAAAAAAAAAAAAAAmAIAAGRy&#10;cy9kb3ducmV2LnhtbFBLBQYAAAAABAAEAPUAAACMAwAAAAA=&#10;" fillcolor="#ffff2b" stroked="f"/>
                  <v:rect id="Rectangle 765" o:spid="_x0000_s1789" style="position:absolute;left:683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lY/cQA&#10;AADcAAAADwAAAGRycy9kb3ducmV2LnhtbESPQWsCMRSE7wX/Q3gFbzWr2LpsjaIFoRQ81CpeXzfP&#10;ZOnmZUlS3f57Iwg9DjPzDTNf9q4VZwqx8axgPCpAENdeN2wU7L82TyWImJA1tp5JwR9FWC4GD3Os&#10;tL/wJ513yYgM4VihAptSV0kZa0sO48h3xNk7+eAwZRmM1AEvGe5aOSmKF+mw4bxgsaM3S/XP7tcp&#10;OAQ7fj6t7bfZ7I/mY8pbe/RaqeFjv3oFkahP/+F7+10rKMsZ3M7kI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JWP3EAAAA3AAAAA8AAAAAAAAAAAAAAAAAmAIAAGRycy9k&#10;b3ducmV2LnhtbFBLBQYAAAAABAAEAPUAAACJAwAAAAA=&#10;" fillcolor="#ffff29" stroked="f"/>
                  <v:rect id="Rectangle 766" o:spid="_x0000_s1790" style="position:absolute;left:6834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VxJ8MA&#10;AADcAAAADwAAAGRycy9kb3ducmV2LnhtbERPu27CMBTdK/EP1kXqVhyqCkUpBgGiagcGSKHzVXyb&#10;WI2vQ+w86NfXA1LHo/Nerkdbi55abxwrmM8SEMSF04ZLBefPt6cUhA/IGmvHpOBGHtarycMSM+0G&#10;PlGfh1LEEPYZKqhCaDIpfVGRRT9zDXHkvl1rMUTYllK3OMRwW8vnJFlIi4ZjQ4UN7SoqfvLOKvDN&#10;xS5edu/mN82vx/nXsD3su5NSj9Nx8woi0Bj+xXf3h1aQpnFtPBOP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JVxJ8MAAADcAAAADwAAAAAAAAAAAAAAAACYAgAAZHJzL2Rv&#10;d25yZXYueG1sUEsFBgAAAAAEAAQA9QAAAIgDAAAAAA==&#10;" fillcolor="#ffff27" stroked="f"/>
                  <v:rect id="Rectangle 767" o:spid="_x0000_s1791" style="position:absolute;left:683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F2hMYA&#10;AADcAAAADwAAAGRycy9kb3ducmV2LnhtbESPQWvCQBSE74L/YXlCL6Xu1kIbo6uIWAj0IE3V8yP7&#10;TILZt2l2q8m/7xYKHoeZ+YZZrnvbiCt1vnas4XmqQBAXztRcajh8vT8lIHxANtg4Jg0DeVivxqMl&#10;psbd+JOueShFhLBPUUMVQptK6YuKLPqpa4mjd3adxRBlV0rT4S3CbSNnSr1KizXHhQpb2lZUXPIf&#10;q+G0y972h/3H+fjyPajZkB0vj6rR+mHSbxYgAvXhHv5vZ0ZDkszh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F2hMYAAADcAAAADwAAAAAAAAAAAAAAAACYAgAAZHJz&#10;L2Rvd25yZXYueG1sUEsFBgAAAAAEAAQA9QAAAIsDAAAAAA==&#10;" fillcolor="#ffff25" stroked="f"/>
                  <v:rect id="Rectangle 768" o:spid="_x0000_s1792" style="position:absolute;left:6839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1mM8MA&#10;AADcAAAADwAAAGRycy9kb3ducmV2LnhtbERPTWvCQBC9C/6HZYTedKMHjamraLDiJZSqSI9DdpqE&#10;ZmdDdqPRX+8eCj0+3vdq05ta3Kh1lWUF00kEgji3uuJCweX8MY5BOI+ssbZMCh7kYLMeDlaYaHvn&#10;L7qdfCFCCLsEFZTeN4mULi/JoJvYhjhwP7Y16ANsC6lbvIdwU8tZFM2lwYpDQ4kNpSXlv6fOKMjn&#10;9e5zl12v3bc0i30WHZ7p0ij1Nuq37yA89f5f/Oc+agXxMswPZ8IR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1mM8MAAADcAAAADwAAAAAAAAAAAAAAAACYAgAAZHJzL2Rv&#10;d25yZXYueG1sUEsFBgAAAAAEAAQA9QAAAIgDAAAAAA==&#10;" fillcolor="#ffff23" stroked="f"/>
                  <v:rect id="Rectangle 769" o:spid="_x0000_s1793" style="position:absolute;left:684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TUL8QA&#10;AADcAAAADwAAAGRycy9kb3ducmV2LnhtbESPQWsCMRCF7wX/Q5hCbzWrUNHVKFUpFelF7aHHcTNu&#10;FjeTJYnu+u+NIPT4ePO+N2+26GwtruRD5VjBoJ+BIC6crrhU8Hv4eh+DCBFZY+2YFNwowGLee5lh&#10;rl3LO7ruYykShEOOCkyMTS5lKAxZDH3XECfv5LzFmKQvpfbYJrit5TDLRtJixanBYEMrQ8V5f7Hp&#10;jZ/wvaaz8fF4ug237XKpP/46pd5eu88piEhd/D9+pjdawXgygMeYRAA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k1C/EAAAA3AAAAA8AAAAAAAAAAAAAAAAAmAIAAGRycy9k&#10;b3ducmV2LnhtbFBLBQYAAAAABAAEAPUAAACJAwAAAAA=&#10;" fillcolor="#ffff20" stroked="f"/>
                  <v:rect id="Rectangle 770" o:spid="_x0000_s1794" style="position:absolute;left:6846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j/WscA&#10;AADcAAAADwAAAGRycy9kb3ducmV2LnhtbESPS2sCQRCE70L+w9ABL6KzWfGR1VEkIHrIJT4OuTU7&#10;7T7c6VlmRl3/fSYQyLGoqq+o5bozjbiT85VlBW+jBARxbnXFhYLTcTucg/ABWWNjmRQ8ycN69dJb&#10;Yqbtg7/ofgiFiBD2GSooQ2gzKX1ekkE/si1x9C7WGQxRukJqh48IN41Mk2QqDVYcF0ps6aOk/Hq4&#10;GQXpZX/e4HddTceniZsNdvXgM6+V6r92mwWIQF34D/+191rB/D2F3zPxC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Y/1rHAAAA3AAAAA8AAAAAAAAAAAAAAAAAmAIAAGRy&#10;cy9kb3ducmV2LnhtbFBLBQYAAAAABAAEAPUAAACMAwAAAAA=&#10;" fillcolor="#ffff1e" stroked="f"/>
                  <v:rect id="Rectangle 771" o:spid="_x0000_s1795" style="position:absolute;left:6849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+nvMUA&#10;AADcAAAADwAAAGRycy9kb3ducmV2LnhtbESPT08CMRDF7yZ+h2ZMuBjoKoY/C4UQlehV5MBxsh22&#10;C9tpbQu7fntrYuLx5c37vXnLdW9bcaUQG8cKHkYFCOLK6YZrBfvP7XAGIiZkja1jUvBNEdar25sl&#10;ltp1/EHXXapFhnAsUYFJyZdSxsqQxThynjh7RxcspixDLXXALsNtKx+LYiItNpwbDHp6NlSddxeb&#10;33jZHk77qff1GF/vzVv3FZ42E6UGd/1mASJRn/6P/9LvWsFsPobfMZkA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j6e8xQAAANwAAAAPAAAAAAAAAAAAAAAAAJgCAABkcnMv&#10;ZG93bnJldi54bWxQSwUGAAAAAAQABAD1AAAAigMAAAAA&#10;" fillcolor="#ffff1b" stroked="f"/>
                  <v:rect id="Rectangle 772" o:spid="_x0000_s1796" style="position:absolute;left:685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yNw8YA&#10;AADcAAAADwAAAGRycy9kb3ducmV2LnhtbESPQWvCQBSE74L/YXlCL6KbtlI1dZXSUPFSpFHvz+xr&#10;Epp9G7KbGP+9Kwg9DjPzDbPa9KYSHTWutKzgeRqBIM6sLjlXcDx8TRYgnEfWWFkmBVdysFkPByuM&#10;tb3wD3Wpz0WAsItRQeF9HUvpsoIMuqmtiYP3axuDPsgml7rBS4CbSr5E0Zs0WHJYKLCmz4Kyv7Q1&#10;Cvptej4lyXV+GG/b/f71u2vHiVTqadR/vIPw1Pv/8KO90woWyxncz4Qj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kyNw8YAAADcAAAADwAAAAAAAAAAAAAAAACYAgAAZHJz&#10;L2Rvd25yZXYueG1sUEsFBgAAAAAEAAQA9QAAAIsDAAAAAA==&#10;" fillcolor="#ffff19" stroked="f"/>
                  <v:rect id="Rectangle 773" o:spid="_x0000_s1797" style="position:absolute;left:6856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v3KsQA&#10;AADcAAAADwAAAGRycy9kb3ducmV2LnhtbESPT2vCQBTE7wW/w/IEb3VjQotGV7HWQg+9+Ofg8ZF9&#10;JsHseyG7avz2bqHQ4zAzv2EWq9416kadr4UNTMYJKOJCbM2lgePh63UKygdki40wGXiQh9Vy8LLA&#10;3Mqdd3Tbh1JFCPscDVQhtLnWvqjIoR9LSxy9s3QOQ5RdqW2H9wh3jU6T5F07rDkuVNjSpqLisr86&#10;Ax+ubIvPNFxFsvP2RzLZpNnJmNGwX89BBerDf/iv/W0NTGdv8HsmHgG9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L9yrEAAAA3AAAAA8AAAAAAAAAAAAAAAAAmAIAAGRycy9k&#10;b3ducmV2LnhtbFBLBQYAAAAABAAEAPUAAACJAwAAAAA=&#10;" fillcolor="#ffff17" stroked="f"/>
                  <v:rect id="Rectangle 774" o:spid="_x0000_s1798" style="position:absolute;left:6858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wLrcUA&#10;AADcAAAADwAAAGRycy9kb3ducmV2LnhtbESPT2vCQBTE74V+h+UVvDUbKwSbuoZgEaV48B/0+si+&#10;JsHs25hdY/rtXUHwOMzMb5hZNphG9NS52rKCcRSDIC6srrlUcDws36cgnEfW2FgmBf/kIJu/vsww&#10;1fbKO+r3vhQBwi5FBZX3bSqlKyoy6CLbEgfvz3YGfZBdKXWH1wA3jfyI40QarDksVNjSoqLitL8Y&#10;BdvD9+X3eLbxdhjnk16fVj/9ZqXU6G3Iv0B4Gvwz/GivtYLpZwL3M+EI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zAutxQAAANwAAAAPAAAAAAAAAAAAAAAAAJgCAABkcnMv&#10;ZG93bnJldi54bWxQSwUGAAAAAAQABAD1AAAAigMAAAAA&#10;" fillcolor="#ffff15" stroked="f"/>
                  <v:rect id="Rectangle 775" o:spid="_x0000_s1799" style="position:absolute;left:6861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lzjcUA&#10;AADcAAAADwAAAGRycy9kb3ducmV2LnhtbESPQWvCQBSE74X+h+UVvNVNezA2dRMkRfCgB6Pt+ZF9&#10;TUKzb9PdVaO/3hUKPQ4z8w2zKEbTixM531lW8DJNQBDXVnfcKDjsV89zED4ga+wtk4ILeSjyx4cF&#10;ZtqeeUenKjQiQthnqKANYcik9HVLBv3UDsTR+7bOYIjSNVI7PEe46eVrksykwY7jQosDlS3VP9XR&#10;KPhKq3Lp5CXd7PD3synT7Ye8aqUmT+PyHUSgMfyH/9prrWD+lsL9TDwCMr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WXONxQAAANwAAAAPAAAAAAAAAAAAAAAAAJgCAABkcnMv&#10;ZG93bnJldi54bWxQSwUGAAAAAAQABAD1AAAAigMAAAAA&#10;" fillcolor="#ffff13" stroked="f"/>
                  <v:rect id="Rectangle 776" o:spid="_x0000_s1800" style="position:absolute;left:6865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QXX8EA&#10;AADcAAAADwAAAGRycy9kb3ducmV2LnhtbERPyW7CMBC9V+IfrEHiVhw4BAgYhJCQWA4tywcM8ZBE&#10;xONgGwj9+vpQqcent88WranFk5yvLCsY9BMQxLnVFRcKzqf15xiED8gaa8uk4E0eFvPOxwwzbV98&#10;oOcxFCKGsM9QQRlCk0np85IM+r5tiCN3tc5giNAVUjt8xXBTy2GSpNJgxbGhxIZWJeW348MoSO+P&#10;kd3vfvJv4+7p12XUtDpslep12+UURKA2/Iv/3ButYDyJa+OZeATk/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HkF1/BAAAA3AAAAA8AAAAAAAAAAAAAAAAAmAIAAGRycy9kb3du&#10;cmV2LnhtbFBLBQYAAAAABAAEAPUAAACGAwAAAAA=&#10;" fillcolor="#ffff10" stroked="f"/>
                  <v:rect id="Rectangle 777" o:spid="_x0000_s1801" style="position:absolute;left:6868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4KwMMA&#10;AADcAAAADwAAAGRycy9kb3ducmV2LnhtbESPT2sCMRTE70K/Q3iFXkSz7UHcrVFUELZH/92fm+dm&#10;6eZlSaK77ac3hYLHYWZ+wyxWg23FnXxoHCt4n2YgiCunG64VnI67yRxEiMgaW8ek4IcCrJYvowUW&#10;2vW8p/sh1iJBOBSowMTYFVKGypDFMHUdcfKuzluMSfpaao99gttWfmTZTFpsOC0Y7GhrqPo+3Gyi&#10;/PbjXYez8vLl5fl2rUx5Xm+Uensd1p8gIg3xGf5vl1rBPM/h70w6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4KwMMAAADcAAAADwAAAAAAAAAAAAAAAACYAgAAZHJzL2Rv&#10;d25yZXYueG1sUEsFBgAAAAAEAAQA9QAAAIgDAAAAAA==&#10;" fillcolor="#ffff0e" stroked="f"/>
                  <v:rect id="Rectangle 778" o:spid="_x0000_s1802" style="position:absolute;left:6871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2a6cMA&#10;AADcAAAADwAAAGRycy9kb3ducmV2LnhtbERPz2vCMBS+C/sfwhO8yEwn6LbOKCKIIl50HWy3R/PW&#10;FpuX2sQa/3tzEDx+fL9ni2Bq0VHrKssK3kYJCOLc6ooLBdn3+vUDhPPIGmvLpOBGDhbzl94MU22v&#10;fKDu6AsRQ9ilqKD0vkmldHlJBt3INsSR+7etQR9hW0jd4jWGm1qOk2QqDVYcG0psaFVSfjpejIJh&#10;2O2ziRz/ZLew+e0m7+c/udwpNeiH5RcIT8E/xQ/3Viv4TOL8eCYeAT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2a6cMAAADcAAAADwAAAAAAAAAAAAAAAACYAgAAZHJzL2Rv&#10;d25yZXYueG1sUEsFBgAAAAAEAAQA9QAAAIgDAAAAAA==&#10;" fillcolor="#ffff0b" stroked="f"/>
                  <v:rect id="Rectangle 779" o:spid="_x0000_s1803" style="position:absolute;left:6875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32qcUA&#10;AADcAAAADwAAAGRycy9kb3ducmV2LnhtbESPQUsDMRSE74L/ITzBm81uD6XdNi1WELQgaNWeH5vX&#10;7NbkZdk8262/3ggFj8PMfMMsVkPw6kh9aiMbKEcFKOI62padgY/3x7spqCTIFn1kMnCmBKvl9dUC&#10;KxtP/EbHrTiVIZwqNNCIdJXWqW4oYBrFjjh7+9gHlCx7p22PpwwPXo+LYqIDtpwXGuzooaH6a/sd&#10;DLzIz2Hy+exevYyna1+6uNmtozG3N8P9HJTQIP/hS/vJGpgVJfydyUdAL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rfapxQAAANwAAAAPAAAAAAAAAAAAAAAAAJgCAABkcnMv&#10;ZG93bnJldi54bWxQSwUGAAAAAAQABAD1AAAAigMAAAAA&#10;" fillcolor="#ffff09" stroked="f"/>
                  <v:rect id="Rectangle 780" o:spid="_x0000_s1804" style="position:absolute;left:6878;top:775;width: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ulfMQA&#10;AADcAAAADwAAAGRycy9kb3ducmV2LnhtbESPT4vCMBTE7wt+h/AEL7KmK8viVqOI0HVPgn/AHp/N&#10;sy02L6WJtX57Iwgeh5n5DTNbdKYSLTWutKzgaxSBIM6sLjlXcNgnnxMQziNrrCyTgjs5WMx7HzOM&#10;tb3xltqdz0WAsItRQeF9HUvpsoIMupGtiYN3to1BH2STS93gLcBNJcdR9CMNlhwWCqxpVVB22V2N&#10;guv671gPk9OaZbIZfm/TVrepVGrQ75ZTEJ46/w6/2v9awW80hueZc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LpXzEAAAA3AAAAA8AAAAAAAAAAAAAAAAAmAIAAGRycy9k&#10;b3ducmV2LnhtbFBLBQYAAAAABAAEAPUAAACJAwAAAAA=&#10;" fillcolor="#ffff07" stroked="f"/>
                  <v:rect id="Rectangle 781" o:spid="_x0000_s1805" style="position:absolute;left:6880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F9vsUA&#10;AADcAAAADwAAAGRycy9kb3ducmV2LnhtbESP3WrCQBSE7wu+w3IE7+rGCqWNWUUEQYQi9ef+mD3J&#10;BrNn0+yaxD59t1Do5TAz3zDZarC16Kj1lWMFs2kCgjh3uuJSwfm0fX4D4QOyxtoxKXiQh9Vy9JRh&#10;ql3Pn9QdQykihH2KCkwITSqlzw1Z9FPXEEevcK3FEGVbSt1iH+G2li9J8iotVhwXDDa0MZTfjner&#10;4HS4P0zzff66+v3lo78WXe+3B6Um42G9ABFoCP/hv/ZOK3hP5vB7Jh4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wX2+xQAAANwAAAAPAAAAAAAAAAAAAAAAAJgCAABkcnMv&#10;ZG93bnJldi54bWxQSwUGAAAAAAQABAD1AAAAigMAAAAA&#10;" fillcolor="#ffff05" stroked="f"/>
                  <v:rect id="Rectangle 782" o:spid="_x0000_s1806" style="position:absolute;left:6883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nZ8MQA&#10;AADcAAAADwAAAGRycy9kb3ducmV2LnhtbESPQWsCMRSE70L/Q3gFb5q0iujWKFIolJ6sCurtuXm7&#10;Wbp5WTbpuv33piB4HGbmG2a57l0tOmpD5VnDy1iBIM69qbjUcNh/jOYgQkQ2WHsmDX8UYL16Giwx&#10;M/7K39TtYikShEOGGmyMTSZlyC05DGPfECev8K3DmGRbStPiNcFdLV+VmkmHFacFiw29W8p/dr9O&#10;w3GyP2+7r2JuL43rlT9vTtOi1Hr43G/eQETq4yN8b38aDQs1hf8z6Qj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Z2fDEAAAA3AAAAA8AAAAAAAAAAAAAAAAAmAIAAGRycy9k&#10;b3ducmV2LnhtbFBLBQYAAAAABAAEAPUAAACJAwAAAAA=&#10;" fillcolor="#ffff03" stroked="f"/>
                  <v:rect id="Rectangle 783" o:spid="_x0000_s1807" style="position:absolute;left:6887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UNh8QA&#10;AADcAAAADwAAAGRycy9kb3ducmV2LnhtbESPQWsCMRSE7wX/Q3iCN00UVuzWKG1F8ai2tD0+Nq+b&#10;bTcv6ybq+u+NUOhxmJlvmPmyc7U4UxsqzxrGIwWCuPCm4lLD+9t6OAMRIrLB2jNpuFKA5aL3MMfc&#10;+Avv6XyIpUgQDjlqsDE2uZShsOQwjHxDnLxv3zqMSbalNC1eEtzVcqLUVDqsOC1YbOjVUvF7ODkN&#10;X7vPjxfrdtRlWdgct27lx+pH60G/e34CEamL/+G/9tZoeFQZ3M+kI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VDYfEAAAA3AAAAA8AAAAAAAAAAAAAAAAAmAIAAGRycy9k&#10;b3ducmV2LnhtbFBLBQYAAAAABAAEAPUAAACJAwAAAAA=&#10;" fillcolor="yellow" stroked="f"/>
                  <v:rect id="Rectangle 784" o:spid="_x0000_s1808" style="position:absolute;left:6890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qmfcQA&#10;AADcAAAADwAAAGRycy9kb3ducmV2LnhtbESPT2sCMRTE7wW/Q3iCt5qtB+2uRimKIF6Kf1o8Pjav&#10;m62blyWJuvXTm0Khx2FmfsPMFp1txJV8qB0reBlmIIhLp2uuFBwP6+dXECEia2wck4IfCrCY955m&#10;WGh34x1d97ESCcKhQAUmxraQMpSGLIaha4mT9+W8xZikr6T2eEtw28hRlo2lxZrTgsGWlobK8/5i&#10;FfDHeWLfV9s7Gf+d6+70SXmwSg363dsURKQu/of/2hutIM/G8HsmHQ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Kpn3EAAAA3AAAAA8AAAAAAAAAAAAAAAAAmAIAAGRycy9k&#10;b3ducmV2LnhtbFBLBQYAAAAABAAEAPUAAACJAwAAAAA=&#10;" fillcolor="#ffff02" stroked="f"/>
                  <v:rect id="Rectangle 785" o:spid="_x0000_s1809" style="position:absolute;left:6893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p7vcUA&#10;AADcAAAADwAAAGRycy9kb3ducmV2LnhtbESPT2vCQBTE7wW/w/IEb3VjD7aNWUUEQYQi9c/9mX3J&#10;BrNv0+yaxH76bqHQ4zAzv2Gy1WBr0VHrK8cKZtMEBHHudMWlgvNp+/wGwgdkjbVjUvAgD6vl6CnD&#10;VLueP6k7hlJECPsUFZgQmlRKnxuy6KeuIY5e4VqLIcq2lLrFPsJtLV+SZC4tVhwXDDa0MZTfjner&#10;4HS4P0zzff66+v3lo78WXe+3B6Um42G9ABFoCP/hv/ZOK3hPXuH3TDwC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+nu9xQAAANwAAAAPAAAAAAAAAAAAAAAAAJgCAABkcnMv&#10;ZG93bnJldi54bWxQSwUGAAAAAAQABAD1AAAAigMAAAAA&#10;" fillcolor="#ffff05" stroked="f"/>
                  <v:rect id="Rectangle 786" o:spid="_x0000_s1810" style="position:absolute;left:6897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OSlsEA&#10;AADcAAAADwAAAGRycy9kb3ducmV2LnhtbERPy4rCMBTdC/MP4Q64EU0VEadjWgah6krwAePy2txp&#10;yzQ3pYm1/r1ZCC4P571Ke1OLjlpXWVYwnUQgiHOrKy4UnE/ZeAnCeWSNtWVS8CAHafIxWGGs7Z0P&#10;1B19IUIIuxgVlN43sZQuL8mgm9iGOHB/tjXoA2wLqVu8h3BTy1kULaTBikNDiQ2tS8r/jzej4Lbd&#10;/Daj7Lplme1H88Ol091FKjX87H++QXjq/Vv8cu+0gq8orA1nwhGQy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jkpbBAAAA3AAAAA8AAAAAAAAAAAAAAAAAmAIAAGRycy9kb3du&#10;cmV2LnhtbFBLBQYAAAAABAAEAPUAAACGAwAAAAA=&#10;" fillcolor="#ffff07" stroked="f"/>
                  <v:rect id="Rectangle 787" o:spid="_x0000_s1811" style="position:absolute;left:6900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/Zl8UA&#10;AADcAAAADwAAAGRycy9kb3ducmV2LnhtbESPT2vCQBTE74V+h+UVepFmY0WJMatIrf+OVdvzI/tM&#10;0mbfhuwa02/fFYQeh5n5DZMtelOLjlpXWVYwjGIQxLnVFRcKTsf1SwLCeWSNtWVS8EsOFvPHhwxT&#10;ba/8Qd3BFyJA2KWooPS+SaV0eUkGXWQb4uCdbWvQB9kWUrd4DXBTy9c4nkiDFYeFEht6Kyn/OVyM&#10;gq/ReIOr5n215zrvPr+TQV9tB0o9P/XLGQhPvf8P39s7rWAaT+F2Jhw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D9mXxQAAANwAAAAPAAAAAAAAAAAAAAAAAJgCAABkcnMv&#10;ZG93bnJldi54bWxQSwUGAAAAAAQABAD1AAAAigMAAAAA&#10;" fillcolor="#ffff0a" stroked="f"/>
                  <v:rect id="Rectangle 788" o:spid="_x0000_s1812" style="position:absolute;left:690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WVCMEA&#10;AADcAAAADwAAAGRycy9kb3ducmV2LnhtbERPS27CMBDdI3EHa5C6A4cuKggYVJWCgA3hc4BRPDiB&#10;eBzFLklvjxdILJ/ef77sbCUe1PjSsYLxKAFBnDtdslFwOa+HExA+IGusHJOCf/KwXPR7c0y1a/lI&#10;j1MwIoawT1FBEUKdSunzgiz6kauJI3d1jcUQYWOkbrCN4baSn0nyJS2WHBsKrOmnoPx++rMKNuZ+&#10;dWa1yWyd739v6227Wx0ypT4G3fcMRKAuvMUv91YrmI7j/HgmHgG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llQjBAAAA3AAAAA8AAAAAAAAAAAAAAAAAmAIAAGRycy9kb3du&#10;cmV2LnhtbFBLBQYAAAAABAAEAPUAAACGAwAAAAA=&#10;" fillcolor="#ffff0c" stroked="f"/>
                  <v:rect id="Rectangle 789" o:spid="_x0000_s1813" style="position:absolute;left:6907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LQHcYA&#10;AADcAAAADwAAAGRycy9kb3ducmV2LnhtbESPT2vCQBTE74V+h+UJvekm0j8aXUVKrZ4sRj14e2Sf&#10;SWj2bdhdNX57tyD0OMzMb5jpvDONuJDztWUF6SABQVxYXXOpYL9b9kcgfEDW2FgmBTfyMJ89P00x&#10;0/bKW7rkoRQRwj5DBVUIbSalLyoy6Ae2JY7eyTqDIUpXSu3wGuGmkcMkeZcGa44LFbb0WVHxm5+N&#10;guPm/HP4+viuF6th8dYt3fqW86tSL71uMQERqAv/4Ud7rRWM0xT+zsQjIG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LQHcYAAADcAAAADwAAAAAAAAAAAAAAAACYAgAAZHJz&#10;L2Rvd25yZXYueG1sUEsFBgAAAAAEAAQA9QAAAIsDAAAAAA==&#10;" fillcolor="#ffff0f" stroked="f"/>
                  <v:rect id="Rectangle 790" o:spid="_x0000_s1814" style="position:absolute;left:6910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m/88IA&#10;AADcAAAADwAAAGRycy9kb3ducmV2LnhtbESPQYvCMBSE78L+h/AW9iJragR1q1EWF9GrVfD6aJ5t&#10;sXnpNlHrvzeC4HGYmW+Y+bKztbhS6yvHGoaDBARx7kzFhYbDfv09BeEDssHaMWm4k4fl4qM3x9S4&#10;G+/omoVCRAj7FDWUITSplD4vyaIfuIY4eifXWgxRtoU0Ld4i3NZSJclYWqw4LpTY0Kqk/JxdrIbN&#10;Ue1Hk6mi/+Pf2Weu6yuT9bX++ux+ZyACdeEdfrW3RsPPUMHzTDwC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Gb/zwgAAANwAAAAPAAAAAAAAAAAAAAAAAJgCAABkcnMvZG93&#10;bnJldi54bWxQSwUGAAAAAAQABAD1AAAAhwMAAAAA&#10;" fillcolor="#ff1" stroked="f"/>
                  <v:rect id="Rectangle 791" o:spid="_x0000_s1815" style="position:absolute;left:6914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5ScUA&#10;AADcAAAADwAAAGRycy9kb3ducmV2LnhtbESPT2vCQBTE70K/w/IKvelGC41GV5FIoYf2YPxzfmSf&#10;SWj2bbq71dhP3xUEj8PM/IZZrHrTijM531hWMB4lIIhLqxuuFOx378MpCB+QNbaWScGVPKyWT4MF&#10;ZtpeeEvnIlQiQthnqKAOocuk9GVNBv3IdsTRO1lnMETpKqkdXiLctHKSJG/SYMNxocaO8prK7+LX&#10;KDimRb528pp+bvHnUOXp10b+aaVenvv1HESgPjzC9/aHVjAbv8LtTD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UHlJxQAAANwAAAAPAAAAAAAAAAAAAAAAAJgCAABkcnMv&#10;ZG93bnJldi54bWxQSwUGAAAAAAQABAD1AAAAigMAAAAA&#10;" fillcolor="#ffff13" stroked="f"/>
                  <v:rect id="Rectangle 792" o:spid="_x0000_s1816" style="position:absolute;left:6915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A8hsUA&#10;AADcAAAADwAAAGRycy9kb3ducmV2LnhtbESPT4vCMBTE78J+h/AWvGlaV8StRhGXRREP/oO9Pppn&#10;W2xeuk2s9dsbQfA4zMxvmOm8NaVoqHaFZQVxPwJBnFpdcKbgdPztjUE4j6yxtEwK7uRgPvvoTDHR&#10;9sZ7ag4+EwHCLkEFufdVIqVLczLo+rYiDt7Z1gZ9kHUmdY23ADelHETRSBosOCzkWNEyp/RyuBoF&#10;u+PP9e/0b6NdGy++Gn1ZbZrtSqnuZ7uYgPDU+nf41V5rBd/xE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YDyGxQAAANwAAAAPAAAAAAAAAAAAAAAAAJgCAABkcnMv&#10;ZG93bnJldi54bWxQSwUGAAAAAAQABAD1AAAAigMAAAAA&#10;" fillcolor="#ffff15" stroked="f"/>
                  <v:rect id="Rectangle 793" o:spid="_x0000_s1817" style="position:absolute;left:6919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n77cQA&#10;AADcAAAADwAAAGRycy9kb3ducmV2LnhtbESPQWvCQBSE7wX/w/KE3urGBEuNrmJthR560Xrw+Mg+&#10;k2D2vZBdNf57tyB4HGbmG2a+7F2jLtT5WtjAeJSAIi7E1lwa2P9t3j5A+YBssREmAzfysFwMXuaY&#10;W7nyli67UKoIYZ+jgSqENtfaFxU59CNpiaN3lM5hiLIrte3wGuGu0WmSvGuHNceFCltaV1Scdmdn&#10;4NOVbfGVhrNIdvz+lUzWaXYw5nXYr2agAvXhGX60f6yB6XgC/2fiEd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5++3EAAAA3AAAAA8AAAAAAAAAAAAAAAAAmAIAAGRycy9k&#10;b3ducmV2LnhtbFBLBQYAAAAABAAEAPUAAACJAwAAAAA=&#10;" fillcolor="#ffff17" stroked="f"/>
                  <v:rect id="Rectangle 794" o:spid="_x0000_s1818" style="position:absolute;left:6922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k/HcUA&#10;AADcAAAADwAAAGRycy9kb3ducmV2LnhtbESPzW7CMBCE75V4B2uReisOPURNwCCEBEVVD+XnAZZ4&#10;SQLxOtgmhLevK1XiOJqZbzTTeW8a0ZHztWUF41ECgriwuuZSwWG/evsA4QOyxsYyKXiQh/ls8DLF&#10;XNs7b6nbhVJECPscFVQhtLmUvqjIoB/Zljh6J+sMhihdKbXDe4SbRr4nSSoN1hwXKmxpWVFx2d2M&#10;gut36rLHuiu3P+djwFN9zZLPL6Veh/1iAiJQH57h//ZGK8jGKfydiUdA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ST8dxQAAANwAAAAPAAAAAAAAAAAAAAAAAJgCAABkcnMv&#10;ZG93bnJldi54bWxQSwUGAAAAAAQABAD1AAAAigMAAAAA&#10;" fillcolor="#ffff1a" stroked="f"/>
                  <v:rect id="Rectangle 795" o:spid="_x0000_s1819" style="position:absolute;left:6925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Ic1sMA&#10;AADcAAAADwAAAGRycy9kb3ducmV2LnhtbESPQYvCMBSE74L/ITzBm6b1oGvXKIsgehBxtT/g2bxt&#10;yzYvbRO1+uvNwoLHYWa+YRarzlTiRq0rLSuIxxEI4szqknMF6Xkz+gDhPLLGyjIpeJCD1bLfW2Ci&#10;7Z2/6XbyuQgQdgkqKLyvEyldVpBBN7Y1cfB+bGvQB9nmUrd4D3BTyUkUTaXBksNCgTWtC8p+T1ej&#10;4Lg/NPpy2D4pvdSEqW5iWzZKDQfd1ycIT51/h//bO61gHs/g70w4An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Ic1sMAAADcAAAADwAAAAAAAAAAAAAAAACYAgAAZHJzL2Rv&#10;d25yZXYueG1sUEsFBgAAAAAEAAQA9QAAAIgDAAAAAA==&#10;" fillcolor="#ffff1c" stroked="f"/>
                  <v:rect id="Rectangle 796" o:spid="_x0000_s1820" style="position:absolute;left:6929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PV8LsA&#10;AADcAAAADwAAAGRycy9kb3ducmV2LnhtbERPyQrCMBC9C/5DGMGbpgqKVqOoKHjx4HYfmumCzaQ0&#10;qa1/bw6Cx8fb19vOlOJNtSssK5iMIxDEidUFZwoe99NoAcJ5ZI2lZVLwIQfbTb+3xljblq/0vvlM&#10;hBB2MSrIva9iKV2Sk0E3thVx4FJbG/QB1pnUNbYh3JRyGkVzabDg0JBjRYecktetMQr4Iu/YlbZo&#10;eT97ah2lzbFJlRoOut0KhKfO/8U/91krWE7C2nAmHAG5+QI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GtT1fC7AAAA3AAAAA8AAAAAAAAAAAAAAAAAmAIAAGRycy9kb3ducmV2Lnht&#10;bFBLBQYAAAAABAAEAPUAAACAAwAAAAA=&#10;" fillcolor="#ffff1f" stroked="f"/>
                  <v:rect id="Rectangle 797" o:spid="_x0000_s1821" style="position:absolute;left:6932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VxbcQA&#10;AADcAAAADwAAAGRycy9kb3ducmV2LnhtbESPQU/CQBSE7yb+h80z8SZbjDFSWQhiQK6CF2/P7rPb&#10;2n3bdB9t+fcsCYnHycx8k5kvR9+onrpYBTYwnWSgiItgKy4NfB02Dy+goiBbbAKTgRNFWC5ub+aY&#10;2zDwJ/V7KVWCcMzRgBNpc61j4chjnISWOHm/ofMoSXalth0OCe4b/Zhlz9pjxWnBYUtrR8Xf/ugN&#10;rOqft0Fk/dF/H4Zt4Z7e60xqY+7vxtUrKKFR/sPX9s4amE1ncDmTjoBen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FcW3EAAAA3AAAAA8AAAAAAAAAAAAAAAAAmAIAAGRycy9k&#10;b3ducmV2LnhtbFBLBQYAAAAABAAEAPUAAACJAwAAAAA=&#10;" fillcolor="#ffff21" stroked="f"/>
                  <v:rect id="Rectangle 798" o:spid="_x0000_s1822" style="position:absolute;left:6936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OgScQA&#10;AADcAAAADwAAAGRycy9kb3ducmV2LnhtbERPTWvCQBC9F/oflil4q5vmYE3MRmpopZcgpkU8Dtkx&#10;CWZnQ3bVtL++eyh4fLzvbD2ZXlxpdJ1lBS/zCARxbXXHjYLvr4/nJQjnkTX2lknBDzlY548PGaba&#10;3nhP18o3IoSwS1FB6/2QSunqlgy6uR2IA3eyo0Ef4NhIPeIthJtexlG0kAY7Dg0tDlS0VJ+ri1FQ&#10;L/rNblMeDpejNK/vZbT9LRKj1OxpeluB8DT5u/jf/akVJHGYH86EIy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DoEnEAAAA3AAAAA8AAAAAAAAAAAAAAAAAmAIAAGRycy9k&#10;b3ducmV2LnhtbFBLBQYAAAAABAAEAPUAAACJAwAAAAA=&#10;" fillcolor="#ffff23" stroked="f"/>
                  <v:rect id="Rectangle 799" o:spid="_x0000_s1823" style="position:absolute;left:6937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AqJcYA&#10;AADcAAAADwAAAGRycy9kb3ducmV2LnhtbESPQWvCQBSE74X+h+UVvEjdNUJtU1cRUQj0IFrt+ZF9&#10;JsHs25hdNfn33YLQ4zAz3zCzRWdrcaPWV441jEcKBHHuTMWFhsP35vUdhA/IBmvHpKEnD4v589MM&#10;U+PuvKPbPhQiQtinqKEMoUml9HlJFv3INcTRO7nWYoiyLaRp8R7htpaJUm/SYsVxocSGViXl5/3V&#10;avhZZ9PtYft1Ok4uvUr67HgeqlrrwUu3/AQRqAv/4Uc7Mxo+kjH8nYlH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1AqJcYAAADcAAAADwAAAAAAAAAAAAAAAACYAgAAZHJz&#10;L2Rvd25yZXYueG1sUEsFBgAAAAAEAAQA9QAAAIsDAAAAAA==&#10;" fillcolor="#ffff25" stroked="f"/>
                  <v:rect id="Rectangle 800" o:spid="_x0000_s1824" style="position:absolute;left:694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oWasUA&#10;AADcAAAADwAAAGRycy9kb3ducmV2LnhtbESPQWvCQBSE70L/w/IK3nRjELGpq1hR9NCDRtvzI/ua&#10;BLNv0+xqor/eLQg9DjPzDTNbdKYSV2pcaVnBaBiBIM6sLjlXcDpuBlMQziNrrCyTghs5WMxfejNM&#10;tG35QNfU5yJA2CWooPC+TqR0WUEG3dDWxMH7sY1BH2STS91gG+CmknEUTaTBksNCgTWtCsrO6cUo&#10;cPWXmYxX2/I+TX/3o+/243N9OSjVf+2W7yA8df4//GzvtIK3OIa/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+hZqxQAAANwAAAAPAAAAAAAAAAAAAAAAAJgCAABkcnMv&#10;ZG93bnJldi54bWxQSwUGAAAAAAQABAD1AAAAigMAAAAA&#10;" fillcolor="#ffff27" stroked="f"/>
                  <v:rect id="Rectangle 801" o:spid="_x0000_s1825" style="position:absolute;left:6944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xw4cQA&#10;AADcAAAADwAAAGRycy9kb3ducmV2LnhtbESPQWsCMRSE74X+h/AKvRTNarHoahQRSgu9WNuDx8fm&#10;uVncvITN67r+e1Mo9DjMzDfMajP4VvXUpSawgcm4AEVcBdtwbeD763U0B5UE2WIbmAxcKcFmfX+3&#10;wtKGC39Sf5BaZQinEg04kVhqnSpHHtM4ROLsnULnUbLsam07vGS4b/W0KF60x4bzgsNIO0fV+fDj&#10;DczexOknPcP9fvHROz8JUeLRmMeHYbsEJTTIf/iv/W4NLKbP8HsmHw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scOHEAAAA3AAAAA8AAAAAAAAAAAAAAAAAmAIAAGRycy9k&#10;b3ducmV2LnhtbFBLBQYAAAAABAAEAPUAAACJAwAAAAA=&#10;" fillcolor="#ffff2a" stroked="f"/>
                  <v:rect id="Rectangle 802" o:spid="_x0000_s1826" style="position:absolute;left:6947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jtocQA&#10;AADcAAAADwAAAGRycy9kb3ducmV2LnhtbESPX2vCMBTF3wW/Q7iDvdl0MkQ7owzBbQ/CUAfd47W5&#10;a8uSm5JktX77RRB8PJw/P85yPVgjevKhdazgKctBEFdOt1wr+DpuJ3MQISJrNI5JwYUCrFfj0RIL&#10;7c68p/4Qa5FGOBSooImxK6QMVUMWQ+Y64uT9OG8xJulrqT2e07g1cprnM2mx5URosKNNQ9Xv4c8m&#10;yPa0+/7MtfRm2MmTK0v/1r8r9fgwvL6AiDTEe/jW/tAKFtNnuJ5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Y7aHEAAAA3AAAAA8AAAAAAAAAAAAAAAAAmAIAAGRycy9k&#10;b3ducmV2LnhtbFBLBQYAAAAABAAEAPUAAACJAwAAAAA=&#10;" fillcolor="#ffff2c" stroked="f"/>
                  <v:rect id="Rectangle 803" o:spid="_x0000_s1827" style="position:absolute;left:6951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G9FsQA&#10;AADcAAAADwAAAGRycy9kb3ducmV2LnhtbESPUWvCMBSF3wf7D+EO9jZTC45ajSKygSIIVn/Atbk2&#10;xeYmNFG7f78MBj4ezjnf4cyXg+3EnfrQOlYwHmUgiGunW24UnI7fHwWIEJE1do5JwQ8FWC5eX+ZY&#10;avfgA92r2IgE4VCiAhOjL6UMtSGLYeQ8cfIurrcYk+wbqXt8JLjtZJ5ln9Jiy2nBoKe1ofpa3ayC&#10;r13cH2+7VVEZf87XNW0P28Ir9f42rGYgIg3xGf5vb7SCaT6BvzPpCM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RvRbEAAAA3AAAAA8AAAAAAAAAAAAAAAAAmAIAAGRycy9k&#10;b3ducmV2LnhtbFBLBQYAAAAABAAEAPUAAACJAwAAAAA=&#10;" fillcolor="#ffff2f" stroked="f"/>
                  <v:rect id="Rectangle 804" o:spid="_x0000_s1828" style="position:absolute;left:6954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j9jsMA&#10;AADcAAAADwAAAGRycy9kb3ducmV2LnhtbESPT4vCMBTE74LfITxhL0XT9SDaNYq6uOjNv/dH87Yt&#10;Ni+liW13P70RBI/DzPyGmS87U4qGaldYVvA5ikEQp1YXnCm4nLfDKQjnkTWWlknBHzlYLvq9OSba&#10;tnyk5uQzESDsElSQe18lUro0J4NuZCvi4P3a2qAPss6krrENcFPKcRxPpMGCw0KOFW1ySm+nu1Hw&#10;PfuJmrP8j+yhjQ63ld/z+rpX6mPQrb5AeOr8O/xq77SC2XgCzzPh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j9jsMAAADcAAAADwAAAAAAAAAAAAAAAACYAgAAZHJzL2Rv&#10;d25yZXYueG1sUEsFBgAAAAAEAAQA9QAAAIgDAAAAAA==&#10;" fillcolor="#ffff31" stroked="f"/>
                  <v:rect id="Rectangle 805" o:spid="_x0000_s1829" style="position:absolute;left:6958;top:775;width: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TuUMQA&#10;AADcAAAADwAAAGRycy9kb3ducmV2LnhtbESPQYvCMBSE74L/ITxhb5rqsrpbjSLKghcPVsE9vm2e&#10;bbV5KU2s9d8bQfA4zMw3zGzRmlI0VLvCsoLhIAJBnFpdcKbgsP/tf4NwHlljaZkU3MnBYt7tzDDW&#10;9sY7ahKfiQBhF6OC3PsqltKlORl0A1sRB+9ka4M+yDqTusZbgJtSjqJoLA0WHBZyrGiVU3pJriZQ&#10;ZLPRflf+JdV6e02OX+fP//VZqY9eu5yC8NT6d/jV3mgFP6MJPM+EI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k7lDEAAAA3AAAAA8AAAAAAAAAAAAAAAAAmAIAAGRycy9k&#10;b3ducmV2LnhtbFBLBQYAAAAABAAEAPUAAACJAwAAAAA=&#10;" fillcolor="#ff3" stroked="f"/>
                  <v:rect id="Rectangle 806" o:spid="_x0000_s1830" style="position:absolute;left:6959;top:775;width:4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4Wd8IA&#10;AADcAAAADwAAAGRycy9kb3ducmV2LnhtbERPu27CMBTdkfgH6yJ1qYoDQoikGARIlI7lMXS8im+T&#10;KPF1sA0Evh4PlRiPznu+7EwjruR8ZVnBaJiAIM6trrhQcDpuP2YgfEDW2FgmBXfysFz0e3PMtL3x&#10;nq6HUIgYwj5DBWUIbSalz0sy6Ie2JY7cn3UGQ4SukNrhLYabRo6TZCoNVhwbSmxpU1JeHy5GQb3+&#10;Gu2Ko3+4813W72n+m05/Jkq9DbrVJ4hAXXiJ/93fWkE6jmvjmXgE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XhZ3wgAAANwAAAAPAAAAAAAAAAAAAAAAAJgCAABkcnMvZG93&#10;bnJldi54bWxQSwUGAAAAAAQABAD1AAAAhwMAAAAA&#10;" fillcolor="#ffff35" stroked="f"/>
                  <v:rect id="Rectangle 807" o:spid="_x0000_s1831" style="position:absolute;left:6963;top:775;width:3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HBjcYA&#10;AADcAAAADwAAAGRycy9kb3ducmV2LnhtbESPT2vCQBTE74LfYXkFL6IbpYhJXcU/FFrowWjB6yP7&#10;3IRm38bsqum37xYEj8PM/IZZrDpbixu1vnKsYDJOQBAXTldsFHwf30dzED4ga6wdk4Jf8rBa9nsL&#10;zLS7c063QzAiQthnqKAMocmk9EVJFv3YNcTRO7vWYoiyNVK3eI9wW8tpksykxYrjQokNbUsqfg5X&#10;q+ArGZp9WuhmmL/urufL5mTyz5NSg5du/QYiUBee4Uf7QytIpyn8n4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DHBjcYAAADcAAAADwAAAAAAAAAAAAAAAACYAgAAZHJz&#10;L2Rvd25yZXYueG1sUEsFBgAAAAAEAAQA9QAAAIsDAAAAAA==&#10;" fillcolor="#ffff37" stroked="f"/>
                </v:group>
                <v:rect id="Rectangle 809" o:spid="_x0000_s1832" style="position:absolute;left:44234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GTt8EA&#10;AADcAAAADwAAAGRycy9kb3ducmV2LnhtbERPy4rCMBTdC/MP4Q64kTGtgjgdYxkqgqD4qH7ApbnT&#10;lmluShO1/r1ZCC4P571Ie9OIG3WutqwgHkcgiAuray4VXM7rrzkI55E1NpZJwYMcpMuPwQITbe98&#10;olvuSxFC2CWooPK+TaR0RUUG3di2xIH7s51BH2BXSt3hPYSbRk6iaCYN1hwaKmwpq6j4z69Gwf5A&#10;xWo/12Z0LLdZvFuP8qwlpYaf/e8PCE+9f4tf7o1W8D0N88OZcAT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xk7fBAAAA3AAAAA8AAAAAAAAAAAAAAAAAmAIAAGRycy9kb3du&#10;cmV2LnhtbFBLBQYAAAAABAAEAPUAAACGAwAAAAA=&#10;" fillcolor="#ffff3a" stroked="f"/>
                <v:rect id="Rectangle 810" o:spid="_x0000_s1833" style="position:absolute;left:44253;top:4921;width:25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5tHsUA&#10;AADcAAAADwAAAGRycy9kb3ducmV2LnhtbESPQWvCQBSE70L/w/IK3uomKlJTV9FCS/WgVMXza/Y1&#10;Cc2+XbIbTfvrXaHgcZiZb5jZojO1OFPjK8sK0kECgji3uuJCwfHw9vQMwgdkjbVlUvBLHhbzh94M&#10;M20v/EnnfShEhLDPUEEZgsuk9HlJBv3AOuLofdvGYIiyKaRu8BLhppbDJJlIgxXHhRIdvZaU/+xb&#10;o2CzHtP2tJOrdfrV/rU4dmH17pTqP3bLFxCBunAP/7c/tILpKIXbmXgE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m0exQAAANwAAAAPAAAAAAAAAAAAAAAAAJgCAABkcnMv&#10;ZG93bnJldi54bWxQSwUGAAAAAAQABAD1AAAAigMAAAAA&#10;" fillcolor="#ffff3c" stroked="f"/>
                <v:rect id="Rectangle 811" o:spid="_x0000_s1834" style="position:absolute;left:44278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Emn8YA&#10;AADcAAAADwAAAGRycy9kb3ducmV2LnhtbESPT2vCQBTE7wW/w/IKvemmtkpM3YT6r3jwUlPE4yP7&#10;mgSzb0N2G9Nv7xaEHoeZ+Q2zzAbTiJ46V1tW8DyJQBAXVtdcKvjKd+MYhPPIGhvLpOCXHGTp6GGJ&#10;ibZX/qT+6EsRIOwSVFB53yZSuqIig25iW+LgfdvOoA+yK6Xu8BrgppHTKJpLgzWHhQpbWldUXI4/&#10;RsHJf/R5vMi3640+MOnz62q22iv19Di8v4HwNPj/8L291woWL1P4OxOOgE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FEmn8YAAADcAAAADwAAAAAAAAAAAAAAAACYAgAAZHJz&#10;L2Rvd25yZXYueG1sUEsFBgAAAAAEAAQA9QAAAIsDAAAAAA==&#10;" fillcolor="#ffff3f" stroked="f"/>
                <v:rect id="Rectangle 812" o:spid="_x0000_s1835" style="position:absolute;left:44297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fI9sUA&#10;AADcAAAADwAAAGRycy9kb3ducmV2LnhtbESP32rCMBTG74W9QziD3chMuoJs1ViG4pBhkWkf4NCc&#10;tcXmpDSZ1rdfBgMvP74/P75lPtpOXGjwrWMNyUyBIK6cabnWUJ62z68gfEA22DkmDTfykK8eJkvM&#10;jLvyF12OoRZxhH2GGpoQ+kxKXzVk0c9cTxy9bzdYDFEOtTQDXuO47eSLUnNpseVIaLCndUPV+fhj&#10;I/fjMN1T0arzZpp8qn1Zbm2htH56HN8XIAKN4R7+b++Mhrc0hb8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58j2xQAAANwAAAAPAAAAAAAAAAAAAAAAAJgCAABkcnMv&#10;ZG93bnJldi54bWxQSwUGAAAAAAQABAD1AAAAigMAAAAA&#10;" fillcolor="#ffff41" stroked="f"/>
                <v:rect id="Rectangle 813" o:spid="_x0000_s1836" style="position:absolute;left:44316;top:4921;width:13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SsPMYA&#10;AADcAAAADwAAAGRycy9kb3ducmV2LnhtbESPQWsCMRSE74X+h/AKvdVsba26GkUKFREUXMXzY/Pc&#10;Xbt5CZuoW3+9EYQeh5n5hhlPW1OLMzW+sqzgvZOAIM6trrhQsNv+vA1A+ICssbZMCv7Iw3Ty/DTG&#10;VNsLb+ichUJECPsUFZQhuFRKn5dk0HesI47ewTYGQ5RNIXWDlwg3tewmyZc0WHFcKNHRd0n5b3Yy&#10;CrrDvdmve1fun+buuF4te9l85pR6fWlnIxCB2vAffrQXWsHw4xPuZ+IRkJ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3SsPMYAAADcAAAADwAAAAAAAAAAAAAAAACYAgAAZHJz&#10;L2Rvd25yZXYueG1sUEsFBgAAAAAEAAQA9QAAAIsDAAAAAA==&#10;" fillcolor="#ffff43" stroked="f"/>
                <v:rect id="Rectangle 814" o:spid="_x0000_s1837" style="position:absolute;left:44329;top:4921;width:25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/1d8UA&#10;AADcAAAADwAAAGRycy9kb3ducmV2LnhtbESPQWvCQBSE7wX/w/IK3swmLSk2uorUKgUPounB4yP7&#10;TEKzb2N2o/HfdwtCj8PMfMPMl4NpxJU6V1tWkEQxCOLC6ppLBd/5ZjIF4TyyxsYyKbiTg+Vi9DTH&#10;TNsbH+h69KUIEHYZKqi8bzMpXVGRQRfZljh4Z9sZ9EF2pdQd3gLcNPIljt+kwZrDQoUtfVRU/Bx7&#10;oyDF03r7mV/caZfsdd+4dEdDq9T4eVjNQHga/H/40f7SCt5fU/g7E46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D/V3xQAAANwAAAAPAAAAAAAAAAAAAAAAAJgCAABkcnMv&#10;ZG93bnJldi54bWxQSwUGAAAAAAQABAD1AAAAigMAAAAA&#10;" fillcolor="#ffff45" stroked="f"/>
                <v:rect id="Rectangle 815" o:spid="_x0000_s1838" style="position:absolute;left:44354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cXFMUA&#10;AADcAAAADwAAAGRycy9kb3ducmV2LnhtbESPQWvCQBSE7wX/w/IEb7qxotjoKiIUWxGlUcj1kX3N&#10;hmbfhuxWU399tyD0OMzMN8xy3dlaXKn1lWMF41ECgrhwuuJSweX8OpyD8AFZY+2YFPyQh/Wq97TE&#10;VLsbf9A1C6WIEPYpKjAhNKmUvjBk0Y9cQxy9T9daDFG2pdQt3iLc1vI5SWbSYsVxwWBDW0PFV/Zt&#10;Fdyn2ane5fvje77Jj2cz3R0s50oN+t1mASJQF/7Dj/abVvAymcHfmX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xxcUxQAAANwAAAAPAAAAAAAAAAAAAAAAAJgCAABkcnMv&#10;ZG93bnJldi54bWxQSwUGAAAAAAQABAD1AAAAigMAAAAA&#10;" fillcolor="#ffff47" stroked="f"/>
                <v:rect id="Rectangle 816" o:spid="_x0000_s1839" style="position:absolute;left:44373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CZtMMA&#10;AADcAAAADwAAAGRycy9kb3ducmV2LnhtbESPQWsCMRSE74X+h/AK3mrWFqtdjVIKgl6EqiC9PTbP&#10;3cXNe0sSdf33RhA8DjPzDTOdd65RZ/KhFjYw6GegiAuxNZcGdtvF+xhUiMgWG2EycKUA89nryxRz&#10;Kxf+o/MmlipBOORooIqxzbUORUUOQ19a4uQdxDuMSfpSW4+XBHeN/siyL+2w5rRQYUu/FRXHzckZ&#10;KKTbnYblYu9DZL0a7eV/vRVjem/dzwRUpC4+w4/20hr4/hzB/Uw6Anp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CZtMMAAADcAAAADwAAAAAAAAAAAAAAAACYAgAAZHJzL2Rv&#10;d25yZXYueG1sUEsFBgAAAAAEAAQA9QAAAIgDAAAAAA==&#10;" fillcolor="#ffff4a" stroked="f"/>
                <v:rect id="Rectangle 817" o:spid="_x0000_s1840" style="position:absolute;left:44392;top:4921;width:26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+I/sMA&#10;AADcAAAADwAAAGRycy9kb3ducmV2LnhtbERPTWsCMRC9C/0PYQreNKtCsatRVBSEHkq1oN6GZLpZ&#10;upmsm6irv745FDw+3vd03rpKXKkJpWcFg34Gglh7U3Kh4Hu/6Y1BhIhssPJMCu4UYD576UwxN/7G&#10;X3TdxUKkEA45KrAx1rmUQVtyGPq+Jk7cj28cxgSbQpoGbyncVXKYZW/SYcmpwWJNK0v6d3dxCo6n&#10;8rB9LJeflcW9PuuP7Dwar5XqvraLCYhIbXyK/91bo+B9lNamM+kIy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+I/sMAAADcAAAADwAAAAAAAAAAAAAAAACYAgAAZHJzL2Rv&#10;d25yZXYueG1sUEsFBgAAAAAEAAQA9QAAAIgDAAAAAA==&#10;" fillcolor="#ffff4c" stroked="f"/>
                <v:rect id="Rectangle 818" o:spid="_x0000_s1841" style="position:absolute;left:44418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5Nb8UA&#10;AADcAAAADwAAAGRycy9kb3ducmV2LnhtbESP0WrCQBRE3wX/YblC35qN1oqmboIILWKRWO0HXLK3&#10;2WD2bshuNf37bqHg4zAzZ5h1MdhWXKn3jWMF0yQFQVw53XCt4PP8+rgE4QOyxtYxKfghD0U+Hq0x&#10;0+7GH3Q9hVpECPsMFZgQukxKXxmy6BPXEUfvy/UWQ5R9LXWPtwi3rZyl6UJabDguGOxoa6i6nL6t&#10;gvc5H+blVpe7ZSnPx+f98LYno9TDZNi8gAg0hHv4v73TClZPK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fk1vxQAAANwAAAAPAAAAAAAAAAAAAAAAAJgCAABkcnMv&#10;ZG93bnJldi54bWxQSwUGAAAAAAQABAD1AAAAigMAAAAA&#10;" fillcolor="#ffff4f" stroked="f"/>
                <v:rect id="Rectangle 819" o:spid="_x0000_s1842" style="position:absolute;left:44437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n1FsEA&#10;AADcAAAADwAAAGRycy9kb3ducmV2LnhtbERPz2vCMBS+D/wfwhO8zUSZY+sapQiiO87N9fpoXpti&#10;81KbTOt/vxwGO358v/PN6DpxpSG0njUs5goEceVNy42Gr8/d4wuIEJENdp5Jw50CbNaThxwz42/8&#10;QddjbEQK4ZChBhtjn0kZKksOw9z3xImr/eAwJjg00gx4S+Guk0ulnqXDllODxZ62lqrz8cdpWF32&#10;XJ2+7V6V6lDW5ao4vWOh9Ww6Fm8gIo3xX/znPhgNr09pfjqTjo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59RbBAAAA3AAAAA8AAAAAAAAAAAAAAAAAmAIAAGRycy9kb3du&#10;cmV2LnhtbFBLBQYAAAAABAAEAPUAAACGAwAAAAA=&#10;" fillcolor="#ffff51" stroked="f"/>
                <v:rect id="Rectangle 820" o:spid="_x0000_s1843" style="position:absolute;left:44456;top:4921;width:13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xI1sUA&#10;AADcAAAADwAAAGRycy9kb3ducmV2LnhtbESPQWsCMRSE7wX/Q3iCl6JZpYiuRlHBYhGhXQWvj81z&#10;s7h5WTZR139vCoUeh5n5hpkvW1uJOzW+dKxgOEhAEOdOl1woOB23/QkIH5A1Vo5JwZM8LBedtzmm&#10;2j34h+5ZKESEsE9RgQmhTqX0uSGLfuBq4uhdXGMxRNkUUjf4iHBbyVGSjKXFkuOCwZo2hvJrdrMK&#10;KPvenbbvk8/zZnUz+/XBfZ3XTqlet13NQARqw3/4r73TCqYfQ/g9E4+AX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3EjWxQAAANwAAAAPAAAAAAAAAAAAAAAAAJgCAABkcnMv&#10;ZG93bnJldi54bWxQSwUGAAAAAAQABAD1AAAAigMAAAAA&#10;" fillcolor="#ffff53" stroked="f"/>
                <v:rect id="Rectangle 821" o:spid="_x0000_s1844" style="position:absolute;left:44469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qiMcYA&#10;AADcAAAADwAAAGRycy9kb3ducmV2LnhtbESP3WoCMRSE7wXfIRzBG6nZShG7NYoIovWm/j3A6ea4&#10;u7g52SbR3fbpTUHwcpiZb5jpvDWVuJHzpWUFr8MEBHFmdcm5gtNx9TIB4QOyxsoyKfglD/NZtzPF&#10;VNuG93Q7hFxECPsUFRQh1KmUPivIoB/amjh6Z+sMhihdLrXDJsJNJUdJMpYGS44LBda0LCi7HK5G&#10;QXXy6+O3bNf7wfVz8/O3a9z2K1eq32sXHyACteEZfrQ3WsH72wj+z8QjIG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2qiMcYAAADcAAAADwAAAAAAAAAAAAAAAACYAgAAZHJz&#10;L2Rvd25yZXYueG1sUEsFBgAAAAAEAAQA9QAAAIsDAAAAAA==&#10;" fillcolor="#ff5" stroked="f"/>
                <v:rect id="Rectangle 822" o:spid="_x0000_s1845" style="position:absolute;left:44488;top:4921;width:25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ywQMQA&#10;AADcAAAADwAAAGRycy9kb3ducmV2LnhtbESP0WrCQBRE3wv+w3IFX6RutFVidBURpK1P1vYDLtlr&#10;Npi9G7NrjH/vFoQ+DjNzhlmuO1uJlhpfOlYwHiUgiHOnSy4U/P7sXlMQPiBrrByTgjt5WK96L0vM&#10;tLvxN7XHUIgIYZ+hAhNCnUnpc0MW/cjVxNE7ucZiiLIppG7wFuG2kpMkmUmLJccFgzVtDeXn49Uq&#10;CGmbT2bpwVC1/7pczy19THdDpQb9brMAEagL/+Fn+1MrmL+/wd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8sEDEAAAA3AAAAA8AAAAAAAAAAAAAAAAAmAIAAGRycy9k&#10;b3ducmV2LnhtbFBLBQYAAAAABAAEAPUAAACJAwAAAAA=&#10;" fillcolor="#ffff57" stroked="f"/>
                <v:rect id="Rectangle 823" o:spid="_x0000_s1846" style="position:absolute;left:44513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27bMUA&#10;AADcAAAADwAAAGRycy9kb3ducmV2LnhtbESPT2sCMRTE74V+h/AKvdWsuvXPapTSUunBQ9Xi+bF5&#10;bhY3L0uS6vrtjSB4HGbmN8x82dlGnMiH2rGCfi8DQVw6XXOl4G/3/TYBESKyxsYxKbhQgOXi+WmO&#10;hXZn3tBpGyuRIBwKVGBibAspQ2nIYui5ljh5B+ctxiR9JbXHc4LbRg6ybCQt1pwWDLb0aag8bv+t&#10;gv1x3ear8Wb0PvwdmlCvx7uvgVfq9aX7mIGI1MVH+N7+0QqmeQ63M+kI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DbtsxQAAANwAAAAPAAAAAAAAAAAAAAAAAJgCAABkcnMv&#10;ZG93bnJldi54bWxQSwUGAAAAAAQABAD1AAAAigMAAAAA&#10;" fillcolor="#ffff5a" stroked="f"/>
                <v:rect id="Rectangle 824" o:spid="_x0000_s1847" style="position:absolute;left:44532;top:4921;width:25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8l+MYA&#10;AADcAAAADwAAAGRycy9kb3ducmV2LnhtbESP0WrCQBRE34X+w3ILvulGacWmWaUIQpVi1fQDLtnb&#10;bGj2bsyuJu3Xu4LQx2FmzjDZsre1uFDrK8cKJuMEBHHhdMWlgq98PZqD8AFZY+2YFPySh+XiYZBh&#10;ql3HB7ocQykihH2KCkwITSqlLwxZ9GPXEEfv27UWQ5RtKXWLXYTbWk6TZCYtVhwXDDa0MlT8HM9W&#10;wbz7KKen9WxbfG52WO8P+X5i/pQaPvZvryAC9eE/fG+/awUvT89wOxOP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8l+MYAAADcAAAADwAAAAAAAAAAAAAAAACYAgAAZHJz&#10;L2Rvd25yZXYueG1sUEsFBgAAAAAEAAQA9QAAAIsDAAAAAA==&#10;" fillcolor="#ffff5c" stroked="f"/>
                <v:rect id="Rectangle 825" o:spid="_x0000_s1848" style="position:absolute;left:44557;top:4921;width:20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SXr8UA&#10;AADcAAAADwAAAGRycy9kb3ducmV2LnhtbESPQWvCQBSE74L/YXlCL1I3Fgk2dZVWWiq9GT30+Jp9&#10;zabNvg3ZV03/fbcgeBxm5htmtRl8q07UxyawgfksA0VcBdtwbeB4eLldgoqCbLENTAZ+KcJmPR6t&#10;sLDhzHs6lVKrBOFYoAEn0hVax8qRxzgLHXHyPkPvUZLsa217PCe4b/VdluXaY8NpwWFHW0fVd/nj&#10;DTyXEhZP769O2+nbLn5FzOQjN+ZmMjw+gBIa5Bq+tHfWwP0ih/8z6Qj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9JevxQAAANwAAAAPAAAAAAAAAAAAAAAAAJgCAABkcnMv&#10;ZG93bnJldi54bWxQSwUGAAAAAAQABAD1AAAAigMAAAAA&#10;" fillcolor="#ffff5f" stroked="f"/>
                <v:rect id="Rectangle 826" o:spid="_x0000_s1849" style="position:absolute;left:44577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puMccA&#10;AADcAAAADwAAAGRycy9kb3ducmV2LnhtbESPQWvCQBSE70L/w/IKXkQ3lVJNdBUbKPXQS1TQ4zP7&#10;TEKzb9PsGlN/fbdQ6HGYmW+Y5bo3teiodZVlBU+TCARxbnXFhYLD/m08B+E8ssbaMin4Jgfr1cNg&#10;iYm2N86o2/lCBAi7BBWU3jeJlC4vyaCb2IY4eBfbGvRBtoXULd4C3NRyGkUv0mDFYaHEhtKS8s/d&#10;1SjYpEf5fr6e8i6NafTxdX+NM5kpNXzsNwsQnnr/H/5rb7WC+HkGv2fCEZ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abjHHAAAA3AAAAA8AAAAAAAAAAAAAAAAAmAIAAGRy&#10;cy9kb3ducmV2LnhtbFBLBQYAAAAABAAEAPUAAACMAwAAAAA=&#10;" fillcolor="#ffff61" stroked="f"/>
                <v:rect id="Rectangle 827" o:spid="_x0000_s1850" style="position:absolute;left:44596;top:4921;width:12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5vOMIA&#10;AADcAAAADwAAAGRycy9kb3ducmV2LnhtbERPz2vCMBS+C/4P4Qm7abo6hlZTEUE3dpsOhrdH89aW&#10;Ni81ibXur18OA48f3+/1ZjCt6Mn52rKC51kCgriwuuZSwddpP12A8AFZY2uZFNzJwyYfj9aYaXvj&#10;T+qPoRQxhH2GCqoQukxKX1Rk0M9sRxy5H+sMhghdKbXDWww3rUyT5FUarDk2VNjRrqKiOV6Ngosb&#10;PpZvZWh2Pr33xSH9PuvfuVJPk2G7AhFoCA/xv/tdK1i+xL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nm84wgAAANwAAAAPAAAAAAAAAAAAAAAAAJgCAABkcnMvZG93&#10;bnJldi54bWxQSwUGAAAAAAQABAD1AAAAhwMAAAAA&#10;" fillcolor="#ffff63" stroked="f"/>
                <v:rect id="Rectangle 828" o:spid="_x0000_s1851" style="position:absolute;left:44608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nJUscA&#10;AADcAAAADwAAAGRycy9kb3ducmV2LnhtbESPT0vDQBTE74LfYXmCt3ZjETWx21LqH1o8WFsv3h7Z&#10;ZzaYfRuyzybtp+8KBY/DzPyGmc4H36g9dbEObOBmnIEiLoOtuTLwuXsZPYCKgmyxCUwGDhRhPru8&#10;mGJhQ88ftN9KpRKEY4EGnEhbaB1LRx7jOLTEyfsOnUdJsqu07bBPcN/oSZbdaY81pwWHLS0dlT/b&#10;X29gud709/mbvB+z56dX++VktznmxlxfDYtHUEKD/IfP7ZU1kN/m8HcmHQE9O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ZyVLHAAAA3AAAAA8AAAAAAAAAAAAAAAAAmAIAAGRy&#10;cy9kb3ducmV2LnhtbFBLBQYAAAAABAAEAPUAAACMAwAAAAA=&#10;" fillcolor="#ffff65" stroked="f"/>
                <v:rect id="Rectangle 829" o:spid="_x0000_s1852" style="position:absolute;left:44627;top:4921;width:26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6GbMIA&#10;AADcAAAADwAAAGRycy9kb3ducmV2LnhtbERPz2vCMBS+D/wfwhvsMjSdY6LVKCI4dnGjTsHjo3km&#10;Zc1LaTJb/3tzEDx+fL8Xq97V4kJtqDwreBtlIIhLrys2Cg6/2+EURIjIGmvPpOBKAVbLwdMCc+07&#10;Luiyj0akEA45KrAxNrmUobTkMIx8Q5y4s28dxgRbI3WLXQp3tRxn2UQ6rDg1WGxoY6n82/87BT/F&#10;cbet46l7Lcabd/1tnLGTT6Venvv1HESkPj7Ed/eXVjD7SPPTmXQE5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DoZswgAAANwAAAAPAAAAAAAAAAAAAAAAAJgCAABkcnMvZG93&#10;bnJldi54bWxQSwUGAAAAAAQABAD1AAAAhwMAAAAA&#10;" fillcolor="#ffff67" stroked="f"/>
                <v:rect id="Rectangle 830" o:spid="_x0000_s1853" style="position:absolute;left:44653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nlXsQA&#10;AADcAAAADwAAAGRycy9kb3ducmV2LnhtbESPQWuDQBSE74H+h+UVeotrUgzVZJUiLc2hEGLb+8N9&#10;UYn7VtxNtP++GyjkOMzMN8yumE0vrjS6zrKCVRSDIK6t7rhR8P31vnwB4Tyyxt4yKfglB0X+sNhh&#10;pu3ER7pWvhEBwi5DBa33Qyalq1sy6CI7EAfvZEeDPsixkXrEKcBNL9dxvJEGOw4LLQ5UtlSfq4tR&#10;8Nxf6vVb+XFIJkrOn7TxP02ZKvX0OL9uQXia/T38395rBWmygtuZcAR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55V7EAAAA3AAAAA8AAAAAAAAAAAAAAAAAmAIAAGRycy9k&#10;b3ducmV2LnhtbFBLBQYAAAAABAAEAPUAAACJAwAAAAA=&#10;" fillcolor="#ffff6a" stroked="f"/>
                <v:rect id="Rectangle 831" o:spid="_x0000_s1854" style="position:absolute;left:44672;top:4921;width:25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5YZMUA&#10;AADcAAAADwAAAGRycy9kb3ducmV2LnhtbESPQWsCMRSE70L/Q3gFbzVbsVZXo5SyQrFIcdX7Y/O6&#10;Wdy8LEnU7b9vCgWPw8x8wyzXvW3FlXxoHCt4HmUgiCunG64VHA+bpxmIEJE1to5JwQ8FWK8eBkvM&#10;tbvxnq5lrEWCcMhRgYmxy6UMlSGLYeQ64uR9O28xJulrqT3eEty2cpxlU2mx4bRgsKN3Q9W5vFgF&#10;n4dLcdqWlSkn2/Pma1q8FjvvlRo+9m8LEJH6eA//tz+0gvnLGP7Op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nlhkxQAAANwAAAAPAAAAAAAAAAAAAAAAAJgCAABkcnMv&#10;ZG93bnJldi54bWxQSwUGAAAAAAQABAD1AAAAigMAAAAA&#10;" fillcolor="#ffff6c" stroked="f"/>
                <v:rect id="Rectangle 832" o:spid="_x0000_s1855" style="position:absolute;left:44697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o0sQA&#10;AADcAAAADwAAAGRycy9kb3ducmV2LnhtbESPQYvCMBSE74L/ITzBm6YqSrdrlFUQBVFQl93ro3m2&#10;dZuX0kSt/94Iwh6HmfmGmc4bU4ob1a6wrGDQj0AQp1YXnCn4Pq16MQjnkTWWlknBgxzMZ+3WFBNt&#10;73yg29FnIkDYJagg975KpHRpTgZd31bEwTvb2qAPss6krvEe4KaUwyiaSIMFh4UcK1rmlP4dr0aB&#10;PMT8Oz7hZrHb/eB5/1hfqu1IqW6n+foE4anx/+F3e6MVfIx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EKNLEAAAA3AAAAA8AAAAAAAAAAAAAAAAAmAIAAGRycy9k&#10;b3ducmV2LnhtbFBLBQYAAAAABAAEAPUAAACJAwAAAAA=&#10;" fillcolor="#ffff6f" stroked="f"/>
                <v:rect id="Rectangle 833" o:spid="_x0000_s1856" style="position:absolute;left:44716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+orsMA&#10;AADcAAAADwAAAGRycy9kb3ducmV2LnhtbESPQWsCMRSE74X+h/AK3mpW0apbo4hQ8KAUd/X+2DyT&#10;pZuXZZPq9t83guBxmJlvmOW6d424UhdqzwpGwwwEceV1zUbBqfx6n4MIEVlj45kU/FGA9er1ZYm5&#10;9jc+0rWIRiQIhxwV2BjbXMpQWXIYhr4lTt7Fdw5jkp2RusNbgrtGjrPsQzqsOS1YbGlrqfopfp0C&#10;fy7KevutD+ONmU3siM0+tkapwVu/+QQRqY/P8KO90woW0wncz6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+orsMAAADcAAAADwAAAAAAAAAAAAAAAACYAgAAZHJzL2Rv&#10;d25yZXYueG1sUEsFBgAAAAAEAAQA9QAAAIgDAAAAAA==&#10;" fillcolor="#ffff71" stroked="f"/>
                <v:rect id="Rectangle 834" o:spid="_x0000_s1857" style="position:absolute;left:44735;top:4921;width:13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WWdcYA&#10;AADcAAAADwAAAGRycy9kb3ducmV2LnhtbESPT2vCQBTE74V+h+UVvNWNQkobXcU/KDmUglbw+sg+&#10;k9Xs25DdaOqndwuFHoeZ+Q0znfe2FldqvXGsYDRMQBAXThsuFRy+N6/vIHxA1lg7JgU/5GE+e36a&#10;YqbdjXd03YdSRAj7DBVUITSZlL6oyKIfuoY4eifXWgxRtqXULd4i3NZynCRv0qLhuFBhQ6uKisu+&#10;swq645c8mi5fFp/5NtVmfU4Pq7tSg5d+MQERqA//4b92rhV8pCn8nolH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WWdcYAAADcAAAADwAAAAAAAAAAAAAAAACYAgAAZHJz&#10;L2Rvd25yZXYueG1sUEsFBgAAAAAEAAQA9QAAAIsDAAAAAA==&#10;" fillcolor="#ffff73" stroked="f"/>
                <v:rect id="Rectangle 835" o:spid="_x0000_s1858" style="position:absolute;left:44748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bC1ccA&#10;AADcAAAADwAAAGRycy9kb3ducmV2LnhtbESPT2vCQBTE70K/w/IKvUjdtNqgqauUSrAIPTQKXh/Z&#10;lz80+zZktzH66buC4HGYmd8wy/VgGtFT52rLCl4mEQji3OqaSwWHffo8B+E8ssbGMik4k4P16mG0&#10;xETbE/9Qn/lSBAi7BBVU3reJlC6vyKCb2JY4eIXtDPogu1LqDk8Bbhr5GkWxNFhzWKiwpc+K8t/s&#10;zyjIi/5yTjf7WSrH0+33zsb+WMRKPT0OH+8gPA3+Hr61v7SCxVsM1zPhCM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GwtXHAAAA3AAAAA8AAAAAAAAAAAAAAAAAmAIAAGRy&#10;cy9kb3ducmV2LnhtbFBLBQYAAAAABAAEAPUAAACMAwAAAAA=&#10;" fillcolor="#ffff75" stroked="f"/>
                <v:rect id="Rectangle 836" o:spid="_x0000_s1859" style="position:absolute;left:44767;top:4921;width:25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meQ8UA&#10;AADcAAAADwAAAGRycy9kb3ducmV2LnhtbESPQWvCQBSE74X+h+UVvBTdVGlqo6tIRPDgxaSgx0f2&#10;NQlm34bs1sR/7woFj8PMfMMs14NpxJU6V1tW8DGJQBAXVtdcKvjJd+M5COeRNTaWScGNHKxXry9L&#10;TLTt+UjXzJciQNglqKDyvk2kdEVFBt3EtsTB+7WdQR9kV0rdYR/gppHTKIqlwZrDQoUtpRUVl+zP&#10;KDi9b/syTfPDrkgPepOd43aYxUqN3obNAoSnwT/D/+29VvD9+QWPM+EI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OZ5DxQAAANwAAAAPAAAAAAAAAAAAAAAAAJgCAABkcnMv&#10;ZG93bnJldi54bWxQSwUGAAAAAAQABAD1AAAAigMAAAAA&#10;" fillcolor="#ff7" stroked="f"/>
                <v:rect id="Rectangle 837" o:spid="_x0000_s1860" style="position:absolute;left:44792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MenL8A&#10;AADcAAAADwAAAGRycy9kb3ducmV2LnhtbERPzYrCMBC+C/sOYRa8aaqg2GoUERQPIvjzAEMz2xab&#10;SWmytX1757Cwx4/vf7PrXa06akPl2cBsmoAizr2tuDDwfBwnK1AhIlusPZOBgQLstl+jDWbWv/lG&#10;3T0WSkI4ZGigjLHJtA55SQ7D1DfEwv341mEU2BbatviWcFfreZIstcOKpaHEhg4l5a/7r5OSdNjP&#10;Yre4XPvhMJxeK0yPNzRm/N3v16Ai9fFf/Oc+WwPpQtbKGTkCev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kx6cvwAAANwAAAAPAAAAAAAAAAAAAAAAAJgCAABkcnMvZG93bnJl&#10;di54bWxQSwUGAAAAAAQABAD1AAAAhAMAAAAA&#10;" fillcolor="#ffff7a" stroked="f"/>
                <v:rect id="Rectangle 838" o:spid="_x0000_s1861" style="position:absolute;left:44811;top:4921;width:26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u0Q8QA&#10;AADcAAAADwAAAGRycy9kb3ducmV2LnhtbESPQWsCMRSE70L/Q3gFb5ptpeJujVKEQumhoPbQ42Pz&#10;drN28xKSVHf/fSMIHoeZ+YZZbwfbizOF2DlW8DQvQBDXTnfcKvg+vs9WIGJC1tg7JgUjRdhuHiZr&#10;rLS78J7Oh9SKDOFYoQKTkq+kjLUhi3HuPHH2GhcspixDK3XAS4bbXj4XxVJa7DgvGPS0M1T/Hv6s&#10;glNs/E9oVubTl6dxt3TN+LWQSk0fh7dXEImGdA/f2h9aQflSwvVMPgJy8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LtEPEAAAA3AAAAA8AAAAAAAAAAAAAAAAAmAIAAGRycy9k&#10;b3ducmV2LnhtbFBLBQYAAAAABAAEAPUAAACJAwAAAAA=&#10;" fillcolor="#ffff7c" stroked="f"/>
                <v:rect id="Rectangle 839" o:spid="_x0000_s1862" style="position:absolute;left:44837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0An8AA&#10;AADcAAAADwAAAGRycy9kb3ducmV2LnhtbERPTUvEMBC9C/6HMII3N3UP1damiwgLggd1VzwPzWxT&#10;2kxKErfVX+8cBI+P993sVj+pM8U0BDZwuylAEXfBDtwb+Djub+5BpYxscQpMBr4pwa69vGiwtmHh&#10;dzofcq8khFONBlzOc6116hx5TJswEwt3CtFjFhh7bSMuEu4nvS2KUnscWBoczvTkqBsPX15KXsYf&#10;50p3N3fTKX7a6m18XRZjrq/WxwdQmdb8L/5zP1sDVSnz5YwcAd3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0An8AAAADcAAAADwAAAAAAAAAAAAAAAACYAgAAZHJzL2Rvd25y&#10;ZXYueG1sUEsFBgAAAAAEAAQA9QAAAIUDAAAAAA==&#10;" fillcolor="#ffff7f" stroked="f"/>
                <v:rect id="Rectangle 840" o:spid="_x0000_s1863" style="position:absolute;left:44856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YniMYA&#10;AADcAAAADwAAAGRycy9kb3ducmV2LnhtbESP3WrCQBSE74W+w3KE3unG0EqNWaUUCgWpVSvq5SF7&#10;8oPZsyG7jfHt3YLg5TAz3zDpsje16Kh1lWUFk3EEgjizuuJCwf73c/QGwnlkjbVlUnAlB8vF0yDF&#10;RNsLb6nb+UIECLsEFZTeN4mULivJoBvbhjh4uW0N+iDbQuoWLwFuahlH0VQarDgslNjQR0nZefdn&#10;FHQbuXqND/HqcM3iY35e65/Ty7dSz8P+fQ7CU+8f4Xv7SyuYTSfwfyYc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YniMYAAADcAAAADwAAAAAAAAAAAAAAAACYAgAAZHJz&#10;L2Rvd25yZXYueG1sUEsFBgAAAAAEAAQA9QAAAIsDAAAAAA==&#10;" fillcolor="#ffff81" stroked="f"/>
                <v:rect id="Rectangle 841" o:spid="_x0000_s1864" style="position:absolute;left:44875;top:4921;width:25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6p78YA&#10;AADcAAAADwAAAGRycy9kb3ducmV2LnhtbESPT2vCQBTE74LfYXlCb7oxpVZT1yCFQqSX+ge9vmZf&#10;k9Ts25Bdk/TbdwtCj8PM/IZZp4OpRUetqywrmM8iEMS51RUXCk7Ht+kShPPIGmvLpOCHHKSb8WiN&#10;ibY976k7+EIECLsEFZTeN4mULi/JoJvZhjh4X7Y16INsC6lb7APc1DKOooU0WHFYKLGh15Ly6+Fm&#10;FLDeFfNjv/w8v39k7nvPl2f/9KjUw2TYvoDwNPj/8L2daQWrRQx/Z8IR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6p78YAAADcAAAADwAAAAAAAAAAAAAAAACYAgAAZHJz&#10;L2Rvd25yZXYueG1sUEsFBgAAAAAEAAQA9QAAAIsDAAAAAA==&#10;" fillcolor="#ffff83" stroked="f"/>
                <v:rect id="Rectangle 842" o:spid="_x0000_s1865" style="position:absolute;left:44900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ljxsUA&#10;AADcAAAADwAAAGRycy9kb3ducmV2LnhtbESP3WrCQBSE74W+w3IKvRHd2GDQ6Coi9IdelBp9gEP2&#10;uAlmz4bsNknfvlsoeDnMzDfMdj/aRvTU+dqxgsU8AUFcOl2zUXA5v8xWIHxA1tg4JgU/5GG/e5hs&#10;Mddu4BP1RTAiQtjnqKAKoc2l9GVFFv3ctcTRu7rOYoiyM1J3OES4beRzkmTSYs1xocKWjhWVt+Lb&#10;Krh+1JdXnNLbsjk7Yw5l+vUpU6WeHsfDBkSgMdzD/+13rWCdpfB3Jh4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KWPGxQAAANwAAAAPAAAAAAAAAAAAAAAAAJgCAABkcnMv&#10;ZG93bnJldi54bWxQSwUGAAAAAAQABAD1AAAAigMAAAAA&#10;" fillcolor="#ffff86" stroked="f"/>
                <v:rect id="Rectangle 843" o:spid="_x0000_s1866" style="position:absolute;left:44919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OFssUA&#10;AADcAAAADwAAAGRycy9kb3ducmV2LnhtbESPQWvCQBSE74L/YXmCN91EW6mpayiiUItQtPX+yL5m&#10;Y7NvQ3Y18d93C4Ueh5n5hlnlva3FjVpfOVaQThMQxIXTFZcKPj92kycQPiBrrB2Tgjt5yNfDwQoz&#10;7To+0u0UShEh7DNUYEJoMil9Yciin7qGOHpfrrUYomxLqVvsItzWcpYkC2mx4rhgsKGNoeL7dLUK&#10;3rbaHx6Pl/m73ZjL2aedPuxLpcaj/uUZRKA+/If/2q9awXLxAL9n4hG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w4WyxQAAANwAAAAPAAAAAAAAAAAAAAAAAJgCAABkcnMv&#10;ZG93bnJldi54bWxQSwUGAAAAAAQABAD1AAAAigMAAAAA&#10;" fillcolor="#ff8" stroked="f"/>
                <v:rect id="Rectangle 844" o:spid="_x0000_s1867" style="position:absolute;left:44938;top:4921;width:26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dVocQA&#10;AADcAAAADwAAAGRycy9kb3ducmV2LnhtbESPX2vCQBDE34V+h2MLvunFgn+aekpRgn1VS5+3uW0S&#10;mtuLd1tN/fS9guDjMDO/YZbr3rXqTCE2ng1Mxhko4tLbhisD78ditAAVBdli65kM/FKE9ephsMTc&#10;+gvv6XyQSiUIxxwN1CJdrnUsa3IYx74jTt6XDw4lyVBpG/CS4K7VT1k20w4bTgs1drSpqfw+/DgD&#10;xbwo94upXGV7sruPz3jdhsnRmOFj//oCSqiXe/jWfrMGnmdT+D+TjoB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XVaHEAAAA3AAAAA8AAAAAAAAAAAAAAAAAmAIAAGRycy9k&#10;b3ducmV2LnhtbFBLBQYAAAAABAAEAPUAAACJAwAAAAA=&#10;" fillcolor="#ffff8b" stroked="f"/>
                <v:rect id="Rectangle 845" o:spid="_x0000_s1868" style="position:absolute;left:44964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d7u8MA&#10;AADcAAAADwAAAGRycy9kb3ducmV2LnhtbESPQWvCQBSE7wX/w/KE3uqmCkFTVymK4MGLUe/P3Zdk&#10;afZtyK4x/ffdQqHHYWa+Ydbb0bVioD5YzwreZxkIYu2N5VrB9XJ4W4IIEdlg65kUfFOA7WbyssbC&#10;+CefaShjLRKEQ4EKmhi7QsqgG3IYZr4jTl7le4cxyb6WpsdngrtWzrMslw4tp4UGO9o1pL/Kh1Ng&#10;u9uC5uX9XGm7v7vqpIdyOCn1Oh0/P0BEGuN/+K99NApWeQ6/Z9IR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d7u8MAAADcAAAADwAAAAAAAAAAAAAAAACYAgAAZHJzL2Rv&#10;d25yZXYueG1sUEsFBgAAAAAEAAQA9QAAAIgDAAAAAA==&#10;" fillcolor="#ffff8d" stroked="f"/>
                <v:rect id="Rectangle 846" o:spid="_x0000_s1869" style="position:absolute;left:44983;top:4921;width:25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cKVsQA&#10;AADcAAAADwAAAGRycy9kb3ducmV2LnhtbESPQWsCMRSE7wX/Q3hCbzWxB9vdGkWEQtuLaPfi7bF5&#10;boKblzVJdfvvm0Khx2FmvmGW69H34koxucAa5jMFgrgNxnGnofl8fXgGkTKywT4wafimBOvV5G6J&#10;tQk33tP1kDtRIJxq1GBzHmopU2vJY5qFgbh4pxA95iJjJ03EW4H7Xj4qtZAeHZcFiwNtLbXnw5fX&#10;cNrZ48Wp+L6pquNH43ZK5n2j9f103LyAyDTm//Bf+81oqBZP8HumHA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HClbEAAAA3AAAAA8AAAAAAAAAAAAAAAAAmAIAAGRycy9k&#10;b3ducmV2LnhtbFBLBQYAAAAABAAEAPUAAACJAwAAAAA=&#10;" fillcolor="#ffff8f" stroked="f"/>
                <v:rect id="Rectangle 847" o:spid="_x0000_s1870" style="position:absolute;left:45008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zdzcIA&#10;AADcAAAADwAAAGRycy9kb3ducmV2LnhtbERPz2vCMBS+D/Y/hCfsNlMdiFajjIE4enGtg+nt0Tzb&#10;sualS6K2/705DDx+fL9Xm9604krON5YVTMYJCOLS6oYrBd+H7eschA/IGlvLpGAgD5v189MKU21v&#10;nNO1CJWIIexTVFCH0KVS+rImg35sO+LIna0zGCJ0ldQObzHctHKaJDNpsOHYUGNHHzWVv8XFKOjn&#10;f3JPu9MxH5z72mfZT0NvO6VeRv37EkSgPjzE/+5PrWAxi2vjmXgE5P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nN3NwgAAANwAAAAPAAAAAAAAAAAAAAAAAJgCAABkcnMvZG93&#10;bnJldi54bWxQSwUGAAAAAAQABAD1AAAAhwMAAAAA&#10;" fillcolor="#ffff92" stroked="f"/>
                <v:rect id="Rectangle 848" o:spid="_x0000_s1871" style="position:absolute;left:45027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WvgMYA&#10;AADcAAAADwAAAGRycy9kb3ducmV2LnhtbESPQWvCQBSE7wX/w/KE3ppNSgkaXYNKpR5qoakevD2y&#10;r0lq9m3IbjX++64g9DjMzDfMPB9MK87Uu8aygiSKQRCXVjdcKdh/bZ4mIJxH1thaJgVXcpAvRg9z&#10;zLS98CedC1+JAGGXoYLa+y6T0pU1GXSR7YiD9217gz7IvpK6x0uAm1Y+x3EqDTYcFmrsaF1TeSp+&#10;jYIXfi0Om+r49vFTJqv1e+rlSe+UehwPyxkIT4P/D9/bW61gmk7hdiYc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WvgMYAAADcAAAADwAAAAAAAAAAAAAAAACYAgAAZHJz&#10;L2Rvd25yZXYueG1sUEsFBgAAAAAEAAQA9QAAAIsDAAAAAA==&#10;" fillcolor="#ffff94" stroked="f"/>
                <v:rect id="Rectangle 849" o:spid="_x0000_s1872" style="position:absolute;left:45046;top:4921;width:13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bensMA&#10;AADcAAAADwAAAGRycy9kb3ducmV2LnhtbERPz2vCMBS+C/sfwht407RjTO1MRdzEzYNjVdj10bw1&#10;Zc1LaWKt//1yEDx+fL+Xq8E2oqfO144VpNMEBHHpdM2VgtNxO5mD8AFZY+OYFFzJwyp/GC0x0+7C&#10;39QXoRIxhH2GCkwIbSalLw1Z9FPXEkfu13UWQ4RdJXWHlxhuG/mUJC/SYs2xwWBLG0PlX3G2Cj7N&#10;POxd+rz4eTvs9Hsrv/bFtVdq/DisX0EEGsJdfHN/aAWLWZwfz8QjI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bensMAAADcAAAADwAAAAAAAAAAAAAAAACYAgAAZHJzL2Rv&#10;d25yZXYueG1sUEsFBgAAAAAEAAQA9QAAAIgDAAAAAA==&#10;" fillcolor="#ffff96" stroked="f"/>
                <v:rect id="Rectangle 850" o:spid="_x0000_s1873" style="position:absolute;left:45059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/BVcUA&#10;AADcAAAADwAAAGRycy9kb3ducmV2LnhtbESPT2sCMRTE70K/Q3iF3jRrD2pXs1Jahd5KXRW9PTZv&#10;/9jNyzZJdf32piD0OMzMb5jFsjetOJPzjWUF41ECgriwuuFKwTZfD2cgfEDW2FomBVfysMweBgtM&#10;tb3wF503oRIRwj5FBXUIXSqlL2oy6Ee2I45eaZ3BEKWrpHZ4iXDTyuckmUiDDceFGjt6q6n43vwa&#10;BVQeu+3nT77P3cpNGnd435nqpNTTY/86BxGoD//he/tDK3iZjuHvTDwCMr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8FVxQAAANwAAAAPAAAAAAAAAAAAAAAAAJgCAABkcnMv&#10;ZG93bnJldi54bWxQSwUGAAAAAAQABAD1AAAAigMAAAAA&#10;" fillcolor="#ffff98" stroked="f"/>
                <v:rect id="Rectangle 851" o:spid="_x0000_s1874" style="position:absolute;left:45078;top:4921;width:26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KGMsgA&#10;AADcAAAADwAAAGRycy9kb3ducmV2LnhtbESP3WrCQBSE7wXfYTlCb6RuaumPaTZSClpLoaU2tL08&#10;ZI9JMHs27K4a394VCl4OM/MNk81704o9Od9YVnAzSUAQl1Y3XCkovhfXjyB8QNbYWiYFR/Iwz4eD&#10;DFNtD/xF+3WoRISwT1FBHUKXSunLmgz6ie2Io7exzmCI0lVSOzxEuGnlNEnupcGG40KNHb3UVG7X&#10;O6Ng/HHn/ma3y10o3t9+fquC6PN1rNTVqH9+AhGoD5fwf3ulFcwepnA+E4+AzE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soYyyAAAANwAAAAPAAAAAAAAAAAAAAAAAJgCAABk&#10;cnMvZG93bnJldi54bWxQSwUGAAAAAAQABAD1AAAAjQMAAAAA&#10;" fillcolor="#ffff9a" stroked="f"/>
                <v:rect id="Rectangle 852" o:spid="_x0000_s1875" style="position:absolute;left:45104;top:4921;width:6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Wvn8MA&#10;AADcAAAADwAAAGRycy9kb3ducmV2LnhtbESPUUvEMBCE3wX/Q1jBNy9VQb16uUOEgqAgVsHXvWZt&#10;SpNNada7eL/eCMI9DjPzDbPa5ODVjuY0RDZwuahAEXfRDtwb+HhvLu5AJUG26COTgR9KsFmfnqyw&#10;tnHPb7RrpVcFwqlGA05kqrVOnaOAaREn4uJ9xTmgFDn32s64L/Dg9VVV3eiAA5cFhxM9OurG9jsY&#10;aN3om20WQRoPrzZ/NoeXZ2/M+Vl+uAcllOUY/m8/WQPL22v4O1OOgF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Wvn8MAAADcAAAADwAAAAAAAAAAAAAAAACYAgAAZHJzL2Rv&#10;d25yZXYueG1sUEsFBgAAAAAEAAQA9QAAAIgDAAAAAA==&#10;" fillcolor="#ffff9c" stroked="f"/>
                <v:rect id="Rectangle 853" o:spid="_x0000_s1876" style="position:absolute;left:45110;top:4921;width:25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uYz8UA&#10;AADcAAAADwAAAGRycy9kb3ducmV2LnhtbESPQWvCQBSE7wX/w/KE3upGaatGNyEKQqEgrS09P7LP&#10;JJp9G3ZXjf76rlDocZiZb5hl3ptWnMn5xrKC8SgBQVxa3XCl4Ptr8zQD4QOyxtYyKbiShzwbPCwx&#10;1fbCn3TehUpECPsUFdQhdKmUvqzJoB/Zjjh6e+sMhihdJbXDS4SbVk6S5FUabDgu1NjRuqbyuDsZ&#10;Bf5j1pxcWWxvxepn+vK+mR+M1Eo9DvtiASJQH/7Df+03rWA+fYb7mXg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W5jPxQAAANwAAAAPAAAAAAAAAAAAAAAAAJgCAABkcnMv&#10;ZG93bnJldi54bWxQSwUGAAAAAAQABAD1AAAAigMAAAAA&#10;" fillcolor="#ffff9e" stroked="f"/>
                <v:rect id="Rectangle 854" o:spid="_x0000_s1877" style="position:absolute;left:45135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HGXsQA&#10;AADcAAAADwAAAGRycy9kb3ducmV2LnhtbESPzU7DMBCE75V4B2uReqmoQwsUQt2qKqrEtT9wXuJt&#10;HIjXwWva8PYYCYnjaGa+0cyXvW/ViaI0gQ1cjwtQxFWwDdcGDvvN1T0oScgW28Bk4JsElouLwRxL&#10;G868pdMu1SpDWEo04FLqSq2lcuRRxqEjzt4xRI8py1hrG/Gc4b7Vk6K40x4bzgsOO1o7qj52X97A&#10;KOyf5DD7fHdFf/Mir8c4tfJmzPCyXz2CStSn//Bf+9kaeJjdwu+ZfAT0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Rxl7EAAAA3AAAAA8AAAAAAAAAAAAAAAAAmAIAAGRycy9k&#10;b3ducmV2LnhtbFBLBQYAAAAABAAEAPUAAACJAwAAAAA=&#10;" fillcolor="#ffffa0" stroked="f"/>
                <v:rect id="Rectangle 855" o:spid="_x0000_s1878" style="position:absolute;left:45154;top:4921;width:13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wrCMQA&#10;AADcAAAADwAAAGRycy9kb3ducmV2LnhtbESPT2sCMRTE74V+h/AEbzWrh9VujSIFQYSC2kKvj83b&#10;P3TzsmyyyfrtTaHQ4zAzv2G2+8l0ItDgWssKlosMBHFpdcu1gq/P48sGhPPIGjvLpOBODva756ct&#10;FtpGvlK4+VokCLsCFTTe94WUrmzIoFvYnjh5lR0M+iSHWuoBY4KbTq6yLJcGW04LDfb03lD5cxuN&#10;go+qvEc3xjwczvV3OMdwGi+VUvPZdHgD4Wny/+G/9kkreF3n8HsmHQG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sKwjEAAAA3AAAAA8AAAAAAAAAAAAAAAAAmAIAAGRycy9k&#10;b3ducmV2LnhtbFBLBQYAAAAABAAEAPUAAACJAwAAAAA=&#10;" fillcolor="#ffffa2" stroked="f"/>
                <v:rect id="Rectangle 856" o:spid="_x0000_s1879" style="position:absolute;left:45167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BH/8YA&#10;AADcAAAADwAAAGRycy9kb3ducmV2LnhtbESPS2vDMBCE74X+B7GF3ho5JeThRAkhNJBDoW3ex8Xa&#10;WG6tlbFkx/33UaDQ4zAz3zCzRWdL0VLtC8cK+r0EBHHmdMG5gv1u/TIG4QOyxtIxKfglD4v548MM&#10;U+2u/EXtNuQiQtinqMCEUKVS+syQRd9zFXH0Lq62GKKsc6lrvEa4LeVrkgylxYLjgsGKVoayn21j&#10;FTT7t3M2/Cwqw4f30/dH2xw3g0ap56duOQURqAv/4b/2RiuYjEZwPxOP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9BH/8YAAADcAAAADwAAAAAAAAAAAAAAAACYAgAAZHJz&#10;L2Rvd25yZXYueG1sUEsFBgAAAAAEAAQA9QAAAIsDAAAAAA==&#10;" fillcolor="#ffffa4" stroked="f"/>
                <v:rect id="Rectangle 857" o:spid="_x0000_s1880" style="position:absolute;left:45186;top:4921;width:26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GywMMA&#10;AADcAAAADwAAAGRycy9kb3ducmV2LnhtbERPu2rDMBTdC/kHcQNdQiK3hiZxIptQSOlQSl5Ltot1&#10;Y5lYV8ZSbPfvq6HQ8XDe22K0jeip87VjBS+LBARx6XTNlYLLeT9fgfABWWPjmBT8kIcinzxtMdNu&#10;4CP1p1CJGMI+QwUmhDaT0peGLPqFa4kjd3OdxRBhV0nd4RDDbSNfk+RNWqw5Nhhs6d1QeT89rAL7&#10;5ZPDVX40dTkezcx8p8Pslir1PB13GxCBxvAv/nN/agXrZVwbz8Qj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GywMMAAADcAAAADwAAAAAAAAAAAAAAAACYAgAAZHJzL2Rv&#10;d25yZXYueG1sUEsFBgAAAAAEAAQA9QAAAIgDAAAAAA==&#10;" fillcolor="#ffffa6" stroked="f"/>
                <v:rect id="Rectangle 858" o:spid="_x0000_s1881" style="position:absolute;left:45212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T1k8UA&#10;AADcAAAADwAAAGRycy9kb3ducmV2LnhtbESPQWsCMRSE74L/ITzBi9SsSte6GkUEQUovVaE9PjfP&#10;zeLmZdlEXf31TaHQ4zAz3zCLVWsrcaPGl44VjIYJCOLc6ZILBcfD9uUNhA/IGivHpOBBHlbLbmeB&#10;mXZ3/qTbPhQiQthnqMCEUGdS+tyQRT90NXH0zq6xGKJsCqkbvEe4reQ4SVJpseS4YLCmjaH8sr9a&#10;BSd81u9l9f16Tifm42uwtfo6tUr1e+16DiJQG/7Df+2dVjCbzuD3TDwC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hPWTxQAAANwAAAAPAAAAAAAAAAAAAAAAAJgCAABkcnMv&#10;ZG93bnJldi54bWxQSwUGAAAAAAQABAD1AAAAigMAAAAA&#10;" fillcolor="#ffffa9" stroked="f"/>
                <v:rect id="Rectangle 859" o:spid="_x0000_s1882" style="position:absolute;left:45231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gxGbwA&#10;AADcAAAADwAAAGRycy9kb3ducmV2LnhtbERPvQrCMBDeBd8hnOCmqSKi1ShSEBRcrLpfm7MtNpfS&#10;RK1vbwbB8eP7X287U4sXta6yrGAyjkAQ51ZXXCi4XvajBQjnkTXWlknBhxxsN/3eGmNt33ymV+oL&#10;EULYxaig9L6JpXR5SQbd2DbEgbvb1qAPsC2kbvEdwk0tp1E0lwYrDg0lNpSUlD/Sp1HQXLLbTp6O&#10;J5cRZTc/qWZJmig1HHS7FQhPnf+Lf+6DVrBchPnhTDgCcvM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ESDEZvAAAANwAAAAPAAAAAAAAAAAAAAAAAJgCAABkcnMvZG93bnJldi54&#10;bWxQSwUGAAAAAAQABAD1AAAAgQMAAAAA&#10;" fillcolor="#ffffab" stroked="f"/>
                <v:rect id="Rectangle 860" o:spid="_x0000_s1883" style="position:absolute;left:45250;top:4921;width:25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B078UA&#10;AADcAAAADwAAAGRycy9kb3ducmV2LnhtbESPQWvCQBSE74L/YXlCb3VjKEWjq4ggrfbQVkU8PrLP&#10;JLr7NmRXk/77bqHgcZiZb5jZorNG3KnxlWMFo2ECgjh3uuJCwWG/fh6D8AFZo3FMCn7Iw2Le780w&#10;067lb7rvQiEihH2GCsoQ6kxKn5dk0Q9dTRy9s2sshiibQuoG2wi3RqZJ8iotVhwXSqxpVVJ+3d2s&#10;gs1Hm25PRfJ5tublZlZfxze6pEo9DbrlFESgLjzC/+13rWAyHsHfmXg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kHTvxQAAANwAAAAPAAAAAAAAAAAAAAAAAJgCAABkcnMv&#10;ZG93bnJldi54bWxQSwUGAAAAAAQABAD1AAAAigMAAAAA&#10;" fillcolor="#ffffae" stroked="f"/>
                <v:rect id="Rectangle 861" o:spid="_x0000_s1884" style="position:absolute;left:45275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qaPcEA&#10;AADcAAAADwAAAGRycy9kb3ducmV2LnhtbESP0YrCMBRE34X9h3AX9k1ThUqtRpFFcV+r/YBLc22L&#10;zU1Nsrb+/WZB8HGYmTPMZjeaTjzI+daygvksAUFcWd1yraC8HKcZCB+QNXaWScGTPOy2H5MN5toO&#10;XNDjHGoRIexzVNCE0OdS+qohg35me+LoXa0zGKJ0tdQOhwg3nVwkyVIabDkuNNjTd0PV7fxrFKTp&#10;6X5vi0oXg0tL6Z9JFk4Hpb4+x/0aRKAxvMOv9o9WsMoW8H8mHgG5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Kmj3BAAAA3AAAAA8AAAAAAAAAAAAAAAAAmAIAAGRycy9kb3du&#10;cmV2LnhtbFBLBQYAAAAABAAEAPUAAACGAwAAAAA=&#10;" fillcolor="#ffffb0" stroked="f"/>
                <v:rect id="Rectangle 862" o:spid="_x0000_s1885" style="position:absolute;left:45294;top:4921;width:13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4eYsYA&#10;AADcAAAADwAAAGRycy9kb3ducmV2LnhtbESPQWvCQBSE7wX/w/IEL0U3NVBidBWp2HoqVAWvj+wz&#10;iWbfxuwak/76bqHQ4zAz3zCLVWcq0VLjSssKXiYRCOLM6pJzBcfDdpyAcB5ZY2WZFPTkYLUcPC0w&#10;1fbBX9TufS4ChF2KCgrv61RKlxVk0E1sTRy8s20M+iCbXOoGHwFuKjmNoldpsOSwUGBNbwVl1/3d&#10;KPgwn7c+zuL37zY+nHb9hpLz5Vmp0bBbz0F46vx/+K+90wpmSQy/Z8IR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4eYsYAAADcAAAADwAAAAAAAAAAAAAAAACYAgAAZHJz&#10;L2Rvd25yZXYueG1sUEsFBgAAAAAEAAQA9QAAAIsDAAAAAA==&#10;" fillcolor="#ffffb2" stroked="f"/>
                <v:rect id="Rectangle 863" o:spid="_x0000_s1886" style="position:absolute;left:45307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XgscQA&#10;AADcAAAADwAAAGRycy9kb3ducmV2LnhtbESPQWvCQBSE7wX/w/KE3uomIkWjqwRBEG/Vonh7ZJ/Z&#10;aPZtzK4x7a/vFgo9DjPzDbNY9bYWHbW+cqwgHSUgiAunKy4VfB42b1MQPiBrrB2Tgi/ysFoOXhaY&#10;affkD+r2oRQRwj5DBSaEJpPSF4Ys+pFriKN3ca3FEGVbSt3iM8JtLcdJ8i4tVhwXDDa0NlTc9g+r&#10;4CDzO31vjqbZ1eNrmnfnND2dlXod9vkcRKA+/If/2lutYDadwO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14LHEAAAA3AAAAA8AAAAAAAAAAAAAAAAAmAIAAGRycy9k&#10;b3ducmV2LnhtbFBLBQYAAAAABAAEAPUAAACJAwAAAAA=&#10;" fillcolor="#ffffb4" stroked="f"/>
                <v:rect id="Rectangle 864" o:spid="_x0000_s1887" style="position:absolute;left:45326;top:4921;width:25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wp5sQA&#10;AADcAAAADwAAAGRycy9kb3ducmV2LnhtbESPQUsDMRSE70L/Q3iCN5vVYmnXpqUIQkEvrfXg7bF5&#10;3SxNXsImZnf/vREEj8PMfMNsdqOzIlMfO88KHuYVCOLG645bBeeP1/sViJiQNVrPpGCiCLvt7GaD&#10;tfYDHymfUisKhGONCkxKoZYyNoYcxrkPxMW7+N5hKrJvpe5xKHBn5WNVLaXDjsuCwUAvhprr6dsp&#10;+DRf73YIWdvpbQzHxTmvl1NW6u523D+DSDSm//Bf+6AVrFdP8HumHA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cKebEAAAA3AAAAA8AAAAAAAAAAAAAAAAAmAIAAGRycy9k&#10;b3ducmV2LnhtbFBLBQYAAAAABAAEAPUAAACJAwAAAAA=&#10;" fillcolor="#ffffb6" stroked="f"/>
                <v:rect id="Rectangle 865" o:spid="_x0000_s1888" style="position:absolute;left:45351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FLycQA&#10;AADcAAAADwAAAGRycy9kb3ducmV2LnhtbESPW2vCQBSE3wX/w3IE38ymsQRNXYMUioIPrRfo6yF7&#10;cqHZszG7avz33ULBx2FmvmFW+WBacaPeNZYVvEQxCOLC6oYrBefTx2wBwnlkja1lUvAgB/l6PFph&#10;pu2dD3Q7+koECLsMFdTed5mUrqjJoItsRxy80vYGfZB9JXWP9wA3rUziOJUGGw4LNXb0XlPxc7wa&#10;BZ+X4jX9TsphT3O/b/m0/ULHSk0nw+YNhKfBP8P/7Z1WsFyk8HcmHAG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RS8nEAAAA3AAAAA8AAAAAAAAAAAAAAAAAmAIAAGRycy9k&#10;b3ducmV2LnhtbFBLBQYAAAAABAAEAPUAAACJAwAAAAA=&#10;" fillcolor="#ffffb9" stroked="f"/>
                <v:rect id="Rectangle 866" o:spid="_x0000_s1889" style="position:absolute;left:45370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78FsUA&#10;AADcAAAADwAAAGRycy9kb3ducmV2LnhtbESPT2vCQBTE7wW/w/KE3nRjkTbGrKIBW3voodGDx0f2&#10;5Q9m36bZVdNv3xWEHoeZ+Q2TrgfTiiv1rrGsYDaNQBAXVjdcKTgedpMYhPPIGlvLpOCXHKxXo6cU&#10;E21v/E3X3FciQNglqKD2vkukdEVNBt3UdsTBK21v0AfZV1L3eAtw08qXKHqVBhsOCzV2lNVUnPOL&#10;UZB9/Mx5+7ko39nls1MW+4s7fSn1PB42SxCeBv8ffrT3WsEifoP7mXA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rvwWxQAAANwAAAAPAAAAAAAAAAAAAAAAAJgCAABkcnMv&#10;ZG93bnJldi54bWxQSwUGAAAAAAQABAD1AAAAigMAAAAA&#10;" fillcolor="#ffb" stroked="f"/>
                <v:rect id="Rectangle 867" o:spid="_x0000_s1890" style="position:absolute;left:45389;top:4921;width:26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Is0MAA&#10;AADcAAAADwAAAGRycy9kb3ducmV2LnhtbERPy4rCMBTdC/5DuIIbGVMFxalGER8gDIzv/aW5fdDm&#10;pjRR699PFgMuD+e9WLWmEk9qXGFZwWgYgSBOrC44U3C77r9mIJxH1lhZJgVvcrBadjsLjLV98Zme&#10;F5+JEMIuRgW593UspUtyMuiGtiYOXGobgz7AJpO6wVcIN5UcR9FUGiw4NORY0yanpLw8jIKf3elx&#10;84Pj/beQaTrJ6rI8byOl+r12PQfhqfUf8b/7oBV8z8LacCYcAbn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ZIs0MAAAADcAAAADwAAAAAAAAAAAAAAAACYAgAAZHJzL2Rvd25y&#10;ZXYueG1sUEsFBgAAAAAEAAQA9QAAAIUDAAAAAA==&#10;" fillcolor="#ffffbe" stroked="f"/>
                <v:rect id="Rectangle 868" o:spid="_x0000_s1891" style="position:absolute;left:45415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5V7MUA&#10;AADcAAAADwAAAGRycy9kb3ducmV2LnhtbESPQWvCQBSE7wX/w/IEb3VjoRqjq2ipqFAotVWvj+wz&#10;CWbfhuwa4793BaHHYeabYabz1pSiodoVlhUM+hEI4tTqgjMFf7+r1xiE88gaS8uk4EYO5rPOyxQT&#10;ba/8Q83OZyKUsEtQQe59lUjp0pwMur6tiIN3srVBH2SdSV3jNZSbUr5F0VAaLDgs5FjRR07peXcx&#10;CsafvIi/zPtou9x8Nyc8HLf741qpXrddTEB4av1/+ElvdODiMTzOhCM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vlXsxQAAANwAAAAPAAAAAAAAAAAAAAAAAJgCAABkcnMv&#10;ZG93bnJldi54bWxQSwUGAAAAAAQABAD1AAAAigMAAAAA&#10;" fillcolor="#ffffc0" stroked="f"/>
                <v:rect id="Rectangle 869" o:spid="_x0000_s1892" style="position:absolute;left:45434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IVJMEA&#10;AADcAAAADwAAAGRycy9kb3ducmV2LnhtbERPy2oCMRTdF/oP4Rbc1cy0IDoapQilFRF8bdxdJtfJ&#10;2MnNNIk6/r1ZCC4P5z2ZdbYRF/Khdqwg72cgiEuna64U7Hff70MQISJrbByTghsFmE1fXyZYaHfl&#10;DV22sRIphEOBCkyMbSFlKA1ZDH3XEifu6LzFmKCvpPZ4TeG2kR9ZNpAWa04NBluaGyr/tmerYDVf&#10;HhYx/19XOZnTZ+2bm//Jleq9dV9jEJG6+BQ/3L9awWiU5qcz6QjI6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yFSTBAAAA3AAAAA8AAAAAAAAAAAAAAAAAmAIAAGRycy9kb3du&#10;cmV2LnhtbFBLBQYAAAAABAAEAPUAAACGAwAAAAA=&#10;" fillcolor="#ffffc3" stroked="f"/>
                <v:rect id="Rectangle 870" o:spid="_x0000_s1893" style="position:absolute;left:45453;top:4921;width:25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E/vMQA&#10;AADcAAAADwAAAGRycy9kb3ducmV2LnhtbESPQYvCMBSE7wv+h/AEb2uqB9FqFBVkvXhY9aC3R/Ns&#10;is1LaLK1+us3wsIeh5n5hlmsOluLlppQOVYwGmYgiAunKy4VnE+7zymIEJE11o5JwZMCrJa9jwXm&#10;2j34m9pjLEWCcMhRgYnR51KGwpDFMHSeOHk311iMSTal1A0+EtzWcpxlE2mx4rRg0NPWUHE//lgF&#10;KL8O4/ay976+Xc+b+646vcxTqUG/W89BROrif/ivvdcKZrMRvM+k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RP7zEAAAA3AAAAA8AAAAAAAAAAAAAAAAAmAIAAGRycy9k&#10;b3ducmV2LnhtbFBLBQYAAAAABAAEAPUAAACJAwAAAAA=&#10;" fillcolor="#ffffc5" stroked="f"/>
                <v:rect id="Rectangle 871" o:spid="_x0000_s1894" style="position:absolute;left:45478;top:4921;width:13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n2RsMA&#10;AADcAAAADwAAAGRycy9kb3ducmV2LnhtbESPQWuDQBSE74X+h+UVeinNqkiINpvQBgy9Vgu5PtxX&#10;NXHfirtR+++zhUKOw8x8w2z3i+nFRKPrLCuIVxEI4trqjhsF31XxugHhPLLG3jIp+CUH+93jwxZz&#10;bWf+oqn0jQgQdjkqaL0fcild3ZJBt7IDcfB+7GjQBzk2Uo84B7jpZRJFa2mw47DQ4kCHlupLeTUK&#10;PqrkXDh8OW5OJ4zTzKe66FOlnp+W9zcQnhZ/D/+3P7WCLEvg70w4AnJ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n2RsMAAADcAAAADwAAAAAAAAAAAAAAAACYAgAAZHJzL2Rv&#10;d25yZXYueG1sUEsFBgAAAAAEAAQA9QAAAIgDAAAAAA==&#10;" fillcolor="#ffffc7" stroked="f"/>
                <v:rect id="Rectangle 872" o:spid="_x0000_s1895" style="position:absolute;left:45491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a/lccA&#10;AADcAAAADwAAAGRycy9kb3ducmV2LnhtbESPT2vCQBTE74LfYXlCb7qxUjHRVeyfQAUvTVuot0f2&#10;mUSzb0N2a9Jv7wpCj8PM/IZZbXpTiwu1rrKsYDqJQBDnVldcKPj6TMcLEM4ja6wtk4I/crBZDwcr&#10;TLTt+IMumS9EgLBLUEHpfZNI6fKSDLqJbYiDd7StQR9kW0jdYhfgppaPUTSXBisOCyU29FJSfs5+&#10;jYJ0Fz+9Lfan6Odc9a+z7nuX2ueDUg+jfrsE4an3/+F7+10riOMZ3M6EIy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Wv5XHAAAA3AAAAA8AAAAAAAAAAAAAAAAAmAIAAGRy&#10;cy9kb3ducmV2LnhtbFBLBQYAAAAABAAEAPUAAACMAwAAAAA=&#10;" fillcolor="#ffffc9" stroked="f"/>
                <v:rect id="Rectangle 873" o:spid="_x0000_s1896" style="position:absolute;left:45510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pNAcYA&#10;AADcAAAADwAAAGRycy9kb3ducmV2LnhtbESPT2sCMRTE7wW/Q3hCL6LZSiu6NUppLRTqxT+X3h7J&#10;62bp5iVsUnf105uC0OMwM79hluveNeJEbaw9K3iYFCCItTc1VwqOh/fxHERMyAYbz6TgTBHWq8Hd&#10;EkvjO97RaZ8qkSEcS1RgUwqllFFbchgnPhBn79u3DlOWbSVNi12Gu0ZOi2ImHdacFywGerWkf/a/&#10;TsHT53aufXijMD3MLr0eVfZr0yl1P+xfnkEk6tN/+Nb+MAoWi0f4O5OP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9pNAcYAAADcAAAADwAAAAAAAAAAAAAAAACYAgAAZHJz&#10;L2Rvd25yZXYueG1sUEsFBgAAAAAEAAQA9QAAAIsDAAAAAA==&#10;" fillcolor="#ffffcb" stroked="f"/>
                <v:rect id="Rectangle 874" o:spid="_x0000_s1897" style="position:absolute;left:45529;top:4921;width:25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IE7MYA&#10;AADcAAAADwAAAGRycy9kb3ducmV2LnhtbESP3WrCQBSE7wt9h+UUelc3FiImZhURSmvBQlNBLw/Z&#10;kx/Mng3Zra5v3xUKXg4z8w1TrILpxZlG11lWMJ0kIIgrqztuFOx/3l7mIJxH1thbJgVXcrBaPj4U&#10;mGt74W86l74REcIuRwWt90MupataMugmdiCOXm1Hgz7KsZF6xEuEm16+JslMGuw4LrQ40Kal6lT+&#10;GgVfs+P28z1k212d7jfVdZ72h5Aq9fwU1gsQnoK/h//bH1pBlqVwOxOP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+IE7MYAAADcAAAADwAAAAAAAAAAAAAAAACYAgAAZHJz&#10;L2Rvd25yZXYueG1sUEsFBgAAAAAEAAQA9QAAAIsDAAAAAA==&#10;" fillcolor="#ffffce" stroked="f"/>
                <v:rect id="Rectangle 875" o:spid="_x0000_s1898" style="position:absolute;left:45554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/TksQA&#10;AADcAAAADwAAAGRycy9kb3ducmV2LnhtbESP3WrCQBSE7wu+w3KE3unGKmKiq8RKqXf+xAc4Zo9J&#10;MHs2ZNeYvr1bKPRymPlmmNWmN7XoqHWVZQWTcQSCOLe64kLBJfsaLUA4j6yxtkwKfsjBZj14W2Gi&#10;7ZNP1J19IUIJuwQVlN43iZQuL8mgG9uGOHg32xr0QbaF1C0+Q7mp5UcUzaXBisNCiQ19lpTfzw+j&#10;IM6mHV+nM39M0+wSH7773azbKvU+7NMlCE+9/w//0XsduHgOv2fC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v05LEAAAA3AAAAA8AAAAAAAAAAAAAAAAAmAIAAGRycy9k&#10;b3ducmV2LnhtbFBLBQYAAAAABAAEAPUAAACJAwAAAAA=&#10;" fillcolor="#ffffd0" stroked="f"/>
                <v:rect id="Rectangle 876" o:spid="_x0000_s1899" style="position:absolute;left:45573;top:4921;width:20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6FvsQA&#10;AADcAAAADwAAAGRycy9kb3ducmV2LnhtbESPT2sCMRTE70K/Q3hCb5pVRLurUaogFDz5p5TeHpvn&#10;7mLysiTR3X77Rij0OMzMb5jVprdGPMiHxrGCyTgDQVw63XCl4HLej95AhIis0TgmBT8UYLN+Gayw&#10;0K7jIz1OsRIJwqFABXWMbSFlKGuyGMauJU7e1XmLMUlfSe2xS3Br5DTL5tJiw2mhxpZ2NZW3090q&#10;+D5s/dUZuvHkMFvknkw3//pU6nXYvy9BROrjf/iv/aEV5PkCnmfS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+hb7EAAAA3AAAAA8AAAAAAAAAAAAAAAAAmAIAAGRycy9k&#10;b3ducmV2LnhtbFBLBQYAAAAABAAEAPUAAACJAwAAAAA=&#10;" fillcolor="#ffffd3" stroked="f"/>
                <v:rect id="Rectangle 877" o:spid="_x0000_s1900" style="position:absolute;left:45593;top:4921;width:25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XO/8AA&#10;AADcAAAADwAAAGRycy9kb3ducmV2LnhtbERPPW/CMBDdK/EfrKvUDWwYKKQ4UUFCLepU2u6n+Egi&#10;4nMUmyT999xQqePT+94Vk2/VQH1sAltYLgwo4jK4hisL31/H+QZUTMgO28Bk4ZciFPnsYYeZCyN/&#10;0nBOlZIQjhlaqFPqMq1jWZPHuAgdsXCX0HtMAvtKux5HCfetXhmz1h4bloYaOzrUVF7PNy+9qzDs&#10;6ePZ+PX4Rgfjl6fK/Fj79Di9voBKNKV/8Z/73VnYbmWtnJEjoPM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jXO/8AAAADcAAAADwAAAAAAAAAAAAAAAACYAgAAZHJzL2Rvd25y&#10;ZXYueG1sUEsFBgAAAAAEAAQA9QAAAIUDAAAAAA==&#10;" fillcolor="#ffffd5" stroked="f"/>
                <v:rect id="Rectangle 878" o:spid="_x0000_s1901" style="position:absolute;left:45618;top:4921;width:6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srZ8UA&#10;AADcAAAADwAAAGRycy9kb3ducmV2LnhtbESPT4vCMBTE7wv7HcJb8LJouiJiq1FkwVUQD/45eHw0&#10;zzbYvJQm23a//UYQPA4z8xtmseptJVpqvHGs4GuUgCDOnTZcKLicN8MZCB+QNVaOScEfeVgt398W&#10;mGnX8ZHaUyhEhLDPUEEZQp1J6fOSLPqRq4mjd3ONxRBlU0jdYBfhtpLjJJlKi4bjQok1fZeU30+/&#10;VoGZ7A7tpv40P5Ozue7Xl20X8q1Sg49+PQcRqA+v8LO90wrSNIXHmXg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qytnxQAAANwAAAAPAAAAAAAAAAAAAAAAAJgCAABkcnMv&#10;ZG93bnJldi54bWxQSwUGAAAAAAQABAD1AAAAigMAAAAA&#10;" fillcolor="#ffffd7" stroked="f"/>
                <v:rect id="Rectangle 879" o:spid="_x0000_s1902" style="position:absolute;left:45624;top:4921;width:26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XPNMUA&#10;AADdAAAADwAAAGRycy9kb3ducmV2LnhtbESPQUsDMRCF7wX/QxjBW5tYUGRtdrEFQRAP1iJ4m27G&#10;3eBmsiTpdvvvnYPgbYb35r1vNs0cBjVRyj6yhduVAUXcRue5s3D4eF4+gMoF2eEQmSxcKENTXy02&#10;WLl45nea9qVTEsK5Qgt9KWOldW57CphXcSQW7TumgEXW1GmX8CzhYdBrY+51QM/S0ONIu57an/0p&#10;WLgbXPS8ffXbHV4m83V8S59HZ+3N9fz0CKrQXP7Nf9cvTvCNEX75RkbQ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5c80xQAAAN0AAAAPAAAAAAAAAAAAAAAAAJgCAABkcnMv&#10;ZG93bnJldi54bWxQSwUGAAAAAAQABAD1AAAAigMAAAAA&#10;" fillcolor="#ffffd9" stroked="f"/>
                <v:rect id="Rectangle 880" o:spid="_x0000_s1903" style="position:absolute;left:45650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IbpMQA&#10;AADdAAAADwAAAGRycy9kb3ducmV2LnhtbERPS2vCQBC+F/oflil4q7uxIJK6igRKQy/i6+BtyE6T&#10;YHY2ya4a/fWuUOhtPr7nzJeDbcSFel871pCMFQjiwpmaSw373df7DIQPyAYbx6ThRh6Wi9eXOabG&#10;XXlDl20oRQxhn6KGKoQ2ldIXFVn0Y9cSR+7X9RZDhH0pTY/XGG4bOVFqKi3WHBsqbCmrqDhtz1aD&#10;bMx395N32cctOczux/Wuy/K71qO3YfUJItAQ/sV/7tzE+Uol8Pwmni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SG6TEAAAA3QAAAA8AAAAAAAAAAAAAAAAAmAIAAGRycy9k&#10;b3ducmV2LnhtbFBLBQYAAAAABAAEAPUAAACJAwAAAAA=&#10;" fillcolor="#ffffdb" stroked="f"/>
                <v:rect id="Rectangle 881" o:spid="_x0000_s1904" style="position:absolute;left:45669;top:4921;width:25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evBcMA&#10;AADdAAAADwAAAGRycy9kb3ducmV2LnhtbERP32vCMBB+F/Y/hBvszSbzwUlnFBEKDmSgE/Z6NLc2&#10;rLmUJLZ1f/0iDPZ2H9/PW28n14mBQrSeNTwXCgRx7Y3lRsPlo5qvQMSEbLDzTBpuFGG7eZitsTR+&#10;5BMN59SIHMKxRA1tSn0pZaxbchgL3xNn7ssHhynD0EgTcMzhrpMLpZbSoeXc0GJP+5bq7/PVabAv&#10;6vNnDLfh7VDV1+p9v9rZ7qj10+O0ewWRaEr/4j/3weT5Si3g/k0+QW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/evBcMAAADdAAAADwAAAAAAAAAAAAAAAACYAgAAZHJzL2Rv&#10;d25yZXYueG1sUEsFBgAAAAAEAAQA9QAAAIgDAAAAAA==&#10;" fillcolor="#ffffde" stroked="f"/>
                <v:rect id="Rectangle 882" o:spid="_x0000_s1905" style="position:absolute;left:45694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yaV8MA&#10;AADdAAAADwAAAGRycy9kb3ducmV2LnhtbERPTWsCMRC9C/0PYQQvpSa1ILo1SisoXqSo9T5uxt2t&#10;m0nYpO76702h4G0e73Nmi87W4kpNqBxreB0qEMS5MxUXGr4Pq5cJiBCRDdaOScONAizmT70ZZsa1&#10;vKPrPhYihXDIUEMZo8+kDHlJFsPQeeLEnV1jMSbYFNI02KZwW8uRUmNpseLUUKKnZUn5Zf9rNXxt&#10;n4P6+Vy34405HddTPz1bv9V60O8+3kFE6uJD/O/emDRfqTf4+yad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yaV8MAAADdAAAADwAAAAAAAAAAAAAAAACYAgAAZHJzL2Rv&#10;d25yZXYueG1sUEsFBgAAAAAEAAQA9QAAAIgDAAAAAA==&#10;" fillcolor="#ffffe0" stroked="f"/>
                <v:rect id="Rectangle 883" o:spid="_x0000_s1906" style="position:absolute;left:45713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BrcMIA&#10;AADdAAAADwAAAGRycy9kb3ducmV2LnhtbERPTWvCQBC9F/wPywi91R2LFEldJQjSXixtFLS3ITtN&#10;QrOzIbs18d+7hUJv83ifs9qMrlUX7kPjxcB8hqBYSm8bqQwcD7uHJagQSSy1XtjAlQNs1pO7FWXW&#10;D/LBlyJWKoVIyMhAHWOXaR3Kmh2Fme9YEvfle0cxwb7StqchhbtWPyI+aUeNpIaaOt7WXH4XP87A&#10;qewQ8zMui/lb/s6fe3wZCI25n475M6jIY/wX/7lfbZqPuIDfb9IJe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0GtwwgAAAN0AAAAPAAAAAAAAAAAAAAAAAJgCAABkcnMvZG93&#10;bnJldi54bWxQSwUGAAAAAAQABAD1AAAAhwMAAAAA&#10;" fillcolor="#ffffe3" stroked="f"/>
                <v:rect id="Rectangle 884" o:spid="_x0000_s1907" style="position:absolute;left:45732;top:4921;width:26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eb2cQA&#10;AADdAAAADwAAAGRycy9kb3ducmV2LnhtbERP32vCMBB+F/Y/hBv4IjNRmLjOKGMwJ+xBrLLnoznb&#10;YnMpSdZ2/vXLQPDtPr6ft9oMthEd+VA71jCbKhDEhTM1lxpOx4+nJYgQkQ02jknDLwXYrB9GK8yM&#10;6/lAXR5LkUI4ZKihirHNpAxFRRbD1LXEiTs7bzEm6EtpPPYp3DZyrtRCWqw5NVTY0ntFxSX/sRq2&#10;lz70+/mx+/6atfnZX034nLxoPX4c3l5BRBriXXxz70yar9Qz/H+TTp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nm9nEAAAA3QAAAA8AAAAAAAAAAAAAAAAAmAIAAGRycy9k&#10;b3ducmV2LnhtbFBLBQYAAAAABAAEAPUAAACJAwAAAAA=&#10;" fillcolor="#ffffe5" stroked="f"/>
                <v:rect id="Rectangle 885" o:spid="_x0000_s1908" style="position:absolute;left:45758;top:4921;width:6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gqx8EA&#10;AADdAAAADwAAAGRycy9kb3ducmV2LnhtbESPzYoCMRCE74LvEFrwphlXEBmNIoKLHtcfvDZJOwlO&#10;OsMkq7NvvxEEb91U1dfVy3Xna/GgNrrACibjAgSxDsZxpeB82o3mIGJCNlgHJgV/FGG96veWWJrw&#10;5B96HFMlMoRjiQpsSk0pZdSWPMZxaIizdgutx5TXtpKmxWeG+1p+FcVMenScL1hsaGtJ34+/XsHp&#10;epnqiT7Hb+csBbwc5ntzUGo46DYLEIm69DG/03uT62civL7JI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oKsfBAAAA3QAAAA8AAAAAAAAAAAAAAAAAmAIAAGRycy9kb3du&#10;cmV2LnhtbFBLBQYAAAAABAAEAPUAAACGAwAAAAA=&#10;" fillcolor="#ffffe7" stroked="f"/>
                <v:rect id="Rectangle 886" o:spid="_x0000_s1909" style="position:absolute;left:45764;top:4921;width:25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IzK8MA&#10;AADdAAAADwAAAGRycy9kb3ducmV2LnhtbERPTWvCQBC9F/oflil4a3brwZTUNYRCoOBBq4I9Dtkx&#10;G8zOhuxWo7++Wyj0No/3Octycr240Bg6zxpeMgWCuPGm41bDYV8/v4IIEdlg75k03ChAuXp8WGJh&#10;/JU/6bKLrUghHArUYGMcCilDY8lhyPxAnLiTHx3GBMdWmhGvKdz1cq7UQjrsODVYHOjdUnPefTsN&#10;x9js7xv1ZfP1urK0NX2Vz2utZ09T9QYi0hT/xX/uD5PmK5XD7zfpBL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IzK8MAAADdAAAADwAAAAAAAAAAAAAAAACYAgAAZHJzL2Rv&#10;d25yZXYueG1sUEsFBgAAAAAEAAQA9QAAAIgDAAAAAA==&#10;" fillcolor="#ffffe9" stroked="f"/>
                <v:rect id="Rectangle 887" o:spid="_x0000_s1910" style="position:absolute;left:45789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OEMMYA&#10;AADdAAAADwAAAGRycy9kb3ducmV2LnhtbESPQUsDMRCF70L/Q5iCN5vYg5Rt06JCiyhI3Rb0OGzG&#10;zeJmst3E7fbfO4eCtxnem/e+WW3G0KqB+tREtnA/M6CIq+gari0cD9u7BaiUkR22kcnChRJs1pOb&#10;FRYunvmDhjLXSkI4FWjB59wVWqfKU8A0ix2xaN+xD5hl7WvtejxLeGj13JgHHbBhafDY0bOn6qf8&#10;DRbKp7f3IX6ay5c/ufluv10cmtfK2tvp+LgElWnM/+br9YsTfGMEV76REf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+OEMMYAAADdAAAADwAAAAAAAAAAAAAAAACYAgAAZHJz&#10;L2Rvd25yZXYueG1sUEsFBgAAAAAEAAQA9QAAAIsDAAAAAA==&#10;" fillcolor="#ffffeb" stroked="f"/>
                <v:rect id="Rectangle 888" o:spid="_x0000_s1911" style="position:absolute;left:45808;top:4921;width:26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yXeMMA&#10;AADdAAAADwAAAGRycy9kb3ducmV2LnhtbERPTWsCMRC9F/wPYYTeamIPpa5GqUJLaRFcFXqdbqab&#10;xc0k3aS6/vtGELzN433ObNG7Vhypi41nDeORAkFcedNwrWG/e314BhETssHWM2k4U4TFfHA3w8L4&#10;E5d03KZa5BCOBWqwKYVCylhZchhHPhBn7sd3DlOGXS1Nh6cc7lr5qNSTdNhwbrAYaGWpOmz/nIYv&#10;82Z/15/2Yx028hybUE6+l6XW98P+ZQoiUZ9u4qv73eT5Sk3g8k0+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UyXeMMAAADdAAAADwAAAAAAAAAAAAAAAACYAgAAZHJzL2Rv&#10;d25yZXYueG1sUEsFBgAAAAAEAAQA9QAAAIgDAAAAAA==&#10;" fillcolor="#ffe" stroked="f"/>
                <v:rect id="Rectangle 889" o:spid="_x0000_s1912" style="position:absolute;left:45834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w7SsgA&#10;AADdAAAADwAAAGRycy9kb3ducmV2LnhtbESPQWvCQBCF7wX/wzKCt7pRi21TVxEhpRcRbUv1NmSn&#10;SdrsbMhuY/z3zkHobYb35r1vFqve1aqjNlSeDUzGCSji3NuKCwMf79n9E6gQkS3WnsnAhQKsloO7&#10;BabWn3lP3SEWSkI4pGigjLFJtQ55SQ7D2DfEon371mGUtS20bfEs4a7W0ySZa4cVS0OJDW1Kyn8P&#10;f87A+ufYbR93s+evB8ryU5W57ef+1ZjRsF+/gIrUx3/z7frNCn4yEX75RkbQy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7DtKyAAAAN0AAAAPAAAAAAAAAAAAAAAAAJgCAABk&#10;cnMvZG93bnJldi54bWxQSwUGAAAAAAQABAD1AAAAjQMAAAAA&#10;" fillcolor="#fffff0" stroked="f"/>
                <v:rect id="Rectangle 890" o:spid="_x0000_s1913" style="position:absolute;left:45853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dqmMQA&#10;AADdAAAADwAAAGRycy9kb3ducmV2LnhtbERPS4vCMBC+L/gfwgje1rQKi3aNIoIgeBAfVfY2NLNt&#10;12ZSmqh1f70RBG/z8T1nMmtNJa7UuNKygrgfgSDOrC45V3DYLz9HIJxH1lhZJgV3cjCbdj4mmGh7&#10;4y1ddz4XIYRdggoK7+tESpcVZND1bU0cuF/bGPQBNrnUDd5CuKnkIIq+pMGSQ0OBNS0Kys67i1Ew&#10;P5bZyp/S4d84/dmu94fUbv5jpXrddv4NwlPr3+KXe6XD/CiO4flNOEF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3apjEAAAA3QAAAA8AAAAAAAAAAAAAAAAAmAIAAGRycy9k&#10;b3ducmV2LnhtbFBLBQYAAAAABAAEAPUAAACJAwAAAAA=&#10;" fillcolor="#fffff3" stroked="f"/>
                <v:rect id="Rectangle 891" o:spid="_x0000_s1914" style="position:absolute;left:45872;top:4921;width:25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SHrsAA&#10;AADdAAAADwAAAGRycy9kb3ducmV2LnhtbESPzQrCMBCE74LvEFbwZlNFRKpRVBAET/4cPC7N2lab&#10;TWmirT69EQRvu8zMt7PzZWtK8aTaFZYVDKMYBHFqdcGZgvNpO5iCcB5ZY2mZFLzIwXLR7cwx0bbh&#10;Az2PPhMBwi5BBbn3VSKlS3My6CJbEQftamuDPqx1JnWNTYCbUo7ieCINFhwu5FjRJqf0fnwYBUzr&#10;QxsAm+ayd4UcT2/re/lWqt9rVzMQnlr/N//SOx3qx8MRfL8JI8jF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7SHrsAAAADdAAAADwAAAAAAAAAAAAAAAACYAgAAZHJzL2Rvd25y&#10;ZXYueG1sUEsFBgAAAAAEAAQA9QAAAIUDAAAAAA==&#10;" fillcolor="#fffff5" stroked="f"/>
                <v:rect id="Rectangle 892" o:spid="_x0000_s1915" style="position:absolute;left:45897;top:4921;width:7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0aAcIA&#10;AADdAAAADwAAAGRycy9kb3ducmV2LnhtbERPS2vCQBC+C/6HZQRvZqNCG1JXKT7AQ6E02vuQnSbR&#10;7GzIrnn8e7dQ6G0+vudsdoOpRUetqywrWEYxCOLc6ooLBdfLaZGAcB5ZY22ZFIzkYLedTjaYatvz&#10;F3WZL0QIYZeigtL7JpXS5SUZdJFtiAP3Y1uDPsC2kLrFPoSbWq7i+EUarDg0lNjQvqT8nj2MguNQ&#10;3PPxm90r729VMj5u/uPzoNR8Nry/gfA0+H/xn/usw/x4uYbfb8IJc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LRoBwgAAAN0AAAAPAAAAAAAAAAAAAAAAAJgCAABkcnMvZG93&#10;bnJldi54bWxQSwUGAAAAAAQABAD1AAAAhwMAAAAA&#10;" fillcolor="#fffff7" stroked="f"/>
                <v:rect id="Rectangle 893" o:spid="_x0000_s1916" style="position:absolute;left:45904;top:4921;width:25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UR8QA&#10;AADdAAAADwAAAGRycy9kb3ducmV2LnhtbERPS2vCQBC+C/6HZYReRDe2jUp0FbVaPCk+8DxkxySY&#10;nQ3ZVeO/7xYKvc3H95zpvDGleFDtCssKBv0IBHFqdcGZgvNp0xuDcB5ZY2mZFLzIwXzWbk0x0fbJ&#10;B3ocfSZCCLsEFeTeV4mULs3JoOvbijhwV1sb9AHWmdQ1PkO4KeV7FA2lwYJDQ44VrXJKb8e7UXDb&#10;fKzjNDPxPt6Vo0X3e1lcvhql3jrNYgLCU+P/xX/urQ7zo8En/H4TTpC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D1EfEAAAA3QAAAA8AAAAAAAAAAAAAAAAAmAIAAGRycy9k&#10;b3ducmV2LnhtbFBLBQYAAAAABAAEAPUAAACJAwAAAAA=&#10;" fillcolor="#fffff9" stroked="f"/>
                <v:rect id="Rectangle 894" o:spid="_x0000_s1917" style="position:absolute;left:45929;top:4921;width:1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05rMUA&#10;AADdAAAADwAAAGRycy9kb3ducmV2LnhtbERPTWvCQBC9C/0PyxS86cZAi6ZuQlsx9CCIaWnpbciO&#10;SdrsbMiuGv+9Kwje5vE+Z5kNphVH6l1jWcFsGoEgLq1uuFLw9bmezEE4j6yxtUwKzuQgSx9GS0y0&#10;PfGOjoWvRAhhl6CC2vsukdKVNRl0U9sRB25ve4M+wL6SusdTCDetjKPoWRpsODTU2NF7TeV/cTAK&#10;tqt48bbJF0W8yn/Xu7+fb5PvjVLjx+H1BYSnwd/FN/eHDvOj2RNcvwknyPQ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bTmsxQAAAN0AAAAPAAAAAAAAAAAAAAAAAJgCAABkcnMv&#10;ZG93bnJldi54bWxQSwUGAAAAAAQABAD1AAAAigMAAAAA&#10;" fillcolor="#fffffb" stroked="f"/>
                <v:rect id="Rectangle 895" o:spid="_x0000_s1918" style="position:absolute;left:45948;top:4921;width:13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sQpMIA&#10;AADdAAAADwAAAGRycy9kb3ducmV2LnhtbERPS4vCMBC+L/gfwgje1kSRItUoIvjYwy5UvXgbmrEp&#10;NpPSRO3++83Cwt7m43vOct27RjypC7VnDZOxAkFcelNzpeFy3r3PQYSIbLDxTBq+KcB6NXhbYm78&#10;iwt6nmIlUgiHHDXYGNtcylBachjGviVO3M13DmOCXSVNh68U7ho5VSqTDmtODRZb2loq76eH09Du&#10;Lxmro50druWh+Co+5+rDBK1Hw36zABGpj//iP/fRpPlqksHvN+kE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OxCkwgAAAN0AAAAPAAAAAAAAAAAAAAAAAJgCAABkcnMvZG93&#10;bnJldi54bWxQSwUGAAAAAAQABAD1AAAAhwMAAAAA&#10;" fillcolor="#fffffe" stroked="f"/>
                <v:shape id="Freeform 896" o:spid="_x0000_s1919" style="position:absolute;left:41509;top:4927;width:4439;height:1924;visibility:visible;mso-wrap-style:square;v-text-anchor:top" coordsize="699,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hje8IA&#10;AADdAAAADwAAAGRycy9kb3ducmV2LnhtbERPyYoCMRC9C/MPoQa8adpRZ4bWKKMguBwGlw8oOtUL&#10;dipNErX9eyMI3urx1prOW1OLKzlfWVYw6CcgiDOrKy4UnI6r3i8IH5A11pZJwZ08zGcfnSmm2t54&#10;T9dDKEQMYZ+igjKEJpXSZyUZ9H3bEEcut85giNAVUju8xXBTy68k+ZYGK44NJTa0LCk7Hy5Gwdgd&#10;NfJmlA/9bvW/2J7y4rLPlep+tn8TEIHa8Ba/3Gsd5yeDH3h+E0+Qs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WGN7wgAAAN0AAAAPAAAAAAAAAAAAAAAAAJgCAABkcnMvZG93&#10;bnJldi54bWxQSwUGAAAAAAQABAD1AAAAhwMAAAAA&#10;" path="m,152l502,,388,212,699,152,198,303,312,91,,152xe" filled="f" strokeweight=".25pt">
                  <v:path arrowok="t" o:connecttype="custom" o:connectlocs="0,96520;318770,0;246380,134620;443865,96520;125730,192405;198120,57785;0,96520" o:connectangles="0,0,0,0,0,0,0"/>
                </v:shape>
                <v:rect id="Rectangle 897" o:spid="_x0000_s1920" style="position:absolute;left:54394;top:12039;width:2032;height: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XnMsgA&#10;AADdAAAADwAAAGRycy9kb3ducmV2LnhtbESPT08CMRDF7yZ+h2ZMvEkLUYMLhYCJiRcT+XOQ27Ad&#10;djdsp0tbYfXTOwcTbjN5b977zXTe+1adKaYmsIXhwIAiLoNruLKw3bw9jEGljOywDUwWfijBfHZ7&#10;M8XChQuv6LzOlZIQTgVaqHPuCq1TWZPHNAgdsWiHED1mWWOlXcSLhPtWj4x51h4bloYaO3qtqTyu&#10;v72F5ct4efp85I/f1X5Hu6/98WkUjbX3d/1iAipTn6/m/+t3J/hmKLjyjYygZ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NecyyAAAAN0AAAAPAAAAAAAAAAAAAAAAAJgCAABk&#10;cnMvZG93bnJldi54bWxQSwUGAAAAAAQABAD1AAAAjQMAAAAA&#10;" fillcolor="black" stroked="f"/>
                <v:rect id="Rectangle 898" o:spid="_x0000_s1921" style="position:absolute;left:53047;top:8883;width:4725;height:3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dM0sMA&#10;AADdAAAADwAAAGRycy9kb3ducmV2LnhtbERPS2vCQBC+F/wPywi9NZtYqDbNKqEg9aAHtdDrkJ08&#10;SHY27G41/fddQfA2H99zis1kBnEh5zvLCrIkBUFcWd1xo+D7vH1ZgfABWeNgmRT8kYfNevZUYK7t&#10;lY90OYVGxBD2OSpoQxhzKX3VkkGf2JE4crV1BkOErpHa4TWGm0Eu0vRNGuw4NrQ40mdLVX/6NQoO&#10;u+2hX9T7hkv5M34tl7x33atSz/Op/AARaAoP8d2903F+mr3D7Zt4gl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dM0sMAAADdAAAADwAAAAAAAAAAAAAAAACYAgAAZHJzL2Rv&#10;d25yZXYueG1sUEsFBgAAAAAEAAQA9QAAAIgDAAAAAA==&#10;" filled="f" strokeweight=".6pt"/>
                <v:rect id="Rectangle 899" o:spid="_x0000_s1922" style="position:absolute;left:52705;top:12573;width:5403;height:1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hiccA&#10;AADdAAAADwAAAGRycy9kb3ducmV2LnhtbESPQU8CMRCF7yb8h2ZIvEnrRg0sFAImJl5MBD3IbdiO&#10;uxu206WtsPrrnYOJt5m8N+99s1gNvlNniqkNbOF2YkARV8G1XFt4f3u6mYJKGdlhF5gsfFOC1XJ0&#10;tcDShQtv6bzLtZIQTiVaaHLuS61T1ZDHNAk9sWifIXrMssZau4gXCfedLox50B5bloYGe3psqDru&#10;vryFzWy6Ob3e8cvP9rCn/cfheF9EY+31eFjPQWUa8r/57/rZCb4phF++kRH0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vIYnHAAAA3QAAAA8AAAAAAAAAAAAAAAAAmAIAAGRy&#10;cy9kb3ducmV2LnhtbFBLBQYAAAAABAAEAPUAAACMAwAAAAA=&#10;" fillcolor="black" stroked="f"/>
                <v:shape id="Freeform 900" o:spid="_x0000_s1923" style="position:absolute;left:53047;top:8883;width:4725;height:3264;visibility:visible;mso-wrap-style:square;v-text-anchor:top" coordsize="744,5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DERMAA&#10;AADdAAAADwAAAGRycy9kb3ducmV2LnhtbERPzYrCMBC+C/sOYYS9adoeVqlG0QVRL4LVBxibsQ02&#10;k9Kk2n37jbCwt/n4fme5HmwjntR541hBOk1AEJdOG64UXC+7yRyED8gaG8ek4Ic8rFcfoyXm2r34&#10;TM8iVCKGsM9RQR1Cm0vpy5os+qlriSN3d53FEGFXSd3hK4bbRmZJ8iUtGo4NNbb0XVP5KHqrYI/9&#10;zRTHNJOoz4ftDOk2NyelPsfDZgEi0BD+xX/ug47zkyyF9zfxB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KDERMAAAADdAAAADwAAAAAAAAAAAAAAAACYAgAAZHJzL2Rvd25y&#10;ZXYueG1sUEsFBgAAAAAEAAQA9QAAAIUDAAAAAA==&#10;" path="m,514r744,l744,,,,,514xm25,489r692,l717,25,25,25r,464xe" fillcolor="silver" stroked="f">
                  <v:path arrowok="t" o:connecttype="custom" o:connectlocs="0,326390;472440,326390;472440,0;0,0;0,326390;15875,310515;455295,310515;455295,15875;15875,15875;15875,310515" o:connectangles="0,0,0,0,0,0,0,0,0,0"/>
                  <o:lock v:ext="edit" verticies="t"/>
                </v:shape>
                <v:shape id="Freeform 901" o:spid="_x0000_s1924" style="position:absolute;left:53206;top:9042;width:4394;height:2946;visibility:visible;mso-wrap-style:square;v-text-anchor:top" coordsize="692,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o+rcAA&#10;AADdAAAADwAAAGRycy9kb3ducmV2LnhtbERPTYvCMBC9C/6HMIIX0dQKRapRVBS86i6s3oZmbIvN&#10;pDZR6783grC3ebzPmS9bU4kHNa60rGA8ikAQZ1aXnCv4/dkNpyCcR9ZYWSYFL3KwXHQ7c0y1ffKB&#10;HkefixDCLkUFhfd1KqXLCjLoRrYmDtzFNgZ9gE0udYPPEG4qGUdRIg2WHBoKrGlTUHY93o0CvuB2&#10;PKji9YRPm/MNdwn/nRKl+r12NQPhqfX/4q97r8P8KI7h8004QS7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po+rcAAAADdAAAADwAAAAAAAAAAAAAAAACYAgAAZHJzL2Rvd25y&#10;ZXYueG1sUEsFBgAAAAAEAAQA9QAAAIUDAAAAAA==&#10;" path="m,464l27,438r638,l665,27,692,r,464l,464xe" stroked="f">
                  <v:path arrowok="t" o:connecttype="custom" o:connectlocs="0,294640;17145,278130;422275,278130;422275,17145;439420,0;439420,294640;0,294640" o:connectangles="0,0,0,0,0,0,0"/>
                </v:shape>
                <v:shape id="Freeform 902" o:spid="_x0000_s1925" style="position:absolute;left:53206;top:9042;width:4394;height:2946;visibility:visible;mso-wrap-style:square;v-text-anchor:top" coordsize="692,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bhkMUA&#10;AADdAAAADwAAAGRycy9kb3ducmV2LnhtbERPTWvCQBC9C/0PyxR6q5sYkZJmFSlVhCCi7SG9TbNj&#10;EpKdDdmtpv++KxS8zeN9TrYaTScuNLjGsoJ4GoEgLq1uuFLw+bF5fgHhPLLGzjIp+CUHq+XDJMNU&#10;2ysf6XLylQgh7FJUUHvfp1K6siaDbmp74sCd7WDQBzhUUg94DeGmk7MoWkiDDYeGGnt6q6lsTz9G&#10;QVEm9svlh2Kbt8l7F+vvvZ7nSj09jutXEJ5Gfxf/u3c6zI9mCdy+CS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duGQxQAAAN0AAAAPAAAAAAAAAAAAAAAAAJgCAABkcnMv&#10;ZG93bnJldi54bWxQSwUGAAAAAAQABAD1AAAAigMAAAAA&#10;" path="m27,438l,464,,,692,,665,27,27,27r,411xe" fillcolor="#9a9a9a" stroked="f">
                  <v:path arrowok="t" o:connecttype="custom" o:connectlocs="17145,278130;0,294640;0,0;439420,0;422275,17145;17145,17145;17145,278130" o:connectangles="0,0,0,0,0,0,0"/>
                </v:shape>
                <v:shape id="Picture 903" o:spid="_x0000_s1926" type="#_x0000_t75" style="position:absolute;left:53365;top:9194;width:4077;height:26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btnPEAAAA3QAAAA8AAABkcnMvZG93bnJldi54bWxET01rwkAQvRf8D8sIvdVdpYhEV9HSgj01&#10;Ri/ehuyYRLOzaXbV1F/fFQRv83ifM1t0thYXan3lWMNwoEAQ585UXGjYbb/eJiB8QDZYOyYNf+Rh&#10;Me+9zDAx7sobumShEDGEfYIayhCaREqfl2TRD1xDHLmDay2GCNtCmhavMdzWcqTUWFqsODaU2NBH&#10;SfkpO1sNt+PPXqXpsEtXVci2t9Pv5vtzrPVrv1tOQQTqwlP8cK9NnK9G73D/Jp4g5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mbtnPEAAAA3QAAAA8AAAAAAAAAAAAAAAAA&#10;nwIAAGRycy9kb3ducmV2LnhtbFBLBQYAAAAABAAEAPcAAACQAwAAAAA=&#10;">
                  <v:imagedata r:id="rId42" o:title=""/>
                </v:shape>
                <v:rect id="Rectangle 904" o:spid="_x0000_s1927" style="position:absolute;left:52952;top:12807;width:4909;height:11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zBm8IA&#10;AADdAAAADwAAAGRycy9kb3ducmV2LnhtbERPTWvCQBC9C/0PyxR6042xSkldRQptvRWj9Dxkp0k0&#10;Oxt2R03/vVsoeJvH+5zlenCdulCIrWcD00kGirjytuXawGH/Pn4BFQXZYueZDPxShPXqYbTEwvor&#10;7+hSSq1SCMcCDTQifaF1rBpyGCe+J07cjw8OJcFQaxvwmsJdp/MsW2iHLaeGBnt6a6g6lWdnQO8X&#10;QU6z59lxJzHfuPPH51f1bczT47B5BSU0yF38797aND/L5/D3TTpBr2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bMGbwgAAAN0AAAAPAAAAAAAAAAAAAAAAAJgCAABkcnMvZG93&#10;bnJldi54bWxQSwUGAAAAAAQABAD1AAAAhwMAAAAA&#10;" fillcolor="silver" stroked="f"/>
                <v:shape id="Freeform 905" o:spid="_x0000_s1928" style="position:absolute;left:52787;top:12649;width:5232;height:1435;visibility:visible;mso-wrap-style:square;v-text-anchor:top" coordsize="824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KiJMIA&#10;AADdAAAADwAAAGRycy9kb3ducmV2LnhtbERPTWsCMRC9F/wPYQRvNVGo2K1RqiCUPSjV0vOQjLtr&#10;N5NlE9f13xtB6G0e73MWq97VoqM2VJ41TMYKBLHxtuJCw89x+zoHESKyxdozabhRgNVy8LLAzPor&#10;f1N3iIVIIRwy1FDG2GRSBlOSwzD2DXHiTr51GBNsC2lbvKZwV8upUjPpsOLUUGJDm5LM3+HiNFh7&#10;nrt8l++NWd+6vFFu/fb+q/Vo2H9+gIjUx3/x0/1l03w1ncHjm3SC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wqIkwgAAAN0AAAAPAAAAAAAAAAAAAAAAAJgCAABkcnMvZG93&#10;bnJldi54bWxQSwUGAAAAAAQABAD1AAAAhwMAAAAA&#10;" path="m,226l26,200r773,l799,25,824,r,226l,226xe" fillcolor="#9a9a9a" stroked="f">
                  <v:path arrowok="t" o:connecttype="custom" o:connectlocs="0,143510;16510,127000;507365,127000;507365,15875;523240,0;523240,143510;0,143510" o:connectangles="0,0,0,0,0,0,0"/>
                </v:shape>
                <v:shape id="Freeform 906" o:spid="_x0000_s1929" style="position:absolute;left:52787;top:12649;width:5232;height:1435;visibility:visible;mso-wrap-style:square;v-text-anchor:top" coordsize="824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bKPsAA&#10;AADdAAAADwAAAGRycy9kb3ducmV2LnhtbERPS4vCMBC+C/6HMIK3NVV8VqPIgiDeVkWvYzO2xWYS&#10;m6zWf28WFrzNx/ecxaoxlXhQ7UvLCvq9BARxZnXJuYLjYfM1BeEDssbKMil4kYfVst1aYKrtk3/o&#10;sQ+5iCHsU1RQhOBSKX1WkEHfs444cldbGwwR1rnUNT5juKnkIEnG0mDJsaFAR98FZbf9r1FwcUP5&#10;CqMZueH9LCcn2l1vzVipbqdZz0EEasJH/O/e6jg/GUzg75t4gly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EbKPsAAAADdAAAADwAAAAAAAAAAAAAAAACYAgAAZHJzL2Rvd25y&#10;ZXYueG1sUEsFBgAAAAAEAAQA9QAAAIUDAAAAAA==&#10;" path="m,226l26,200,26,25r773,l824,,,,,226xe" stroked="f">
                  <v:path arrowok="t" o:connecttype="custom" o:connectlocs="0,143510;16510,127000;16510,15875;507365,15875;523240,0;0,0;0,143510" o:connectangles="0,0,0,0,0,0,0"/>
                </v:shape>
                <v:shape id="Freeform 907" o:spid="_x0000_s1930" style="position:absolute;left:56057;top:13055;width:1639;height:311;visibility:visible;mso-wrap-style:square;v-text-anchor:top" coordsize="258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bxWsgA&#10;AADdAAAADwAAAGRycy9kb3ducmV2LnhtbESPT2sCMRDF70K/Q5hCL1KzFbFla5Qi9J8HseqhvU03&#10;083SzWRJUt1+e+cgeJvhvXnvN7NF71t1oJiawAbuRgUo4irYhmsD+93z7QOolJEttoHJwD8lWMyv&#10;BjMsbTjyBx22uVYSwqlEAy7nrtQ6VY48plHoiEX7CdFjljXW2kY8Srhv9bgoptpjw9LgsKOlo+p3&#10;++cN+GEdN5+Tr9XSfb/y8H0dX9Lk3pib6/7pEVSmPl/M5+s3K/jFWHDlGxlBz0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FvFayAAAAN0AAAAPAAAAAAAAAAAAAAAAAJgCAABk&#10;cnMvZG93bnJldi54bWxQSwUGAAAAAAQABAD1AAAAjQMAAAAA&#10;" path="m53,37r,12l206,49r,-12l258,37r,-25l206,12,206,,53,r,12l,12,,37r53,xe" fillcolor="black" stroked="f">
                  <v:path arrowok="t" o:connecttype="custom" o:connectlocs="33655,23495;33655,31115;130810,31115;130810,23495;163830,23495;163830,7620;130810,7620;130810,0;33655,0;33655,7620;0,7620;0,23495;33655,23495" o:connectangles="0,0,0,0,0,0,0,0,0,0,0,0,0"/>
                </v:shape>
                <v:rect id="Rectangle 908" o:spid="_x0000_s1931" style="position:absolute;left:53124;top:12966;width:31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XInsUA&#10;AADdAAAADwAAAGRycy9kb3ducmV2LnhtbERPS2vCQBC+F/wPywi9FN1UqsToKqUYaE/FF+JtyI5J&#10;NDsbsqum/nq3IHibj+8503lrKnGhxpWWFbz3IxDEmdUl5wo267QXg3AeWWNlmRT8kYP5rPMyxUTb&#10;Ky/psvK5CCHsElRQeF8nUrqsIIOub2viwB1sY9AH2ORSN3gN4aaSgygaSYMlh4YCa/oqKDutzkZB&#10;GadbP4w/fm+L9OdoFru3/Y7PSr12288JCE+tf4of7m8d5keDMfx/E06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1ciexQAAAN0AAAAPAAAAAAAAAAAAAAAAAJgCAABkcnMv&#10;ZG93bnJldi54bWxQSwUGAAAAAAQABAD1AAAAigMAAAAA&#10;" fillcolor="green" stroked="f"/>
                <v:rect id="Rectangle 909" o:spid="_x0000_s1932" style="position:absolute;left:53124;top:12966;width:158;height: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a/7scA&#10;AADdAAAADwAAAGRycy9kb3ducmV2LnhtbESPQU/CQBCF7yb8h82QeDGwpRgDhYWgiQRvily4Dd2x&#10;bezO1t0Vir/eOZh4m8l78943y3XvWnWmEBvPBibjDBRx6W3DlYHD+/NoBiomZIutZzJwpQjr1eBm&#10;iYX1F36j8z5VSkI4FmigTqkrtI5lTQ7j2HfEon344DDJGiptA14k3LU6z7IH7bBhaaixo6eays/9&#10;tzPQfZ04vNzPX7f4c3yc3zV57KvcmNthv1mAStSnf/Pf9c4KfjYVfvlGRt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1Gv+7HAAAA3QAAAA8AAAAAAAAAAAAAAAAAmAIAAGRy&#10;cy9kb3ducmV2LnhtbFBLBQYAAAAABAAEAPUAAACMAwAAAAA=&#10;" fillcolor="lime" stroked="f"/>
                <v:rect id="Rectangle 910" o:spid="_x0000_s1933" style="position:absolute;left:54235;top:14293;width:2318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7T58EA&#10;AADdAAAADwAAAGRycy9kb3ducmV2LnhtbERP22oCMRB9F/oPYQp902QVimyNiwiClb64+gHDZvZC&#10;k8mSpO7275tCoW9zONfZVbOz4kEhDp41FCsFgrjxZuBOw/12Wm5BxIRs0HomDd8Uodo/LXZYGj/x&#10;lR516kQO4Viihj6lsZQyNj05jCs/Emeu9cFhyjB00gSccrizcq3Uq3Q4cG7ocaRjT81n/eU0yFt9&#10;mra1Dcpf1u2HfT9fW/JavzzPhzcQieb0L/5zn02erzYF/H6TT5D7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u0+fBAAAA3QAAAA8AAAAAAAAAAAAAAAAAmAIAAGRycy9kb3du&#10;cmV2LnhtbFBLBQYAAAAABAAEAPUAAACGAwAAAAA=&#10;" filled="f" stroked="f">
                  <v:textbox style="mso-fit-shape-to-text:t" inset="0,0,0,0">
                    <w:txbxContent>
                      <w:p w14:paraId="5F2BFE50" w14:textId="30CD5BCA" w:rsidR="00C51BF7" w:rsidRDefault="00C51BF7">
                        <w:r>
                          <w:rPr>
                            <w:rFonts w:ascii="Calibri" w:hAnsi="Calibri" w:cs="Calibri"/>
                            <w:color w:val="000000"/>
                            <w:sz w:val="10"/>
                            <w:szCs w:val="10"/>
                          </w:rPr>
                          <w:t>End User</w:t>
                        </w:r>
                      </w:p>
                    </w:txbxContent>
                  </v:textbox>
                </v:rect>
                <v:shape id="Picture 911" o:spid="_x0000_s1934" type="#_x0000_t75" style="position:absolute;left:50419;top:5067;width:5530;height:45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0IvNzCAAAA3QAAAA8AAABkcnMvZG93bnJldi54bWxET9tqAjEQfRf6D2EKvmm2CmK3RrFK8QI+&#10;1PYDhs24WbqZLEm6rn69EQTf5nCuM1t0thYt+VA5VvA2zEAQF05XXCr4/fkaTEGEiKyxdkwKLhRg&#10;MX/pzTDX7szf1B5jKVIIhxwVmBibXMpQGLIYhq4hTtzJeYsxQV9K7fGcwm0tR1k2kRYrTg0GG1oZ&#10;Kv6O/1bBtHOH6/veXtvPnd+0y7WMRp6U6r92yw8Qkbr4FD/cW53mZ+MR3L9JJ8j5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CLzcwgAAAN0AAAAPAAAAAAAAAAAAAAAAAJ8C&#10;AABkcnMvZG93bnJldi54bWxQSwUGAAAAAAQABAD3AAAAjgMAAAAA&#10;">
                  <v:imagedata r:id="rId43" o:title=""/>
                </v:shape>
                <v:shape id="Freeform 912" o:spid="_x0000_s1935" style="position:absolute;left:50965;top:5899;width:4438;height:2889;visibility:visible;mso-wrap-style:square;v-text-anchor:top" coordsize="699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Jp/sIA&#10;AADdAAAADwAAAGRycy9kb3ducmV2LnhtbERPTWvCQBC9F/wPywje6qaxSEldpYiKJ6XG9jxkxySY&#10;nY27G43/visUvM3jfc5s0ZtGXMn52rKCt3ECgriwuuZSwTFfv36A8AFZY2OZFNzJw2I+eJlhpu2N&#10;v+l6CKWIIewzVFCF0GZS+qIig35sW+LInawzGCJ0pdQObzHcNDJNkqk0WHNsqLClZUXF+dAZBRf/&#10;M930v+m7tf4o96su361MrtRo2H99ggjUh6f4373VcX4ymcDjm3iC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smn+wgAAAN0AAAAPAAAAAAAAAAAAAAAAAJgCAABkcnMvZG93&#10;bnJldi54bWxQSwUGAAAAAAQABAD1AAAAhwMAAAAA&#10;" path="m699,455l140,272,351,155,,,561,182,350,298,699,455r,xe" fillcolor="black" strokeweight="0">
                  <v:path arrowok="t" o:connecttype="custom" o:connectlocs="443865,288925;88900,172720;222885,98425;0,0;356235,115570;222250,189230;443865,288925;443865,288925" o:connectangles="0,0,0,0,0,0,0,0"/>
                </v:shape>
                <v:shape id="Freeform 913" o:spid="_x0000_s1936" style="position:absolute;left:50965;top:5899;width:4438;height:2889;visibility:visible;mso-wrap-style:square;v-text-anchor:top" coordsize="699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s438AA&#10;AADdAAAADwAAAGRycy9kb3ducmV2LnhtbERPS4vCMBC+L/gfwgje1sQnUo0iLgt7XRW9js30oc2k&#10;NFHbf79ZELzNx/ec1aa1lXhQ40vHGkZDBYI4dabkXMPx8P25AOEDssHKMWnoyMNm3ftYYWLck3/p&#10;sQ+5iCHsE9RQhFAnUvq0IIt+6GriyGWusRgibHJpGnzGcFvJsVJzabHk2FBgTbuC0tv+bjXg7DQe&#10;LarsnqnLtDueqTPXr53Wg367XYII1Ia3+OX+MXG+mkzh/5t4gl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Cs438AAAADdAAAADwAAAAAAAAAAAAAAAACYAgAAZHJzL2Rvd25y&#10;ZXYueG1sUEsFBgAAAAAEAAQA9QAAAIUDAAAAAA==&#10;" path="m699,455l140,272,351,155,,,561,182,350,298,699,455r,xe" fillcolor="black" stroked="f">
                  <v:path arrowok="t" o:connecttype="custom" o:connectlocs="443865,288925;88900,172720;222885,98425;0,0;356235,115570;222250,189230;443865,288925;443865,288925" o:connectangles="0,0,0,0,0,0,0,0"/>
                </v:shape>
                <v:shape id="Freeform 914" o:spid="_x0000_s1937" style="position:absolute;left:50431;top:5080;width:5518;height:4521;visibility:visible;mso-wrap-style:square;v-text-anchor:top" coordsize="869,7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Waa8IA&#10;AADdAAAADwAAAGRycy9kb3ducmV2LnhtbERPS4vCMBC+C/6HMMLeNNXiulajuIvi4s3H3odmtu3a&#10;TEqS1frvjSB4m4/vOfNla2pxIecrywqGgwQEcW51xYWC03HT/wDhA7LG2jIpuJGH5aLbmWOm7ZX3&#10;dDmEQsQQ9hkqKENoMil9XpJBP7ANceR+rTMYInSF1A6vMdzUcpQk79JgxbGhxIa+SsrPh3+jYOvy&#10;aUqT21/6s5Wf/lSv3W6yVuqt165mIAK14SV+ur91nJ+kY3h8E0+Q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pZprwgAAAN0AAAAPAAAAAAAAAAAAAAAAAJgCAABkcnMvZG93&#10;bnJldi54bWxQSwUGAAAAAAQABAD1AAAAhwMAAAAA&#10;" path="m869,456l167,,,256,700,712,869,456xe" fillcolor="black" strokeweight="0">
                  <v:path arrowok="t" o:connecttype="custom" o:connectlocs="551815,289560;106045,0;0,162560;444500,452120;551815,289560" o:connectangles="0,0,0,0,0"/>
                </v:shape>
                <v:shape id="Freeform 915" o:spid="_x0000_s1938" style="position:absolute;left:50431;top:5080;width:5518;height:4521;visibility:visible;mso-wrap-style:square;v-text-anchor:top" coordsize="869,7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DZZcMA&#10;AADdAAAADwAAAGRycy9kb3ducmV2LnhtbERP22rCQBB9L/Qflin4VjdeCCW6ioiKoCiNgq9jdkyC&#10;2dmQXWP6912h0Lc5nOtM552pREuNKy0rGPQjEMSZ1SXnCs6n9ecXCOeRNVaWScEPOZjP3t+mmGj7&#10;5G9qU5+LEMIuQQWF93UipcsKMuj6tiYO3M02Bn2ATS51g88Qbio5jKJYGiw5NBRY07Kg7J4+jILL&#10;Y7e+psfD5tKu6njsea/tZq9U76NbTEB46vy/+M+91WF+NIrh9U04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jDZZcMAAADdAAAADwAAAAAAAAAAAAAAAACYAgAAZHJzL2Rv&#10;d25yZXYueG1sUEsFBgAAAAAEAAQA9QAAAIgDAAAAAA==&#10;" path="m869,456l167,,,256,700,712,869,456xe" fillcolor="black" stroked="f">
                  <v:path arrowok="t" o:connecttype="custom" o:connectlocs="551815,289560;106045,0;0,162560;444500,452120;551815,289560" o:connectangles="0,0,0,0,0"/>
                </v:shape>
                <v:shape id="Picture 916" o:spid="_x0000_s1939" type="#_x0000_t75" style="position:absolute;left:50419;top:5067;width:5530;height:45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/H0TDAAAA3QAAAA8AAABkcnMvZG93bnJldi54bWxET9tqAjEQfS/0H8IU+qbZVvCyGsVWihfo&#10;Q9UPGDbjZulmsiTpuvr1RhD6Nodzndmis7VoyYfKsYK3fgaCuHC64lLB8fDVG4MIEVlj7ZgUXCjA&#10;Yv78NMNcuzP/ULuPpUghHHJUYGJscilDYchi6LuGOHEn5y3GBH0ptcdzCre1fM+yobRYcWow2NCn&#10;oeJ3/2cVjDv3fZ3s7LX92Pp1u1zJaORJqdeXbjkFEamL/+KHe6PT/Gwwgvs36QQ5v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X8fRMMAAADdAAAADwAAAAAAAAAAAAAAAACf&#10;AgAAZHJzL2Rvd25yZXYueG1sUEsFBgAAAAAEAAQA9wAAAI8DAAAAAA==&#10;">
                  <v:imagedata r:id="rId43" o:title=""/>
                </v:shape>
                <v:shape id="Freeform 917" o:spid="_x0000_s1940" style="position:absolute;left:50965;top:5892;width:4438;height:2883;visibility:visible;mso-wrap-style:square;v-text-anchor:top" coordsize="699,4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eKqsQA&#10;AADdAAAADwAAAGRycy9kb3ducmV2LnhtbESPT0sDQQzF74LfYYjgRexsLVTZdlrEP+jRroVew07c&#10;WbqTWWZiu357cxC8JbyX935Zb6c4mBPl0id2MJ9VYIjb5HvuHOw/X28fwBRB9jgkJgc/VGC7ubxY&#10;Y+3TmXd0aqQzGsKlRgdBZKytLW2giGWWRmLVvlKOKLrmzvqMZw2Pg72rqqWN2LM2BBzpKVB7bL6j&#10;g2crIc+Pbxj9ftm/3N8cGvlYOHd9NT2uwAhN8m/+u373il8tFFe/0RHs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XiqrEAAAA3QAAAA8AAAAAAAAAAAAAAAAAmAIAAGRycy9k&#10;b3ducmV2LnhtbFBLBQYAAAAABAAEAPUAAACJAwAAAAA=&#10;" path="m699,454l140,273,351,156,,,561,183,348,299,699,454xe" filled="f" strokeweight=".25pt">
                  <v:path arrowok="t" o:connecttype="custom" o:connectlocs="443865,288290;88900,173355;222885,99060;0,0;356235,116205;220980,189865;443865,288290" o:connectangles="0,0,0,0,0,0,0"/>
                </v:shape>
                <v:shape id="Picture 918" o:spid="_x0000_s1941" type="#_x0000_t75" style="position:absolute;left:7245;top:6584;width:20123;height:128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kX/PFAAAA3QAAAA8AAABkcnMvZG93bnJldi54bWxEj0FrwkAQhe8F/8MyBW/Npgq1RlcRQSyl&#10;FUyj5yE7TUKzs3F31fTfdwuCtxnee9+8mS9704oLOd9YVvCcpCCIS6sbrhQUX5unVxA+IGtsLZOC&#10;X/KwXAwe5phpe+U9XfJQiQhhn6GCOoQuk9KXNRn0ie2Io/ZtncEQV1dJ7fAa4aaVozR9kQYbjhdq&#10;7GhdU/mTn02k2C3jZ+E/yv3k+E7nUbvLTwelho/9agYiUB/u5lv6Tcf66XgK/9/EEeTi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pF/zxQAAAN0AAAAPAAAAAAAAAAAAAAAA&#10;AJ8CAABkcnMvZG93bnJldi54bWxQSwUGAAAAAAQABAD3AAAAkQMAAAAA&#10;">
                  <v:imagedata r:id="rId44" o:title=""/>
                </v:shape>
                <v:shape id="Freeform 919" o:spid="_x0000_s1942" style="position:absolute;left:7753;top:7442;width:19101;height:11150;visibility:visible;mso-wrap-style:square;v-text-anchor:top" coordsize="3008,1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PNzcUA&#10;AADdAAAADwAAAGRycy9kb3ducmV2LnhtbESPQUvDQBCF74L/YRnBm9lYpErabRFpUfDUKtLehuw0&#10;CWZnwu6aRn+9cxC8zfDevPfNcj2F3owUUyfs4LYowRDX4jtuHLy/bW8ewKSM7LEXJgfflGC9urxY&#10;YuXlzDsa97kxGsKpQgdtzkNlbapbCpgKGYhVO0kMmHWNjfURzxoeejsry7kN2LE2tDjQU0v15/4r&#10;OJAwjrF+3sWD/LzeS7eZ5eP8w7nrq+lxASbTlP/Nf9cvXvHLO+XXb3QEu/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c83NxQAAAN0AAAAPAAAAAAAAAAAAAAAAAJgCAABkcnMv&#10;ZG93bnJldi54bWxQSwUGAAAAAAQABAD1AAAAigMAAAAA&#10;" path="m,1756l1558,670r10,241l3008,,1450,1086r-9,-241l,1756r,xe" fillcolor="black" strokeweight="0">
                  <v:path arrowok="t" o:connecttype="custom" o:connectlocs="0,1115060;989330,425450;995680,578485;1910080,0;920750,689610;915035,536575;0,1115060;0,1115060" o:connectangles="0,0,0,0,0,0,0,0"/>
                </v:shape>
                <v:shape id="Freeform 920" o:spid="_x0000_s1943" style="position:absolute;left:7753;top:7442;width:19101;height:11150;visibility:visible;mso-wrap-style:square;v-text-anchor:top" coordsize="3008,1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c2E8IA&#10;AADdAAAADwAAAGRycy9kb3ducmV2LnhtbERPzWoCMRC+F/oOYQrealYpUlejtIKiqIdaH2DYjLur&#10;m8mSpG58eyMIvc3H9zvTeTSNuJLztWUFg34GgriwuuZSwfF3+f4JwgdkjY1lUnAjD/PZ68sUc207&#10;/qHrIZQihbDPUUEVQptL6YuKDPq+bYkTd7LOYEjQlVI77FK4aeQwy0bSYM2pocKWFhUVl8OfUTCM&#10;522nx7vj2G3iSktafe+tUar3Fr8mIALF8C9+utc6zc8+BvD4Jp0gZ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VzYTwgAAAN0AAAAPAAAAAAAAAAAAAAAAAJgCAABkcnMvZG93&#10;bnJldi54bWxQSwUGAAAAAAQABAD1AAAAhwMAAAAA&#10;" path="m,1756l1558,670r10,241l3008,,1450,1086r-9,-241l,1756r,xe" fillcolor="black" stroked="f">
                  <v:path arrowok="t" o:connecttype="custom" o:connectlocs="0,1115060;989330,425450;995680,578485;1910080,0;920750,689610;915035,536575;0,1115060;0,1115060" o:connectangles="0,0,0,0,0,0,0,0"/>
                </v:shape>
                <v:shape id="Freeform 921" o:spid="_x0000_s1944" style="position:absolute;left:7245;top:6584;width:20104;height:12853;visibility:visible;mso-wrap-style:square;v-text-anchor:top" coordsize="3166,20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9CsMMA&#10;AADdAAAADwAAAGRycy9kb3ducmV2LnhtbERPTWvCQBC9F/wPywje6q5BWkndSJFWvNYGbG5DdpqE&#10;ZGdDdjXRX98tFHqbx/uc7W6ynbjS4BvHGlZLBYK4dKbhSkP++f64AeEDssHOMWm4kYddNnvYYmrc&#10;yB90PYVKxBD2KWqoQ+hTKX1Zk0W/dD1x5L7dYDFEOFTSDDjGcNvJRKknabHh2FBjT/uayvZ0sRqq&#10;89fhkCd+LNq323i5e0XFc671Yj69voAINIV/8Z/7aOJ8tU7g95t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G9CsMMAAADdAAAADwAAAAAAAAAAAAAAAACYAgAAZHJzL2Rv&#10;d25yZXYueG1sUEsFBgAAAAAEAAQA9QAAAIgDAAAAAA==&#10;" path="m156,2024l3166,265,3012,,,1760r156,264xe" fillcolor="black" strokeweight="0">
                  <v:path arrowok="t" o:connecttype="custom" o:connectlocs="99060,1285240;2010410,168275;1912620,0;0,1117600;99060,1285240" o:connectangles="0,0,0,0,0"/>
                </v:shape>
                <v:shape id="Freeform 922" o:spid="_x0000_s1945" style="position:absolute;left:7245;top:6584;width:20104;height:12853;visibility:visible;mso-wrap-style:square;v-text-anchor:top" coordsize="3166,20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PYwcAA&#10;AADdAAAADwAAAGRycy9kb3ducmV2LnhtbERPS4vCMBC+C/sfwizszabaIks1iiwseFDEx96HZkyL&#10;zaQ00Xb/vREEb/PxPWexGmwj7tT52rGCSZKCIC6drtkoOJ9+x98gfEDW2DgmBf/kYbX8GC2w0K7n&#10;A92PwYgYwr5ABVUIbSGlLyuy6BPXEkfu4jqLIcLOSN1hH8NtI6dpOpMWa44NFbb0U1F5Pd6sgmzK&#10;+z7ozOHf7rbP3dYcrrlR6utzWM9BBBrCW/xyb3Scn+YZPL+JJ8jl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vPYwcAAAADdAAAADwAAAAAAAAAAAAAAAACYAgAAZHJzL2Rvd25y&#10;ZXYueG1sUEsFBgAAAAAEAAQA9QAAAIUDAAAAAA==&#10;" path="m156,2024l3166,265,3012,,,1760r156,264xe" fillcolor="black" stroked="f">
                  <v:path arrowok="t" o:connecttype="custom" o:connectlocs="99060,1285240;2010410,168275;1912620,0;0,1117600;99060,1285240" o:connectangles="0,0,0,0,0"/>
                </v:shape>
                <v:shape id="Picture 923" o:spid="_x0000_s1946" type="#_x0000_t75" style="position:absolute;left:7245;top:6584;width:20123;height:128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jgxDFAAAA3QAAAA8AAABkcnMvZG93bnJldi54bWxEj0FrwkAQhe8F/8MyQm/NRhEtMauIIC2l&#10;FkxTz0N2moRmZ9PsJsZ/7xaE3mZ4733zJt2OphEDda62rGAWxSCIC6trLhXkn4enZxDOI2tsLJOC&#10;KznYbiYPKSbaXvhEQ+ZLESDsElRQed8mUrqiIoMusi1x0L5tZ9CHtSul7vAS4KaR8zheSoM1hwsV&#10;trSvqPjJehMo9oXxmLv34rQ6v1E/bz6y3y+lHqfjbg3C0+j/zff0qw7148UC/r4JI8jN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o4MQxQAAAN0AAAAPAAAAAAAAAAAAAAAA&#10;AJ8CAABkcnMvZG93bnJldi54bWxQSwUGAAAAAAQABAD3AAAAkQMAAAAA&#10;">
                  <v:imagedata r:id="rId44" o:title=""/>
                </v:shape>
                <v:shape id="Freeform 924" o:spid="_x0000_s1947" style="position:absolute;left:7753;top:7429;width:19101;height:11163;visibility:visible;mso-wrap-style:square;v-text-anchor:top" coordsize="3008,17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TN78QA&#10;AADdAAAADwAAAGRycy9kb3ducmV2LnhtbERPTWsCMRC9C/0PYQq91axWS1mNooKg1VK0vXgbNuNm&#10;cTNZNnHd+uuNUPA2j/c542lrS9FQ7QvHCnrdBARx5nTBuYLfn+XrBwgfkDWWjknBH3mYTp46Y0y1&#10;u/COmn3IRQxhn6ICE0KVSukzQxZ911XEkTu62mKIsM6lrvESw20p+0nyLi0WHBsMVrQwlJ32Z6vA&#10;fRf9t/Vqt/HNYshfZr7+3F4PSr08t7MRiEBteIj/3Ssd5yeDIdy/iSfIy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0ze/EAAAA3QAAAA8AAAAAAAAAAAAAAAAAmAIAAGRycy9k&#10;b3ducmV2LnhtbFBLBQYAAAAABAAEAPUAAACJAwAAAAA=&#10;" path="m,1758l1558,672r8,241l3008,,1450,1086,1440,846,,1758xe" filled="f" strokeweight=".15pt">
                  <v:path arrowok="t" o:connecttype="custom" o:connectlocs="0,1116330;989330,426720;994410,579755;1910080,0;920750,689610;914400,537210;0,1116330" o:connectangles="0,0,0,0,0,0,0"/>
                </v:shape>
                <v:shape id="Freeform 925" o:spid="_x0000_s1948" style="position:absolute;left:22028;top:18402;width:724;height:4832;visibility:visible;mso-wrap-style:square;v-text-anchor:top" coordsize="114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eOhsQA&#10;AADdAAAADwAAAGRycy9kb3ducmV2LnhtbERPTWvCQBC9F/oflin0EszGWoJNXUUKLSJ4aLQ9D9kx&#10;CWZnw+42xn/vCkJv83ifs1iNphMDOd9aVjBNMxDEldUt1woO+8/JHIQPyBo7y6TgQh5Wy8eHBRba&#10;nvmbhjLUIoawL1BBE0JfSOmrhgz61PbEkTtaZzBE6GqpHZ5juOnkS5bl0mDLsaHBnj4aqk7ln1Ew&#10;ys1b8jOdDeV61/5u+ZKE4YuUen4a1+8gAo3hX3x3b3Scn73mcPsmni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3jobEAAAA3QAAAA8AAAAAAAAAAAAAAAAAmAIAAGRycy9k&#10;b3ducmV2LnhtbFBLBQYAAAAABAAEAPUAAACJAwAAAAA=&#10;" path="m,761l114,651r,-624l,,,761xe" fillcolor="black" stroked="f">
                  <v:path arrowok="t" o:connecttype="custom" o:connectlocs="0,483235;72390,413385;72390,17145;0,0;0,483235" o:connectangles="0,0,0,0,0"/>
                </v:shape>
                <v:shape id="Freeform 926" o:spid="_x0000_s1949" style="position:absolute;left:21856;top:18573;width:724;height:4833;visibility:visible;mso-wrap-style:square;v-text-anchor:top" coordsize="114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srHcQA&#10;AADdAAAADwAAAGRycy9kb3ducmV2LnhtbERPTWvCQBC9F/wPywhepNmkFdumWSUUFCl4MGrPQ3aa&#10;hGZnQ3aN8d93C0Jv83ifk61H04qBetdYVpBEMQji0uqGKwWn4+bxFYTzyBpby6TgRg7Wq8lDhqm2&#10;Vz7QUPhKhBB2KSqove9SKV1Zk0EX2Y44cN+2N+gD7Cupe7yGcNPKpzheSoMNh4YaO/qoqfwpLkbB&#10;KHdv83PyPBT5vvn65NvcD1tSajYd83cQnkb/L767dzrMjxcv8PdNO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7Kx3EAAAA3QAAAA8AAAAAAAAAAAAAAAAAmAIAAGRycy9k&#10;b3ducmV2LnhtbFBLBQYAAAAABAAEAPUAAACJAwAAAAA=&#10;" path="m,761l114,651,114,,,109,,761xe" fillcolor="black" stroked="f">
                  <v:path arrowok="t" o:connecttype="custom" o:connectlocs="0,483235;72390,413385;72390,0;0,69215;0,483235" o:connectangles="0,0,0,0,0"/>
                </v:shape>
                <v:rect id="Rectangle 927" o:spid="_x0000_s1950" style="position:absolute;left:19170;top:19265;width:2686;height:4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bIL8gA&#10;AADdAAAADwAAAGRycy9kb3ducmV2LnhtbESPT08CMRDF7yZ8h2ZMvEkrQYMLhYCJiRcT+XOQ27Ad&#10;djdsp2tbYfXTOwcTbjN5b977zWzR+1adKaYmsIWHoQFFXAbXcGVht329n4BKGdlhG5gs/FCCxXxw&#10;M8PChQuv6bzJlZIQTgVaqHPuCq1TWZPHNAwdsWjHED1mWWOlXcSLhPtWj4x50h4bloYaO3qpqTxt&#10;vr2F1fNk9fUx5vff9WFP+8/D6XEUjbV3t/1yCipTn6/m/+s3J/hmLLjyjYyg5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hsgvyAAAAN0AAAAPAAAAAAAAAAAAAAAAAJgCAABk&#10;cnMvZG93bnJldi54bWxQSwUGAAAAAAQABAD1AAAAjQMAAAAA&#10;" fillcolor="black" stroked="f"/>
                <v:rect id="Rectangle 928" o:spid="_x0000_s1951" style="position:absolute;left:18986;top:19088;width:2870;height:4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4uPsEA&#10;AADdAAAADwAAAGRycy9kb3ducmV2LnhtbERPTWsCMRC9F/wPYYTearYqUlejiGDtTdTiediMu1s3&#10;kyUZdf33jVDobR7vc+bLzjXqRiHWng28DzJQxIW3NZcGvo+btw9QUZAtNp7JwIMiLBe9lznm1t95&#10;T7eDlCqFcMzRQCXS5lrHoiKHceBb4sSdfXAoCYZS24D3FO4aPcyyiXZYc2qosKV1RcXlcHUG9HES&#10;5DIaj372Eocrd/3c7oqTMa/9bjUDJdTJv/jP/WXT/Gw8hec36QS9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3+Lj7BAAAA3QAAAA8AAAAAAAAAAAAAAAAAmAIAAGRycy9kb3du&#10;cmV2LnhtbFBLBQYAAAAABAAEAPUAAACGAwAAAAA=&#10;" fillcolor="silver" stroked="f"/>
                <v:shape id="Freeform 929" o:spid="_x0000_s1952" style="position:absolute;left:18986;top:18402;width:3594;height:686;visibility:visible;mso-wrap-style:square;v-text-anchor:top" coordsize="566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VPJMcA&#10;AADdAAAADwAAAGRycy9kb3ducmV2LnhtbESPQU8CMRCF7yb+h2ZMvEmriQYWCjEQlcQLICYcJ9tx&#10;d2U7XdsCi7/eOZhwm8l78943k1nvW3WkmJrAFu4HBhRxGVzDlYXtx8vdEFTKyA7bwGThTAlm0+ur&#10;CRYunHhNx02ulIRwKtBCnXNXaJ3KmjymQeiIRfsK0WOWNVbaRTxJuG/1gzFP2mPD0lBjR/Oayv3m&#10;4C2sRu+r3T6Yw+/b5za+Dun7Z3leWHt70z+PQWXq88X8f710gm8ehV++kRH09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1TyTHAAAA3QAAAA8AAAAAAAAAAAAAAAAAmAIAAGRy&#10;cy9kb3ducmV2LnhtbFBLBQYAAAAABAAEAPUAAACMAwAAAAA=&#10;" path="m,108r452,l566,,113,,,108xe" fillcolor="silver" stroked="f">
                  <v:path arrowok="t" o:connecttype="custom" o:connectlocs="0,68580;287020,68580;359410,0;71755,0;0,68580" o:connectangles="0,0,0,0,0"/>
                </v:shape>
                <v:shape id="Freeform 930" o:spid="_x0000_s1953" style="position:absolute;left:21856;top:18402;width:724;height:4832;visibility:visible;mso-wrap-style:square;v-text-anchor:top" coordsize="114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v17sQA&#10;AADdAAAADwAAAGRycy9kb3ducmV2LnhtbERPTUsDMRC9C/0PYQQvYpMKalmbllIoeFDEqgdvw2a6&#10;WdxMtplsu/33RhC8zeN9zmI1hk4dKUkb2cJsakAR19G13Fj4eN/ezEFJRnbYRSYLZxJYLScXC6xc&#10;PPEbHXe5USWEpUILPue+0lpqTwFlGnviwu1jCpgLTI12CU8lPHT61ph7HbDl0uCxp42n+ns3BAvD&#10;IF8Pz/hp0utZrg/dQfz+ZW7t1eW4fgSVacz/4j/3kyvzzd0Mfr8pJ+j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L9e7EAAAA3QAAAA8AAAAAAAAAAAAAAAAAmAIAAGRycy9k&#10;b3ducmV2LnhtbFBLBQYAAAAABAAEAPUAAACJAwAAAAA=&#10;" path="m,761l114,651,114,,,108,,761xe" fillcolor="gray" stroked="f">
                  <v:path arrowok="t" o:connecttype="custom" o:connectlocs="0,483235;72390,413385;72390,0;0,68580;0,483235" o:connectangles="0,0,0,0,0"/>
                </v:shape>
                <v:shape id="Freeform 931" o:spid="_x0000_s1954" style="position:absolute;left:18986;top:19088;width:2870;height:82;visibility:visible;mso-wrap-style:square;v-text-anchor:top" coordsize="452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iis8MA&#10;AADdAAAADwAAAGRycy9kb3ducmV2LnhtbERPS4vCMBC+L/gfwgje1tS6K1qNIoIggof6AI9jM7bF&#10;ZlKaqPXfb4QFb/PxPWe2aE0lHtS40rKCQT8CQZxZXXKu4HhYf49BOI+ssbJMCl7kYDHvfM0w0fbJ&#10;KT32PhchhF2CCgrv60RKlxVk0PVtTRy4q20M+gCbXOoGnyHcVDKOopE0WHJoKLCmVUHZbX83CtLz&#10;8rSOd7fJJU9/zHZ039jh9axUr9supyA8tf4j/ndvdJgf/cbw/iac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iis8MAAADdAAAADwAAAAAAAAAAAAAAAACYAgAAZHJzL2Rv&#10;d25yZXYueG1sUEsFBgAAAAAEAAQA9QAAAIgDAAAAAA==&#10;" path="m,l452,,437,13,,13,,xe" stroked="f">
                  <v:path arrowok="t" o:connecttype="custom" o:connectlocs="0,0;287020,0;277495,8255;0,8255;0,0" o:connectangles="0,0,0,0,0"/>
                </v:shape>
                <v:shape id="Freeform 932" o:spid="_x0000_s1955" style="position:absolute;left:18986;top:19088;width:95;height:4146;visibility:visible;mso-wrap-style:square;v-text-anchor:top" coordsize="15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vyssQA&#10;AADdAAAADwAAAGRycy9kb3ducmV2LnhtbERPTUsDMRC9C/6HMEJvbqK1WtamxRaESotgLXgdNuPu&#10;4mayJGO7+uubguBtHu9zZovBd+pAMbWBLdwUBhRxFVzLtYX9+/P1FFQSZIddYLLwQwkW88uLGZYu&#10;HPmNDjupVQ7hVKKFRqQvtU5VQx5TEXrizH2G6FEyjLV2EY853Hf61ph77bHl3NBgT6uGqq/dt7cg&#10;y9/Xj/XUue14Ly9xaTZ3OjxYO7oanh5BCQ3yL/5zr12ebyZjOH+TT9Dz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L8rLEAAAA3QAAAA8AAAAAAAAAAAAAAAAAmAIAAGRycy9k&#10;b3ducmV2LnhtbFBLBQYAAAAABAAEAPUAAACJAwAAAAA=&#10;" path="m,l,653,15,639,15,15,,xe" fillcolor="gray" stroked="f">
                  <v:path arrowok="t" o:connecttype="custom" o:connectlocs="0,0;0,414655;9525,405765;9525,9525;0,0" o:connectangles="0,0,0,0,0"/>
                </v:shape>
                <v:rect id="Rectangle 933" o:spid="_x0000_s1956" style="position:absolute;left:18986;top:20205;width:2870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3W08MA&#10;AADdAAAADwAAAGRycy9kb3ducmV2LnhtbERPTWvCQBC9F/wPyxS81d2EWCS6igQrXnqoLZ6H7DQJ&#10;ZmfD7lajv74rFHqbx/uc1Wa0vbiQD51jDdlMgSCunem40fD1+fayABEissHeMWm4UYDNevK0wtK4&#10;K3/Q5RgbkUI4lKihjXEopQx1SxbDzA3Eift23mJM0DfSeLymcNvLXKlXabHj1NDiQFVL9fn4YzUo&#10;k/nDe1XIe73dL07nXe7ubq/19HncLkFEGuO/+M99MGm+mhfw+Cad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3W08MAAADdAAAADwAAAAAAAAAAAAAAAACYAgAAZHJzL2Rv&#10;d25yZXYueG1sUEsFBgAAAAAEAAQA9QAAAIgDAAAAAA==&#10;" fillcolor="gray" stroked="f"/>
                <v:rect id="Rectangle 934" o:spid="_x0000_s1957" style="position:absolute;left:19081;top:20294;width:2775;height: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yLzsIA&#10;AADdAAAADwAAAGRycy9kb3ducmV2LnhtbERPTYvCMBC9C/6HMII3TVxtWbtGWQRBcD2sLngdmrEt&#10;20xqE7X+e7Mg7G0e73MWq87W4katrxxrmIwVCOLcmYoLDT/HzegdhA/IBmvHpOFBHlbLfm+BmXF3&#10;/qbbIRQihrDPUEMZQpNJ6fOSLPqxa4gjd3atxRBhW0jT4j2G21q+KZVKixXHhhIbWpeU/x6uVgOm&#10;M3PZn6dfx901xXnRqU1yUloPB93nB4hAXfgXv9xbE+erJIG/b+IJ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3IvOwgAAAN0AAAAPAAAAAAAAAAAAAAAAAJgCAABkcnMvZG93&#10;bnJldi54bWxQSwUGAAAAAAQABAD1AAAAhwMAAAAA&#10;" stroked="f"/>
                <v:rect id="Rectangle 935" o:spid="_x0000_s1958" style="position:absolute;left:18986;top:21418;width:2870;height: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PtP8EA&#10;AADdAAAADwAAAGRycy9kb3ducmV2LnhtbERPTYvCMBC9C/sfwgh700RZpXSNIrKKFw+rsuehGdti&#10;MylJ1OqvN4Kwt3m8z5ktOtuIK/lQO9YwGioQxIUzNZcajof1IAMRIrLBxjFpuFOAxfyjN8PcuBv/&#10;0nUfS5FCOOSooYqxzaUMRUUWw9C1xIk7OW8xJuhLaTzeUrht5FipqbRYc2qosKVVRcV5f7EalBn5&#10;7W71JR/FcpP9nX/G7uE2Wn/2u+U3iEhd/Be/3VuT5qvJFF7fpBP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1j7T/BAAAA3QAAAA8AAAAAAAAAAAAAAAAAmAIAAGRycy9kb3du&#10;cmV2LnhtbFBLBQYAAAAABAAEAPUAAACGAwAAAAA=&#10;" fillcolor="gray" stroked="f"/>
                <v:rect id="Rectangle 936" o:spid="_x0000_s1959" style="position:absolute;left:19081;top:21501;width:2775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KwIsIA&#10;AADdAAAADwAAAGRycy9kb3ducmV2LnhtbERPS4vCMBC+L/gfwgje1sRX1WoUEQRh14O6sNehGdti&#10;M6lN1PrvNwsLe5uP7znLdWsr8aDGl441DPoKBHHmTMm5hq/z7n0Gwgdkg5Vj0vAiD+tV522JqXFP&#10;PtLjFHIRQ9inqKEIoU6l9FlBFn3f1cSRu7jGYoiwyaVp8BnDbSWHSiXSYsmxocCatgVl19PdasBk&#10;bG6Hy+jz/HFPcJ63ajf5Vlr3uu1mASJQG/7Ff+69ifPVZAq/38QT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QrAiwgAAAN0AAAAPAAAAAAAAAAAAAAAAAJgCAABkcnMvZG93&#10;bnJldi54bWxQSwUGAAAAAAQABAD1AAAAhwMAAAAA&#10;" stroked="f"/>
                <v:rect id="Rectangle 937" o:spid="_x0000_s1960" style="position:absolute;left:20961;top:22536;width:533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oX8MA&#10;AADdAAAADwAAAGRycy9kb3ducmV2LnhtbESPTW/CMAyG75P2HyJP2m2kQwOmjoAQEtKuFA5w8xKv&#10;rdY4VRNKu1+PD0jcbPn9eLxcD75RPXWxDmzgfZKBIrbB1VwaOB52b5+gYkJ22AQmAyNFWK+en5aY&#10;u3DlPfVFKpWEcMzRQJVSm2sdbUUe4yS0xHL7DZ3HJGtXatfhVcJ9o6dZNtcea5aGClvaVmT/ios3&#10;cF4cm72t/zflePqwUjL+FP1ozOvLsPkClWhID/Hd/e0EP5sJrnwjI+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/oX8MAAADdAAAADwAAAAAAAAAAAAAAAACYAgAAZHJzL2Rv&#10;d25yZXYueG1sUEsFBgAAAAAEAAQA9QAAAIgDAAAAAA==&#10;" fillcolor="red" stroked="f"/>
                <v:shape id="Freeform 938" o:spid="_x0000_s1961" style="position:absolute;left:18986;top:18402;width:3594;height:686;visibility:visible;mso-wrap-style:square;v-text-anchor:top" coordsize="566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PLR8YA&#10;AADdAAAADwAAAGRycy9kb3ducmV2LnhtbERPS2vCQBC+F/wPywheim4q9GHqKlUpKJZCYy+9Ddlp&#10;NpqdDdk1if76bqHQ23x8z5kve1uJlhpfOlZwN0lAEOdOl1wo+Dy8jp9A+ICssXJMCi7kYbkY3Mwx&#10;1a7jD2qzUIgYwj5FBSaEOpXS54Ys+omriSP37RqLIcKmkLrBLobbSk6T5EFaLDk2GKxpbSg/ZWer&#10;YLW/Hs1+1uLb7eax2n3prFu9r5UaDfuXZxCB+vAv/nNvdZyf3M/g95t4gl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ePLR8YAAADdAAAADwAAAAAAAAAAAAAAAACYAgAAZHJz&#10;L2Rvd25yZXYueG1sUEsFBgAAAAAEAAQA9QAAAIsDAAAAAA==&#10;" path="m566,l550,13r-437,l15,108,,108,113,,566,xe" fillcolor="gray" stroked="f">
                  <v:path arrowok="t" o:connecttype="custom" o:connectlocs="359410,0;349250,8255;71755,8255;9525,68580;0,68580;71755,0;359410,0" o:connectangles="0,0,0,0,0,0,0"/>
                </v:shape>
                <v:rect id="Rectangle 939" o:spid="_x0000_s1962" style="position:absolute;left:20421;top:23533;width:883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FZYcMA&#10;AADdAAAADwAAAGRycy9kb3ducmV2LnhtbESPzWoDMQyE74W+g1Ght8ZuDiFs4oRQCCSll2z6AGKt&#10;/SG2vNhOdvv21aHQm8SMZj5t93Pw6kEpD5EtvC8MKOImuoE7C9/X49saVC7IDn1ksvBDGfa756ct&#10;Vi5OfKFHXTolIZwrtNCXMlZa56angHkRR2LR2pgCFllTp13CScKD10tjVjrgwNLQ40gfPTW3+h4s&#10;6Gt9nNa1TyZ+Ltsvfz5dWorWvr7Mhw2oQnP5N/9dn5zgm5Xwyzcygt7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FZYcMAAADdAAAADwAAAAAAAAAAAAAAAACYAgAAZHJzL2Rv&#10;d25yZXYueG1sUEsFBgAAAAAEAAQA9QAAAIgDAAAAAA==&#10;" filled="f" stroked="f">
                  <v:textbox style="mso-fit-shape-to-text:t" inset="0,0,0,0">
                    <w:txbxContent>
                      <w:p w14:paraId="51472228" w14:textId="3AAA3A12" w:rsidR="00C51BF7" w:rsidRDefault="00C51BF7">
                        <w:r>
                          <w:rPr>
                            <w:rFonts w:ascii="Calibri" w:hAnsi="Calibri" w:cs="Calibri"/>
                            <w:color w:val="000000"/>
                            <w:sz w:val="10"/>
                            <w:szCs w:val="10"/>
                          </w:rPr>
                          <w:t>IQS</w:t>
                        </w:r>
                      </w:p>
                    </w:txbxContent>
                  </v:textbox>
                </v:rect>
                <v:shape id="Freeform 940" o:spid="_x0000_s1963" style="position:absolute;left:6991;top:23406;width:717;height:4832;visibility:visible;mso-wrap-style:square;v-text-anchor:top" coordsize="113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D82cEA&#10;AADdAAAADwAAAGRycy9kb3ducmV2LnhtbERPTYvCMBC9L/gfwgje1lRBkWoUKQiynla97G22GZti&#10;MilNrF1/vVkQvM3jfc5q0zsrOmpD7VnBZJyBIC69rrlScD7tPhcgQkTWaD2Tgj8KsFkPPlaYa3/n&#10;b+qOsRIphEOOCkyMTS5lKA05DGPfECfu4luHMcG2krrFewp3Vk6zbC4d1pwaDDZUGCqvx5tTcJqa&#10;6+EWZrTv/IOLwv58/dqZUqNhv12CiNTHt/jl3us0P5tP4P+bdIJ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g/NnBAAAA3QAAAA8AAAAAAAAAAAAAAAAAmAIAAGRycy9kb3du&#10;cmV2LnhtbFBLBQYAAAAABAAEAPUAAACGAwAAAAA=&#10;" path="m,761l113,651r,-624l,,,761xe" fillcolor="black" stroked="f">
                  <v:path arrowok="t" o:connecttype="custom" o:connectlocs="0,483235;71755,413385;71755,17145;0,0;0,483235" o:connectangles="0,0,0,0,0"/>
                </v:shape>
                <v:shape id="Freeform 941" o:spid="_x0000_s1964" style="position:absolute;left:6807;top:23577;width:717;height:4832;visibility:visible;mso-wrap-style:square;v-text-anchor:top" coordsize="113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JirsEA&#10;AADdAAAADwAAAGRycy9kb3ducmV2LnhtbERPTYvCMBC9L/gfwix4W9MtKFKNshQEWU+rXryNzWxT&#10;TCalibXrrzcLgrd5vM9ZrgdnRU9daDwr+JxkIIgrrxuuFRwPm485iBCRNVrPpOCPAqxXo7clFtrf&#10;+If6faxFCuFQoAITY1tIGSpDDsPEt8SJ+/Wdw5hgV0vd4S2FOyvzLJtJhw2nBoMtlYaqy/7qFBxy&#10;c9ldw5S2vb9zWdrT99lOlRq/D18LEJGG+BI/3Vud5mezHP6/SS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yYq7BAAAA3QAAAA8AAAAAAAAAAAAAAAAAmAIAAGRycy9kb3du&#10;cmV2LnhtbFBLBQYAAAAABAAEAPUAAACGAwAAAAA=&#10;" path="m,761l113,651,113,,,109,,761xe" fillcolor="black" stroked="f">
                  <v:path arrowok="t" o:connecttype="custom" o:connectlocs="0,483235;71755,413385;71755,0;0,69215;0,483235" o:connectangles="0,0,0,0,0"/>
                </v:shape>
                <v:rect id="Rectangle 942" o:spid="_x0000_s1965" style="position:absolute;left:4114;top:24269;width:2693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cGPsUA&#10;AADdAAAADwAAAGRycy9kb3ducmV2LnhtbERPS2sCMRC+F/ofwgi91UTbim6NUoVCL0J9HPQ2bqa7&#10;i5vJmqS6+uuNUOhtPr7njKetrcWJfKgca+h1FQji3JmKCw2b9efzEESIyAZrx6ThQgGmk8eHMWbG&#10;nXlJp1UsRArhkKGGMsYmkzLkJVkMXdcQJ+7HeYsxQV9I4/Gcwm0t+0oNpMWKU0OJDc1Lyg+rX6th&#10;NhrOjt+vvLgu9zvabfeHt75XWj912o93EJHa+C/+c3+ZNF8NXuD+TTpBT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wY+xQAAAN0AAAAPAAAAAAAAAAAAAAAAAJgCAABkcnMv&#10;ZG93bnJldi54bWxQSwUGAAAAAAQABAD1AAAAigMAAAAA&#10;" fillcolor="black" stroked="f"/>
                <v:rect id="Rectangle 943" o:spid="_x0000_s1966" style="position:absolute;left:3943;top:24091;width:2864;height:4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rdwMEA&#10;AADdAAAADwAAAGRycy9kb3ducmV2LnhtbERPS2vCQBC+F/oflil4qxsfhBJdRQptvRUf9DxkxySa&#10;nQ27o8Z/7xYEb/PxPWe+7F2rLhRi49nAaJiBIi69bbgysN99vX+AioJssfVMBm4UYbl4fZljYf2V&#10;N3TZSqVSCMcCDdQiXaF1LGtyGIe+I07cwQeHkmCotA14TeGu1eMsy7XDhlNDjR191lSetmdnQO/y&#10;IKfJdHLcSByv3Pn757f8M2bw1q9moIR6eYof7rVN87N8Cv/fpBP0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hK3cDBAAAA3QAAAA8AAAAAAAAAAAAAAAAAmAIAAGRycy9kb3du&#10;cmV2LnhtbFBLBQYAAAAABAAEAPUAAACGAwAAAAA=&#10;" fillcolor="silver" stroked="f"/>
                <v:shape id="Freeform 944" o:spid="_x0000_s1967" style="position:absolute;left:3943;top:23406;width:3581;height:685;visibility:visible;mso-wrap-style:square;v-text-anchor:top" coordsize="564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aM8YA&#10;AADdAAAADwAAAGRycy9kb3ducmV2LnhtbERPTWvCQBC9C/0PyxR6kboxENHUVUQqFGqVanvobciO&#10;2WB2NmS3Jv33bkHwNo/3OfNlb2txodZXjhWMRwkI4sLpiksFX8fN8xSED8gaa8ek4I88LBcPgznm&#10;2nX8SZdDKEUMYZ+jAhNCk0vpC0MW/cg1xJE7udZiiLAtpW6xi+G2lmmSTKTFimODwYbWhorz4dcq&#10;mP10Q5vOXj+K7f5ksmy3Sd+P30o9PfarFxCB+nAX39xvOs5PJhn8fxNP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KuaM8YAAADdAAAADwAAAAAAAAAAAAAAAACYAgAAZHJz&#10;L2Rvd25yZXYueG1sUEsFBgAAAAAEAAQA9QAAAIsDAAAAAA==&#10;" path="m,108r451,l564,,112,,,108xe" fillcolor="silver" stroked="f">
                  <v:path arrowok="t" o:connecttype="custom" o:connectlocs="0,68580;286385,68580;358140,0;71120,0;0,68580" o:connectangles="0,0,0,0,0"/>
                </v:shape>
                <v:shape id="Freeform 945" o:spid="_x0000_s1968" style="position:absolute;left:6807;top:23406;width:717;height:4832;visibility:visible;mso-wrap-style:square;v-text-anchor:top" coordsize="113,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jBX8IA&#10;AADdAAAADwAAAGRycy9kb3ducmV2LnhtbERPTWsCMRC9F/wPYYTeaqKHxW6NIgVhUXrQluJx2Ew3&#10;SzeTJYm69dc3guBtHu9zFqvBdeJMIbaeNUwnCgRx7U3LjYavz83LHERMyAY7z6ThjyKslqOnBZbG&#10;X3hP50NqRA7hWKIGm1JfShlrSw7jxPfEmfvxwWHKMDTSBLzkcNfJmVKFdNhybrDY07ul+vdwchpS&#10;X1XNdb2/bm3YvX58q6NHPGr9PB7WbyASDekhvrsrk+erooDbN/kE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uMFfwgAAAN0AAAAPAAAAAAAAAAAAAAAAAJgCAABkcnMvZG93&#10;bnJldi54bWxQSwUGAAAAAAQABAD1AAAAhwMAAAAA&#10;" path="m,761l113,651,113,,,108,,761xe" fillcolor="gray" stroked="f">
                  <v:path arrowok="t" o:connecttype="custom" o:connectlocs="0,483235;71755,413385;71755,0;0,68580;0,483235" o:connectangles="0,0,0,0,0"/>
                </v:shape>
                <v:shape id="Freeform 946" o:spid="_x0000_s1969" style="position:absolute;left:3943;top:24091;width:2864;height:83;visibility:visible;mso-wrap-style:square;v-text-anchor:top" coordsize="451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6MjsQA&#10;AADdAAAADwAAAGRycy9kb3ducmV2LnhtbERPTWvCQBC9F/wPywi91V09pG10FRUKzSWg1YO3ITtm&#10;g9nZkN2atL++Wyj0No/3OavN6Fpxpz40njXMZwoEceVNw7WG08fb0wuIEJENtp5JwxcF2KwnDyvM&#10;jR/4QPdjrEUK4ZCjBhtjl0sZKksOw8x3xIm7+t5hTLCvpelxSOGulQulMumw4dRgsaO9pep2/HQa&#10;WPrqtTic42lxMTv1vS+tKkqtH6fjdgki0hj/xX/ud5Pmq+wZfr9JJ8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OjI7EAAAA3QAAAA8AAAAAAAAAAAAAAAAAmAIAAGRycy9k&#10;b3ducmV2LnhtbFBLBQYAAAAABAAEAPUAAACJAwAAAAA=&#10;" path="m,l451,,438,13,,13,,xe" stroked="f">
                  <v:path arrowok="t" o:connecttype="custom" o:connectlocs="0,0;286385,0;278130,8255;0,8255;0,0" o:connectangles="0,0,0,0,0"/>
                </v:shape>
                <v:shape id="Freeform 947" o:spid="_x0000_s1970" style="position:absolute;left:3943;top:24091;width:89;height:4147;visibility:visible;mso-wrap-style:square;v-text-anchor:top" coordsize="14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6oTcIA&#10;AADdAAAADwAAAGRycy9kb3ducmV2LnhtbESPQYvCMBCF74L/IYzgTdP1EKQaxV0QBPeyKp6HZmzL&#10;NpPSxLb++52DsLcZ3pv3vtnuR9+onrpYB7bwscxAERfB1VxauF2PizWomJAdNoHJwosi7HfTyRZz&#10;Fwb+of6SSiUhHHO0UKXU5lrHoiKPcRlaYtEeofOYZO1K7TocJNw3epVlRnusWRoqbOmrouL38vQW&#10;vnFAo9fx/Dz0K2OOzp/5827tfDYeNqASjenf/L4+OcHPjODKNzKC3v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/qhNwgAAAN0AAAAPAAAAAAAAAAAAAAAAAJgCAABkcnMvZG93&#10;bnJldi54bWxQSwUGAAAAAAQABAD1AAAAhwMAAAAA&#10;" path="m,l,653,14,639,14,13,,xe" fillcolor="gray" stroked="f">
                  <v:path arrowok="t" o:connecttype="custom" o:connectlocs="0,0;0,414655;8890,405765;8890,8255;0,0" o:connectangles="0,0,0,0,0"/>
                </v:shape>
                <v:rect id="Rectangle 948" o:spid="_x0000_s1971" style="position:absolute;left:3943;top:25209;width:2864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Cz8MMA&#10;AADdAAAADwAAAGRycy9kb3ducmV2LnhtbERPTWvCQBC9C/0PyxR6011DEU2zigQrXjzUFs9DdpqE&#10;ZGfD7qqpv94tFHqbx/ucYjPaXlzJh9axhvlMgSCunGm51vD1+T5dgggR2WDvmDT8UIDN+mlSYG7c&#10;jT/oeoq1SCEcctTQxDjkUoaqIYth5gbixH07bzEm6GtpPN5SuO1lptRCWmw5NTQ4UNlQ1Z0uVoMy&#10;c384lq/yXm33y3O3y9zd7bV+eR63byAijfFf/Oc+mDRfLVbw+006Qa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Cz8MMAAADdAAAADwAAAAAAAAAAAAAAAACYAgAAZHJzL2Rv&#10;d25yZXYueG1sUEsFBgAAAAAEAAQA9QAAAIgDAAAAAA==&#10;" fillcolor="gray" stroked="f"/>
                <v:rect id="Rectangle 949" o:spid="_x0000_s1972" style="position:absolute;left:4032;top:25298;width:2775;height: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50NsYA&#10;AADdAAAADwAAAGRycy9kb3ducmV2LnhtbESPQWvCQBCF7wX/wzKF3nS3tqaauooUhIL1UBW8Dtkx&#10;Cc3Oxuyq6b93DoXeZnhv3vtmvux9o67UxTqwheeRAUVcBFdzaeGwXw+noGJCdtgEJgu/FGG5GDzM&#10;MXfhxt903aVSSQjHHC1UKbW51rGoyGMchZZYtFPoPCZZu1K7Dm8S7hs9NibTHmuWhgpb+qio+Nld&#10;vAXMXt15e3r52m8uGc7K3qwnR2Pt02O/egeVqE//5r/rTyf45k345RsZQS/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R50NsYAAADdAAAADwAAAAAAAAAAAAAAAACYAgAAZHJz&#10;L2Rvd25yZXYueG1sUEsFBgAAAAAEAAQA9QAAAIsDAAAAAA==&#10;" stroked="f"/>
                <v:rect id="Rectangle 950" o:spid="_x0000_s1973" style="position:absolute;left:3943;top:26422;width:2864;height: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8pK8EA&#10;AADdAAAADwAAAGRycy9kb3ducmV2LnhtbERPTYvCMBC9C/6HMMLeNKnIKl2jiKh48aAuex6a2bbY&#10;TEoSteuvNwuCt3m8z5kvO9uIG/lQO9aQjRQI4sKZmksN3+ftcAYiRGSDjWPS8EcBlot+b465cXc+&#10;0u0US5FCOOSooYqxzaUMRUUWw8i1xIn7dd5iTNCX0ni8p3DbyLFSn9JizamhwpbWFRWX09VqUCbz&#10;+8N6Ih/Fajf7uWzG7uF2Wn8MutUXiEhdfItf7r1J89U0g/9v0gl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/KSvBAAAA3QAAAA8AAAAAAAAAAAAAAAAAmAIAAGRycy9kb3du&#10;cmV2LnhtbFBLBQYAAAAABAAEAPUAAACGAwAAAAA=&#10;" fillcolor="gray" stroked="f"/>
                <v:rect id="Rectangle 951" o:spid="_x0000_s1974" style="position:absolute;left:4032;top:26504;width:2775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BP2sMA&#10;AADdAAAADwAAAGRycy9kb3ducmV2LnhtbERPS2sCMRC+C/0PYYTeaqJtV91uFBGEgvXgWuh12Mw+&#10;6Gay3UTd/vtGKHibj+852XqwrbhQ7xvHGqYTBYK4cKbhSsPnafe0AOEDssHWMWn4JQ/r1cMow9S4&#10;Kx/pkodKxBD2KWqoQ+hSKX1Rk0U/cR1x5ErXWwwR9pU0PV5juG3lTKlEWmw4NtTY0bam4js/Ww2Y&#10;vJifQ/n8cdqfE1xWg9q9fimtH8fD5g1EoCHcxf/udxPnq/kMbt/EE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oBP2sMAAADdAAAADwAAAAAAAAAAAAAAAACYAgAAZHJzL2Rv&#10;d25yZXYueG1sUEsFBgAAAAAEAAQA9QAAAIgDAAAAAA==&#10;" stroked="f"/>
                <v:rect id="Rectangle 952" o:spid="_x0000_s1975" style="position:absolute;left:5905;top:27539;width:546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4mTsMA&#10;AADdAAAADwAAAGRycy9kb3ducmV2LnhtbESPQYvCMBCF7wv+hzCCtzV1XVapRhFB8Gr1oLcxGdti&#10;MylNtrb+erMg7G2G9+Z9b5brzlaipcaXjhVMxgkIYu1MybmC03H3OQfhA7LByjEp6MnDejX4WGJq&#10;3IMP1GYhFzGEfYoKihDqVEqvC7Lox64mjtrNNRZDXJtcmgYfMdxW8itJfqTFkiOhwJq2Bel79msV&#10;XGan6qDL5ybvz986Qvpr1vZKjYbdZgEiUBf+ze/rvYn1k9kU/r6JI8jV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4mTsMAAADdAAAADwAAAAAAAAAAAAAAAACYAgAAZHJzL2Rv&#10;d25yZXYueG1sUEsFBgAAAAAEAAQA9QAAAIgDAAAAAA==&#10;" fillcolor="red" stroked="f"/>
                <v:shape id="Freeform 953" o:spid="_x0000_s1976" style="position:absolute;left:3943;top:23406;width:3581;height:685;visibility:visible;mso-wrap-style:square;v-text-anchor:top" coordsize="564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j23cIA&#10;AADdAAAADwAAAGRycy9kb3ducmV2LnhtbERPzWrCQBC+F/oOyxS81Y1Fa0ldpRSqQk+NfYAhO02i&#10;mdm4u4np23cLgrf5+H5ntRm5VQP50DgxMJtmoEhKZxupDHwfPh5fQIWIYrF1QgZ+KcBmfX+3wty6&#10;i3zRUMRKpRAJORqoY+xyrUNZE2OYuo4kcT/OM8YEfaWtx0sK51Y/ZdmzZmwkNdTY0XtN5ano2UDB&#10;drtbHsX3fF4Mn+emn7EmYyYP49srqEhjvImv7r1N87PlHP6/SSfo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yPbdwgAAAN0AAAAPAAAAAAAAAAAAAAAAAJgCAABkcnMvZG93&#10;bnJldi54bWxQSwUGAAAAAAQABAD1AAAAhwMAAAAA&#10;" path="m564,l549,13r-437,l14,108,,108,112,,564,xe" fillcolor="gray" stroked="f">
                  <v:path arrowok="t" o:connecttype="custom" o:connectlocs="358140,0;348615,8255;71120,8255;8890,68580;0,68580;71120,0;358140,0" o:connectangles="0,0,0,0,0,0,0"/>
                </v:shape>
                <v:rect id="Rectangle 954" o:spid="_x0000_s1977" style="position:absolute;left:4318;top:28536;width:2978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9sJMAA&#10;AADdAAAADwAAAGRycy9kb3ducmV2LnhtbERP22oCMRB9F/oPYQp900ShVrZGEUGw4ourHzBsZi80&#10;mSxJdLd/bwqFvs3hXGe9HZ0VDwqx86xhPlMgiCtvOm403K6H6QpETMgGrWfS8EMRtpuXyRoL4we+&#10;0KNMjcghHAvU0KbUF1LGqiWHceZ74szVPjhMGYZGmoBDDndWLpRaSocd54YWe9q3VH2Xd6dBXsvD&#10;sCptUP60qM/263ipyWv99jruPkEkGtO/+M99NHm++niH32/yCXLz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r9sJMAAAADdAAAADwAAAAAAAAAAAAAAAACYAgAAZHJzL2Rvd25y&#10;ZXYueG1sUEsFBgAAAAAEAAQA9QAAAIUDAAAAAA==&#10;" filled="f" stroked="f">
                  <v:textbox style="mso-fit-shape-to-text:t" inset="0,0,0,0">
                    <w:txbxContent>
                      <w:p w14:paraId="2F8287E7" w14:textId="07FB1EAB" w:rsidR="00C51BF7" w:rsidRDefault="00C51BF7"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  <w:sz w:val="10"/>
                            <w:szCs w:val="10"/>
                          </w:rPr>
                          <w:t>LimeSurvey</w:t>
                        </w:r>
                        <w:proofErr w:type="spellEnd"/>
                      </w:p>
                    </w:txbxContent>
                  </v:textbox>
                </v:rect>
                <v:shape id="Picture 955" o:spid="_x0000_s1978" type="#_x0000_t75" style="position:absolute;left:7880;top:20027;width:10935;height:6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bOMzDAAAA3QAAAA8AAABkcnMvZG93bnJldi54bWxET99rwjAQfhf2P4QT9qaJPqhUU9HJYAyE&#10;WQd7PZprU2wuXZPZ7r9fBoO93cf383b70bXiTn1oPGtYzBUI4tKbhmsN79fn2QZEiMgGW8+k4ZsC&#10;7POHyQ4z4we+0L2ItUghHDLUYGPsMilDaclhmPuOOHGV7x3GBPtamh6HFO5auVRqJR02nBosdvRk&#10;qbwVX07DsKhPN79Ub+d4dJ/jqcOPyr5q/TgdD1sQkcb4L/5zv5g0X61X8PtNOkH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ls4zMMAAADdAAAADwAAAAAAAAAAAAAAAACf&#10;AgAAZHJzL2Rvd25yZXYueG1sUEsFBgAAAAAEAAQA9wAAAI8DAAAAAA==&#10;">
                  <v:imagedata r:id="rId45" o:title=""/>
                </v:shape>
                <v:shape id="Freeform 956" o:spid="_x0000_s1979" style="position:absolute;left:8331;top:20904;width:10033;height:5004;visibility:visible;mso-wrap-style:square;v-text-anchor:top" coordsize="1580,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RsMMA&#10;AADdAAAADwAAAGRycy9kb3ducmV2LnhtbERP3WrCMBS+F/YO4Qx2p8lGmaMaRZSWCUNctwc4NMe2&#10;2JyUJmu7tzeDgXfn4/s96+1kWzFQ7xvHGp4XCgRx6UzDlYbvr2z+BsIHZIOtY9LwSx62m4fZGlPj&#10;Rv6koQiViCHsU9RQh9ClUvqyJot+4TriyF1cbzFE2FfS9DjGcNvKF6VepcWGY0ONHe1rKq/Fj9Uw&#10;2GOWn86Hj32V5AdOdtdJeqX10+O0W4EINIW7+N/9buJ8tVzC3zfxBL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tjRsMMAAADdAAAADwAAAAAAAAAAAAAAAACYAgAAZHJzL2Rv&#10;d25yZXYueG1sUEsFBgAAAAAEAAQA9QAAAIgDAAAAAA==&#10;" path="m,788l857,190r-6,241l1580,,722,598r7,-241l,788r,xe" fillcolor="black" strokeweight="0">
                  <v:path arrowok="t" o:connecttype="custom" o:connectlocs="0,500380;544195,120650;540385,273685;1003300,0;458470,379730;462915,226695;0,500380;0,500380" o:connectangles="0,0,0,0,0,0,0,0"/>
                </v:shape>
                <v:shape id="Freeform 957" o:spid="_x0000_s1980" style="position:absolute;left:8331;top:20904;width:10033;height:5004;visibility:visible;mso-wrap-style:square;v-text-anchor:top" coordsize="1580,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5glscA&#10;AADdAAAADwAAAGRycy9kb3ducmV2LnhtbESPzW4CMQyE70h9h8iVeoNsOXTLQkAFVBUOiHbbB7A2&#10;3h+xcVZJCtu3rw+VerM145nPq83oenWlEDvPBh5nGSjiytuOGwNfn6/TZ1AxIVvsPZOBH4qwWd9N&#10;VlhYf+MPupapURLCsUADbUpDoXWsWnIYZ34gFq32wWGSNTTaBrxJuOv1PMuetMOOpaHFgXYtVZfy&#10;2xnYb/eHxVt+CvnueKoX7/pcHrE25uF+fFmCSjSmf/Pf9cEKfpYLrnwjI+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OYJbHAAAA3QAAAA8AAAAAAAAAAAAAAAAAmAIAAGRy&#10;cy9kb3ducmV2LnhtbFBLBQYAAAAABAAEAPUAAACMAwAAAAA=&#10;" path="m,788l857,190r-6,241l1580,,722,598r7,-241l,788r,xe" fillcolor="black" stroked="f">
                  <v:path arrowok="t" o:connecttype="custom" o:connectlocs="0,500380;544195,120650;540385,273685;1003300,0;458470,379730;462915,226695;0,500380;0,500380" o:connectangles="0,0,0,0,0,0,0,0"/>
                </v:shape>
                <v:shape id="Freeform 958" o:spid="_x0000_s1981" style="position:absolute;left:7880;top:20027;width:10922;height:6757;visibility:visible;mso-wrap-style:square;v-text-anchor:top" coordsize="1720,1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Dc5MIA&#10;AADdAAAADwAAAGRycy9kb3ducmV2LnhtbERPTYvCMBC9C/sfwix409Q9uFqNIsqCgii6631oxqbY&#10;TEoTa91fbwTB2zze50znrS1FQ7UvHCsY9BMQxJnTBecK/n5/eiMQPiBrLB2Tgjt5mM8+OlNMtbvx&#10;gZpjyEUMYZ+iAhNClUrpM0MWfd9VxJE7u9piiLDOpa7xFsNtKb+SZCgtFhwbDFa0NJRdjler4H+7&#10;3Y+X+2a1u57vdmXkaTMqBkp1P9vFBESgNrzFL/dax/nJ9xie38QT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sNzkwgAAAN0AAAAPAAAAAAAAAAAAAAAAAJgCAABkcnMvZG93&#10;bnJldi54bWxQSwUGAAAAAAQABAD1AAAAhwMAAAAA&#10;" path="m138,1064l1720,274,1584,,,789r138,275xe" fillcolor="black" strokeweight="0">
                  <v:path arrowok="t" o:connecttype="custom" o:connectlocs="87630,675640;1092200,173990;1005840,0;0,501015;87630,675640" o:connectangles="0,0,0,0,0"/>
                </v:shape>
                <v:shape id="Freeform 959" o:spid="_x0000_s1982" style="position:absolute;left:7880;top:20027;width:10922;height:6757;visibility:visible;mso-wrap-style:square;v-text-anchor:top" coordsize="1720,1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sduccA&#10;AADdAAAADwAAAGRycy9kb3ducmV2LnhtbESPQWvDMAyF74P9B6PBLmO100MbsrqlrAx2KJQmY7Cb&#10;iLUkLJZD7LbZv68Ohd4k3tN7n1abyffqTGPsAlvIZgYUcR1cx42Fr+rjNQcVE7LDPjBZ+KcIm/Xj&#10;wwoLFy58pHOZGiUhHAu00KY0FFrHuiWPcRYGYtF+w+gxyTo22o14kXDf67kxC+2xY2locaD3luq/&#10;8uQt5Nm83O235tu9NNnP3i2r8niorH1+mrZvoBJN6W6+XX86wTe58Ms3MoJe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DLHbnHAAAA3QAAAA8AAAAAAAAAAAAAAAAAmAIAAGRy&#10;cy9kb3ducmV2LnhtbFBLBQYAAAAABAAEAPUAAACMAwAAAAA=&#10;" path="m138,1064l1720,274,1584,,,789r138,275xe" fillcolor="black" stroked="f">
                  <v:path arrowok="t" o:connecttype="custom" o:connectlocs="87630,675640;1092200,173990;1005840,0;0,501015;87630,675640" o:connectangles="0,0,0,0,0"/>
                </v:shape>
                <v:shape id="Picture 960" o:spid="_x0000_s1983" type="#_x0000_t75" style="position:absolute;left:7880;top:20027;width:10935;height:6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n0J/CAAAA3QAAAA8AAABkcnMvZG93bnJldi54bWxET0trAjEQvhf6H8IUvNVkPYisG0UrQikU&#10;6gO8Dptxs7iZbDfR3f77RhC8zcf3nGI5uEbcqAu1Zw3ZWIEgLr2pudJwPGzfZyBCRDbYeCYNfxRg&#10;uXh9KTA3vucd3faxEimEQ44abIxtLmUoLTkMY98SJ+7sO4cxwa6SpsM+hbtGTpSaSoc1pwaLLX1Y&#10;Ki/7q9PQZ9Xm4ifq5zuu3e+wafF0tl9aj96G1RxEpCE+xQ/3p0nz1SyD+zfpBLn4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4Z9CfwgAAAN0AAAAPAAAAAAAAAAAAAAAAAJ8C&#10;AABkcnMvZG93bnJldi54bWxQSwUGAAAAAAQABAD3AAAAjgMAAAAA&#10;">
                  <v:imagedata r:id="rId45" o:title=""/>
                </v:shape>
                <v:shape id="Freeform 961" o:spid="_x0000_s1984" style="position:absolute;left:8331;top:20904;width:10033;height:5004;visibility:visible;mso-wrap-style:square;v-text-anchor:top" coordsize="1580,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xRAcMA&#10;AADdAAAADwAAAGRycy9kb3ducmV2LnhtbERPTWvCQBC9F/oflin0VjdGKBrdiChib221hx6H7JiE&#10;ZGfj7mqS/vpuoeBtHu9zVuvBtOJGzteWFUwnCQjiwuqaSwVfp/3LHIQPyBpby6RgJA/r/PFhhZm2&#10;PX/S7RhKEUPYZ6igCqHLpPRFRQb9xHbEkTtbZzBE6EqpHfYx3LQyTZJXabDm2FBhR9uKiuZ4NQoW&#10;6cch7cNYf7vLbNwNjTzQz7tSz0/DZgki0BDu4n/3m47zk3kKf9/EE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xRAcMAAADdAAAADwAAAAAAAAAAAAAAAACYAgAAZHJzL2Rv&#10;d25yZXYueG1sUEsFBgAAAAAEAAQA9QAAAIgDAAAAAA==&#10;" path="m,788l857,190r-6,241l1580,,722,598r7,-241l,788xe" filled="f" strokeweight=".15pt">
                  <v:path arrowok="t" o:connecttype="custom" o:connectlocs="0,500380;544195,120650;540385,273685;1003300,0;458470,379730;462915,226695;0,500380" o:connectangles="0,0,0,0,0,0,0"/>
                </v:shape>
                <v:shape id="Picture 962" o:spid="_x0000_s1985" type="#_x0000_t75" style="position:absolute;left:20002;top:6946;width:7722;height:119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twOTAAAAA3QAAAA8AAABkcnMvZG93bnJldi54bWxET0uLwjAQvgv7H8IseJE1cQVXuo0igot4&#10;83WfbaYPbCa1iVr/vREEb/PxPSedd7YWV2p95VjDaKhAEGfOVFxoOOxXX1MQPiAbrB2Thjt5mM8+&#10;eikmxt14S9ddKEQMYZ+ghjKEJpHSZyVZ9EPXEEcud63FEGFbSNPiLYbbWn4rNZEWK44NJTa0LCk7&#10;7S5Ww9GdQy75hwdWnS+b6nj4+5+ctO5/dotfEIG68Ba/3GsT56vpGJ7fxBPk7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W3A5MAAAADdAAAADwAAAAAAAAAAAAAAAACfAgAA&#10;ZHJzL2Rvd25yZXYueG1sUEsFBgAAAAAEAAQA9wAAAIwDAAAAAA==&#10;">
                  <v:imagedata r:id="rId46" o:title=""/>
                </v:shape>
                <v:shape id="Freeform 963" o:spid="_x0000_s1986" style="position:absolute;left:20872;top:7442;width:5982;height:10960;visibility:visible;mso-wrap-style:square;v-text-anchor:top" coordsize="942,1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wLTMMA&#10;AADdAAAADwAAAGRycy9kb3ducmV2LnhtbERPS0vDQBC+C/0Pywi92V1FShu7LVYQpIc2fYDXMTsm&#10;wexsyI5N+u+7BcHbfHzPWawG36gzdbEObOFxYkARF8HVXFo4Hd8fZqCiIDtsApOFC0VYLUd3C8xc&#10;6HlP54OUKoVwzNBCJdJmWseiIo9xElrixH2HzqMk2JXaddincN/oJ2Om2mPNqaHClt4qKn4Ov95C&#10;Kdv2uNPDV8jXm886z8VIP7d2fD+8voASGuRf/Of+cGm+mT3D7Zt0gl5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bwLTMMAAADdAAAADwAAAAAAAAAAAAAAAACYAgAAZHJzL2Rv&#10;d25yZXYueG1sUEsFBgAAAAAEAAQA9QAAAIgDAAAAAA==&#10;" path="m942,l532,1067,400,867,,1726,410,657,542,859,942,r,xe" fillcolor="black" strokeweight="0">
                  <v:path arrowok="t" o:connecttype="custom" o:connectlocs="598170,0;337820,677545;254000,550545;0,1096010;260350,417195;344170,545465;598170,0;598170,0" o:connectangles="0,0,0,0,0,0,0,0"/>
                </v:shape>
                <v:shape id="Freeform 964" o:spid="_x0000_s1987" style="position:absolute;left:20872;top:7442;width:5982;height:10960;visibility:visible;mso-wrap-style:square;v-text-anchor:top" coordsize="942,1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yfQsEA&#10;AADdAAAADwAAAGRycy9kb3ducmV2LnhtbERPyWrDMBC9F/IPYgK9NXIDbYIbJdSBgq91mpwn1sQy&#10;tUbGUr19fVUI9DaPt87uMNpG9NT52rGC51UCgrh0uuZKwdfp42kLwgdkjY1jUjCRh8N+8bDDVLuB&#10;P6kvQiViCPsUFZgQ2lRKXxqy6FeuJY7czXUWQ4RdJXWHQwy3jVwnyau0WHNsMNjS0VD5XfxYBaUM&#10;52vWDptppnyYs81tNpdeqcfl+P4GItAY/sV3d67j/GT7An/fxBPk/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Mn0LBAAAA3QAAAA8AAAAAAAAAAAAAAAAAmAIAAGRycy9kb3du&#10;cmV2LnhtbFBLBQYAAAAABAAEAPUAAACGAwAAAAA=&#10;" path="m942,l532,1067,400,867,,1726,410,657,542,859,942,r,xe" fillcolor="black" stroked="f">
                  <v:path arrowok="t" o:connecttype="custom" o:connectlocs="598170,0;337820,677545;254000,550545;0,1096010;260350,417195;344170,545465;598170,0;598170,0" o:connectangles="0,0,0,0,0,0,0,0"/>
                </v:shape>
                <v:shape id="Freeform 965" o:spid="_x0000_s1988" style="position:absolute;left:20002;top:6959;width:7709;height:11913;visibility:visible;mso-wrap-style:square;v-text-anchor:top" coordsize="1214,1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lP9sIA&#10;AADdAAAADwAAAGRycy9kb3ducmV2LnhtbERPTWvCQBC9C/0PywjedKOilegqbaCth160XryN2TEJ&#10;ZmdDdtT033eFgrd5vM9ZbTpXqxu1ofJsYDxKQBHn3lZcGDj8fAwXoIIgW6w9k4FfCrBZv/RWmFp/&#10;5x3d9lKoGMIhRQOlSJNqHfKSHIaRb4gjd/atQ4mwLbRt8R7DXa0nSTLXDiuODSU2lJWUX/ZXZ2CS&#10;Hel9N5PZ9STaf3/SV/eaTY0Z9Lu3JSihTp7if/fWxvnJYg6Pb+IJe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WU/2wgAAAN0AAAAPAAAAAAAAAAAAAAAAAJgCAABkcnMvZG93&#10;bnJldi54bWxQSwUGAAAAAAQABAD1AAAAhwMAAAAA&#10;" path="m944,l,1729r271,147l1214,147,944,xe" fillcolor="black" strokeweight="0">
                  <v:path arrowok="t" o:connecttype="custom" o:connectlocs="599440,0;0,1097915;172085,1191260;770890,93345;599440,0" o:connectangles="0,0,0,0,0"/>
                </v:shape>
                <v:shape id="Freeform 966" o:spid="_x0000_s1989" style="position:absolute;left:20002;top:6959;width:7709;height:11913;visibility:visible;mso-wrap-style:square;v-text-anchor:top" coordsize="1214,1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T8XsEA&#10;AADdAAAADwAAAGRycy9kb3ducmV2LnhtbERPS4vCMBC+L/gfwgheRBMFV6lGEUHwsCz4AK9DM7bR&#10;ZlKaqN1/vxEEb/PxPWexal0lHtQE61nDaKhAEOfeWC40nI7bwQxEiMgGK8+k4Y8CrJadrwVmxj95&#10;T49DLEQK4ZChhjLGOpMy5CU5DENfEyfu4huHMcGmkKbBZwp3lRwr9S0dWk4NJda0KSm/He5Ow7bu&#10;n6/2+psHZfeTvt3xDX9Y6163Xc9BRGrjR/x270yar2ZTeH2TTp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k/F7BAAAA3QAAAA8AAAAAAAAAAAAAAAAAmAIAAGRycy9kb3du&#10;cmV2LnhtbFBLBQYAAAAABAAEAPUAAACGAwAAAAA=&#10;" path="m944,l,1729r271,147l1214,147,944,xe" fillcolor="black" stroked="f">
                  <v:path arrowok="t" o:connecttype="custom" o:connectlocs="599440,0;0,1097915;172085,1191260;770890,93345;599440,0" o:connectangles="0,0,0,0,0"/>
                </v:shape>
                <v:shape id="Picture 967" o:spid="_x0000_s1990" type="#_x0000_t75" style="position:absolute;left:20002;top:6946;width:7722;height:119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JUpXDAAAA3QAAAA8AAABkcnMvZG93bnJldi54bWxEj82OwjAMhO8r8Q6RkfaygoQ9ACoEhJBA&#10;iNvyczeNaSsapzQBytuvDyvtzdaMZz7Pl52v1ZPaWAW2MBoaUMR5cBUXFk7HzWAKKiZkh3VgsvCm&#10;CMtF72OOmQsv/qHnIRVKQjhmaKFMqcm0jnlJHuMwNMSiXUPrMcnaFtq1+JJwX+tvY8baY8XSUGJD&#10;65Ly2+HhLZzDPV01T/jLm/tjX51P28v4Zu1nv1vNQCXq0r/573rnBN9MBVe+kRH04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8lSlcMAAADdAAAADwAAAAAAAAAAAAAAAACf&#10;AgAAZHJzL2Rvd25yZXYueG1sUEsFBgAAAAAEAAQA9wAAAI8DAAAAAA==&#10;">
                  <v:imagedata r:id="rId46" o:title=""/>
                </v:shape>
                <v:shape id="Freeform 968" o:spid="_x0000_s1991" style="position:absolute;left:20872;top:7429;width:5982;height:10973;visibility:visible;mso-wrap-style:square;v-text-anchor:top" coordsize="942,1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Ges8AA&#10;AADdAAAADwAAAGRycy9kb3ducmV2LnhtbERPS4vCMBC+L/gfwgje1lRB0WoUFQT1tKvF89CMfdhM&#10;ShNr/fdGWNjbfHzPWa47U4mWGldYVjAaRiCIU6sLzhQkl/33DITzyBory6TgRQ7Wq97XEmNtn/xL&#10;7dlnIoSwi1FB7n0dS+nSnAy6oa2JA3ezjUEfYJNJ3eAzhJtKjqNoKg0WHBpyrGmXU3o/P4yC40+V&#10;bEfU3tyVJjt/GpdlMi2VGvS7zQKEp87/i//cBx3mR7M5fL4JJ8jV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sGes8AAAADdAAAADwAAAAAAAAAAAAAAAACYAgAAZHJzL2Rvd25y&#10;ZXYueG1sUEsFBgAAAAAEAAQA9QAAAIUDAAAAAA==&#10;" path="m942,l532,1069,399,869,,1728,410,659,542,861,942,xe" filled="f" strokeweight=".15pt">
                  <v:path arrowok="t" o:connecttype="custom" o:connectlocs="598170,0;337820,678815;253365,551815;0,1097280;260350,418465;344170,546735;598170,0" o:connectangles="0,0,0,0,0,0,0"/>
                </v:shape>
                <v:rect id="Rectangle 969" o:spid="_x0000_s1992" style="position:absolute;left:44869;top:14871;width:9004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QpRsMA&#10;AADdAAAADwAAAGRycy9kb3ducmV2LnhtbESPzWoDMQyE74W8g1Ght8ZuDiXdxAmlEEhLL9nkAcRa&#10;+0NsebGd7Pbtq0OhN4kZzXza7ufg1Z1SHiJbeFkaUMRNdAN3Fi7nw/MaVC7IDn1ksvBDGfa7xcMW&#10;KxcnPtG9Lp2SEM4VWuhLGSutc9NTwLyMI7FobUwBi6yp0y7hJOHB65UxrzrgwNLQ40gfPTXX+hYs&#10;6HN9mNa1TyZ+rdpv/3k8tRStfXqc3zegCs3l3/x3fXSCb96EX76REf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QpRsMAAADdAAAADwAAAAAAAAAAAAAAAACYAgAAZHJzL2Rv&#10;d25yZXYueG1sUEsFBgAAAAAEAAQA9QAAAIgDAAAAAA==&#10;" filled="f" stroked="f">
                  <v:textbox style="mso-fit-shape-to-text:t" inset="0,0,0,0">
                    <w:txbxContent>
                      <w:p w14:paraId="47D44031" w14:textId="51A8756E" w:rsidR="00C51BF7" w:rsidRDefault="00C51BF7">
                        <w:r>
                          <w:rPr>
                            <w:rFonts w:ascii="Calibri" w:hAnsi="Calibri" w:cs="Calibri"/>
                            <w:color w:val="000000"/>
                          </w:rPr>
                          <w:t>System Boundary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1721CAB" w14:textId="77777777" w:rsidR="00EC4D30" w:rsidRPr="00EC4D30" w:rsidRDefault="00EC4D30" w:rsidP="00EC4D30">
      <w:pPr>
        <w:rPr>
          <w:rFonts w:ascii="Arial" w:hAnsi="Arial" w:cs="Arial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00"/>
        <w:gridCol w:w="6390"/>
      </w:tblGrid>
      <w:tr w:rsidR="009059FC" w:rsidRPr="00096FD4" w14:paraId="0E60315F" w14:textId="77777777" w:rsidTr="002D7933"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14:paraId="0E60315D" w14:textId="77777777" w:rsidR="009059FC" w:rsidRPr="00096FD4" w:rsidRDefault="009059FC" w:rsidP="002D7933">
            <w:pPr>
              <w:pStyle w:val="Table-Text"/>
              <w:jc w:val="center"/>
              <w:rPr>
                <w:b/>
              </w:rPr>
            </w:pPr>
            <w:r w:rsidRPr="00096FD4">
              <w:rPr>
                <w:b/>
              </w:rPr>
              <w:t>Process Area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14:paraId="0E60315E" w14:textId="77777777" w:rsidR="009059FC" w:rsidRPr="00BA590C" w:rsidRDefault="009059FC" w:rsidP="002D7933">
            <w:pPr>
              <w:pStyle w:val="Table-Text"/>
              <w:jc w:val="center"/>
              <w:rPr>
                <w:b/>
                <w:color w:val="000000"/>
                <w:highlight w:val="darkGray"/>
              </w:rPr>
            </w:pPr>
            <w:r w:rsidRPr="00096FD4">
              <w:rPr>
                <w:b/>
                <w:color w:val="000000"/>
              </w:rPr>
              <w:t>Methodology Standard Used</w:t>
            </w:r>
          </w:p>
        </w:tc>
      </w:tr>
      <w:tr w:rsidR="009059FC" w:rsidRPr="00096FD4" w14:paraId="0E603162" w14:textId="77777777" w:rsidTr="002D7933"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160" w14:textId="77777777" w:rsidR="009059FC" w:rsidRPr="00096FD4" w:rsidRDefault="009059FC" w:rsidP="005667F8">
            <w:pPr>
              <w:pStyle w:val="Table-Text"/>
            </w:pPr>
            <w:r w:rsidRPr="00096FD4">
              <w:t xml:space="preserve">Code – </w:t>
            </w:r>
            <w:r w:rsidR="005667F8">
              <w:t>SQL Server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161" w14:textId="77777777" w:rsidR="009059FC" w:rsidRPr="00096FD4" w:rsidRDefault="002577F8" w:rsidP="002D7933">
            <w:pPr>
              <w:pStyle w:val="Table-Text"/>
            </w:pPr>
            <w:hyperlink r:id="rId47" w:history="1">
              <w:r w:rsidR="005667F8" w:rsidRPr="005667F8">
                <w:rPr>
                  <w:rStyle w:val="Hyperlink"/>
                </w:rPr>
                <w:t>Microsoft SQL Server Books Online</w:t>
              </w:r>
            </w:hyperlink>
          </w:p>
        </w:tc>
      </w:tr>
      <w:tr w:rsidR="009059FC" w:rsidRPr="00096FD4" w14:paraId="0E603166" w14:textId="77777777" w:rsidTr="002D7933"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163" w14:textId="77777777" w:rsidR="009059FC" w:rsidRPr="00096FD4" w:rsidRDefault="009059FC" w:rsidP="005667F8">
            <w:pPr>
              <w:pStyle w:val="Table-Text"/>
            </w:pPr>
            <w:r w:rsidRPr="00096FD4">
              <w:t xml:space="preserve">Code </w:t>
            </w:r>
            <w:r w:rsidR="00096FD4" w:rsidRPr="00096FD4">
              <w:t>–</w:t>
            </w:r>
            <w:r w:rsidRPr="00096FD4">
              <w:t xml:space="preserve"> </w:t>
            </w:r>
            <w:r w:rsidR="005667F8">
              <w:t>ETL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164" w14:textId="77777777" w:rsidR="009059FC" w:rsidRDefault="00CE4427" w:rsidP="002D7933">
            <w:pPr>
              <w:pStyle w:val="Table-Text"/>
            </w:pPr>
            <w:r>
              <w:t>The Data Warehouse Toolkit by Kimball and Ross, Wiley Publishing; 2002</w:t>
            </w:r>
          </w:p>
          <w:p w14:paraId="0E603165" w14:textId="77777777" w:rsidR="00CE4427" w:rsidRPr="00096FD4" w:rsidRDefault="00CE4427" w:rsidP="00CE4427">
            <w:pPr>
              <w:pStyle w:val="Table-Text"/>
            </w:pPr>
            <w:r>
              <w:t xml:space="preserve">The Microsoft Data Warehouse Toolkit by Mundy, </w:t>
            </w:r>
            <w:proofErr w:type="spellStart"/>
            <w:r>
              <w:t>Thornthwaite</w:t>
            </w:r>
            <w:proofErr w:type="spellEnd"/>
            <w:r>
              <w:t xml:space="preserve"> and Kimball, Wiley Publishing; 2006</w:t>
            </w:r>
          </w:p>
        </w:tc>
      </w:tr>
      <w:tr w:rsidR="009059FC" w:rsidRPr="00096FD4" w14:paraId="0E603169" w14:textId="77777777" w:rsidTr="002D7933"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167" w14:textId="77777777" w:rsidR="009059FC" w:rsidRPr="00096FD4" w:rsidRDefault="009059FC" w:rsidP="002D7933">
            <w:pPr>
              <w:pStyle w:val="Table-Text"/>
            </w:pPr>
            <w:r w:rsidRPr="00096FD4">
              <w:t xml:space="preserve">Code </w:t>
            </w:r>
            <w:r w:rsidR="00096FD4" w:rsidRPr="00096FD4">
              <w:t>–</w:t>
            </w:r>
            <w:r w:rsidRPr="00096FD4">
              <w:t xml:space="preserve"> </w:t>
            </w:r>
            <w:r w:rsidR="00CE4427">
              <w:t>MDX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168" w14:textId="77777777" w:rsidR="009059FC" w:rsidRPr="00096FD4" w:rsidRDefault="00CE4427" w:rsidP="00CE4427">
            <w:pPr>
              <w:pStyle w:val="Table-Text"/>
            </w:pPr>
            <w:r>
              <w:t xml:space="preserve">MDX Solutions, Second Edition by </w:t>
            </w:r>
            <w:proofErr w:type="spellStart"/>
            <w:r>
              <w:t>Spofford</w:t>
            </w:r>
            <w:proofErr w:type="spellEnd"/>
            <w:r>
              <w:t>, et. al; Wiley Publishing; 2006</w:t>
            </w:r>
          </w:p>
        </w:tc>
      </w:tr>
    </w:tbl>
    <w:p w14:paraId="0E60316A" w14:textId="77777777" w:rsidR="001C3AAF" w:rsidRPr="00096FD4" w:rsidRDefault="001C3AAF" w:rsidP="001C3AAF">
      <w:pPr>
        <w:pStyle w:val="TableHeader"/>
        <w:rPr>
          <w:rFonts w:ascii="Times New Roman" w:hAnsi="Times New Roman"/>
        </w:rPr>
      </w:pPr>
      <w:bookmarkStart w:id="7" w:name="_Toc136999660"/>
      <w:bookmarkStart w:id="8" w:name="_Toc196118314"/>
    </w:p>
    <w:p w14:paraId="0E60316B" w14:textId="77777777" w:rsidR="009059FC" w:rsidRPr="00096FD4" w:rsidRDefault="009059FC" w:rsidP="001C3AAF">
      <w:pPr>
        <w:pStyle w:val="TableHeader"/>
        <w:jc w:val="center"/>
        <w:rPr>
          <w:rFonts w:ascii="Times New Roman" w:hAnsi="Times New Roman"/>
        </w:rPr>
      </w:pPr>
      <w:r w:rsidRPr="00096FD4">
        <w:rPr>
          <w:rFonts w:ascii="Times New Roman" w:hAnsi="Times New Roman"/>
        </w:rPr>
        <w:t>Development, Test, and Production Environment Software</w:t>
      </w:r>
      <w:bookmarkEnd w:id="7"/>
      <w:bookmarkEnd w:id="8"/>
    </w:p>
    <w:p w14:paraId="0E60316C" w14:textId="77777777" w:rsidR="009059FC" w:rsidRPr="00096FD4" w:rsidRDefault="009059FC" w:rsidP="009059FC"/>
    <w:tbl>
      <w:tblPr>
        <w:tblW w:w="1009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8370"/>
      </w:tblGrid>
      <w:tr w:rsidR="009059FC" w:rsidRPr="00096FD4" w14:paraId="0E60316F" w14:textId="77777777" w:rsidTr="009A38FD"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C0C0C0" w:fill="C0C0C0"/>
          </w:tcPr>
          <w:p w14:paraId="0E60316D" w14:textId="77777777" w:rsidR="009059FC" w:rsidRPr="00096FD4" w:rsidRDefault="009059FC" w:rsidP="002D7933">
            <w:pPr>
              <w:pStyle w:val="Table-ColHead"/>
              <w:rPr>
                <w:rFonts w:ascii="Times New Roman" w:hAnsi="Times New Roman"/>
              </w:rPr>
            </w:pPr>
            <w:r w:rsidRPr="00096FD4">
              <w:rPr>
                <w:rFonts w:ascii="Times New Roman" w:hAnsi="Times New Roman"/>
              </w:rPr>
              <w:t>Software Requirement</w:t>
            </w:r>
          </w:p>
        </w:tc>
        <w:tc>
          <w:tcPr>
            <w:tcW w:w="8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C0C0C0" w:fill="C0C0C0"/>
          </w:tcPr>
          <w:p w14:paraId="0E60316E" w14:textId="77777777" w:rsidR="009059FC" w:rsidRPr="00096FD4" w:rsidRDefault="009059FC" w:rsidP="002D7933">
            <w:pPr>
              <w:pStyle w:val="Table-ColHead"/>
              <w:rPr>
                <w:rFonts w:ascii="Times New Roman" w:hAnsi="Times New Roman"/>
              </w:rPr>
            </w:pPr>
            <w:r w:rsidRPr="00096FD4">
              <w:rPr>
                <w:rFonts w:ascii="Times New Roman" w:hAnsi="Times New Roman"/>
              </w:rPr>
              <w:t>Description</w:t>
            </w:r>
          </w:p>
        </w:tc>
      </w:tr>
      <w:tr w:rsidR="009059FC" w:rsidRPr="00096FD4" w14:paraId="0E6031E0" w14:textId="77777777" w:rsidTr="009A38FD"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170" w14:textId="77777777" w:rsidR="009059FC" w:rsidRPr="00096FD4" w:rsidRDefault="009059FC" w:rsidP="002D7933">
            <w:pPr>
              <w:pStyle w:val="Table-Text"/>
            </w:pPr>
            <w:r w:rsidRPr="00096FD4">
              <w:t>Computer Resource Requirements</w:t>
            </w:r>
          </w:p>
        </w:tc>
        <w:tc>
          <w:tcPr>
            <w:tcW w:w="8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171" w14:textId="77777777" w:rsidR="009A38FD" w:rsidRPr="00096FD4" w:rsidRDefault="009A38FD" w:rsidP="009A38FD">
            <w:pPr>
              <w:pStyle w:val="InfoBlue"/>
              <w:jc w:val="both"/>
              <w:rPr>
                <w:rFonts w:ascii="Times New Roman" w:hAnsi="Times New Roman"/>
                <w:i/>
              </w:rPr>
            </w:pPr>
          </w:p>
          <w:tbl>
            <w:tblPr>
              <w:tblW w:w="9090" w:type="dxa"/>
              <w:tblInd w:w="1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59"/>
              <w:gridCol w:w="1800"/>
              <w:gridCol w:w="4631"/>
            </w:tblGrid>
            <w:tr w:rsidR="009A38FD" w:rsidRPr="006C338D" w14:paraId="0E603175" w14:textId="77777777" w:rsidTr="009A38FD">
              <w:trPr>
                <w:tblHeader/>
              </w:trPr>
              <w:tc>
                <w:tcPr>
                  <w:tcW w:w="26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72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096FD4">
                    <w:rPr>
                      <w:rFonts w:ascii="Times New Roman" w:hAnsi="Times New Roman"/>
                      <w:i/>
                    </w:rPr>
                    <w:t xml:space="preserve">Below are the </w:t>
                  </w:r>
                  <w:r>
                    <w:rPr>
                      <w:rFonts w:ascii="Times New Roman" w:hAnsi="Times New Roman"/>
                      <w:i/>
                    </w:rPr>
                    <w:t>common</w:t>
                  </w:r>
                  <w:r w:rsidRPr="00096FD4">
                    <w:rPr>
                      <w:rFonts w:ascii="Times New Roman" w:hAnsi="Times New Roman"/>
                      <w:i/>
                    </w:rPr>
                    <w:t xml:space="preserve"> software tools used by software projects.</w:t>
                  </w:r>
                  <w:r w:rsidRPr="006C338D">
                    <w:rPr>
                      <w:i/>
                      <w:sz w:val="20"/>
                    </w:rPr>
                    <w:t xml:space="preserve"> </w:t>
                  </w:r>
                  <w:r w:rsidRPr="006C338D">
                    <w:rPr>
                      <w:rFonts w:ascii="Times New Roman" w:hAnsi="Times New Roman"/>
                      <w:sz w:val="20"/>
                    </w:rPr>
                    <w:t>Process Section</w:t>
                  </w:r>
                </w:p>
              </w:tc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73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Tool</w:t>
                  </w:r>
                </w:p>
              </w:tc>
              <w:tc>
                <w:tcPr>
                  <w:tcW w:w="4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74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Description</w:t>
                  </w:r>
                </w:p>
              </w:tc>
            </w:tr>
            <w:tr w:rsidR="009A38FD" w:rsidRPr="006C338D" w14:paraId="0E603179" w14:textId="77777777" w:rsidTr="009A38FD">
              <w:trPr>
                <w:tblHeader/>
              </w:trPr>
              <w:tc>
                <w:tcPr>
                  <w:tcW w:w="26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76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Project Management</w:t>
                  </w:r>
                </w:p>
              </w:tc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77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Microsoft Project</w:t>
                  </w:r>
                  <w:r w:rsidR="00BB2C10">
                    <w:rPr>
                      <w:rFonts w:ascii="Times New Roman" w:hAnsi="Times New Roman"/>
                      <w:sz w:val="20"/>
                    </w:rPr>
                    <w:t xml:space="preserve"> 2010</w:t>
                  </w:r>
                </w:p>
              </w:tc>
              <w:tc>
                <w:tcPr>
                  <w:tcW w:w="4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78" w14:textId="77777777" w:rsidR="009A38FD" w:rsidRPr="006C338D" w:rsidRDefault="009A38FD" w:rsidP="009A38FD">
                  <w:pPr>
                    <w:pStyle w:val="Table-ColHead"/>
                    <w:jc w:val="left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Schedule Management</w:t>
                  </w:r>
                </w:p>
              </w:tc>
            </w:tr>
            <w:tr w:rsidR="009A38FD" w:rsidRPr="006C338D" w14:paraId="0E60317D" w14:textId="77777777" w:rsidTr="009A38FD">
              <w:trPr>
                <w:tblHeader/>
              </w:trPr>
              <w:tc>
                <w:tcPr>
                  <w:tcW w:w="26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7A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lastRenderedPageBreak/>
                    <w:t xml:space="preserve"> </w:t>
                  </w:r>
                </w:p>
              </w:tc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7B" w14:textId="3AE1B0A3" w:rsidR="009A38FD" w:rsidRPr="006C338D" w:rsidRDefault="003C21C6" w:rsidP="00BB63A0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TFS</w:t>
                  </w:r>
                  <w:r w:rsidR="00BB2C10">
                    <w:rPr>
                      <w:rFonts w:ascii="Times New Roman" w:hAnsi="Times New Roman"/>
                      <w:sz w:val="20"/>
                    </w:rPr>
                    <w:t xml:space="preserve"> </w:t>
                  </w:r>
                </w:p>
              </w:tc>
              <w:tc>
                <w:tcPr>
                  <w:tcW w:w="4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7C" w14:textId="77777777" w:rsidR="009A38FD" w:rsidRPr="006C338D" w:rsidRDefault="009A38FD" w:rsidP="009A38FD">
                  <w:pPr>
                    <w:pStyle w:val="Table-ColHead"/>
                    <w:jc w:val="left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Automates Configuration Control</w:t>
                  </w:r>
                </w:p>
              </w:tc>
            </w:tr>
            <w:tr w:rsidR="009A38FD" w:rsidRPr="006C338D" w14:paraId="0E603181" w14:textId="77777777" w:rsidTr="009A38FD">
              <w:trPr>
                <w:tblHeader/>
              </w:trPr>
              <w:tc>
                <w:tcPr>
                  <w:tcW w:w="26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7E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Requirements</w:t>
                  </w:r>
                </w:p>
              </w:tc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7F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Microsoft Word</w:t>
                  </w:r>
                  <w:r w:rsidR="00BB2C10">
                    <w:rPr>
                      <w:rFonts w:ascii="Times New Roman" w:hAnsi="Times New Roman"/>
                      <w:sz w:val="20"/>
                    </w:rPr>
                    <w:t xml:space="preserve"> 2010</w:t>
                  </w:r>
                </w:p>
              </w:tc>
              <w:tc>
                <w:tcPr>
                  <w:tcW w:w="4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80" w14:textId="77777777" w:rsidR="009A38FD" w:rsidRPr="006C338D" w:rsidRDefault="009A38FD" w:rsidP="009A38FD">
                  <w:pPr>
                    <w:pStyle w:val="Table-ColHead"/>
                    <w:jc w:val="left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Create Text</w:t>
                  </w:r>
                </w:p>
              </w:tc>
            </w:tr>
            <w:tr w:rsidR="009A38FD" w:rsidRPr="006C338D" w14:paraId="0E603185" w14:textId="77777777" w:rsidTr="009A38FD">
              <w:trPr>
                <w:tblHeader/>
              </w:trPr>
              <w:tc>
                <w:tcPr>
                  <w:tcW w:w="26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82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 xml:space="preserve"> </w:t>
                  </w:r>
                </w:p>
              </w:tc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83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Microsoft Excel</w:t>
                  </w:r>
                  <w:r w:rsidR="00BB2C10">
                    <w:rPr>
                      <w:rFonts w:ascii="Times New Roman" w:hAnsi="Times New Roman"/>
                      <w:sz w:val="20"/>
                    </w:rPr>
                    <w:t xml:space="preserve"> 2010</w:t>
                  </w:r>
                </w:p>
              </w:tc>
              <w:tc>
                <w:tcPr>
                  <w:tcW w:w="4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84" w14:textId="77777777" w:rsidR="009A38FD" w:rsidRPr="006C338D" w:rsidRDefault="009A38FD" w:rsidP="009A38FD">
                  <w:pPr>
                    <w:pStyle w:val="Table-ColHead"/>
                    <w:jc w:val="left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Creates Spreadsheets</w:t>
                  </w:r>
                </w:p>
              </w:tc>
            </w:tr>
            <w:tr w:rsidR="009A38FD" w:rsidRPr="006C338D" w14:paraId="0E603189" w14:textId="77777777" w:rsidTr="009A38FD">
              <w:trPr>
                <w:tblHeader/>
              </w:trPr>
              <w:tc>
                <w:tcPr>
                  <w:tcW w:w="26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86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 xml:space="preserve"> </w:t>
                  </w:r>
                </w:p>
              </w:tc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87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Microsoft Visio</w:t>
                  </w:r>
                  <w:r w:rsidR="00BB2C10">
                    <w:rPr>
                      <w:rFonts w:ascii="Times New Roman" w:hAnsi="Times New Roman"/>
                      <w:sz w:val="20"/>
                    </w:rPr>
                    <w:t xml:space="preserve"> 2010</w:t>
                  </w:r>
                </w:p>
              </w:tc>
              <w:tc>
                <w:tcPr>
                  <w:tcW w:w="4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88" w14:textId="77777777" w:rsidR="009A38FD" w:rsidRPr="006C338D" w:rsidRDefault="009A38FD" w:rsidP="009A38FD">
                  <w:pPr>
                    <w:pStyle w:val="Table-ColHead"/>
                    <w:jc w:val="left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Creates Graphics</w:t>
                  </w:r>
                </w:p>
              </w:tc>
            </w:tr>
            <w:tr w:rsidR="009A38FD" w:rsidRPr="006C338D" w14:paraId="0E60318E" w14:textId="77777777" w:rsidTr="009A38FD">
              <w:trPr>
                <w:tblHeader/>
              </w:trPr>
              <w:tc>
                <w:tcPr>
                  <w:tcW w:w="26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8A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</w:p>
              </w:tc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8B" w14:textId="760DAF4F" w:rsidR="009A38FD" w:rsidRDefault="003C21C6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TFS</w:t>
                  </w:r>
                </w:p>
                <w:p w14:paraId="0E60318C" w14:textId="77777777" w:rsidR="00BB2C10" w:rsidRPr="006C338D" w:rsidRDefault="00BB2C10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6.6.1.19</w:t>
                  </w:r>
                </w:p>
              </w:tc>
              <w:tc>
                <w:tcPr>
                  <w:tcW w:w="4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8D" w14:textId="77777777" w:rsidR="009A38FD" w:rsidRPr="006C338D" w:rsidRDefault="009A38FD" w:rsidP="009A38FD">
                  <w:pPr>
                    <w:pStyle w:val="Table-ColHead"/>
                    <w:jc w:val="left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Automates Configuration Control</w:t>
                  </w:r>
                </w:p>
              </w:tc>
            </w:tr>
            <w:tr w:rsidR="009A38FD" w:rsidRPr="006C338D" w14:paraId="0E603192" w14:textId="77777777" w:rsidTr="009A38FD">
              <w:trPr>
                <w:tblHeader/>
              </w:trPr>
              <w:tc>
                <w:tcPr>
                  <w:tcW w:w="26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8F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Design</w:t>
                  </w:r>
                </w:p>
              </w:tc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90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Microsoft Word</w:t>
                  </w:r>
                  <w:r w:rsidR="00BB2C10">
                    <w:rPr>
                      <w:rFonts w:ascii="Times New Roman" w:hAnsi="Times New Roman"/>
                      <w:sz w:val="20"/>
                    </w:rPr>
                    <w:t xml:space="preserve"> 2010</w:t>
                  </w:r>
                </w:p>
              </w:tc>
              <w:tc>
                <w:tcPr>
                  <w:tcW w:w="4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91" w14:textId="77777777" w:rsidR="009A38FD" w:rsidRPr="006C338D" w:rsidRDefault="009A38FD" w:rsidP="009A38FD">
                  <w:pPr>
                    <w:pStyle w:val="Table-ColHead"/>
                    <w:jc w:val="left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Create Text</w:t>
                  </w:r>
                </w:p>
              </w:tc>
            </w:tr>
            <w:tr w:rsidR="009A38FD" w:rsidRPr="006C338D" w14:paraId="0E603196" w14:textId="77777777" w:rsidTr="009A38FD">
              <w:trPr>
                <w:tblHeader/>
              </w:trPr>
              <w:tc>
                <w:tcPr>
                  <w:tcW w:w="26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93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</w:p>
              </w:tc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94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Microsoft Excel</w:t>
                  </w:r>
                  <w:r w:rsidR="00BB2C10">
                    <w:rPr>
                      <w:rFonts w:ascii="Times New Roman" w:hAnsi="Times New Roman"/>
                      <w:sz w:val="20"/>
                    </w:rPr>
                    <w:t xml:space="preserve"> 2010</w:t>
                  </w:r>
                </w:p>
              </w:tc>
              <w:tc>
                <w:tcPr>
                  <w:tcW w:w="4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95" w14:textId="77777777" w:rsidR="009A38FD" w:rsidRPr="006C338D" w:rsidRDefault="009A38FD" w:rsidP="009A38FD">
                  <w:pPr>
                    <w:pStyle w:val="Table-ColHead"/>
                    <w:jc w:val="left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Creates Spreadsheets</w:t>
                  </w:r>
                </w:p>
              </w:tc>
            </w:tr>
            <w:tr w:rsidR="009A38FD" w:rsidRPr="006C338D" w14:paraId="0E60319A" w14:textId="77777777" w:rsidTr="009A38FD">
              <w:trPr>
                <w:tblHeader/>
              </w:trPr>
              <w:tc>
                <w:tcPr>
                  <w:tcW w:w="26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97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</w:p>
              </w:tc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98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Microsoft Visio</w:t>
                  </w:r>
                  <w:r w:rsidR="00BB2C10">
                    <w:rPr>
                      <w:rFonts w:ascii="Times New Roman" w:hAnsi="Times New Roman"/>
                      <w:sz w:val="20"/>
                    </w:rPr>
                    <w:t xml:space="preserve"> 2010</w:t>
                  </w:r>
                </w:p>
              </w:tc>
              <w:tc>
                <w:tcPr>
                  <w:tcW w:w="4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99" w14:textId="77777777" w:rsidR="009A38FD" w:rsidRPr="006C338D" w:rsidRDefault="009A38FD" w:rsidP="009A38FD">
                  <w:pPr>
                    <w:pStyle w:val="Table-ColHead"/>
                    <w:jc w:val="left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Creates Graphics</w:t>
                  </w:r>
                </w:p>
              </w:tc>
            </w:tr>
            <w:tr w:rsidR="009A38FD" w:rsidRPr="006C338D" w14:paraId="0E60319E" w14:textId="77777777" w:rsidTr="009A38FD">
              <w:trPr>
                <w:tblHeader/>
              </w:trPr>
              <w:tc>
                <w:tcPr>
                  <w:tcW w:w="26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9B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Architecture</w:t>
                  </w:r>
                </w:p>
              </w:tc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9C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Microsoft Word</w:t>
                  </w:r>
                  <w:r w:rsidR="00BB2C10">
                    <w:rPr>
                      <w:rFonts w:ascii="Times New Roman" w:hAnsi="Times New Roman"/>
                      <w:sz w:val="20"/>
                    </w:rPr>
                    <w:t xml:space="preserve"> 2010</w:t>
                  </w:r>
                </w:p>
              </w:tc>
              <w:tc>
                <w:tcPr>
                  <w:tcW w:w="4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9D" w14:textId="77777777" w:rsidR="009A38FD" w:rsidRPr="006C338D" w:rsidRDefault="009A38FD" w:rsidP="009A38FD">
                  <w:pPr>
                    <w:pStyle w:val="Table-ColHead"/>
                    <w:jc w:val="left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Create Text</w:t>
                  </w:r>
                </w:p>
              </w:tc>
            </w:tr>
            <w:tr w:rsidR="009A38FD" w:rsidRPr="006C338D" w14:paraId="0E6031A2" w14:textId="77777777" w:rsidTr="009A38FD">
              <w:trPr>
                <w:tblHeader/>
              </w:trPr>
              <w:tc>
                <w:tcPr>
                  <w:tcW w:w="26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9F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</w:p>
              </w:tc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A0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Microsoft Excel</w:t>
                  </w:r>
                  <w:r w:rsidR="00BB2C10">
                    <w:rPr>
                      <w:rFonts w:ascii="Times New Roman" w:hAnsi="Times New Roman"/>
                      <w:sz w:val="20"/>
                    </w:rPr>
                    <w:t xml:space="preserve"> 2010</w:t>
                  </w:r>
                </w:p>
              </w:tc>
              <w:tc>
                <w:tcPr>
                  <w:tcW w:w="4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A1" w14:textId="77777777" w:rsidR="009A38FD" w:rsidRPr="006C338D" w:rsidRDefault="009A38FD" w:rsidP="009A38FD">
                  <w:pPr>
                    <w:pStyle w:val="Table-ColHead"/>
                    <w:jc w:val="left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Creates Spreadsheets</w:t>
                  </w:r>
                </w:p>
              </w:tc>
            </w:tr>
            <w:tr w:rsidR="009A38FD" w:rsidRPr="006C338D" w14:paraId="0E6031A6" w14:textId="77777777" w:rsidTr="009A38FD">
              <w:trPr>
                <w:tblHeader/>
              </w:trPr>
              <w:tc>
                <w:tcPr>
                  <w:tcW w:w="26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A3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</w:p>
              </w:tc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A4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Microsoft Visio</w:t>
                  </w:r>
                  <w:r w:rsidR="00BB2C10">
                    <w:rPr>
                      <w:rFonts w:ascii="Times New Roman" w:hAnsi="Times New Roman"/>
                      <w:sz w:val="20"/>
                    </w:rPr>
                    <w:t xml:space="preserve"> 2010</w:t>
                  </w:r>
                </w:p>
              </w:tc>
              <w:tc>
                <w:tcPr>
                  <w:tcW w:w="4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A5" w14:textId="77777777" w:rsidR="009A38FD" w:rsidRPr="006C338D" w:rsidRDefault="009A38FD" w:rsidP="009A38FD">
                  <w:pPr>
                    <w:pStyle w:val="Table-ColHead"/>
                    <w:jc w:val="left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Creates Graphics</w:t>
                  </w:r>
                </w:p>
              </w:tc>
            </w:tr>
            <w:tr w:rsidR="009A38FD" w:rsidRPr="006C338D" w14:paraId="0E6031B7" w14:textId="77777777" w:rsidTr="009A38FD">
              <w:trPr>
                <w:tblHeader/>
              </w:trPr>
              <w:tc>
                <w:tcPr>
                  <w:tcW w:w="26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A7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Code</w:t>
                  </w:r>
                </w:p>
                <w:p w14:paraId="0E6031A8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 xml:space="preserve">Other (SQL dev license)- E32-00693-2- </w:t>
                  </w:r>
                </w:p>
                <w:p w14:paraId="0E6031A9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</w:p>
                <w:p w14:paraId="0E6031AA" w14:textId="77777777" w:rsidR="009A38FD" w:rsidRPr="006C338D" w:rsidRDefault="009A38FD" w:rsidP="005667F8">
                  <w:pPr>
                    <w:rPr>
                      <w:color w:val="000000"/>
                      <w:bdr w:val="none" w:sz="0" w:space="0" w:color="auto" w:frame="1"/>
                    </w:rPr>
                  </w:pPr>
                  <w:r w:rsidRPr="006C338D">
                    <w:rPr>
                      <w:color w:val="000000"/>
                      <w:bdr w:val="none" w:sz="0" w:space="0" w:color="auto" w:frame="1"/>
                    </w:rPr>
                    <w:t>Todd (</w:t>
                  </w:r>
                  <w:proofErr w:type="spellStart"/>
                  <w:r w:rsidRPr="006C338D">
                    <w:rPr>
                      <w:color w:val="000000"/>
                      <w:bdr w:val="none" w:sz="0" w:space="0" w:color="auto" w:frame="1"/>
                    </w:rPr>
                    <w:t>sql</w:t>
                  </w:r>
                  <w:proofErr w:type="spellEnd"/>
                  <w:r w:rsidRPr="006C338D">
                    <w:rPr>
                      <w:color w:val="000000"/>
                      <w:bdr w:val="none" w:sz="0" w:space="0" w:color="auto" w:frame="1"/>
                    </w:rPr>
                    <w:t xml:space="preserve"> Dev License) </w:t>
                  </w:r>
                </w:p>
                <w:p w14:paraId="0E6031AB" w14:textId="77777777" w:rsidR="009A38FD" w:rsidRPr="006C338D" w:rsidRDefault="009A38FD" w:rsidP="005667F8">
                  <w:pPr>
                    <w:rPr>
                      <w:color w:val="000000"/>
                      <w:bdr w:val="none" w:sz="0" w:space="0" w:color="auto" w:frame="1"/>
                    </w:rPr>
                  </w:pPr>
                  <w:r w:rsidRPr="006C338D">
                    <w:rPr>
                      <w:color w:val="000000"/>
                      <w:bdr w:val="none" w:sz="0" w:space="0" w:color="auto" w:frame="1"/>
                    </w:rPr>
                    <w:t>- MC46H-JQR3C-2JRHY- XYRKY-QWPVM</w:t>
                  </w:r>
                </w:p>
                <w:p w14:paraId="0E6031AC" w14:textId="77777777" w:rsidR="009A38FD" w:rsidRPr="006C338D" w:rsidRDefault="009A38FD" w:rsidP="005667F8">
                  <w:pPr>
                    <w:rPr>
                      <w:color w:val="000000"/>
                      <w:bdr w:val="none" w:sz="0" w:space="0" w:color="auto" w:frame="1"/>
                    </w:rPr>
                  </w:pPr>
                </w:p>
                <w:p w14:paraId="0E6031AD" w14:textId="77777777" w:rsidR="009A38FD" w:rsidRPr="006C338D" w:rsidRDefault="009A38FD" w:rsidP="005667F8">
                  <w:pPr>
                    <w:rPr>
                      <w:color w:val="000000"/>
                      <w:bdr w:val="none" w:sz="0" w:space="0" w:color="auto" w:frame="1"/>
                    </w:rPr>
                  </w:pPr>
                </w:p>
                <w:p w14:paraId="0E6031AE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</w:p>
              </w:tc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AF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Visual Studio 2008</w:t>
                  </w:r>
                </w:p>
                <w:p w14:paraId="0E6031B0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SQL Server 2008Express</w:t>
                  </w:r>
                </w:p>
                <w:p w14:paraId="0E6031B1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S</w:t>
                  </w:r>
                  <w:r w:rsidR="00B75979">
                    <w:rPr>
                      <w:rFonts w:ascii="Times New Roman" w:hAnsi="Times New Roman"/>
                      <w:sz w:val="20"/>
                    </w:rPr>
                    <w:t>Q</w:t>
                  </w:r>
                  <w:r w:rsidRPr="006C338D">
                    <w:rPr>
                      <w:rFonts w:ascii="Times New Roman" w:hAnsi="Times New Roman"/>
                      <w:sz w:val="20"/>
                    </w:rPr>
                    <w:t>L Server Manager Studio 2005 Express</w:t>
                  </w:r>
                </w:p>
                <w:p w14:paraId="0E6031B2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Log Parser</w:t>
                  </w:r>
                  <w:r w:rsidR="00F45541">
                    <w:rPr>
                      <w:rFonts w:ascii="Times New Roman" w:hAnsi="Times New Roman"/>
                      <w:sz w:val="20"/>
                    </w:rPr>
                    <w:t xml:space="preserve"> 2.2</w:t>
                  </w:r>
                </w:p>
                <w:p w14:paraId="0E6031B3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Visual Web Developer 2010 Express</w:t>
                  </w:r>
                </w:p>
                <w:p w14:paraId="0E6031B4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SQL Server 2008 Express Toolkit</w:t>
                  </w:r>
                </w:p>
                <w:p w14:paraId="0E6031B5" w14:textId="77777777" w:rsidR="009A38FD" w:rsidRPr="006C338D" w:rsidRDefault="009A38FD" w:rsidP="00F45541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Windows Script Host</w:t>
                  </w:r>
                  <w:r w:rsidR="00F45541">
                    <w:rPr>
                      <w:rFonts w:ascii="Times New Roman" w:hAnsi="Times New Roman"/>
                      <w:sz w:val="20"/>
                    </w:rPr>
                    <w:t xml:space="preserve"> 5.8</w:t>
                  </w:r>
                </w:p>
              </w:tc>
              <w:tc>
                <w:tcPr>
                  <w:tcW w:w="4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B6" w14:textId="77777777" w:rsidR="009A38FD" w:rsidRPr="006C338D" w:rsidRDefault="009A38FD" w:rsidP="009A38FD">
                  <w:pPr>
                    <w:pStyle w:val="Table-ColHead"/>
                    <w:jc w:val="left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Source Code Editor</w:t>
                  </w:r>
                </w:p>
              </w:tc>
            </w:tr>
            <w:tr w:rsidR="009A38FD" w:rsidRPr="006C338D" w14:paraId="0E6031BF" w14:textId="77777777" w:rsidTr="009A38FD">
              <w:trPr>
                <w:tblHeader/>
              </w:trPr>
              <w:tc>
                <w:tcPr>
                  <w:tcW w:w="26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B8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Unit/Integration/System Testing</w:t>
                  </w:r>
                </w:p>
              </w:tc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BA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SQL Server 2008</w:t>
                  </w:r>
                </w:p>
                <w:p w14:paraId="0E6031BB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Visual Studio 2008 Shell</w:t>
                  </w:r>
                </w:p>
                <w:p w14:paraId="0E6031BC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Beyond Compare 3</w:t>
                  </w:r>
                </w:p>
                <w:p w14:paraId="0E6031BD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Snag it</w:t>
                  </w:r>
                  <w:r w:rsidR="00F45541">
                    <w:rPr>
                      <w:rFonts w:ascii="Times New Roman" w:hAnsi="Times New Roman"/>
                      <w:sz w:val="20"/>
                    </w:rPr>
                    <w:t xml:space="preserve"> 8.2</w:t>
                  </w:r>
                </w:p>
              </w:tc>
              <w:tc>
                <w:tcPr>
                  <w:tcW w:w="4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BE" w14:textId="77777777" w:rsidR="009A38FD" w:rsidRPr="006C338D" w:rsidRDefault="009A38FD" w:rsidP="009A38FD">
                  <w:pPr>
                    <w:pStyle w:val="Table-ColHead"/>
                    <w:jc w:val="left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Testing Tools</w:t>
                  </w:r>
                </w:p>
              </w:tc>
            </w:tr>
            <w:tr w:rsidR="009A38FD" w:rsidRPr="006C338D" w14:paraId="0E6031C3" w14:textId="77777777" w:rsidTr="009A38FD">
              <w:trPr>
                <w:tblHeader/>
              </w:trPr>
              <w:tc>
                <w:tcPr>
                  <w:tcW w:w="26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C0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Implementation</w:t>
                  </w:r>
                </w:p>
              </w:tc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C1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</w:p>
              </w:tc>
              <w:tc>
                <w:tcPr>
                  <w:tcW w:w="4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C2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</w:p>
              </w:tc>
            </w:tr>
            <w:tr w:rsidR="009A38FD" w:rsidRPr="006C338D" w14:paraId="0E6031C7" w14:textId="77777777" w:rsidTr="009A38FD">
              <w:trPr>
                <w:tblHeader/>
              </w:trPr>
              <w:tc>
                <w:tcPr>
                  <w:tcW w:w="26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C4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</w:p>
              </w:tc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C5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SFTP</w:t>
                  </w:r>
                  <w:r w:rsidR="00F45541">
                    <w:rPr>
                      <w:rFonts w:ascii="Times New Roman" w:hAnsi="Times New Roman"/>
                      <w:sz w:val="20"/>
                    </w:rPr>
                    <w:t xml:space="preserve"> 5.1</w:t>
                  </w:r>
                </w:p>
              </w:tc>
              <w:tc>
                <w:tcPr>
                  <w:tcW w:w="4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C6" w14:textId="77777777" w:rsidR="009A38FD" w:rsidRPr="006C338D" w:rsidRDefault="009A38FD" w:rsidP="009A38FD">
                  <w:pPr>
                    <w:pStyle w:val="Table-ColHead"/>
                    <w:jc w:val="left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Communication</w:t>
                  </w:r>
                </w:p>
              </w:tc>
            </w:tr>
            <w:tr w:rsidR="009A38FD" w:rsidRPr="006C338D" w14:paraId="0E6031CC" w14:textId="77777777" w:rsidTr="009A38FD">
              <w:trPr>
                <w:tblHeader/>
              </w:trPr>
              <w:tc>
                <w:tcPr>
                  <w:tcW w:w="26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C8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Software Configuration Management / Data Management</w:t>
                  </w:r>
                </w:p>
              </w:tc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C9" w14:textId="6042FF3E" w:rsidR="009A38FD" w:rsidRDefault="003C21C6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TFS</w:t>
                  </w:r>
                </w:p>
                <w:p w14:paraId="0E6031CA" w14:textId="3BD68DCD" w:rsidR="00F45541" w:rsidRPr="006C338D" w:rsidRDefault="00F45541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</w:p>
              </w:tc>
              <w:tc>
                <w:tcPr>
                  <w:tcW w:w="4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</w:tcPr>
                <w:p w14:paraId="0E6031CB" w14:textId="0A2C8C00" w:rsidR="009A38FD" w:rsidRPr="006C338D" w:rsidRDefault="003C21C6" w:rsidP="009A38FD">
                  <w:pPr>
                    <w:pStyle w:val="Table-ColHead"/>
                    <w:jc w:val="left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TFS</w:t>
                  </w:r>
                </w:p>
              </w:tc>
            </w:tr>
            <w:tr w:rsidR="009A38FD" w:rsidRPr="006C338D" w14:paraId="0E6031D4" w14:textId="77777777" w:rsidTr="009A38FD">
              <w:trPr>
                <w:tblHeader/>
              </w:trPr>
              <w:tc>
                <w:tcPr>
                  <w:tcW w:w="26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D1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</w:p>
              </w:tc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D2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SharePoint</w:t>
                  </w:r>
                  <w:r w:rsidR="00F45541">
                    <w:rPr>
                      <w:rFonts w:ascii="Times New Roman" w:hAnsi="Times New Roman"/>
                      <w:sz w:val="20"/>
                    </w:rPr>
                    <w:t xml:space="preserve"> 2010</w:t>
                  </w:r>
                </w:p>
              </w:tc>
              <w:tc>
                <w:tcPr>
                  <w:tcW w:w="4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</w:tcPr>
                <w:p w14:paraId="0E6031D3" w14:textId="77777777" w:rsidR="009A38FD" w:rsidRPr="006C338D" w:rsidRDefault="009A38FD" w:rsidP="009A38FD">
                  <w:pPr>
                    <w:pStyle w:val="Table-ColHead"/>
                    <w:jc w:val="left"/>
                    <w:rPr>
                      <w:rFonts w:ascii="Times New Roman" w:hAnsi="Times New Roman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Data management version control</w:t>
                  </w:r>
                </w:p>
              </w:tc>
            </w:tr>
            <w:tr w:rsidR="009A38FD" w:rsidRPr="006C338D" w14:paraId="0E6031D8" w14:textId="77777777" w:rsidTr="009A38FD">
              <w:trPr>
                <w:tblHeader/>
              </w:trPr>
              <w:tc>
                <w:tcPr>
                  <w:tcW w:w="2659" w:type="dxa"/>
                  <w:tcBorders>
                    <w:bottom w:val="single" w:sz="4" w:space="0" w:color="auto"/>
                  </w:tcBorders>
                  <w:shd w:val="pct15" w:color="auto" w:fill="auto"/>
                </w:tcPr>
                <w:p w14:paraId="0E6031D5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  <w:highlight w:val="yellow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 xml:space="preserve"> Applications</w:t>
                  </w:r>
                </w:p>
              </w:tc>
              <w:tc>
                <w:tcPr>
                  <w:tcW w:w="1800" w:type="dxa"/>
                  <w:tcBorders>
                    <w:bottom w:val="single" w:sz="4" w:space="0" w:color="auto"/>
                  </w:tcBorders>
                  <w:shd w:val="pct15" w:color="auto" w:fill="auto"/>
                </w:tcPr>
                <w:p w14:paraId="0E6031D6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sz w:val="20"/>
                      <w:highlight w:val="yellow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 xml:space="preserve">Server Installed </w:t>
                  </w:r>
                </w:p>
              </w:tc>
              <w:tc>
                <w:tcPr>
                  <w:tcW w:w="4631" w:type="dxa"/>
                  <w:tcBorders>
                    <w:bottom w:val="single" w:sz="4" w:space="0" w:color="auto"/>
                  </w:tcBorders>
                  <w:shd w:val="pct15" w:color="auto" w:fill="auto"/>
                </w:tcPr>
                <w:p w14:paraId="0E6031D7" w14:textId="77777777" w:rsidR="009A38FD" w:rsidRPr="006C338D" w:rsidRDefault="009A38FD" w:rsidP="009A38FD">
                  <w:pPr>
                    <w:pStyle w:val="Table-ColHead"/>
                    <w:jc w:val="left"/>
                    <w:rPr>
                      <w:rFonts w:ascii="Times New Roman" w:hAnsi="Times New Roman"/>
                      <w:sz w:val="20"/>
                      <w:highlight w:val="yellow"/>
                    </w:rPr>
                  </w:pPr>
                  <w:r w:rsidRPr="006C338D">
                    <w:rPr>
                      <w:rFonts w:ascii="Times New Roman" w:hAnsi="Times New Roman"/>
                      <w:sz w:val="20"/>
                    </w:rPr>
                    <w:t>License</w:t>
                  </w:r>
                </w:p>
              </w:tc>
            </w:tr>
            <w:tr w:rsidR="009A38FD" w:rsidRPr="006C338D" w14:paraId="0E6031DD" w14:textId="77777777" w:rsidTr="009A38FD">
              <w:tc>
                <w:tcPr>
                  <w:tcW w:w="2659" w:type="dxa"/>
                  <w:shd w:val="clear" w:color="auto" w:fill="auto"/>
                </w:tcPr>
                <w:p w14:paraId="0E6031D9" w14:textId="77777777" w:rsidR="009A38FD" w:rsidRPr="006C338D" w:rsidRDefault="009A38FD" w:rsidP="005667F8">
                  <w:pPr>
                    <w:pStyle w:val="Table-ColHead"/>
                    <w:rPr>
                      <w:rFonts w:ascii="Times New Roman" w:hAnsi="Times New Roman"/>
                      <w:b w:val="0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b w:val="0"/>
                      <w:sz w:val="20"/>
                    </w:rPr>
                    <w:t>SQL DB</w:t>
                  </w:r>
                </w:p>
              </w:tc>
              <w:tc>
                <w:tcPr>
                  <w:tcW w:w="1800" w:type="dxa"/>
                  <w:shd w:val="clear" w:color="auto" w:fill="auto"/>
                </w:tcPr>
                <w:p w14:paraId="0E6031DA" w14:textId="77777777" w:rsidR="009A38FD" w:rsidRDefault="009A38FD" w:rsidP="005667F8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VRIVFSSDBT02</w:t>
                  </w:r>
                </w:p>
                <w:p w14:paraId="0E6031DB" w14:textId="77777777" w:rsidR="009A38FD" w:rsidRPr="006C338D" w:rsidRDefault="00584397" w:rsidP="00584397">
                  <w:pPr>
                    <w:jc w:val="center"/>
                    <w:rPr>
                      <w:b/>
                    </w:rPr>
                  </w:pPr>
                  <w:r w:rsidRPr="00584397">
                    <w:rPr>
                      <w:b/>
                    </w:rPr>
                    <w:t>VDENSSDBP07</w:t>
                  </w:r>
                </w:p>
              </w:tc>
              <w:tc>
                <w:tcPr>
                  <w:tcW w:w="4631" w:type="dxa"/>
                  <w:shd w:val="clear" w:color="auto" w:fill="auto"/>
                </w:tcPr>
                <w:p w14:paraId="0E6031DC" w14:textId="77777777" w:rsidR="009A38FD" w:rsidRPr="006C338D" w:rsidRDefault="009A38FD" w:rsidP="009A38FD">
                  <w:pPr>
                    <w:pStyle w:val="Table-ColHead"/>
                    <w:jc w:val="left"/>
                    <w:rPr>
                      <w:rFonts w:ascii="Times New Roman" w:hAnsi="Times New Roman"/>
                      <w:b w:val="0"/>
                      <w:sz w:val="20"/>
                    </w:rPr>
                  </w:pPr>
                  <w:r w:rsidRPr="006C338D">
                    <w:rPr>
                      <w:rFonts w:ascii="Times New Roman" w:hAnsi="Times New Roman"/>
                      <w:b w:val="0"/>
                      <w:sz w:val="20"/>
                    </w:rPr>
                    <w:t>Standard</w:t>
                  </w:r>
                </w:p>
              </w:tc>
            </w:tr>
          </w:tbl>
          <w:p w14:paraId="0E6031DE" w14:textId="77777777" w:rsidR="009A38FD" w:rsidRPr="006C338D" w:rsidRDefault="009A38FD" w:rsidP="009A38FD">
            <w:pPr>
              <w:pStyle w:val="Comment"/>
              <w:rPr>
                <w:i w:val="0"/>
                <w:color w:val="auto"/>
                <w:sz w:val="20"/>
              </w:rPr>
            </w:pPr>
            <w:r w:rsidRPr="006C338D">
              <w:rPr>
                <w:i w:val="0"/>
                <w:color w:val="auto"/>
                <w:sz w:val="20"/>
              </w:rPr>
              <w:t xml:space="preserve"> </w:t>
            </w:r>
          </w:p>
          <w:p w14:paraId="0E6031DF" w14:textId="77777777" w:rsidR="009059FC" w:rsidRPr="00096FD4" w:rsidRDefault="009059FC" w:rsidP="009D4811">
            <w:pPr>
              <w:pStyle w:val="Table-Text"/>
            </w:pPr>
          </w:p>
        </w:tc>
      </w:tr>
      <w:tr w:rsidR="009059FC" w:rsidRPr="00096FD4" w14:paraId="0E6031E3" w14:textId="77777777" w:rsidTr="009A38FD"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1E1" w14:textId="77777777" w:rsidR="009059FC" w:rsidRPr="00096FD4" w:rsidRDefault="009059FC" w:rsidP="002D7933">
            <w:pPr>
              <w:pStyle w:val="Table-Text"/>
            </w:pPr>
            <w:r w:rsidRPr="00096FD4">
              <w:lastRenderedPageBreak/>
              <w:t>Network Availability Requirements</w:t>
            </w:r>
          </w:p>
        </w:tc>
        <w:tc>
          <w:tcPr>
            <w:tcW w:w="8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1E2" w14:textId="77777777" w:rsidR="0015280F" w:rsidRPr="00096FD4" w:rsidRDefault="009059FC" w:rsidP="009D4811">
            <w:pPr>
              <w:pStyle w:val="Table-Text"/>
            </w:pPr>
            <w:r w:rsidRPr="00096FD4">
              <w:t>This project requires no specific network availability considerations beyond the standard network availability provided by the organization.</w:t>
            </w:r>
          </w:p>
        </w:tc>
      </w:tr>
      <w:tr w:rsidR="009059FC" w:rsidRPr="00096FD4" w14:paraId="0E6031E6" w14:textId="77777777" w:rsidTr="009A38FD"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1E4" w14:textId="77777777" w:rsidR="009059FC" w:rsidRPr="00096FD4" w:rsidRDefault="009059FC" w:rsidP="002D7933">
            <w:pPr>
              <w:pStyle w:val="Table-Text"/>
            </w:pPr>
            <w:r w:rsidRPr="00096FD4">
              <w:t>Shared Computer Resources</w:t>
            </w:r>
          </w:p>
        </w:tc>
        <w:tc>
          <w:tcPr>
            <w:tcW w:w="8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1E5" w14:textId="77777777" w:rsidR="009059FC" w:rsidRPr="00096FD4" w:rsidRDefault="0015280F" w:rsidP="0015280F">
            <w:r>
              <w:t>The project uses virtual database servers for the development and testing environments which are shared environments.</w:t>
            </w:r>
          </w:p>
        </w:tc>
      </w:tr>
    </w:tbl>
    <w:p w14:paraId="0E6031E7" w14:textId="77777777" w:rsidR="009059FC" w:rsidRPr="00096FD4" w:rsidRDefault="009059FC" w:rsidP="009059FC"/>
    <w:p w14:paraId="0E6031EB" w14:textId="77777777" w:rsidR="00E34F84" w:rsidRDefault="00E34F84" w:rsidP="001C3AAF">
      <w:pPr>
        <w:pStyle w:val="TableHeader"/>
        <w:jc w:val="center"/>
        <w:rPr>
          <w:rFonts w:ascii="Times New Roman" w:hAnsi="Times New Roman"/>
        </w:rPr>
      </w:pPr>
    </w:p>
    <w:p w14:paraId="0E6031EC" w14:textId="77777777" w:rsidR="009059FC" w:rsidRDefault="009059FC" w:rsidP="001C3AAF">
      <w:pPr>
        <w:pStyle w:val="TableHeader"/>
        <w:jc w:val="center"/>
        <w:rPr>
          <w:rFonts w:ascii="Times New Roman" w:hAnsi="Times New Roman"/>
        </w:rPr>
      </w:pPr>
      <w:r w:rsidRPr="00096FD4">
        <w:rPr>
          <w:rFonts w:ascii="Times New Roman" w:hAnsi="Times New Roman"/>
        </w:rPr>
        <w:t>Computing System Environment</w:t>
      </w:r>
    </w:p>
    <w:p w14:paraId="0E6031ED" w14:textId="77777777" w:rsidR="0015280F" w:rsidRPr="00096FD4" w:rsidRDefault="0015280F" w:rsidP="0015280F">
      <w:r>
        <w:t>The environments consist of the developers PCs, a virtual web server and virtual database server.  All developers and testers have access to the tools described above.  The following section describes the hardware used in each of the environments.</w:t>
      </w:r>
    </w:p>
    <w:p w14:paraId="0E6031EE" w14:textId="77777777" w:rsidR="009059FC" w:rsidRPr="00096FD4" w:rsidRDefault="009059FC" w:rsidP="009059FC">
      <w:pPr>
        <w:pStyle w:val="Comment"/>
        <w:rPr>
          <w:sz w:val="20"/>
        </w:rPr>
      </w:pPr>
    </w:p>
    <w:p w14:paraId="0E6031EF" w14:textId="77777777" w:rsidR="009059FC" w:rsidRDefault="009059FC" w:rsidP="00BA590C">
      <w:pPr>
        <w:pStyle w:val="Title"/>
        <w:rPr>
          <w:sz w:val="22"/>
        </w:rPr>
      </w:pPr>
      <w:bookmarkStart w:id="9" w:name="_Toc136999661"/>
      <w:bookmarkStart w:id="10" w:name="_Toc196118316"/>
      <w:r w:rsidRPr="00BA590C">
        <w:rPr>
          <w:sz w:val="22"/>
        </w:rPr>
        <w:t>Development, Test, and Production Environment Hardware</w:t>
      </w:r>
      <w:bookmarkEnd w:id="9"/>
      <w:bookmarkEnd w:id="10"/>
    </w:p>
    <w:p w14:paraId="0E6031F0" w14:textId="77777777" w:rsidR="00BA590C" w:rsidRPr="00BA590C" w:rsidRDefault="00BA590C" w:rsidP="00BA590C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8"/>
        <w:gridCol w:w="4788"/>
      </w:tblGrid>
      <w:tr w:rsidR="009059FC" w:rsidRPr="00096FD4" w14:paraId="0E6031F3" w14:textId="77777777" w:rsidTr="002D7933"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C0C0C0" w:fill="C0C0C0"/>
          </w:tcPr>
          <w:p w14:paraId="0E6031F1" w14:textId="77777777" w:rsidR="009059FC" w:rsidRPr="00096FD4" w:rsidRDefault="009059FC" w:rsidP="002D7933">
            <w:pPr>
              <w:pStyle w:val="Table-ColHead"/>
              <w:rPr>
                <w:rFonts w:ascii="Times New Roman" w:hAnsi="Times New Roman"/>
              </w:rPr>
            </w:pPr>
            <w:r w:rsidRPr="00096FD4">
              <w:rPr>
                <w:rFonts w:ascii="Times New Roman" w:hAnsi="Times New Roman"/>
              </w:rPr>
              <w:t>Hardware Requirement</w:t>
            </w:r>
          </w:p>
        </w:tc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C0C0C0" w:fill="C0C0C0"/>
          </w:tcPr>
          <w:p w14:paraId="0E6031F2" w14:textId="77777777" w:rsidR="009059FC" w:rsidRPr="00096FD4" w:rsidRDefault="009059FC" w:rsidP="002D7933">
            <w:pPr>
              <w:pStyle w:val="Table-ColHead"/>
              <w:rPr>
                <w:rFonts w:ascii="Times New Roman" w:hAnsi="Times New Roman"/>
              </w:rPr>
            </w:pPr>
            <w:r w:rsidRPr="00096FD4">
              <w:rPr>
                <w:rFonts w:ascii="Times New Roman" w:hAnsi="Times New Roman"/>
              </w:rPr>
              <w:t>Description</w:t>
            </w:r>
          </w:p>
        </w:tc>
      </w:tr>
      <w:tr w:rsidR="009059FC" w:rsidRPr="00096FD4" w14:paraId="0E6031F9" w14:textId="77777777" w:rsidTr="002D7933"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1F4" w14:textId="77777777" w:rsidR="00CB1833" w:rsidRDefault="009059FC" w:rsidP="00CB1833">
            <w:r w:rsidRPr="00096FD4">
              <w:t>Computer Resources</w:t>
            </w:r>
            <w:r w:rsidR="00CB1833">
              <w:t xml:space="preserve"> - Production Environment</w:t>
            </w:r>
          </w:p>
          <w:p w14:paraId="0E6031F5" w14:textId="77777777" w:rsidR="009059FC" w:rsidRPr="00096FD4" w:rsidRDefault="009059FC" w:rsidP="002D7933"/>
        </w:tc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1F6" w14:textId="77777777" w:rsidR="009059FC" w:rsidRDefault="00584397" w:rsidP="002D7933">
            <w:r w:rsidRPr="00584397">
              <w:t>VDENSSDBP07\SCORP01</w:t>
            </w:r>
            <w:proofErr w:type="gramStart"/>
            <w:r w:rsidRPr="00584397">
              <w:t>,1436</w:t>
            </w:r>
            <w:proofErr w:type="gramEnd"/>
            <w:r w:rsidR="00CB1833">
              <w:t xml:space="preserve"> – Virtual Database Server owned by the program used for all data storage, retention and transformation of feeds and load data.</w:t>
            </w:r>
          </w:p>
          <w:p w14:paraId="0E6031F7" w14:textId="77777777" w:rsidR="00CB1833" w:rsidRDefault="00CB1833" w:rsidP="002D7933"/>
          <w:p w14:paraId="0E6031F8" w14:textId="243AD2FA" w:rsidR="00D425BF" w:rsidRPr="00096FD4" w:rsidRDefault="003C21C6" w:rsidP="002D7933">
            <w:r>
              <w:t>F3420-</w:t>
            </w:r>
            <w:r w:rsidR="00CB1833">
              <w:t>MWBP11 – Virtual web server owned by the program used for the web front end</w:t>
            </w:r>
          </w:p>
        </w:tc>
      </w:tr>
      <w:tr w:rsidR="00CB1833" w:rsidRPr="00096FD4" w14:paraId="0E6031FC" w14:textId="77777777" w:rsidTr="002D7933"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1FA" w14:textId="77777777" w:rsidR="00CB1833" w:rsidRPr="00096FD4" w:rsidRDefault="00CB1833" w:rsidP="00CB1833">
            <w:r>
              <w:t>Computer Resources – Development</w:t>
            </w:r>
            <w:r w:rsidR="00D425BF">
              <w:t xml:space="preserve"> and Integration</w:t>
            </w:r>
            <w:r>
              <w:t xml:space="preserve"> Environment</w:t>
            </w:r>
          </w:p>
        </w:tc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1FB" w14:textId="1DF10C47" w:rsidR="00CB1833" w:rsidRDefault="003C21C6" w:rsidP="002D7933">
            <w:r>
              <w:t>F3420-</w:t>
            </w:r>
            <w:r w:rsidR="00CB1833">
              <w:t>MPMD01 – Virtual web server owned by the program used to host the web front end for development.</w:t>
            </w:r>
          </w:p>
        </w:tc>
      </w:tr>
      <w:tr w:rsidR="00D425BF" w:rsidRPr="00096FD4" w14:paraId="0E6031FF" w14:textId="77777777" w:rsidTr="002D7933"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1FD" w14:textId="77777777" w:rsidR="00D425BF" w:rsidRPr="00096FD4" w:rsidRDefault="00D425BF" w:rsidP="00D425BF">
            <w:r>
              <w:t>Computer Resources – Testing Environment</w:t>
            </w:r>
          </w:p>
        </w:tc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1FE" w14:textId="523C7C6E" w:rsidR="00D425BF" w:rsidRDefault="003C21C6" w:rsidP="00D425BF">
            <w:r>
              <w:t>F3420-</w:t>
            </w:r>
            <w:r w:rsidR="00D425BF">
              <w:t>MPMD01 – Virtual web server owned by the program used to host the web front end for testing.</w:t>
            </w:r>
          </w:p>
        </w:tc>
      </w:tr>
      <w:tr w:rsidR="00D425BF" w:rsidRPr="00096FD4" w14:paraId="0E603202" w14:textId="77777777" w:rsidTr="002D7933"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200" w14:textId="77777777" w:rsidR="00D425BF" w:rsidRPr="00096FD4" w:rsidRDefault="00D425BF" w:rsidP="002D7933">
            <w:r w:rsidRPr="00096FD4">
              <w:t>Network Availability</w:t>
            </w:r>
          </w:p>
        </w:tc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201" w14:textId="77777777" w:rsidR="00D425BF" w:rsidRPr="00096FD4" w:rsidRDefault="00D425BF" w:rsidP="002D7933"/>
        </w:tc>
      </w:tr>
      <w:tr w:rsidR="00D425BF" w:rsidRPr="00096FD4" w14:paraId="0E603209" w14:textId="77777777" w:rsidTr="002D7933"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203" w14:textId="77777777" w:rsidR="00D425BF" w:rsidRPr="00096FD4" w:rsidRDefault="00D425BF" w:rsidP="002D7933">
            <w:r w:rsidRPr="00096FD4">
              <w:t>Shared</w:t>
            </w:r>
          </w:p>
        </w:tc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204" w14:textId="77777777" w:rsidR="00D425BF" w:rsidRDefault="00D425BF" w:rsidP="002D7933">
            <w:r>
              <w:t>VRIVFSSDBT02\SCORD01, 1437 – Virtual database server owned by GDIT used for development</w:t>
            </w:r>
          </w:p>
          <w:p w14:paraId="0E603205" w14:textId="77777777" w:rsidR="00D425BF" w:rsidRDefault="00D425BF" w:rsidP="002D7933"/>
          <w:p w14:paraId="0E603206" w14:textId="77777777" w:rsidR="00D425BF" w:rsidRDefault="00D425BF" w:rsidP="002D7933">
            <w:r>
              <w:t>VRIVFSSDBT02\SCORT01, 1438 – Virtual Database server owned by GDIT used for testing</w:t>
            </w:r>
          </w:p>
          <w:p w14:paraId="0E603207" w14:textId="77777777" w:rsidR="00D425BF" w:rsidRDefault="00D425BF" w:rsidP="002D7933"/>
          <w:p w14:paraId="0E603208" w14:textId="77777777" w:rsidR="00D425BF" w:rsidRPr="00096FD4" w:rsidRDefault="00D425BF" w:rsidP="002D7933">
            <w:r>
              <w:t>VRIVSCORS01 –Virtual staging server owned by GDIT used to stage and archive source files.</w:t>
            </w:r>
          </w:p>
        </w:tc>
      </w:tr>
    </w:tbl>
    <w:p w14:paraId="0E60320A" w14:textId="77777777" w:rsidR="009059FC" w:rsidRPr="00096FD4" w:rsidRDefault="009059FC" w:rsidP="009059FC"/>
    <w:p w14:paraId="5DDEAABC" w14:textId="77777777" w:rsidR="00976DAA" w:rsidRDefault="00976DAA" w:rsidP="00BA590C">
      <w:pPr>
        <w:pStyle w:val="Title"/>
        <w:rPr>
          <w:sz w:val="22"/>
        </w:rPr>
      </w:pPr>
      <w:bookmarkStart w:id="11" w:name="_Toc136999662"/>
      <w:bookmarkStart w:id="12" w:name="_Toc196118317"/>
    </w:p>
    <w:p w14:paraId="4248CAAF" w14:textId="77777777" w:rsidR="00976DAA" w:rsidRDefault="00976DAA" w:rsidP="00BA590C">
      <w:pPr>
        <w:pStyle w:val="Title"/>
        <w:rPr>
          <w:sz w:val="22"/>
        </w:rPr>
      </w:pPr>
    </w:p>
    <w:p w14:paraId="0E60320B" w14:textId="77777777" w:rsidR="009059FC" w:rsidRDefault="009059FC" w:rsidP="00BA590C">
      <w:pPr>
        <w:pStyle w:val="Title"/>
        <w:rPr>
          <w:sz w:val="22"/>
        </w:rPr>
      </w:pPr>
      <w:r w:rsidRPr="00BA590C">
        <w:rPr>
          <w:sz w:val="22"/>
        </w:rPr>
        <w:lastRenderedPageBreak/>
        <w:t>Facilities Planning</w:t>
      </w:r>
      <w:bookmarkEnd w:id="11"/>
      <w:bookmarkEnd w:id="12"/>
    </w:p>
    <w:p w14:paraId="0E60320C" w14:textId="77777777" w:rsidR="00BA590C" w:rsidRDefault="00BA590C" w:rsidP="00BA590C"/>
    <w:p w14:paraId="0E60320D" w14:textId="77777777" w:rsidR="00BA590C" w:rsidRPr="00BA590C" w:rsidRDefault="00BA590C" w:rsidP="00BA590C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8"/>
        <w:gridCol w:w="4788"/>
      </w:tblGrid>
      <w:tr w:rsidR="009059FC" w:rsidRPr="00096FD4" w14:paraId="0E603210" w14:textId="77777777" w:rsidTr="002D7933"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C0C0C0" w:fill="C0C0C0"/>
          </w:tcPr>
          <w:p w14:paraId="0E60320E" w14:textId="77777777" w:rsidR="009059FC" w:rsidRPr="00096FD4" w:rsidRDefault="009059FC" w:rsidP="002D7933">
            <w:pPr>
              <w:pStyle w:val="Table-ColHead"/>
              <w:rPr>
                <w:rFonts w:ascii="Times New Roman" w:hAnsi="Times New Roman"/>
              </w:rPr>
            </w:pPr>
            <w:r w:rsidRPr="00096FD4">
              <w:rPr>
                <w:rFonts w:ascii="Times New Roman" w:hAnsi="Times New Roman"/>
              </w:rPr>
              <w:t>Facilities Requirement</w:t>
            </w:r>
          </w:p>
        </w:tc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C0C0C0" w:fill="C0C0C0"/>
          </w:tcPr>
          <w:p w14:paraId="0E60320F" w14:textId="77777777" w:rsidR="009059FC" w:rsidRPr="00096FD4" w:rsidRDefault="009059FC" w:rsidP="002D7933">
            <w:pPr>
              <w:pStyle w:val="Table-ColHead"/>
              <w:rPr>
                <w:rFonts w:ascii="Times New Roman" w:hAnsi="Times New Roman"/>
              </w:rPr>
            </w:pPr>
            <w:r w:rsidRPr="00096FD4">
              <w:rPr>
                <w:rFonts w:ascii="Times New Roman" w:hAnsi="Times New Roman"/>
              </w:rPr>
              <w:t>Description</w:t>
            </w:r>
          </w:p>
        </w:tc>
      </w:tr>
      <w:tr w:rsidR="009059FC" w:rsidRPr="00096FD4" w14:paraId="0E603213" w14:textId="77777777" w:rsidTr="002D7933"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211" w14:textId="77777777" w:rsidR="009059FC" w:rsidRPr="00096FD4" w:rsidRDefault="009059FC" w:rsidP="002D7933">
            <w:pPr>
              <w:pStyle w:val="BodyText"/>
            </w:pPr>
            <w:r w:rsidRPr="00096FD4">
              <w:t>Development</w:t>
            </w:r>
          </w:p>
        </w:tc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212" w14:textId="77777777" w:rsidR="009059FC" w:rsidRPr="00096FD4" w:rsidRDefault="00945391" w:rsidP="002D7933">
            <w:pPr>
              <w:pStyle w:val="BodyText"/>
            </w:pPr>
            <w:r>
              <w:t>There are no specific facility requirements.</w:t>
            </w:r>
          </w:p>
        </w:tc>
      </w:tr>
      <w:tr w:rsidR="009059FC" w:rsidRPr="00096FD4" w14:paraId="0E603216" w14:textId="77777777" w:rsidTr="002D7933"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214" w14:textId="77777777" w:rsidR="009059FC" w:rsidRPr="00096FD4" w:rsidRDefault="009059FC" w:rsidP="002D7933">
            <w:pPr>
              <w:pStyle w:val="BodyText"/>
            </w:pPr>
            <w:r w:rsidRPr="00096FD4">
              <w:t>Test – Internal</w:t>
            </w:r>
          </w:p>
        </w:tc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215" w14:textId="77777777" w:rsidR="009059FC" w:rsidRPr="00096FD4" w:rsidRDefault="00945391" w:rsidP="002D7933">
            <w:pPr>
              <w:pStyle w:val="BodyText"/>
            </w:pPr>
            <w:r>
              <w:t>There are no specific facility requirements.</w:t>
            </w:r>
          </w:p>
        </w:tc>
      </w:tr>
      <w:tr w:rsidR="009059FC" w:rsidRPr="00096FD4" w14:paraId="0E603219" w14:textId="77777777" w:rsidTr="002D7933"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217" w14:textId="77777777" w:rsidR="009059FC" w:rsidRPr="00096FD4" w:rsidRDefault="009059FC" w:rsidP="002D7933">
            <w:pPr>
              <w:pStyle w:val="BodyText"/>
            </w:pPr>
            <w:r w:rsidRPr="00096FD4">
              <w:t>Test – Customer Acceptance</w:t>
            </w:r>
          </w:p>
        </w:tc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218" w14:textId="77777777" w:rsidR="009059FC" w:rsidRPr="00096FD4" w:rsidRDefault="00945391" w:rsidP="002D7933">
            <w:pPr>
              <w:pStyle w:val="BodyText"/>
            </w:pPr>
            <w:r>
              <w:t>There are no specific facility requirements.</w:t>
            </w:r>
          </w:p>
        </w:tc>
      </w:tr>
      <w:tr w:rsidR="009059FC" w:rsidRPr="00096FD4" w14:paraId="0E60321C" w14:textId="77777777" w:rsidTr="002D7933"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21A" w14:textId="77777777" w:rsidR="009059FC" w:rsidRPr="00096FD4" w:rsidRDefault="009059FC" w:rsidP="002D7933">
            <w:pPr>
              <w:pStyle w:val="BodyText"/>
            </w:pPr>
            <w:r w:rsidRPr="00096FD4">
              <w:t>Production</w:t>
            </w:r>
          </w:p>
        </w:tc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60321B" w14:textId="77777777" w:rsidR="009059FC" w:rsidRPr="00096FD4" w:rsidRDefault="00945391" w:rsidP="002D7933">
            <w:pPr>
              <w:pStyle w:val="BodyText"/>
            </w:pPr>
            <w:r>
              <w:t>There are no specific facility requirements.</w:t>
            </w:r>
          </w:p>
        </w:tc>
      </w:tr>
    </w:tbl>
    <w:p w14:paraId="0E60321D" w14:textId="77777777" w:rsidR="00BD335C" w:rsidRDefault="00BD335C" w:rsidP="009059FC"/>
    <w:p w14:paraId="0DAC53F8" w14:textId="77777777" w:rsidR="00B277CD" w:rsidRDefault="00B277CD" w:rsidP="003E2D30"/>
    <w:p w14:paraId="0E603322" w14:textId="1C7AEBB8" w:rsidR="00273D14" w:rsidRPr="00273D14" w:rsidRDefault="00273D14" w:rsidP="00273D14">
      <w:bookmarkStart w:id="13" w:name="_GoBack"/>
      <w:bookmarkEnd w:id="13"/>
    </w:p>
    <w:sectPr w:rsidR="00273D14" w:rsidRPr="00273D14" w:rsidSect="00F619AD">
      <w:headerReference w:type="default" r:id="rId48"/>
      <w:footerReference w:type="default" r:id="rId49"/>
      <w:headerReference w:type="first" r:id="rId50"/>
      <w:footerReference w:type="first" r:id="rId51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6F99C5" w14:textId="77777777" w:rsidR="00947671" w:rsidRDefault="00947671">
      <w:r>
        <w:separator/>
      </w:r>
    </w:p>
  </w:endnote>
  <w:endnote w:type="continuationSeparator" w:id="0">
    <w:p w14:paraId="528C37E2" w14:textId="77777777" w:rsidR="00947671" w:rsidRDefault="00947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60332E" w14:textId="77777777" w:rsidR="002577F8" w:rsidRPr="00BA590C" w:rsidRDefault="002577F8" w:rsidP="00BA590C">
    <w:pPr>
      <w:widowControl/>
      <w:spacing w:before="120" w:line="240" w:lineRule="auto"/>
      <w:jc w:val="center"/>
      <w:rPr>
        <w:rFonts w:ascii="Arial" w:hAnsi="Arial" w:cs="Arial"/>
        <w:color w:val="FFFFFF"/>
        <w:sz w:val="18"/>
        <w:szCs w:val="18"/>
      </w:rPr>
    </w:pPr>
    <w:r w:rsidRPr="00BA590C">
      <w:rPr>
        <w:rFonts w:ascii="Arial" w:hAnsi="Arial" w:cs="Arial"/>
        <w:sz w:val="18"/>
        <w:szCs w:val="18"/>
      </w:rPr>
      <w:t>This document contains GDIT confidential and proprietary information,</w:t>
    </w:r>
  </w:p>
  <w:p w14:paraId="0E60332F" w14:textId="77777777" w:rsidR="002577F8" w:rsidRPr="00BA590C" w:rsidRDefault="002577F8" w:rsidP="00BA590C">
    <w:pPr>
      <w:widowControl/>
      <w:spacing w:line="240" w:lineRule="auto"/>
      <w:jc w:val="center"/>
      <w:rPr>
        <w:rFonts w:ascii="Arial" w:hAnsi="Arial" w:cs="Arial"/>
        <w:color w:val="FFFFFF"/>
        <w:sz w:val="18"/>
        <w:szCs w:val="18"/>
      </w:rPr>
    </w:pPr>
    <w:proofErr w:type="gramStart"/>
    <w:r w:rsidRPr="00BA590C">
      <w:rPr>
        <w:rFonts w:ascii="Arial" w:hAnsi="Arial" w:cs="Arial"/>
        <w:sz w:val="18"/>
        <w:szCs w:val="18"/>
      </w:rPr>
      <w:t>which</w:t>
    </w:r>
    <w:proofErr w:type="gramEnd"/>
    <w:r w:rsidRPr="00BA590C">
      <w:rPr>
        <w:rFonts w:ascii="Arial" w:hAnsi="Arial" w:cs="Arial"/>
        <w:sz w:val="18"/>
        <w:szCs w:val="18"/>
      </w:rPr>
      <w:t xml:space="preserve"> shall not be used, disclosed, or reproduced for any purpose other than the conduct of GDIT business affairs.</w:t>
    </w:r>
  </w:p>
  <w:p w14:paraId="0E603330" w14:textId="77777777" w:rsidR="002577F8" w:rsidRPr="00BA590C" w:rsidRDefault="002577F8" w:rsidP="00BA590C">
    <w:pPr>
      <w:widowControl/>
      <w:tabs>
        <w:tab w:val="center" w:pos="4320"/>
        <w:tab w:val="right" w:pos="8640"/>
      </w:tabs>
      <w:spacing w:line="240" w:lineRule="auto"/>
      <w:rPr>
        <w:rFonts w:ascii="Arial" w:hAnsi="Arial" w:cs="Arial"/>
        <w:sz w:val="18"/>
        <w:szCs w:val="18"/>
      </w:rPr>
    </w:pPr>
    <w:r w:rsidRPr="00BA590C">
      <w:rPr>
        <w:rFonts w:ascii="Arial" w:hAnsi="Arial" w:cs="Arial"/>
        <w:sz w:val="18"/>
        <w:szCs w:val="18"/>
      </w:rPr>
      <w:t>Revised 9/10/2012</w:t>
    </w:r>
    <w:r w:rsidRPr="00BA590C">
      <w:rPr>
        <w:rFonts w:ascii="Arial" w:hAnsi="Arial" w:cs="Arial"/>
        <w:sz w:val="18"/>
        <w:szCs w:val="18"/>
      </w:rPr>
      <w:tab/>
    </w:r>
    <w:r w:rsidRPr="00BA590C">
      <w:rPr>
        <w:rFonts w:ascii="Arial" w:hAnsi="Arial" w:cs="Arial"/>
        <w:sz w:val="18"/>
        <w:szCs w:val="18"/>
      </w:rPr>
      <w:tab/>
      <w:t xml:space="preserve">Page </w:t>
    </w:r>
    <w:r w:rsidRPr="005D1361">
      <w:rPr>
        <w:rFonts w:ascii="Arial" w:hAnsi="Arial" w:cs="Arial"/>
        <w:sz w:val="18"/>
        <w:szCs w:val="18"/>
      </w:rPr>
      <w:fldChar w:fldCharType="begin"/>
    </w:r>
    <w:r w:rsidRPr="005D1361">
      <w:rPr>
        <w:rFonts w:ascii="Arial" w:hAnsi="Arial" w:cs="Arial"/>
        <w:sz w:val="18"/>
        <w:szCs w:val="18"/>
      </w:rPr>
      <w:instrText xml:space="preserve"> PAGE </w:instrText>
    </w:r>
    <w:r w:rsidRPr="005D1361">
      <w:rPr>
        <w:rFonts w:ascii="Arial" w:hAnsi="Arial" w:cs="Arial"/>
        <w:sz w:val="18"/>
        <w:szCs w:val="18"/>
      </w:rPr>
      <w:fldChar w:fldCharType="separate"/>
    </w:r>
    <w:r w:rsidR="00F91407">
      <w:rPr>
        <w:rFonts w:ascii="Arial" w:hAnsi="Arial" w:cs="Arial"/>
        <w:noProof/>
        <w:sz w:val="18"/>
        <w:szCs w:val="18"/>
      </w:rPr>
      <w:t>1</w:t>
    </w:r>
    <w:r w:rsidRPr="005D1361">
      <w:rPr>
        <w:rFonts w:ascii="Arial" w:hAnsi="Arial" w:cs="Arial"/>
        <w:sz w:val="18"/>
        <w:szCs w:val="18"/>
      </w:rPr>
      <w:fldChar w:fldCharType="end"/>
    </w:r>
    <w:r w:rsidRPr="005D1361">
      <w:rPr>
        <w:rFonts w:ascii="Arial" w:hAnsi="Arial" w:cs="Arial"/>
        <w:sz w:val="18"/>
        <w:szCs w:val="18"/>
      </w:rPr>
      <w:t xml:space="preserve"> of </w:t>
    </w:r>
    <w:r w:rsidRPr="005D1361">
      <w:rPr>
        <w:rFonts w:ascii="Arial" w:hAnsi="Arial" w:cs="Arial"/>
        <w:sz w:val="18"/>
        <w:szCs w:val="18"/>
      </w:rPr>
      <w:fldChar w:fldCharType="begin"/>
    </w:r>
    <w:r w:rsidRPr="005D1361">
      <w:rPr>
        <w:rFonts w:ascii="Arial" w:hAnsi="Arial" w:cs="Arial"/>
        <w:sz w:val="18"/>
        <w:szCs w:val="18"/>
      </w:rPr>
      <w:instrText xml:space="preserve"> NUMPAGES </w:instrText>
    </w:r>
    <w:r w:rsidRPr="005D1361">
      <w:rPr>
        <w:rFonts w:ascii="Arial" w:hAnsi="Arial" w:cs="Arial"/>
        <w:sz w:val="18"/>
        <w:szCs w:val="18"/>
      </w:rPr>
      <w:fldChar w:fldCharType="separate"/>
    </w:r>
    <w:r w:rsidR="00F91407">
      <w:rPr>
        <w:rFonts w:ascii="Arial" w:hAnsi="Arial" w:cs="Arial"/>
        <w:noProof/>
        <w:sz w:val="18"/>
        <w:szCs w:val="18"/>
      </w:rPr>
      <w:t>4</w:t>
    </w:r>
    <w:r w:rsidRPr="005D1361">
      <w:rPr>
        <w:rFonts w:ascii="Arial" w:hAnsi="Arial" w:cs="Arial"/>
        <w:sz w:val="18"/>
        <w:szCs w:val="18"/>
      </w:rPr>
      <w:fldChar w:fldCharType="end"/>
    </w:r>
  </w:p>
  <w:p w14:paraId="0E603331" w14:textId="77777777" w:rsidR="002577F8" w:rsidRPr="00BA590C" w:rsidRDefault="002577F8" w:rsidP="00BA590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603334" w14:textId="77777777" w:rsidR="002577F8" w:rsidRPr="00BA590C" w:rsidRDefault="002577F8" w:rsidP="004D7F6B">
    <w:pPr>
      <w:widowControl/>
      <w:spacing w:before="120" w:line="240" w:lineRule="auto"/>
      <w:jc w:val="center"/>
      <w:rPr>
        <w:rFonts w:ascii="Arial" w:hAnsi="Arial" w:cs="Arial"/>
        <w:color w:val="FFFFFF"/>
        <w:sz w:val="18"/>
        <w:szCs w:val="18"/>
      </w:rPr>
    </w:pPr>
    <w:r w:rsidRPr="00BA590C">
      <w:rPr>
        <w:rFonts w:ascii="Arial" w:hAnsi="Arial" w:cs="Arial"/>
        <w:sz w:val="18"/>
        <w:szCs w:val="18"/>
      </w:rPr>
      <w:t>This document contains GDIT confidential and proprietary information,</w:t>
    </w:r>
  </w:p>
  <w:p w14:paraId="0E603335" w14:textId="77777777" w:rsidR="002577F8" w:rsidRPr="00BA590C" w:rsidRDefault="002577F8" w:rsidP="004D7F6B">
    <w:pPr>
      <w:widowControl/>
      <w:spacing w:line="240" w:lineRule="auto"/>
      <w:jc w:val="center"/>
      <w:rPr>
        <w:rFonts w:ascii="Arial" w:hAnsi="Arial" w:cs="Arial"/>
        <w:color w:val="FFFFFF"/>
        <w:sz w:val="18"/>
        <w:szCs w:val="18"/>
      </w:rPr>
    </w:pPr>
    <w:proofErr w:type="gramStart"/>
    <w:r w:rsidRPr="00BA590C">
      <w:rPr>
        <w:rFonts w:ascii="Arial" w:hAnsi="Arial" w:cs="Arial"/>
        <w:sz w:val="18"/>
        <w:szCs w:val="18"/>
      </w:rPr>
      <w:t>which</w:t>
    </w:r>
    <w:proofErr w:type="gramEnd"/>
    <w:r w:rsidRPr="00BA590C">
      <w:rPr>
        <w:rFonts w:ascii="Arial" w:hAnsi="Arial" w:cs="Arial"/>
        <w:sz w:val="18"/>
        <w:szCs w:val="18"/>
      </w:rPr>
      <w:t xml:space="preserve"> shall not be used, disclosed, or reproduced for any purpose other than the conduct of GDIT business affairs.</w:t>
    </w:r>
  </w:p>
  <w:p w14:paraId="0E603336" w14:textId="77777777" w:rsidR="002577F8" w:rsidRPr="00BA590C" w:rsidRDefault="002577F8" w:rsidP="004D7F6B">
    <w:pPr>
      <w:widowControl/>
      <w:tabs>
        <w:tab w:val="center" w:pos="4320"/>
        <w:tab w:val="right" w:pos="8640"/>
      </w:tabs>
      <w:spacing w:line="240" w:lineRule="auto"/>
      <w:rPr>
        <w:rFonts w:ascii="Arial" w:hAnsi="Arial" w:cs="Arial"/>
        <w:sz w:val="18"/>
        <w:szCs w:val="18"/>
      </w:rPr>
    </w:pPr>
    <w:r w:rsidRPr="00BA590C">
      <w:rPr>
        <w:rFonts w:ascii="Arial" w:hAnsi="Arial" w:cs="Arial"/>
        <w:sz w:val="18"/>
        <w:szCs w:val="18"/>
      </w:rPr>
      <w:t>Revised 9/10/2012</w:t>
    </w:r>
    <w:r w:rsidRPr="00BA590C">
      <w:rPr>
        <w:rFonts w:ascii="Arial" w:hAnsi="Arial" w:cs="Arial"/>
        <w:sz w:val="18"/>
        <w:szCs w:val="18"/>
      </w:rPr>
      <w:tab/>
    </w:r>
    <w:r w:rsidRPr="00BA590C">
      <w:rPr>
        <w:rFonts w:ascii="Arial" w:hAnsi="Arial" w:cs="Arial"/>
        <w:sz w:val="18"/>
        <w:szCs w:val="18"/>
      </w:rPr>
      <w:tab/>
      <w:t xml:space="preserve">Page </w:t>
    </w:r>
    <w:r w:rsidRPr="005D1361">
      <w:rPr>
        <w:rFonts w:ascii="Arial" w:hAnsi="Arial" w:cs="Arial"/>
        <w:sz w:val="18"/>
        <w:szCs w:val="18"/>
      </w:rPr>
      <w:fldChar w:fldCharType="begin"/>
    </w:r>
    <w:r w:rsidRPr="005D1361">
      <w:rPr>
        <w:rFonts w:ascii="Arial" w:hAnsi="Arial" w:cs="Arial"/>
        <w:sz w:val="18"/>
        <w:szCs w:val="18"/>
      </w:rPr>
      <w:instrText xml:space="preserve"> PAGE </w:instrText>
    </w:r>
    <w:r w:rsidRPr="005D1361">
      <w:rPr>
        <w:rFonts w:ascii="Arial" w:hAnsi="Arial" w:cs="Arial"/>
        <w:sz w:val="18"/>
        <w:szCs w:val="18"/>
      </w:rPr>
      <w:fldChar w:fldCharType="separate"/>
    </w:r>
    <w:r w:rsidR="00F91407">
      <w:rPr>
        <w:rFonts w:ascii="Arial" w:hAnsi="Arial" w:cs="Arial"/>
        <w:noProof/>
        <w:sz w:val="18"/>
        <w:szCs w:val="18"/>
      </w:rPr>
      <w:t>1</w:t>
    </w:r>
    <w:r w:rsidRPr="005D1361">
      <w:rPr>
        <w:rFonts w:ascii="Arial" w:hAnsi="Arial" w:cs="Arial"/>
        <w:sz w:val="18"/>
        <w:szCs w:val="18"/>
      </w:rPr>
      <w:fldChar w:fldCharType="end"/>
    </w:r>
    <w:r w:rsidRPr="005D1361">
      <w:rPr>
        <w:rFonts w:ascii="Arial" w:hAnsi="Arial" w:cs="Arial"/>
        <w:sz w:val="18"/>
        <w:szCs w:val="18"/>
      </w:rPr>
      <w:t xml:space="preserve"> of </w:t>
    </w:r>
    <w:r w:rsidRPr="005D1361">
      <w:rPr>
        <w:rFonts w:ascii="Arial" w:hAnsi="Arial" w:cs="Arial"/>
        <w:sz w:val="18"/>
        <w:szCs w:val="18"/>
      </w:rPr>
      <w:fldChar w:fldCharType="begin"/>
    </w:r>
    <w:r w:rsidRPr="005D1361">
      <w:rPr>
        <w:rFonts w:ascii="Arial" w:hAnsi="Arial" w:cs="Arial"/>
        <w:sz w:val="18"/>
        <w:szCs w:val="18"/>
      </w:rPr>
      <w:instrText xml:space="preserve"> NUMPAGES </w:instrText>
    </w:r>
    <w:r w:rsidRPr="005D1361">
      <w:rPr>
        <w:rFonts w:ascii="Arial" w:hAnsi="Arial" w:cs="Arial"/>
        <w:sz w:val="18"/>
        <w:szCs w:val="18"/>
      </w:rPr>
      <w:fldChar w:fldCharType="separate"/>
    </w:r>
    <w:r w:rsidR="00F91407">
      <w:rPr>
        <w:rFonts w:ascii="Arial" w:hAnsi="Arial" w:cs="Arial"/>
        <w:noProof/>
        <w:sz w:val="18"/>
        <w:szCs w:val="18"/>
      </w:rPr>
      <w:t>42</w:t>
    </w:r>
    <w:r w:rsidRPr="005D1361">
      <w:rPr>
        <w:rFonts w:ascii="Arial" w:hAnsi="Arial" w:cs="Arial"/>
        <w:sz w:val="18"/>
        <w:szCs w:val="18"/>
      </w:rPr>
      <w:fldChar w:fldCharType="end"/>
    </w:r>
  </w:p>
  <w:p w14:paraId="0E603337" w14:textId="77777777" w:rsidR="002577F8" w:rsidRPr="004D7F6B" w:rsidRDefault="002577F8" w:rsidP="004D7F6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744E2E" w14:textId="77777777" w:rsidR="00947671" w:rsidRDefault="00947671">
      <w:r>
        <w:separator/>
      </w:r>
    </w:p>
  </w:footnote>
  <w:footnote w:type="continuationSeparator" w:id="0">
    <w:p w14:paraId="7BB755EE" w14:textId="77777777" w:rsidR="00947671" w:rsidRDefault="009476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60332C" w14:textId="77777777" w:rsidR="002577F8" w:rsidRPr="0068071B" w:rsidRDefault="002577F8" w:rsidP="00CE0D79">
    <w:pPr>
      <w:pStyle w:val="Header"/>
      <w:jc w:val="right"/>
      <w:rPr>
        <w:sz w:val="18"/>
        <w:szCs w:val="18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0E603338" wp14:editId="0E603339">
          <wp:simplePos x="0" y="0"/>
          <wp:positionH relativeFrom="column">
            <wp:posOffset>-144145</wp:posOffset>
          </wp:positionH>
          <wp:positionV relativeFrom="paragraph">
            <wp:posOffset>-47625</wp:posOffset>
          </wp:positionV>
          <wp:extent cx="1905000" cy="381000"/>
          <wp:effectExtent l="0" t="0" r="0" b="0"/>
          <wp:wrapNone/>
          <wp:docPr id="1" name="Picture 3" descr="Description: gd_it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escription: gd_it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gramStart"/>
    <w:r>
      <w:rPr>
        <w:sz w:val="18"/>
        <w:szCs w:val="18"/>
      </w:rPr>
      <w:t>eCoaching</w:t>
    </w:r>
    <w:proofErr w:type="gramEnd"/>
    <w:r>
      <w:rPr>
        <w:sz w:val="18"/>
        <w:szCs w:val="18"/>
      </w:rPr>
      <w:t xml:space="preserve"> Log</w:t>
    </w:r>
  </w:p>
  <w:p w14:paraId="0E60332D" w14:textId="77777777" w:rsidR="002577F8" w:rsidRDefault="002577F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603332" w14:textId="77777777" w:rsidR="002577F8" w:rsidRPr="0068071B" w:rsidRDefault="002577F8" w:rsidP="00D81414">
    <w:pPr>
      <w:pStyle w:val="Header"/>
      <w:jc w:val="right"/>
      <w:rPr>
        <w:sz w:val="18"/>
        <w:szCs w:val="18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0E60333A" wp14:editId="0E60333B">
          <wp:simplePos x="0" y="0"/>
          <wp:positionH relativeFrom="column">
            <wp:posOffset>-144145</wp:posOffset>
          </wp:positionH>
          <wp:positionV relativeFrom="paragraph">
            <wp:posOffset>-47625</wp:posOffset>
          </wp:positionV>
          <wp:extent cx="1905000" cy="381000"/>
          <wp:effectExtent l="0" t="0" r="0" b="0"/>
          <wp:wrapNone/>
          <wp:docPr id="9" name="Picture 3" descr="Description: gd_it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escription: gd_it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18"/>
        <w:szCs w:val="18"/>
      </w:rPr>
      <w:t>CCO eCoaching Log</w:t>
    </w:r>
  </w:p>
  <w:p w14:paraId="0E603333" w14:textId="77777777" w:rsidR="002577F8" w:rsidRDefault="002577F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B2AAD94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04D8786F"/>
    <w:multiLevelType w:val="hybridMultilevel"/>
    <w:tmpl w:val="36B40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495D12"/>
    <w:multiLevelType w:val="hybridMultilevel"/>
    <w:tmpl w:val="CF463C0A"/>
    <w:lvl w:ilvl="0" w:tplc="FD2403B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4D71FE9"/>
    <w:multiLevelType w:val="hybridMultilevel"/>
    <w:tmpl w:val="C1602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C11DE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385F5FA1"/>
    <w:multiLevelType w:val="hybridMultilevel"/>
    <w:tmpl w:val="EFCA9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8D2DDE"/>
    <w:multiLevelType w:val="hybridMultilevel"/>
    <w:tmpl w:val="D3748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593F82"/>
    <w:multiLevelType w:val="hybridMultilevel"/>
    <w:tmpl w:val="5128BD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CE2500A"/>
    <w:multiLevelType w:val="hybridMultilevel"/>
    <w:tmpl w:val="3BC46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C25774"/>
    <w:multiLevelType w:val="hybridMultilevel"/>
    <w:tmpl w:val="876CA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5E0770"/>
    <w:multiLevelType w:val="hybridMultilevel"/>
    <w:tmpl w:val="01322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A73C3D"/>
    <w:multiLevelType w:val="hybridMultilevel"/>
    <w:tmpl w:val="7646D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D05FE7"/>
    <w:multiLevelType w:val="hybridMultilevel"/>
    <w:tmpl w:val="C1600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9124AA4"/>
    <w:multiLevelType w:val="hybridMultilevel"/>
    <w:tmpl w:val="59048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A7B327F"/>
    <w:multiLevelType w:val="hybridMultilevel"/>
    <w:tmpl w:val="8BFE37EE"/>
    <w:lvl w:ilvl="0" w:tplc="AEFC7EC0">
      <w:start w:val="1"/>
      <w:numFmt w:val="decimal"/>
      <w:lvlText w:val="%1"/>
      <w:lvlJc w:val="center"/>
      <w:pPr>
        <w:tabs>
          <w:tab w:val="num" w:pos="360"/>
        </w:tabs>
        <w:ind w:left="360" w:hanging="360"/>
      </w:pPr>
      <w:rPr>
        <w:rFonts w:ascii="Arial" w:hAnsi="Arial" w:cs="Times New Roman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7C3D0370"/>
    <w:multiLevelType w:val="hybridMultilevel"/>
    <w:tmpl w:val="18FA7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4"/>
  </w:num>
  <w:num w:numId="4">
    <w:abstractNumId w:val="15"/>
  </w:num>
  <w:num w:numId="5">
    <w:abstractNumId w:val="2"/>
  </w:num>
  <w:num w:numId="6">
    <w:abstractNumId w:val="13"/>
  </w:num>
  <w:num w:numId="7">
    <w:abstractNumId w:val="1"/>
  </w:num>
  <w:num w:numId="8">
    <w:abstractNumId w:val="7"/>
  </w:num>
  <w:num w:numId="9">
    <w:abstractNumId w:val="12"/>
  </w:num>
  <w:num w:numId="10">
    <w:abstractNumId w:val="5"/>
  </w:num>
  <w:num w:numId="11">
    <w:abstractNumId w:val="6"/>
  </w:num>
  <w:num w:numId="12">
    <w:abstractNumId w:val="8"/>
  </w:num>
  <w:num w:numId="13">
    <w:abstractNumId w:val="3"/>
  </w:num>
  <w:num w:numId="14">
    <w:abstractNumId w:val="9"/>
  </w:num>
  <w:num w:numId="15">
    <w:abstractNumId w:val="10"/>
  </w:num>
  <w:num w:numId="16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4E0C"/>
    <w:rsid w:val="00002CF5"/>
    <w:rsid w:val="00016A9D"/>
    <w:rsid w:val="00017F6F"/>
    <w:rsid w:val="0002238E"/>
    <w:rsid w:val="00036D16"/>
    <w:rsid w:val="0004533D"/>
    <w:rsid w:val="00046FDB"/>
    <w:rsid w:val="000502AC"/>
    <w:rsid w:val="00051F57"/>
    <w:rsid w:val="00057112"/>
    <w:rsid w:val="00071391"/>
    <w:rsid w:val="0008385E"/>
    <w:rsid w:val="00096FD4"/>
    <w:rsid w:val="000B5282"/>
    <w:rsid w:val="000C1C94"/>
    <w:rsid w:val="000C2254"/>
    <w:rsid w:val="000C4C99"/>
    <w:rsid w:val="000D54DC"/>
    <w:rsid w:val="000F0191"/>
    <w:rsid w:val="000F0482"/>
    <w:rsid w:val="000F7FEC"/>
    <w:rsid w:val="0011257B"/>
    <w:rsid w:val="001278A9"/>
    <w:rsid w:val="00132094"/>
    <w:rsid w:val="00142427"/>
    <w:rsid w:val="0015280F"/>
    <w:rsid w:val="0015342F"/>
    <w:rsid w:val="00167C3E"/>
    <w:rsid w:val="00181215"/>
    <w:rsid w:val="00195B7F"/>
    <w:rsid w:val="00196471"/>
    <w:rsid w:val="00197013"/>
    <w:rsid w:val="00197BD1"/>
    <w:rsid w:val="001A091E"/>
    <w:rsid w:val="001A0A66"/>
    <w:rsid w:val="001A10FC"/>
    <w:rsid w:val="001B5921"/>
    <w:rsid w:val="001C105F"/>
    <w:rsid w:val="001C1272"/>
    <w:rsid w:val="001C3AAF"/>
    <w:rsid w:val="001C4707"/>
    <w:rsid w:val="001C4FD7"/>
    <w:rsid w:val="001D54F6"/>
    <w:rsid w:val="001D6333"/>
    <w:rsid w:val="001E1877"/>
    <w:rsid w:val="001E6EB2"/>
    <w:rsid w:val="001F4749"/>
    <w:rsid w:val="001F7361"/>
    <w:rsid w:val="0023397B"/>
    <w:rsid w:val="00240B76"/>
    <w:rsid w:val="00240BA2"/>
    <w:rsid w:val="002465DC"/>
    <w:rsid w:val="00247A51"/>
    <w:rsid w:val="00253D6C"/>
    <w:rsid w:val="00253E8E"/>
    <w:rsid w:val="00254EF2"/>
    <w:rsid w:val="002577F8"/>
    <w:rsid w:val="00257AEE"/>
    <w:rsid w:val="00264719"/>
    <w:rsid w:val="00273D14"/>
    <w:rsid w:val="00282FE9"/>
    <w:rsid w:val="00286D1B"/>
    <w:rsid w:val="0028752B"/>
    <w:rsid w:val="002B6625"/>
    <w:rsid w:val="002C1B2B"/>
    <w:rsid w:val="002C25EC"/>
    <w:rsid w:val="002C48B6"/>
    <w:rsid w:val="002D1FDD"/>
    <w:rsid w:val="002D2995"/>
    <w:rsid w:val="002D7933"/>
    <w:rsid w:val="002E35C9"/>
    <w:rsid w:val="002E4E2B"/>
    <w:rsid w:val="002F3517"/>
    <w:rsid w:val="003041BF"/>
    <w:rsid w:val="003068A9"/>
    <w:rsid w:val="00310D8F"/>
    <w:rsid w:val="00312DB1"/>
    <w:rsid w:val="0032219F"/>
    <w:rsid w:val="00326937"/>
    <w:rsid w:val="003306B3"/>
    <w:rsid w:val="0033213D"/>
    <w:rsid w:val="00341598"/>
    <w:rsid w:val="00354B06"/>
    <w:rsid w:val="00362F20"/>
    <w:rsid w:val="00363BBA"/>
    <w:rsid w:val="00364E0C"/>
    <w:rsid w:val="00366409"/>
    <w:rsid w:val="00386694"/>
    <w:rsid w:val="00390CD3"/>
    <w:rsid w:val="003957BA"/>
    <w:rsid w:val="003A79F2"/>
    <w:rsid w:val="003C0666"/>
    <w:rsid w:val="003C21C6"/>
    <w:rsid w:val="003C411F"/>
    <w:rsid w:val="003E0ABB"/>
    <w:rsid w:val="003E2D30"/>
    <w:rsid w:val="003E3BD0"/>
    <w:rsid w:val="003E6435"/>
    <w:rsid w:val="003F4175"/>
    <w:rsid w:val="00400445"/>
    <w:rsid w:val="00413195"/>
    <w:rsid w:val="004217B3"/>
    <w:rsid w:val="0042649F"/>
    <w:rsid w:val="0044053F"/>
    <w:rsid w:val="00443E46"/>
    <w:rsid w:val="00450935"/>
    <w:rsid w:val="00461721"/>
    <w:rsid w:val="00466E89"/>
    <w:rsid w:val="00473E49"/>
    <w:rsid w:val="00490B47"/>
    <w:rsid w:val="0049211F"/>
    <w:rsid w:val="00496DE0"/>
    <w:rsid w:val="0049730E"/>
    <w:rsid w:val="004A452B"/>
    <w:rsid w:val="004B5673"/>
    <w:rsid w:val="004C05C8"/>
    <w:rsid w:val="004C4BB0"/>
    <w:rsid w:val="004D7C52"/>
    <w:rsid w:val="004D7F6B"/>
    <w:rsid w:val="004F4CDA"/>
    <w:rsid w:val="004F60C4"/>
    <w:rsid w:val="00515AC0"/>
    <w:rsid w:val="0051713E"/>
    <w:rsid w:val="005249F7"/>
    <w:rsid w:val="00554AB1"/>
    <w:rsid w:val="0055750C"/>
    <w:rsid w:val="0056241B"/>
    <w:rsid w:val="0056368E"/>
    <w:rsid w:val="005667F8"/>
    <w:rsid w:val="00584397"/>
    <w:rsid w:val="0058617A"/>
    <w:rsid w:val="00586B16"/>
    <w:rsid w:val="00591458"/>
    <w:rsid w:val="00592872"/>
    <w:rsid w:val="005930F7"/>
    <w:rsid w:val="005A074F"/>
    <w:rsid w:val="005B0927"/>
    <w:rsid w:val="005D1361"/>
    <w:rsid w:val="005E00C1"/>
    <w:rsid w:val="005E0272"/>
    <w:rsid w:val="0060091E"/>
    <w:rsid w:val="00606F39"/>
    <w:rsid w:val="00610B9F"/>
    <w:rsid w:val="00615767"/>
    <w:rsid w:val="00616D42"/>
    <w:rsid w:val="00617192"/>
    <w:rsid w:val="0062565E"/>
    <w:rsid w:val="00625FE9"/>
    <w:rsid w:val="0062773A"/>
    <w:rsid w:val="0063160C"/>
    <w:rsid w:val="00646070"/>
    <w:rsid w:val="00656AB2"/>
    <w:rsid w:val="00656AE5"/>
    <w:rsid w:val="00666FC9"/>
    <w:rsid w:val="00667C96"/>
    <w:rsid w:val="00676A08"/>
    <w:rsid w:val="00683259"/>
    <w:rsid w:val="00691B08"/>
    <w:rsid w:val="006B3CEE"/>
    <w:rsid w:val="006B6757"/>
    <w:rsid w:val="006C1A10"/>
    <w:rsid w:val="006C338D"/>
    <w:rsid w:val="006C3EA1"/>
    <w:rsid w:val="006E16C2"/>
    <w:rsid w:val="006E2EFF"/>
    <w:rsid w:val="006E344F"/>
    <w:rsid w:val="006E44DA"/>
    <w:rsid w:val="006F319E"/>
    <w:rsid w:val="006F3C09"/>
    <w:rsid w:val="00701F0D"/>
    <w:rsid w:val="00705A02"/>
    <w:rsid w:val="0070640C"/>
    <w:rsid w:val="00713B62"/>
    <w:rsid w:val="00724D1C"/>
    <w:rsid w:val="00730E8A"/>
    <w:rsid w:val="00735F6E"/>
    <w:rsid w:val="007459E1"/>
    <w:rsid w:val="007479A3"/>
    <w:rsid w:val="00750A5C"/>
    <w:rsid w:val="007537B7"/>
    <w:rsid w:val="007714A3"/>
    <w:rsid w:val="00781B73"/>
    <w:rsid w:val="00786E04"/>
    <w:rsid w:val="007905D1"/>
    <w:rsid w:val="007C2024"/>
    <w:rsid w:val="007C473F"/>
    <w:rsid w:val="007C48D9"/>
    <w:rsid w:val="007D148A"/>
    <w:rsid w:val="007D4680"/>
    <w:rsid w:val="007E36E5"/>
    <w:rsid w:val="007E6D18"/>
    <w:rsid w:val="00806F50"/>
    <w:rsid w:val="00815F5C"/>
    <w:rsid w:val="00817A11"/>
    <w:rsid w:val="008249D5"/>
    <w:rsid w:val="008273B6"/>
    <w:rsid w:val="00833961"/>
    <w:rsid w:val="00837464"/>
    <w:rsid w:val="00840E6B"/>
    <w:rsid w:val="00844C46"/>
    <w:rsid w:val="0084539F"/>
    <w:rsid w:val="00845592"/>
    <w:rsid w:val="00852457"/>
    <w:rsid w:val="00853CE0"/>
    <w:rsid w:val="00865ABB"/>
    <w:rsid w:val="0087082E"/>
    <w:rsid w:val="00880534"/>
    <w:rsid w:val="008866BF"/>
    <w:rsid w:val="008908B6"/>
    <w:rsid w:val="008908CB"/>
    <w:rsid w:val="00891B5E"/>
    <w:rsid w:val="008A0137"/>
    <w:rsid w:val="008A0E33"/>
    <w:rsid w:val="008A0E71"/>
    <w:rsid w:val="008A1670"/>
    <w:rsid w:val="008B1983"/>
    <w:rsid w:val="008B526A"/>
    <w:rsid w:val="008D0D01"/>
    <w:rsid w:val="008D6CE2"/>
    <w:rsid w:val="008F3073"/>
    <w:rsid w:val="008F5AB2"/>
    <w:rsid w:val="0090284C"/>
    <w:rsid w:val="00904E6E"/>
    <w:rsid w:val="009059FC"/>
    <w:rsid w:val="00907F36"/>
    <w:rsid w:val="00910B95"/>
    <w:rsid w:val="00917BB3"/>
    <w:rsid w:val="00924671"/>
    <w:rsid w:val="00926497"/>
    <w:rsid w:val="009346DA"/>
    <w:rsid w:val="00943A61"/>
    <w:rsid w:val="00945391"/>
    <w:rsid w:val="00945825"/>
    <w:rsid w:val="00947671"/>
    <w:rsid w:val="00953F35"/>
    <w:rsid w:val="0095422D"/>
    <w:rsid w:val="009552E7"/>
    <w:rsid w:val="00964E1B"/>
    <w:rsid w:val="009653D0"/>
    <w:rsid w:val="0096543F"/>
    <w:rsid w:val="00974F01"/>
    <w:rsid w:val="00976DAA"/>
    <w:rsid w:val="009773CD"/>
    <w:rsid w:val="00977BDD"/>
    <w:rsid w:val="00985541"/>
    <w:rsid w:val="00991EB4"/>
    <w:rsid w:val="00995672"/>
    <w:rsid w:val="009A38FD"/>
    <w:rsid w:val="009A4CD8"/>
    <w:rsid w:val="009B1228"/>
    <w:rsid w:val="009B5EA9"/>
    <w:rsid w:val="009D4811"/>
    <w:rsid w:val="009D5083"/>
    <w:rsid w:val="009E0F52"/>
    <w:rsid w:val="009F1F07"/>
    <w:rsid w:val="009F3E15"/>
    <w:rsid w:val="00A1491E"/>
    <w:rsid w:val="00A231CF"/>
    <w:rsid w:val="00A246D6"/>
    <w:rsid w:val="00A5525E"/>
    <w:rsid w:val="00A6376B"/>
    <w:rsid w:val="00A66578"/>
    <w:rsid w:val="00A73CB7"/>
    <w:rsid w:val="00A7746D"/>
    <w:rsid w:val="00A82931"/>
    <w:rsid w:val="00A845F1"/>
    <w:rsid w:val="00A96C96"/>
    <w:rsid w:val="00AA0405"/>
    <w:rsid w:val="00AA0BBB"/>
    <w:rsid w:val="00AB18F3"/>
    <w:rsid w:val="00AB4B92"/>
    <w:rsid w:val="00AB6361"/>
    <w:rsid w:val="00AD05E9"/>
    <w:rsid w:val="00AD349F"/>
    <w:rsid w:val="00AE272A"/>
    <w:rsid w:val="00AE6F81"/>
    <w:rsid w:val="00AF0526"/>
    <w:rsid w:val="00B02AE2"/>
    <w:rsid w:val="00B052BB"/>
    <w:rsid w:val="00B1223A"/>
    <w:rsid w:val="00B124F7"/>
    <w:rsid w:val="00B14758"/>
    <w:rsid w:val="00B20AEE"/>
    <w:rsid w:val="00B22BE7"/>
    <w:rsid w:val="00B27367"/>
    <w:rsid w:val="00B27740"/>
    <w:rsid w:val="00B277CD"/>
    <w:rsid w:val="00B3080C"/>
    <w:rsid w:val="00B419B1"/>
    <w:rsid w:val="00B42205"/>
    <w:rsid w:val="00B46350"/>
    <w:rsid w:val="00B46D82"/>
    <w:rsid w:val="00B6735C"/>
    <w:rsid w:val="00B72FBF"/>
    <w:rsid w:val="00B75979"/>
    <w:rsid w:val="00B76723"/>
    <w:rsid w:val="00B83E0F"/>
    <w:rsid w:val="00B860E9"/>
    <w:rsid w:val="00B96CB4"/>
    <w:rsid w:val="00BA590C"/>
    <w:rsid w:val="00BA5FA7"/>
    <w:rsid w:val="00BB2C10"/>
    <w:rsid w:val="00BB63A0"/>
    <w:rsid w:val="00BD335C"/>
    <w:rsid w:val="00BD6BB0"/>
    <w:rsid w:val="00C01BAD"/>
    <w:rsid w:val="00C14D3B"/>
    <w:rsid w:val="00C334EF"/>
    <w:rsid w:val="00C40552"/>
    <w:rsid w:val="00C412C4"/>
    <w:rsid w:val="00C463A4"/>
    <w:rsid w:val="00C51BF7"/>
    <w:rsid w:val="00C628EB"/>
    <w:rsid w:val="00C751CE"/>
    <w:rsid w:val="00C829FE"/>
    <w:rsid w:val="00C87E6E"/>
    <w:rsid w:val="00C93CA2"/>
    <w:rsid w:val="00CA4D52"/>
    <w:rsid w:val="00CA66C8"/>
    <w:rsid w:val="00CB1833"/>
    <w:rsid w:val="00CD47E3"/>
    <w:rsid w:val="00CE079C"/>
    <w:rsid w:val="00CE0D79"/>
    <w:rsid w:val="00CE4427"/>
    <w:rsid w:val="00CE5612"/>
    <w:rsid w:val="00CF3857"/>
    <w:rsid w:val="00D05E66"/>
    <w:rsid w:val="00D105E7"/>
    <w:rsid w:val="00D17CD2"/>
    <w:rsid w:val="00D26D37"/>
    <w:rsid w:val="00D27225"/>
    <w:rsid w:val="00D3676A"/>
    <w:rsid w:val="00D407C0"/>
    <w:rsid w:val="00D425BF"/>
    <w:rsid w:val="00D55FB2"/>
    <w:rsid w:val="00D570FA"/>
    <w:rsid w:val="00D66E51"/>
    <w:rsid w:val="00D71FD0"/>
    <w:rsid w:val="00D75440"/>
    <w:rsid w:val="00D80978"/>
    <w:rsid w:val="00D81414"/>
    <w:rsid w:val="00D83007"/>
    <w:rsid w:val="00D85BA3"/>
    <w:rsid w:val="00D92EA5"/>
    <w:rsid w:val="00D9709C"/>
    <w:rsid w:val="00DA6B8A"/>
    <w:rsid w:val="00DB3991"/>
    <w:rsid w:val="00DB4511"/>
    <w:rsid w:val="00DC206B"/>
    <w:rsid w:val="00DE0ACE"/>
    <w:rsid w:val="00E10E75"/>
    <w:rsid w:val="00E11196"/>
    <w:rsid w:val="00E11C66"/>
    <w:rsid w:val="00E11FC4"/>
    <w:rsid w:val="00E20DC9"/>
    <w:rsid w:val="00E34F84"/>
    <w:rsid w:val="00E45CB2"/>
    <w:rsid w:val="00E46733"/>
    <w:rsid w:val="00E65DE6"/>
    <w:rsid w:val="00E65F3F"/>
    <w:rsid w:val="00E75ED4"/>
    <w:rsid w:val="00E86A73"/>
    <w:rsid w:val="00E91D41"/>
    <w:rsid w:val="00EB2CC4"/>
    <w:rsid w:val="00EC1F91"/>
    <w:rsid w:val="00EC4D30"/>
    <w:rsid w:val="00EF0522"/>
    <w:rsid w:val="00EF3E26"/>
    <w:rsid w:val="00F07377"/>
    <w:rsid w:val="00F07BF3"/>
    <w:rsid w:val="00F153B7"/>
    <w:rsid w:val="00F22D93"/>
    <w:rsid w:val="00F22F12"/>
    <w:rsid w:val="00F305C6"/>
    <w:rsid w:val="00F45541"/>
    <w:rsid w:val="00F54EBF"/>
    <w:rsid w:val="00F60E86"/>
    <w:rsid w:val="00F619AD"/>
    <w:rsid w:val="00F72DA9"/>
    <w:rsid w:val="00F7638E"/>
    <w:rsid w:val="00F8155D"/>
    <w:rsid w:val="00F86BDA"/>
    <w:rsid w:val="00F90DF4"/>
    <w:rsid w:val="00F91407"/>
    <w:rsid w:val="00F96BD6"/>
    <w:rsid w:val="00FA25C9"/>
    <w:rsid w:val="00FB41CC"/>
    <w:rsid w:val="00FB4AA2"/>
    <w:rsid w:val="00FB573B"/>
    <w:rsid w:val="00FC0675"/>
    <w:rsid w:val="00FC576A"/>
    <w:rsid w:val="00FC7B92"/>
    <w:rsid w:val="00FD0659"/>
    <w:rsid w:val="00FD3879"/>
    <w:rsid w:val="00FE5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E602E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endnote reference" w:uiPriority="0"/>
    <w:lsdException w:name="endnote tex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5ABB"/>
    <w:pPr>
      <w:widowControl w:val="0"/>
      <w:spacing w:line="240" w:lineRule="atLeast"/>
    </w:pPr>
  </w:style>
  <w:style w:type="paragraph" w:styleId="Heading1">
    <w:name w:val="heading 1"/>
    <w:basedOn w:val="Normal"/>
    <w:next w:val="Normal"/>
    <w:link w:val="Heading1Char"/>
    <w:qFormat/>
    <w:rsid w:val="00EF0522"/>
    <w:pPr>
      <w:keepNext/>
      <w:numPr>
        <w:numId w:val="2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rsid w:val="00EF0522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rsid w:val="00EF0522"/>
    <w:pPr>
      <w:numPr>
        <w:ilvl w:val="2"/>
      </w:numPr>
      <w:outlineLvl w:val="2"/>
    </w:pPr>
    <w:rPr>
      <w:sz w:val="20"/>
    </w:rPr>
  </w:style>
  <w:style w:type="paragraph" w:styleId="Heading4">
    <w:name w:val="heading 4"/>
    <w:basedOn w:val="Heading1"/>
    <w:next w:val="Normal"/>
    <w:qFormat/>
    <w:rsid w:val="00C01BAD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rsid w:val="00C01BAD"/>
    <w:pPr>
      <w:numPr>
        <w:ilvl w:val="4"/>
        <w:numId w:val="2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C01BAD"/>
    <w:pPr>
      <w:numPr>
        <w:ilvl w:val="5"/>
        <w:numId w:val="2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C01BAD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C01BAD"/>
    <w:pPr>
      <w:numPr>
        <w:ilvl w:val="7"/>
        <w:numId w:val="2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01BAD"/>
    <w:pPr>
      <w:numPr>
        <w:ilvl w:val="8"/>
        <w:numId w:val="2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01BAD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rsid w:val="00C01BAD"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rsid w:val="00C01BAD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rsid w:val="00C01BAD"/>
    <w:pPr>
      <w:ind w:left="900" w:hanging="900"/>
    </w:pPr>
  </w:style>
  <w:style w:type="paragraph" w:styleId="TOC1">
    <w:name w:val="toc 1"/>
    <w:basedOn w:val="Normal"/>
    <w:next w:val="Normal"/>
    <w:uiPriority w:val="39"/>
    <w:rsid w:val="00C01BAD"/>
    <w:pPr>
      <w:spacing w:before="240" w:after="120"/>
    </w:pPr>
    <w:rPr>
      <w:b/>
      <w:bCs/>
      <w:szCs w:val="24"/>
    </w:rPr>
  </w:style>
  <w:style w:type="paragraph" w:styleId="TOC2">
    <w:name w:val="toc 2"/>
    <w:basedOn w:val="Normal"/>
    <w:next w:val="Normal"/>
    <w:uiPriority w:val="39"/>
    <w:rsid w:val="00C01BAD"/>
    <w:pPr>
      <w:spacing w:before="120"/>
      <w:ind w:left="200"/>
    </w:pPr>
    <w:rPr>
      <w:i/>
      <w:iCs/>
      <w:szCs w:val="24"/>
    </w:rPr>
  </w:style>
  <w:style w:type="paragraph" w:styleId="TOC3">
    <w:name w:val="toc 3"/>
    <w:basedOn w:val="Normal"/>
    <w:next w:val="Normal"/>
    <w:uiPriority w:val="39"/>
    <w:rsid w:val="00C01BAD"/>
    <w:pPr>
      <w:ind w:left="400"/>
    </w:pPr>
    <w:rPr>
      <w:szCs w:val="24"/>
    </w:rPr>
  </w:style>
  <w:style w:type="paragraph" w:styleId="Header">
    <w:name w:val="header"/>
    <w:aliases w:val="Header Char"/>
    <w:basedOn w:val="Normal"/>
    <w:rsid w:val="00C01BA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C01BA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01BAD"/>
  </w:style>
  <w:style w:type="paragraph" w:customStyle="1" w:styleId="Tabletext">
    <w:name w:val="Tabletext"/>
    <w:basedOn w:val="Normal"/>
    <w:rsid w:val="00C01BAD"/>
    <w:pPr>
      <w:keepLines/>
      <w:spacing w:after="120"/>
    </w:pPr>
  </w:style>
  <w:style w:type="paragraph" w:styleId="BodyText">
    <w:name w:val="Body Text"/>
    <w:basedOn w:val="Normal"/>
    <w:link w:val="BodyTextChar"/>
    <w:rsid w:val="00C01BAD"/>
    <w:pPr>
      <w:keepLines/>
      <w:spacing w:after="120"/>
      <w:ind w:left="720"/>
    </w:pPr>
  </w:style>
  <w:style w:type="paragraph" w:customStyle="1" w:styleId="Blockquote">
    <w:name w:val="Blockquote"/>
    <w:basedOn w:val="Normal"/>
    <w:rsid w:val="00C01BAD"/>
    <w:pPr>
      <w:widowControl/>
      <w:spacing w:before="100" w:after="100" w:line="240" w:lineRule="auto"/>
      <w:ind w:left="360" w:right="360"/>
    </w:pPr>
    <w:rPr>
      <w:snapToGrid w:val="0"/>
      <w:sz w:val="24"/>
      <w:lang w:val="en-CA"/>
    </w:rPr>
  </w:style>
  <w:style w:type="paragraph" w:customStyle="1" w:styleId="Bullet1">
    <w:name w:val="Bullet1"/>
    <w:basedOn w:val="Normal"/>
    <w:rsid w:val="00C01BAD"/>
    <w:pPr>
      <w:ind w:left="720" w:hanging="432"/>
    </w:pPr>
  </w:style>
  <w:style w:type="paragraph" w:customStyle="1" w:styleId="Bullet2">
    <w:name w:val="Bullet2"/>
    <w:basedOn w:val="Normal"/>
    <w:rsid w:val="00C01BAD"/>
    <w:pPr>
      <w:ind w:left="1440" w:hanging="360"/>
    </w:pPr>
    <w:rPr>
      <w:color w:val="000080"/>
    </w:rPr>
  </w:style>
  <w:style w:type="paragraph" w:styleId="DocumentMap">
    <w:name w:val="Document Map"/>
    <w:basedOn w:val="Normal"/>
    <w:semiHidden/>
    <w:rsid w:val="00C01BAD"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semiHidden/>
    <w:rsid w:val="00C01BAD"/>
    <w:rPr>
      <w:sz w:val="20"/>
      <w:vertAlign w:val="superscript"/>
    </w:rPr>
  </w:style>
  <w:style w:type="paragraph" w:styleId="FootnoteText">
    <w:name w:val="footnote text"/>
    <w:basedOn w:val="Normal"/>
    <w:semiHidden/>
    <w:rsid w:val="00C01BAD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C01BA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C01BAD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01BA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01BAD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rsid w:val="00C01BAD"/>
    <w:pPr>
      <w:ind w:left="600"/>
    </w:pPr>
    <w:rPr>
      <w:szCs w:val="24"/>
    </w:rPr>
  </w:style>
  <w:style w:type="paragraph" w:styleId="TOC5">
    <w:name w:val="toc 5"/>
    <w:basedOn w:val="Normal"/>
    <w:next w:val="Normal"/>
    <w:autoRedefine/>
    <w:semiHidden/>
    <w:rsid w:val="00C01BAD"/>
    <w:pPr>
      <w:ind w:left="800"/>
    </w:pPr>
    <w:rPr>
      <w:szCs w:val="24"/>
    </w:rPr>
  </w:style>
  <w:style w:type="paragraph" w:styleId="TOC6">
    <w:name w:val="toc 6"/>
    <w:basedOn w:val="Normal"/>
    <w:next w:val="Normal"/>
    <w:autoRedefine/>
    <w:semiHidden/>
    <w:rsid w:val="00C01BAD"/>
    <w:pPr>
      <w:ind w:left="1000"/>
    </w:pPr>
    <w:rPr>
      <w:szCs w:val="24"/>
    </w:rPr>
  </w:style>
  <w:style w:type="paragraph" w:styleId="TOC7">
    <w:name w:val="toc 7"/>
    <w:basedOn w:val="Normal"/>
    <w:next w:val="Normal"/>
    <w:autoRedefine/>
    <w:semiHidden/>
    <w:rsid w:val="00C01BAD"/>
    <w:pPr>
      <w:ind w:left="1200"/>
    </w:pPr>
    <w:rPr>
      <w:szCs w:val="24"/>
    </w:rPr>
  </w:style>
  <w:style w:type="paragraph" w:styleId="TOC8">
    <w:name w:val="toc 8"/>
    <w:basedOn w:val="Normal"/>
    <w:next w:val="Normal"/>
    <w:autoRedefine/>
    <w:semiHidden/>
    <w:rsid w:val="00C01BAD"/>
    <w:pPr>
      <w:ind w:left="1400"/>
    </w:pPr>
    <w:rPr>
      <w:szCs w:val="24"/>
    </w:rPr>
  </w:style>
  <w:style w:type="paragraph" w:styleId="TOC9">
    <w:name w:val="toc 9"/>
    <w:basedOn w:val="Normal"/>
    <w:next w:val="Normal"/>
    <w:autoRedefine/>
    <w:semiHidden/>
    <w:rsid w:val="00C01BAD"/>
    <w:pPr>
      <w:ind w:left="1600"/>
    </w:pPr>
    <w:rPr>
      <w:szCs w:val="24"/>
    </w:rPr>
  </w:style>
  <w:style w:type="paragraph" w:styleId="BodyText2">
    <w:name w:val="Body Text 2"/>
    <w:basedOn w:val="Normal"/>
    <w:rsid w:val="00C01BAD"/>
    <w:rPr>
      <w:i/>
      <w:color w:val="0000FF"/>
    </w:rPr>
  </w:style>
  <w:style w:type="paragraph" w:styleId="BodyTextIndent">
    <w:name w:val="Body Text Indent"/>
    <w:basedOn w:val="Normal"/>
    <w:rsid w:val="00C01BAD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C01BA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C01BAD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rsid w:val="00EF0522"/>
    <w:pPr>
      <w:spacing w:after="120"/>
      <w:ind w:left="360"/>
    </w:pPr>
    <w:rPr>
      <w:rFonts w:ascii="Times" w:hAnsi="Times"/>
      <w:color w:val="0000FF"/>
    </w:rPr>
  </w:style>
  <w:style w:type="character" w:styleId="Hyperlink">
    <w:name w:val="Hyperlink"/>
    <w:uiPriority w:val="99"/>
    <w:rsid w:val="00C01BAD"/>
    <w:rPr>
      <w:color w:val="0000FF"/>
      <w:u w:val="single"/>
    </w:rPr>
  </w:style>
  <w:style w:type="paragraph" w:styleId="NormalWeb">
    <w:name w:val="Normal (Web)"/>
    <w:basedOn w:val="Normal"/>
    <w:uiPriority w:val="99"/>
    <w:rsid w:val="00C01BAD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styleId="Strong">
    <w:name w:val="Strong"/>
    <w:qFormat/>
    <w:rsid w:val="00C01BAD"/>
    <w:rPr>
      <w:b/>
      <w:bCs/>
    </w:rPr>
  </w:style>
  <w:style w:type="paragraph" w:customStyle="1" w:styleId="infoblue0">
    <w:name w:val="infoblue"/>
    <w:basedOn w:val="Normal"/>
    <w:rsid w:val="00C01BAD"/>
    <w:pPr>
      <w:widowControl/>
      <w:spacing w:after="120"/>
      <w:ind w:left="720"/>
    </w:pPr>
    <w:rPr>
      <w:i/>
      <w:iCs/>
      <w:color w:val="0000FF"/>
    </w:rPr>
  </w:style>
  <w:style w:type="character" w:styleId="FollowedHyperlink">
    <w:name w:val="FollowedHyperlink"/>
    <w:rsid w:val="00C01BAD"/>
    <w:rPr>
      <w:color w:val="800080"/>
      <w:u w:val="single"/>
    </w:rPr>
  </w:style>
  <w:style w:type="character" w:styleId="CommentReference">
    <w:name w:val="annotation reference"/>
    <w:semiHidden/>
    <w:rsid w:val="00C01BAD"/>
    <w:rPr>
      <w:sz w:val="16"/>
      <w:szCs w:val="16"/>
    </w:rPr>
  </w:style>
  <w:style w:type="paragraph" w:styleId="CommentText">
    <w:name w:val="annotation text"/>
    <w:basedOn w:val="Normal"/>
    <w:semiHidden/>
    <w:rsid w:val="00C01BAD"/>
    <w:pPr>
      <w:widowControl/>
      <w:spacing w:line="240" w:lineRule="auto"/>
    </w:pPr>
  </w:style>
  <w:style w:type="paragraph" w:styleId="BalloonText">
    <w:name w:val="Balloon Text"/>
    <w:basedOn w:val="Normal"/>
    <w:semiHidden/>
    <w:rsid w:val="00C01BAD"/>
    <w:rPr>
      <w:rFonts w:ascii="Tahoma" w:hAnsi="Tahoma" w:cs="Tahoma"/>
      <w:sz w:val="16"/>
      <w:szCs w:val="16"/>
    </w:rPr>
  </w:style>
  <w:style w:type="character" w:customStyle="1" w:styleId="grame">
    <w:name w:val="grame"/>
    <w:basedOn w:val="DefaultParagraphFont"/>
    <w:rsid w:val="00C01BAD"/>
  </w:style>
  <w:style w:type="character" w:customStyle="1" w:styleId="spelle">
    <w:name w:val="spelle"/>
    <w:basedOn w:val="DefaultParagraphFont"/>
    <w:rsid w:val="00C01BAD"/>
  </w:style>
  <w:style w:type="paragraph" w:styleId="CommentSubject">
    <w:name w:val="annotation subject"/>
    <w:basedOn w:val="CommentText"/>
    <w:next w:val="CommentText"/>
    <w:semiHidden/>
    <w:rsid w:val="00C01BAD"/>
    <w:pPr>
      <w:widowControl w:val="0"/>
      <w:spacing w:line="240" w:lineRule="atLeast"/>
    </w:pPr>
    <w:rPr>
      <w:b/>
      <w:bCs/>
    </w:rPr>
  </w:style>
  <w:style w:type="paragraph" w:customStyle="1" w:styleId="Comment">
    <w:name w:val="Comment"/>
    <w:basedOn w:val="Normal"/>
    <w:rsid w:val="00D75440"/>
    <w:pPr>
      <w:widowControl/>
      <w:overflowPunct w:val="0"/>
      <w:autoSpaceDE w:val="0"/>
      <w:autoSpaceDN w:val="0"/>
      <w:adjustRightInd w:val="0"/>
      <w:spacing w:line="240" w:lineRule="auto"/>
      <w:textAlignment w:val="baseline"/>
    </w:pPr>
    <w:rPr>
      <w:i/>
      <w:color w:val="000080"/>
      <w:sz w:val="22"/>
    </w:rPr>
  </w:style>
  <w:style w:type="paragraph" w:customStyle="1" w:styleId="Table-Text">
    <w:name w:val="Table - Text"/>
    <w:basedOn w:val="Normal"/>
    <w:rsid w:val="00D75440"/>
    <w:pPr>
      <w:widowControl/>
      <w:overflowPunct w:val="0"/>
      <w:autoSpaceDE w:val="0"/>
      <w:autoSpaceDN w:val="0"/>
      <w:adjustRightInd w:val="0"/>
      <w:spacing w:before="60" w:after="60" w:line="240" w:lineRule="auto"/>
      <w:textAlignment w:val="baseline"/>
    </w:pPr>
  </w:style>
  <w:style w:type="paragraph" w:customStyle="1" w:styleId="Table-ColHead">
    <w:name w:val="Table - Col. Head"/>
    <w:basedOn w:val="Normal"/>
    <w:rsid w:val="00D75440"/>
    <w:pPr>
      <w:keepNext/>
      <w:widowControl/>
      <w:overflowPunct w:val="0"/>
      <w:autoSpaceDE w:val="0"/>
      <w:autoSpaceDN w:val="0"/>
      <w:adjustRightInd w:val="0"/>
      <w:spacing w:before="60" w:after="60" w:line="240" w:lineRule="auto"/>
      <w:jc w:val="center"/>
      <w:textAlignment w:val="baseline"/>
    </w:pPr>
    <w:rPr>
      <w:rFonts w:ascii="Arial" w:hAnsi="Arial"/>
      <w:b/>
      <w:sz w:val="18"/>
    </w:rPr>
  </w:style>
  <w:style w:type="paragraph" w:customStyle="1" w:styleId="TableHeader">
    <w:name w:val="Table Header"/>
    <w:basedOn w:val="Normal"/>
    <w:rsid w:val="009059FC"/>
    <w:pPr>
      <w:widowControl/>
      <w:tabs>
        <w:tab w:val="left" w:pos="360"/>
      </w:tabs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Arial" w:hAnsi="Arial"/>
      <w:b/>
      <w:sz w:val="22"/>
    </w:rPr>
  </w:style>
  <w:style w:type="paragraph" w:styleId="EndnoteText">
    <w:name w:val="endnote text"/>
    <w:basedOn w:val="Normal"/>
    <w:link w:val="EndnoteTextChar"/>
    <w:semiHidden/>
    <w:rsid w:val="003306B3"/>
    <w:pPr>
      <w:widowControl/>
      <w:spacing w:line="240" w:lineRule="auto"/>
    </w:pPr>
  </w:style>
  <w:style w:type="character" w:customStyle="1" w:styleId="EndnoteTextChar">
    <w:name w:val="Endnote Text Char"/>
    <w:basedOn w:val="DefaultParagraphFont"/>
    <w:link w:val="EndnoteText"/>
    <w:semiHidden/>
    <w:rsid w:val="003306B3"/>
  </w:style>
  <w:style w:type="character" w:styleId="EndnoteReference">
    <w:name w:val="endnote reference"/>
    <w:rsid w:val="003306B3"/>
    <w:rPr>
      <w:vertAlign w:val="superscript"/>
    </w:rPr>
  </w:style>
  <w:style w:type="character" w:customStyle="1" w:styleId="Heading1Char">
    <w:name w:val="Heading 1 Char"/>
    <w:link w:val="Heading1"/>
    <w:rsid w:val="00B14758"/>
    <w:rPr>
      <w:rFonts w:ascii="Arial" w:hAnsi="Arial"/>
      <w:b/>
      <w:sz w:val="24"/>
    </w:rPr>
  </w:style>
  <w:style w:type="character" w:customStyle="1" w:styleId="BodyTextChar">
    <w:name w:val="Body Text Char"/>
    <w:link w:val="BodyText"/>
    <w:rsid w:val="008D6CE2"/>
  </w:style>
  <w:style w:type="paragraph" w:customStyle="1" w:styleId="hd1">
    <w:name w:val="hd1"/>
    <w:basedOn w:val="Header"/>
    <w:next w:val="Normal"/>
    <w:rsid w:val="00D81414"/>
    <w:pPr>
      <w:widowControl/>
      <w:spacing w:before="360" w:after="120" w:line="240" w:lineRule="auto"/>
    </w:pPr>
    <w:rPr>
      <w:rFonts w:ascii="Arial" w:hAnsi="Arial"/>
      <w:b/>
      <w:noProof/>
      <w:sz w:val="24"/>
    </w:rPr>
  </w:style>
  <w:style w:type="paragraph" w:customStyle="1" w:styleId="Footertext1">
    <w:name w:val="Footer text 1"/>
    <w:basedOn w:val="Footer"/>
    <w:rsid w:val="00D81414"/>
    <w:pPr>
      <w:widowControl/>
      <w:tabs>
        <w:tab w:val="clear" w:pos="4320"/>
        <w:tab w:val="clear" w:pos="8640"/>
      </w:tabs>
      <w:spacing w:before="12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D81414"/>
    <w:pPr>
      <w:widowControl/>
      <w:tabs>
        <w:tab w:val="clear" w:pos="4320"/>
        <w:tab w:val="clear" w:pos="8640"/>
      </w:tabs>
      <w:spacing w:line="240" w:lineRule="auto"/>
      <w:jc w:val="center"/>
    </w:pPr>
    <w:rPr>
      <w:rFonts w:ascii="CG Times" w:hAnsi="CG Times" w:cs="Vrinda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590C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="Cambria" w:eastAsia="MS Gothic" w:hAnsi="Cambria"/>
      <w:bCs/>
      <w:color w:val="365F91"/>
      <w:sz w:val="28"/>
      <w:szCs w:val="28"/>
      <w:lang w:eastAsia="ja-JP"/>
    </w:rPr>
  </w:style>
  <w:style w:type="character" w:customStyle="1" w:styleId="FooterChar">
    <w:name w:val="Footer Char"/>
    <w:link w:val="Footer"/>
    <w:uiPriority w:val="99"/>
    <w:rsid w:val="004D7F6B"/>
  </w:style>
  <w:style w:type="paragraph" w:customStyle="1" w:styleId="NormalArial">
    <w:name w:val="Normal + Arial"/>
    <w:aliases w:val="11 pt"/>
    <w:basedOn w:val="Normal"/>
    <w:link w:val="NormalArialChar"/>
    <w:rsid w:val="006C338D"/>
    <w:pPr>
      <w:widowControl/>
      <w:spacing w:line="240" w:lineRule="auto"/>
    </w:pPr>
    <w:rPr>
      <w:sz w:val="24"/>
      <w:szCs w:val="24"/>
      <w:lang w:val="x-none" w:eastAsia="x-none"/>
    </w:rPr>
  </w:style>
  <w:style w:type="character" w:customStyle="1" w:styleId="NormalArialChar">
    <w:name w:val="Normal + Arial Char"/>
    <w:aliases w:val="11 pt Char"/>
    <w:link w:val="NormalArial"/>
    <w:rsid w:val="006C338D"/>
    <w:rPr>
      <w:sz w:val="24"/>
      <w:szCs w:val="24"/>
      <w:lang w:val="x-none" w:eastAsia="x-none"/>
    </w:rPr>
  </w:style>
  <w:style w:type="paragraph" w:styleId="ListParagraph">
    <w:name w:val="List Paragraph"/>
    <w:basedOn w:val="Normal"/>
    <w:uiPriority w:val="34"/>
    <w:qFormat/>
    <w:rsid w:val="005A074F"/>
    <w:pPr>
      <w:ind w:left="720"/>
      <w:contextualSpacing/>
    </w:pPr>
  </w:style>
  <w:style w:type="paragraph" w:styleId="Revision">
    <w:name w:val="Revision"/>
    <w:hidden/>
    <w:uiPriority w:val="99"/>
    <w:semiHidden/>
    <w:rsid w:val="006F319E"/>
  </w:style>
  <w:style w:type="table" w:styleId="TableGrid">
    <w:name w:val="Table Grid"/>
    <w:basedOn w:val="TableNormal"/>
    <w:uiPriority w:val="59"/>
    <w:rsid w:val="00253D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endnote reference" w:uiPriority="0"/>
    <w:lsdException w:name="endnote tex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5ABB"/>
    <w:pPr>
      <w:widowControl w:val="0"/>
      <w:spacing w:line="240" w:lineRule="atLeast"/>
    </w:pPr>
  </w:style>
  <w:style w:type="paragraph" w:styleId="Heading1">
    <w:name w:val="heading 1"/>
    <w:basedOn w:val="Normal"/>
    <w:next w:val="Normal"/>
    <w:link w:val="Heading1Char"/>
    <w:qFormat/>
    <w:rsid w:val="00EF0522"/>
    <w:pPr>
      <w:keepNext/>
      <w:numPr>
        <w:numId w:val="2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rsid w:val="00EF0522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rsid w:val="00EF0522"/>
    <w:pPr>
      <w:numPr>
        <w:ilvl w:val="2"/>
      </w:numPr>
      <w:outlineLvl w:val="2"/>
    </w:pPr>
    <w:rPr>
      <w:sz w:val="20"/>
    </w:rPr>
  </w:style>
  <w:style w:type="paragraph" w:styleId="Heading4">
    <w:name w:val="heading 4"/>
    <w:basedOn w:val="Heading1"/>
    <w:next w:val="Normal"/>
    <w:qFormat/>
    <w:rsid w:val="00C01BAD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rsid w:val="00C01BAD"/>
    <w:pPr>
      <w:numPr>
        <w:ilvl w:val="4"/>
        <w:numId w:val="2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C01BAD"/>
    <w:pPr>
      <w:numPr>
        <w:ilvl w:val="5"/>
        <w:numId w:val="2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C01BAD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C01BAD"/>
    <w:pPr>
      <w:numPr>
        <w:ilvl w:val="7"/>
        <w:numId w:val="2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01BAD"/>
    <w:pPr>
      <w:numPr>
        <w:ilvl w:val="8"/>
        <w:numId w:val="2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01BAD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rsid w:val="00C01BAD"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rsid w:val="00C01BAD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rsid w:val="00C01BAD"/>
    <w:pPr>
      <w:ind w:left="900" w:hanging="900"/>
    </w:pPr>
  </w:style>
  <w:style w:type="paragraph" w:styleId="TOC1">
    <w:name w:val="toc 1"/>
    <w:basedOn w:val="Normal"/>
    <w:next w:val="Normal"/>
    <w:uiPriority w:val="39"/>
    <w:rsid w:val="00C01BAD"/>
    <w:pPr>
      <w:spacing w:before="240" w:after="120"/>
    </w:pPr>
    <w:rPr>
      <w:b/>
      <w:bCs/>
      <w:szCs w:val="24"/>
    </w:rPr>
  </w:style>
  <w:style w:type="paragraph" w:styleId="TOC2">
    <w:name w:val="toc 2"/>
    <w:basedOn w:val="Normal"/>
    <w:next w:val="Normal"/>
    <w:uiPriority w:val="39"/>
    <w:rsid w:val="00C01BAD"/>
    <w:pPr>
      <w:spacing w:before="120"/>
      <w:ind w:left="200"/>
    </w:pPr>
    <w:rPr>
      <w:i/>
      <w:iCs/>
      <w:szCs w:val="24"/>
    </w:rPr>
  </w:style>
  <w:style w:type="paragraph" w:styleId="TOC3">
    <w:name w:val="toc 3"/>
    <w:basedOn w:val="Normal"/>
    <w:next w:val="Normal"/>
    <w:uiPriority w:val="39"/>
    <w:rsid w:val="00C01BAD"/>
    <w:pPr>
      <w:ind w:left="400"/>
    </w:pPr>
    <w:rPr>
      <w:szCs w:val="24"/>
    </w:rPr>
  </w:style>
  <w:style w:type="paragraph" w:styleId="Header">
    <w:name w:val="header"/>
    <w:aliases w:val="Header Char"/>
    <w:basedOn w:val="Normal"/>
    <w:rsid w:val="00C01BA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C01BA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01BAD"/>
  </w:style>
  <w:style w:type="paragraph" w:customStyle="1" w:styleId="Tabletext">
    <w:name w:val="Tabletext"/>
    <w:basedOn w:val="Normal"/>
    <w:rsid w:val="00C01BAD"/>
    <w:pPr>
      <w:keepLines/>
      <w:spacing w:after="120"/>
    </w:pPr>
  </w:style>
  <w:style w:type="paragraph" w:styleId="BodyText">
    <w:name w:val="Body Text"/>
    <w:basedOn w:val="Normal"/>
    <w:link w:val="BodyTextChar"/>
    <w:rsid w:val="00C01BAD"/>
    <w:pPr>
      <w:keepLines/>
      <w:spacing w:after="120"/>
      <w:ind w:left="720"/>
    </w:pPr>
  </w:style>
  <w:style w:type="paragraph" w:customStyle="1" w:styleId="Blockquote">
    <w:name w:val="Blockquote"/>
    <w:basedOn w:val="Normal"/>
    <w:rsid w:val="00C01BAD"/>
    <w:pPr>
      <w:widowControl/>
      <w:spacing w:before="100" w:after="100" w:line="240" w:lineRule="auto"/>
      <w:ind w:left="360" w:right="360"/>
    </w:pPr>
    <w:rPr>
      <w:snapToGrid w:val="0"/>
      <w:sz w:val="24"/>
      <w:lang w:val="en-CA"/>
    </w:rPr>
  </w:style>
  <w:style w:type="paragraph" w:customStyle="1" w:styleId="Bullet1">
    <w:name w:val="Bullet1"/>
    <w:basedOn w:val="Normal"/>
    <w:rsid w:val="00C01BAD"/>
    <w:pPr>
      <w:ind w:left="720" w:hanging="432"/>
    </w:pPr>
  </w:style>
  <w:style w:type="paragraph" w:customStyle="1" w:styleId="Bullet2">
    <w:name w:val="Bullet2"/>
    <w:basedOn w:val="Normal"/>
    <w:rsid w:val="00C01BAD"/>
    <w:pPr>
      <w:ind w:left="1440" w:hanging="360"/>
    </w:pPr>
    <w:rPr>
      <w:color w:val="000080"/>
    </w:rPr>
  </w:style>
  <w:style w:type="paragraph" w:styleId="DocumentMap">
    <w:name w:val="Document Map"/>
    <w:basedOn w:val="Normal"/>
    <w:semiHidden/>
    <w:rsid w:val="00C01BAD"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semiHidden/>
    <w:rsid w:val="00C01BAD"/>
    <w:rPr>
      <w:sz w:val="20"/>
      <w:vertAlign w:val="superscript"/>
    </w:rPr>
  </w:style>
  <w:style w:type="paragraph" w:styleId="FootnoteText">
    <w:name w:val="footnote text"/>
    <w:basedOn w:val="Normal"/>
    <w:semiHidden/>
    <w:rsid w:val="00C01BAD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C01BA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C01BAD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01BA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01BAD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rsid w:val="00C01BAD"/>
    <w:pPr>
      <w:ind w:left="600"/>
    </w:pPr>
    <w:rPr>
      <w:szCs w:val="24"/>
    </w:rPr>
  </w:style>
  <w:style w:type="paragraph" w:styleId="TOC5">
    <w:name w:val="toc 5"/>
    <w:basedOn w:val="Normal"/>
    <w:next w:val="Normal"/>
    <w:autoRedefine/>
    <w:semiHidden/>
    <w:rsid w:val="00C01BAD"/>
    <w:pPr>
      <w:ind w:left="800"/>
    </w:pPr>
    <w:rPr>
      <w:szCs w:val="24"/>
    </w:rPr>
  </w:style>
  <w:style w:type="paragraph" w:styleId="TOC6">
    <w:name w:val="toc 6"/>
    <w:basedOn w:val="Normal"/>
    <w:next w:val="Normal"/>
    <w:autoRedefine/>
    <w:semiHidden/>
    <w:rsid w:val="00C01BAD"/>
    <w:pPr>
      <w:ind w:left="1000"/>
    </w:pPr>
    <w:rPr>
      <w:szCs w:val="24"/>
    </w:rPr>
  </w:style>
  <w:style w:type="paragraph" w:styleId="TOC7">
    <w:name w:val="toc 7"/>
    <w:basedOn w:val="Normal"/>
    <w:next w:val="Normal"/>
    <w:autoRedefine/>
    <w:semiHidden/>
    <w:rsid w:val="00C01BAD"/>
    <w:pPr>
      <w:ind w:left="1200"/>
    </w:pPr>
    <w:rPr>
      <w:szCs w:val="24"/>
    </w:rPr>
  </w:style>
  <w:style w:type="paragraph" w:styleId="TOC8">
    <w:name w:val="toc 8"/>
    <w:basedOn w:val="Normal"/>
    <w:next w:val="Normal"/>
    <w:autoRedefine/>
    <w:semiHidden/>
    <w:rsid w:val="00C01BAD"/>
    <w:pPr>
      <w:ind w:left="1400"/>
    </w:pPr>
    <w:rPr>
      <w:szCs w:val="24"/>
    </w:rPr>
  </w:style>
  <w:style w:type="paragraph" w:styleId="TOC9">
    <w:name w:val="toc 9"/>
    <w:basedOn w:val="Normal"/>
    <w:next w:val="Normal"/>
    <w:autoRedefine/>
    <w:semiHidden/>
    <w:rsid w:val="00C01BAD"/>
    <w:pPr>
      <w:ind w:left="1600"/>
    </w:pPr>
    <w:rPr>
      <w:szCs w:val="24"/>
    </w:rPr>
  </w:style>
  <w:style w:type="paragraph" w:styleId="BodyText2">
    <w:name w:val="Body Text 2"/>
    <w:basedOn w:val="Normal"/>
    <w:rsid w:val="00C01BAD"/>
    <w:rPr>
      <w:i/>
      <w:color w:val="0000FF"/>
    </w:rPr>
  </w:style>
  <w:style w:type="paragraph" w:styleId="BodyTextIndent">
    <w:name w:val="Body Text Indent"/>
    <w:basedOn w:val="Normal"/>
    <w:rsid w:val="00C01BAD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C01BA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C01BAD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rsid w:val="00EF0522"/>
    <w:pPr>
      <w:spacing w:after="120"/>
      <w:ind w:left="360"/>
    </w:pPr>
    <w:rPr>
      <w:rFonts w:ascii="Times" w:hAnsi="Times"/>
      <w:color w:val="0000FF"/>
    </w:rPr>
  </w:style>
  <w:style w:type="character" w:styleId="Hyperlink">
    <w:name w:val="Hyperlink"/>
    <w:uiPriority w:val="99"/>
    <w:rsid w:val="00C01BAD"/>
    <w:rPr>
      <w:color w:val="0000FF"/>
      <w:u w:val="single"/>
    </w:rPr>
  </w:style>
  <w:style w:type="paragraph" w:styleId="NormalWeb">
    <w:name w:val="Normal (Web)"/>
    <w:basedOn w:val="Normal"/>
    <w:uiPriority w:val="99"/>
    <w:rsid w:val="00C01BAD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styleId="Strong">
    <w:name w:val="Strong"/>
    <w:qFormat/>
    <w:rsid w:val="00C01BAD"/>
    <w:rPr>
      <w:b/>
      <w:bCs/>
    </w:rPr>
  </w:style>
  <w:style w:type="paragraph" w:customStyle="1" w:styleId="infoblue0">
    <w:name w:val="infoblue"/>
    <w:basedOn w:val="Normal"/>
    <w:rsid w:val="00C01BAD"/>
    <w:pPr>
      <w:widowControl/>
      <w:spacing w:after="120"/>
      <w:ind w:left="720"/>
    </w:pPr>
    <w:rPr>
      <w:i/>
      <w:iCs/>
      <w:color w:val="0000FF"/>
    </w:rPr>
  </w:style>
  <w:style w:type="character" w:styleId="FollowedHyperlink">
    <w:name w:val="FollowedHyperlink"/>
    <w:rsid w:val="00C01BAD"/>
    <w:rPr>
      <w:color w:val="800080"/>
      <w:u w:val="single"/>
    </w:rPr>
  </w:style>
  <w:style w:type="character" w:styleId="CommentReference">
    <w:name w:val="annotation reference"/>
    <w:semiHidden/>
    <w:rsid w:val="00C01BAD"/>
    <w:rPr>
      <w:sz w:val="16"/>
      <w:szCs w:val="16"/>
    </w:rPr>
  </w:style>
  <w:style w:type="paragraph" w:styleId="CommentText">
    <w:name w:val="annotation text"/>
    <w:basedOn w:val="Normal"/>
    <w:semiHidden/>
    <w:rsid w:val="00C01BAD"/>
    <w:pPr>
      <w:widowControl/>
      <w:spacing w:line="240" w:lineRule="auto"/>
    </w:pPr>
  </w:style>
  <w:style w:type="paragraph" w:styleId="BalloonText">
    <w:name w:val="Balloon Text"/>
    <w:basedOn w:val="Normal"/>
    <w:semiHidden/>
    <w:rsid w:val="00C01BAD"/>
    <w:rPr>
      <w:rFonts w:ascii="Tahoma" w:hAnsi="Tahoma" w:cs="Tahoma"/>
      <w:sz w:val="16"/>
      <w:szCs w:val="16"/>
    </w:rPr>
  </w:style>
  <w:style w:type="character" w:customStyle="1" w:styleId="grame">
    <w:name w:val="grame"/>
    <w:basedOn w:val="DefaultParagraphFont"/>
    <w:rsid w:val="00C01BAD"/>
  </w:style>
  <w:style w:type="character" w:customStyle="1" w:styleId="spelle">
    <w:name w:val="spelle"/>
    <w:basedOn w:val="DefaultParagraphFont"/>
    <w:rsid w:val="00C01BAD"/>
  </w:style>
  <w:style w:type="paragraph" w:styleId="CommentSubject">
    <w:name w:val="annotation subject"/>
    <w:basedOn w:val="CommentText"/>
    <w:next w:val="CommentText"/>
    <w:semiHidden/>
    <w:rsid w:val="00C01BAD"/>
    <w:pPr>
      <w:widowControl w:val="0"/>
      <w:spacing w:line="240" w:lineRule="atLeast"/>
    </w:pPr>
    <w:rPr>
      <w:b/>
      <w:bCs/>
    </w:rPr>
  </w:style>
  <w:style w:type="paragraph" w:customStyle="1" w:styleId="Comment">
    <w:name w:val="Comment"/>
    <w:basedOn w:val="Normal"/>
    <w:rsid w:val="00D75440"/>
    <w:pPr>
      <w:widowControl/>
      <w:overflowPunct w:val="0"/>
      <w:autoSpaceDE w:val="0"/>
      <w:autoSpaceDN w:val="0"/>
      <w:adjustRightInd w:val="0"/>
      <w:spacing w:line="240" w:lineRule="auto"/>
      <w:textAlignment w:val="baseline"/>
    </w:pPr>
    <w:rPr>
      <w:i/>
      <w:color w:val="000080"/>
      <w:sz w:val="22"/>
    </w:rPr>
  </w:style>
  <w:style w:type="paragraph" w:customStyle="1" w:styleId="Table-Text">
    <w:name w:val="Table - Text"/>
    <w:basedOn w:val="Normal"/>
    <w:rsid w:val="00D75440"/>
    <w:pPr>
      <w:widowControl/>
      <w:overflowPunct w:val="0"/>
      <w:autoSpaceDE w:val="0"/>
      <w:autoSpaceDN w:val="0"/>
      <w:adjustRightInd w:val="0"/>
      <w:spacing w:before="60" w:after="60" w:line="240" w:lineRule="auto"/>
      <w:textAlignment w:val="baseline"/>
    </w:pPr>
  </w:style>
  <w:style w:type="paragraph" w:customStyle="1" w:styleId="Table-ColHead">
    <w:name w:val="Table - Col. Head"/>
    <w:basedOn w:val="Normal"/>
    <w:rsid w:val="00D75440"/>
    <w:pPr>
      <w:keepNext/>
      <w:widowControl/>
      <w:overflowPunct w:val="0"/>
      <w:autoSpaceDE w:val="0"/>
      <w:autoSpaceDN w:val="0"/>
      <w:adjustRightInd w:val="0"/>
      <w:spacing w:before="60" w:after="60" w:line="240" w:lineRule="auto"/>
      <w:jc w:val="center"/>
      <w:textAlignment w:val="baseline"/>
    </w:pPr>
    <w:rPr>
      <w:rFonts w:ascii="Arial" w:hAnsi="Arial"/>
      <w:b/>
      <w:sz w:val="18"/>
    </w:rPr>
  </w:style>
  <w:style w:type="paragraph" w:customStyle="1" w:styleId="TableHeader">
    <w:name w:val="Table Header"/>
    <w:basedOn w:val="Normal"/>
    <w:rsid w:val="009059FC"/>
    <w:pPr>
      <w:widowControl/>
      <w:tabs>
        <w:tab w:val="left" w:pos="360"/>
      </w:tabs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Arial" w:hAnsi="Arial"/>
      <w:b/>
      <w:sz w:val="22"/>
    </w:rPr>
  </w:style>
  <w:style w:type="paragraph" w:styleId="EndnoteText">
    <w:name w:val="endnote text"/>
    <w:basedOn w:val="Normal"/>
    <w:link w:val="EndnoteTextChar"/>
    <w:semiHidden/>
    <w:rsid w:val="003306B3"/>
    <w:pPr>
      <w:widowControl/>
      <w:spacing w:line="240" w:lineRule="auto"/>
    </w:pPr>
  </w:style>
  <w:style w:type="character" w:customStyle="1" w:styleId="EndnoteTextChar">
    <w:name w:val="Endnote Text Char"/>
    <w:basedOn w:val="DefaultParagraphFont"/>
    <w:link w:val="EndnoteText"/>
    <w:semiHidden/>
    <w:rsid w:val="003306B3"/>
  </w:style>
  <w:style w:type="character" w:styleId="EndnoteReference">
    <w:name w:val="endnote reference"/>
    <w:rsid w:val="003306B3"/>
    <w:rPr>
      <w:vertAlign w:val="superscript"/>
    </w:rPr>
  </w:style>
  <w:style w:type="character" w:customStyle="1" w:styleId="Heading1Char">
    <w:name w:val="Heading 1 Char"/>
    <w:link w:val="Heading1"/>
    <w:rsid w:val="00B14758"/>
    <w:rPr>
      <w:rFonts w:ascii="Arial" w:hAnsi="Arial"/>
      <w:b/>
      <w:sz w:val="24"/>
    </w:rPr>
  </w:style>
  <w:style w:type="character" w:customStyle="1" w:styleId="BodyTextChar">
    <w:name w:val="Body Text Char"/>
    <w:link w:val="BodyText"/>
    <w:rsid w:val="008D6CE2"/>
  </w:style>
  <w:style w:type="paragraph" w:customStyle="1" w:styleId="hd1">
    <w:name w:val="hd1"/>
    <w:basedOn w:val="Header"/>
    <w:next w:val="Normal"/>
    <w:rsid w:val="00D81414"/>
    <w:pPr>
      <w:widowControl/>
      <w:spacing w:before="360" w:after="120" w:line="240" w:lineRule="auto"/>
    </w:pPr>
    <w:rPr>
      <w:rFonts w:ascii="Arial" w:hAnsi="Arial"/>
      <w:b/>
      <w:noProof/>
      <w:sz w:val="24"/>
    </w:rPr>
  </w:style>
  <w:style w:type="paragraph" w:customStyle="1" w:styleId="Footertext1">
    <w:name w:val="Footer text 1"/>
    <w:basedOn w:val="Footer"/>
    <w:rsid w:val="00D81414"/>
    <w:pPr>
      <w:widowControl/>
      <w:tabs>
        <w:tab w:val="clear" w:pos="4320"/>
        <w:tab w:val="clear" w:pos="8640"/>
      </w:tabs>
      <w:spacing w:before="12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D81414"/>
    <w:pPr>
      <w:widowControl/>
      <w:tabs>
        <w:tab w:val="clear" w:pos="4320"/>
        <w:tab w:val="clear" w:pos="8640"/>
      </w:tabs>
      <w:spacing w:line="240" w:lineRule="auto"/>
      <w:jc w:val="center"/>
    </w:pPr>
    <w:rPr>
      <w:rFonts w:ascii="CG Times" w:hAnsi="CG Times" w:cs="Vrinda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590C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="Cambria" w:eastAsia="MS Gothic" w:hAnsi="Cambria"/>
      <w:bCs/>
      <w:color w:val="365F91"/>
      <w:sz w:val="28"/>
      <w:szCs w:val="28"/>
      <w:lang w:eastAsia="ja-JP"/>
    </w:rPr>
  </w:style>
  <w:style w:type="character" w:customStyle="1" w:styleId="FooterChar">
    <w:name w:val="Footer Char"/>
    <w:link w:val="Footer"/>
    <w:uiPriority w:val="99"/>
    <w:rsid w:val="004D7F6B"/>
  </w:style>
  <w:style w:type="paragraph" w:customStyle="1" w:styleId="NormalArial">
    <w:name w:val="Normal + Arial"/>
    <w:aliases w:val="11 pt"/>
    <w:basedOn w:val="Normal"/>
    <w:link w:val="NormalArialChar"/>
    <w:rsid w:val="006C338D"/>
    <w:pPr>
      <w:widowControl/>
      <w:spacing w:line="240" w:lineRule="auto"/>
    </w:pPr>
    <w:rPr>
      <w:sz w:val="24"/>
      <w:szCs w:val="24"/>
      <w:lang w:val="x-none" w:eastAsia="x-none"/>
    </w:rPr>
  </w:style>
  <w:style w:type="character" w:customStyle="1" w:styleId="NormalArialChar">
    <w:name w:val="Normal + Arial Char"/>
    <w:aliases w:val="11 pt Char"/>
    <w:link w:val="NormalArial"/>
    <w:rsid w:val="006C338D"/>
    <w:rPr>
      <w:sz w:val="24"/>
      <w:szCs w:val="24"/>
      <w:lang w:val="x-none" w:eastAsia="x-none"/>
    </w:rPr>
  </w:style>
  <w:style w:type="paragraph" w:styleId="ListParagraph">
    <w:name w:val="List Paragraph"/>
    <w:basedOn w:val="Normal"/>
    <w:uiPriority w:val="34"/>
    <w:qFormat/>
    <w:rsid w:val="005A074F"/>
    <w:pPr>
      <w:ind w:left="720"/>
      <w:contextualSpacing/>
    </w:pPr>
  </w:style>
  <w:style w:type="paragraph" w:styleId="Revision">
    <w:name w:val="Revision"/>
    <w:hidden/>
    <w:uiPriority w:val="99"/>
    <w:semiHidden/>
    <w:rsid w:val="006F319E"/>
  </w:style>
  <w:style w:type="table" w:styleId="TableGrid">
    <w:name w:val="Table Grid"/>
    <w:basedOn w:val="TableNormal"/>
    <w:uiPriority w:val="59"/>
    <w:rsid w:val="00253D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8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1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7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81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447849">
                      <w:marLeft w:val="23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59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20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744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28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60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7.emf"/><Relationship Id="rId26" Type="http://schemas.openxmlformats.org/officeDocument/2006/relationships/image" Target="media/image15.emf"/><Relationship Id="rId39" Type="http://schemas.openxmlformats.org/officeDocument/2006/relationships/image" Target="media/image28.emf"/><Relationship Id="rId3" Type="http://schemas.openxmlformats.org/officeDocument/2006/relationships/customXml" Target="../customXml/item3.xml"/><Relationship Id="rId21" Type="http://schemas.openxmlformats.org/officeDocument/2006/relationships/image" Target="media/image10.emf"/><Relationship Id="rId34" Type="http://schemas.openxmlformats.org/officeDocument/2006/relationships/image" Target="media/image23.emf"/><Relationship Id="rId42" Type="http://schemas.openxmlformats.org/officeDocument/2006/relationships/image" Target="media/image31.png"/><Relationship Id="rId47" Type="http://schemas.openxmlformats.org/officeDocument/2006/relationships/hyperlink" Target="http://msdn.microsoft.com/en-us/library/ms130214(SQL.90).aspx" TargetMode="External"/><Relationship Id="rId50" Type="http://schemas.openxmlformats.org/officeDocument/2006/relationships/header" Target="header2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6.emf"/><Relationship Id="rId25" Type="http://schemas.openxmlformats.org/officeDocument/2006/relationships/image" Target="media/image14.png"/><Relationship Id="rId33" Type="http://schemas.openxmlformats.org/officeDocument/2006/relationships/image" Target="media/image22.emf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9.emf"/><Relationship Id="rId29" Type="http://schemas.openxmlformats.org/officeDocument/2006/relationships/image" Target="media/image18.emf"/><Relationship Id="rId41" Type="http://schemas.openxmlformats.org/officeDocument/2006/relationships/image" Target="media/image30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emf"/><Relationship Id="rId32" Type="http://schemas.openxmlformats.org/officeDocument/2006/relationships/image" Target="media/image21.emf"/><Relationship Id="rId37" Type="http://schemas.openxmlformats.org/officeDocument/2006/relationships/image" Target="media/image26.emf"/><Relationship Id="rId40" Type="http://schemas.openxmlformats.org/officeDocument/2006/relationships/image" Target="media/image29.emf"/><Relationship Id="rId45" Type="http://schemas.openxmlformats.org/officeDocument/2006/relationships/image" Target="media/image34.emf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12.emf"/><Relationship Id="rId28" Type="http://schemas.openxmlformats.org/officeDocument/2006/relationships/image" Target="media/image17.emf"/><Relationship Id="rId36" Type="http://schemas.openxmlformats.org/officeDocument/2006/relationships/image" Target="media/image25.emf"/><Relationship Id="rId49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emf"/><Relationship Id="rId31" Type="http://schemas.openxmlformats.org/officeDocument/2006/relationships/image" Target="media/image20.emf"/><Relationship Id="rId44" Type="http://schemas.openxmlformats.org/officeDocument/2006/relationships/image" Target="media/image33.emf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emf"/><Relationship Id="rId22" Type="http://schemas.openxmlformats.org/officeDocument/2006/relationships/image" Target="media/image11.emf"/><Relationship Id="rId27" Type="http://schemas.openxmlformats.org/officeDocument/2006/relationships/image" Target="media/image16.emf"/><Relationship Id="rId30" Type="http://schemas.openxmlformats.org/officeDocument/2006/relationships/image" Target="media/image19.emf"/><Relationship Id="rId35" Type="http://schemas.openxmlformats.org/officeDocument/2006/relationships/image" Target="media/image24.emf"/><Relationship Id="rId43" Type="http://schemas.openxmlformats.org/officeDocument/2006/relationships/image" Target="media/image32.emf"/><Relationship Id="rId48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ueeti\Documents\Scorecard%20Team\CMMi\SDPP\Project%20Pla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5C6E04F5F2CA4DBF07DC2DA055DA5A" ma:contentTypeVersion="0" ma:contentTypeDescription="Create a new document." ma:contentTypeScope="" ma:versionID="b67af60ff7fc8b8e5184fdb460baaf9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53911B-558E-41FA-99CA-2C2F14C591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6F94323-3CF0-4B7E-8A1A-799C186E28F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0FA819C-321E-41D2-BB56-3BB10FCAAD4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3726377-3E24-4D45-93AF-50053629E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Plan.dotx</Template>
  <TotalTime>2</TotalTime>
  <Pages>4</Pages>
  <Words>566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Plan</vt:lpstr>
    </vt:vector>
  </TitlesOfParts>
  <Company>Eclipse Process Framework</Company>
  <LinksUpToDate>false</LinksUpToDate>
  <CharactersWithSpaces>3789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</dc:title>
  <dc:subject>&lt;&lt;Project Name&gt;&gt;</dc:subject>
  <dc:creator>Queen, Timothy K</dc:creator>
  <cp:lastModifiedBy>Ingram, Michael T</cp:lastModifiedBy>
  <cp:revision>3</cp:revision>
  <cp:lastPrinted>2014-06-03T20:48:00Z</cp:lastPrinted>
  <dcterms:created xsi:type="dcterms:W3CDTF">2016-04-29T20:31:00Z</dcterms:created>
  <dcterms:modified xsi:type="dcterms:W3CDTF">2016-04-29T20:33:00Z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0x0101009E5C6E04F5F2CA4DBF07DC2DA055DA5A</vt:lpwstr>
  </property>
</Properties>
</file>