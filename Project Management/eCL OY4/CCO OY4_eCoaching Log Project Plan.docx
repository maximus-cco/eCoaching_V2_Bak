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602EF4" w14:textId="77777777" w:rsidR="00D81414" w:rsidRDefault="004D7F6B" w:rsidP="00D81414">
      <w:pPr>
        <w:pStyle w:val="hd1"/>
        <w:jc w:val="center"/>
        <w:rPr>
          <w:sz w:val="20"/>
        </w:rPr>
      </w:pPr>
      <w:bookmarkStart w:id="0" w:name="_Toc305898884"/>
      <w:bookmarkStart w:id="1" w:name="_Toc309606168"/>
      <w:r>
        <w:drawing>
          <wp:inline distT="0" distB="0" distL="0" distR="0" wp14:anchorId="0E603323" wp14:editId="0E603324">
            <wp:extent cx="2844165" cy="570230"/>
            <wp:effectExtent l="0" t="0" r="0" b="0"/>
            <wp:docPr id="24" name="Picture 4"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gd_it_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4165" cy="570230"/>
                    </a:xfrm>
                    <a:prstGeom prst="rect">
                      <a:avLst/>
                    </a:prstGeom>
                    <a:noFill/>
                    <a:ln>
                      <a:noFill/>
                    </a:ln>
                  </pic:spPr>
                </pic:pic>
              </a:graphicData>
            </a:graphic>
          </wp:inline>
        </w:drawing>
      </w:r>
    </w:p>
    <w:p w14:paraId="0E602EF5" w14:textId="77777777" w:rsidR="00D81414" w:rsidRDefault="00D81414" w:rsidP="00D81414"/>
    <w:p w14:paraId="0E602EF6" w14:textId="77777777" w:rsidR="00D81414" w:rsidRPr="00CC59D1" w:rsidRDefault="00D81414" w:rsidP="00D81414"/>
    <w:p w14:paraId="0E602EF7" w14:textId="5BF83FBF" w:rsidR="00D81414" w:rsidRDefault="00FB41CC" w:rsidP="00D81414">
      <w:pPr>
        <w:pStyle w:val="Title"/>
      </w:pPr>
      <w:r>
        <w:t xml:space="preserve">CCO </w:t>
      </w:r>
      <w:r w:rsidR="009E1703">
        <w:t xml:space="preserve">OY4 </w:t>
      </w:r>
      <w:r w:rsidR="001F7361">
        <w:t>eCoaching Log</w:t>
      </w:r>
    </w:p>
    <w:p w14:paraId="0E602EF8" w14:textId="77777777" w:rsidR="00D81414" w:rsidRPr="00D81414" w:rsidRDefault="00D81414" w:rsidP="00D81414"/>
    <w:p w14:paraId="0E602EF9" w14:textId="77777777" w:rsidR="00D81414" w:rsidRDefault="00D81414" w:rsidP="00D81414">
      <w:pPr>
        <w:pStyle w:val="Title"/>
      </w:pPr>
      <w:r>
        <w:t>Software Project Plan</w:t>
      </w:r>
    </w:p>
    <w:p w14:paraId="0E602EFA" w14:textId="77777777" w:rsidR="00D81414" w:rsidRPr="00D81414" w:rsidRDefault="00D81414" w:rsidP="00D81414"/>
    <w:p w14:paraId="0E602EFB" w14:textId="77777777" w:rsidR="00D81414" w:rsidRDefault="00D81414" w:rsidP="00D81414">
      <w:pPr>
        <w:pStyle w:val="Comment"/>
      </w:pPr>
    </w:p>
    <w:bookmarkEnd w:id="0"/>
    <w:bookmarkEnd w:id="1"/>
    <w:p w14:paraId="291A9D02" w14:textId="7347D945" w:rsidR="00610B9F" w:rsidRPr="00691B08" w:rsidRDefault="009D5083" w:rsidP="00691B08">
      <w:pPr>
        <w:pStyle w:val="Comment"/>
        <w:ind w:left="540" w:right="1710" w:firstLine="180"/>
        <w:jc w:val="center"/>
        <w:rPr>
          <w:b/>
          <w:i w:val="0"/>
          <w:color w:val="auto"/>
          <w:sz w:val="32"/>
          <w:szCs w:val="32"/>
        </w:rPr>
      </w:pPr>
      <w:r>
        <w:rPr>
          <w:b/>
          <w:i w:val="0"/>
          <w:color w:val="auto"/>
          <w:sz w:val="32"/>
          <w:szCs w:val="32"/>
        </w:rPr>
        <w:t>June 01</w:t>
      </w:r>
      <w:r w:rsidR="009E1703">
        <w:rPr>
          <w:b/>
          <w:i w:val="0"/>
          <w:color w:val="auto"/>
          <w:sz w:val="32"/>
          <w:szCs w:val="32"/>
        </w:rPr>
        <w:t>, 2016</w:t>
      </w:r>
    </w:p>
    <w:p w14:paraId="0E602EFD" w14:textId="77777777" w:rsidR="00D81414" w:rsidRDefault="00D81414" w:rsidP="00D81414"/>
    <w:p w14:paraId="0E602EFE" w14:textId="77777777" w:rsidR="00D81414" w:rsidRDefault="00D81414" w:rsidP="00D81414"/>
    <w:p w14:paraId="0E602EFF" w14:textId="77777777" w:rsidR="00D81414" w:rsidRDefault="00D81414" w:rsidP="00D81414"/>
    <w:p w14:paraId="0E602F00" w14:textId="77777777" w:rsidR="00D81414" w:rsidRDefault="00D81414" w:rsidP="00D81414"/>
    <w:p w14:paraId="0E602F01" w14:textId="4DD4BE36" w:rsidR="00253D6C" w:rsidRDefault="00253D6C">
      <w:pPr>
        <w:widowControl/>
        <w:spacing w:line="240" w:lineRule="auto"/>
      </w:pPr>
      <w:r>
        <w:br w:type="page"/>
      </w:r>
    </w:p>
    <w:p w14:paraId="7BC9556E" w14:textId="77777777" w:rsidR="00253D6C" w:rsidRDefault="00253D6C" w:rsidP="00253D6C">
      <w:r>
        <w:lastRenderedPageBreak/>
        <w:t>Revision History</w:t>
      </w:r>
    </w:p>
    <w:tbl>
      <w:tblPr>
        <w:tblStyle w:val="TableGrid"/>
        <w:tblW w:w="0" w:type="auto"/>
        <w:tblLook w:val="04A0" w:firstRow="1" w:lastRow="0" w:firstColumn="1" w:lastColumn="0" w:noHBand="0" w:noVBand="1"/>
      </w:tblPr>
      <w:tblGrid>
        <w:gridCol w:w="2394"/>
        <w:gridCol w:w="2394"/>
        <w:gridCol w:w="2394"/>
        <w:gridCol w:w="2394"/>
      </w:tblGrid>
      <w:tr w:rsidR="00253D6C" w14:paraId="07557C9C" w14:textId="77777777" w:rsidTr="00253D6C">
        <w:tc>
          <w:tcPr>
            <w:tcW w:w="2394" w:type="dxa"/>
          </w:tcPr>
          <w:p w14:paraId="75DF64F4" w14:textId="77777777" w:rsidR="00253D6C" w:rsidRDefault="00253D6C" w:rsidP="00253D6C">
            <w:r>
              <w:t>Version</w:t>
            </w:r>
          </w:p>
        </w:tc>
        <w:tc>
          <w:tcPr>
            <w:tcW w:w="2394" w:type="dxa"/>
          </w:tcPr>
          <w:p w14:paraId="1630D88F" w14:textId="77777777" w:rsidR="00253D6C" w:rsidRDefault="00253D6C" w:rsidP="00253D6C">
            <w:r>
              <w:t>Date</w:t>
            </w:r>
          </w:p>
        </w:tc>
        <w:tc>
          <w:tcPr>
            <w:tcW w:w="2394" w:type="dxa"/>
          </w:tcPr>
          <w:p w14:paraId="6AF0996C" w14:textId="77777777" w:rsidR="00253D6C" w:rsidRDefault="00253D6C" w:rsidP="00253D6C">
            <w:r>
              <w:t>Author</w:t>
            </w:r>
          </w:p>
        </w:tc>
        <w:tc>
          <w:tcPr>
            <w:tcW w:w="2394" w:type="dxa"/>
          </w:tcPr>
          <w:p w14:paraId="2B3ABC45" w14:textId="77777777" w:rsidR="00253D6C" w:rsidRDefault="00253D6C" w:rsidP="00253D6C">
            <w:r>
              <w:t>Comments</w:t>
            </w:r>
          </w:p>
        </w:tc>
      </w:tr>
      <w:tr w:rsidR="00253D6C" w14:paraId="0998560E" w14:textId="77777777" w:rsidTr="00253D6C">
        <w:tc>
          <w:tcPr>
            <w:tcW w:w="2394" w:type="dxa"/>
          </w:tcPr>
          <w:p w14:paraId="759A2278" w14:textId="458596D4" w:rsidR="00253D6C" w:rsidRDefault="00586B16" w:rsidP="00253D6C">
            <w:r>
              <w:t>4</w:t>
            </w:r>
            <w:r w:rsidR="00253D6C">
              <w:t>.0</w:t>
            </w:r>
          </w:p>
        </w:tc>
        <w:tc>
          <w:tcPr>
            <w:tcW w:w="2394" w:type="dxa"/>
          </w:tcPr>
          <w:p w14:paraId="35293F78" w14:textId="0F330E66" w:rsidR="00253D6C" w:rsidRDefault="00586B16" w:rsidP="00253D6C">
            <w:r>
              <w:t>6/01</w:t>
            </w:r>
            <w:r w:rsidR="00253D6C">
              <w:t>/201</w:t>
            </w:r>
            <w:r>
              <w:t>6</w:t>
            </w:r>
          </w:p>
        </w:tc>
        <w:tc>
          <w:tcPr>
            <w:tcW w:w="2394" w:type="dxa"/>
          </w:tcPr>
          <w:p w14:paraId="0A74AB66" w14:textId="202A3FDB" w:rsidR="00253D6C" w:rsidRDefault="00586B16" w:rsidP="00253D6C">
            <w:r>
              <w:t>Mike Ingram</w:t>
            </w:r>
          </w:p>
        </w:tc>
        <w:tc>
          <w:tcPr>
            <w:tcW w:w="2394" w:type="dxa"/>
          </w:tcPr>
          <w:p w14:paraId="38E02280" w14:textId="2707DAC9" w:rsidR="00253D6C" w:rsidRDefault="00586B16" w:rsidP="00253D6C">
            <w:r>
              <w:t>Initial version for OY4</w:t>
            </w:r>
            <w:r w:rsidR="00253D6C">
              <w:t xml:space="preserve"> based on OY</w:t>
            </w:r>
            <w:r>
              <w:t>3</w:t>
            </w:r>
          </w:p>
        </w:tc>
      </w:tr>
      <w:tr w:rsidR="00253D6C" w14:paraId="344606E4" w14:textId="77777777" w:rsidTr="00253D6C">
        <w:tc>
          <w:tcPr>
            <w:tcW w:w="2394" w:type="dxa"/>
          </w:tcPr>
          <w:p w14:paraId="342A0A7D" w14:textId="20406B29" w:rsidR="00253D6C" w:rsidRDefault="00253D6C" w:rsidP="00253D6C"/>
        </w:tc>
        <w:tc>
          <w:tcPr>
            <w:tcW w:w="2394" w:type="dxa"/>
          </w:tcPr>
          <w:p w14:paraId="4BE1281D" w14:textId="3E821A86" w:rsidR="00253D6C" w:rsidRDefault="00253D6C" w:rsidP="00253D6C"/>
        </w:tc>
        <w:tc>
          <w:tcPr>
            <w:tcW w:w="2394" w:type="dxa"/>
          </w:tcPr>
          <w:p w14:paraId="17CCBE0C" w14:textId="38FC34CB" w:rsidR="00253D6C" w:rsidRDefault="00253D6C" w:rsidP="00253D6C"/>
        </w:tc>
        <w:tc>
          <w:tcPr>
            <w:tcW w:w="2394" w:type="dxa"/>
          </w:tcPr>
          <w:p w14:paraId="24A3A036" w14:textId="30F819A2" w:rsidR="00253D6C" w:rsidRDefault="00253D6C" w:rsidP="00253D6C"/>
        </w:tc>
      </w:tr>
      <w:tr w:rsidR="00253D6C" w14:paraId="693F3083" w14:textId="77777777" w:rsidTr="00253D6C">
        <w:tc>
          <w:tcPr>
            <w:tcW w:w="2394" w:type="dxa"/>
          </w:tcPr>
          <w:p w14:paraId="7D833968" w14:textId="77777777" w:rsidR="00253D6C" w:rsidRDefault="00253D6C" w:rsidP="00253D6C"/>
        </w:tc>
        <w:tc>
          <w:tcPr>
            <w:tcW w:w="2394" w:type="dxa"/>
          </w:tcPr>
          <w:p w14:paraId="2E3E5028" w14:textId="77777777" w:rsidR="00253D6C" w:rsidRDefault="00253D6C" w:rsidP="00253D6C"/>
        </w:tc>
        <w:tc>
          <w:tcPr>
            <w:tcW w:w="2394" w:type="dxa"/>
          </w:tcPr>
          <w:p w14:paraId="2795CE4C" w14:textId="77777777" w:rsidR="00253D6C" w:rsidRDefault="00253D6C" w:rsidP="00253D6C"/>
        </w:tc>
        <w:tc>
          <w:tcPr>
            <w:tcW w:w="2394" w:type="dxa"/>
          </w:tcPr>
          <w:p w14:paraId="39180331" w14:textId="77777777" w:rsidR="00253D6C" w:rsidRDefault="00253D6C" w:rsidP="00253D6C"/>
        </w:tc>
      </w:tr>
      <w:tr w:rsidR="00253D6C" w14:paraId="39227CF6" w14:textId="77777777" w:rsidTr="00253D6C">
        <w:tc>
          <w:tcPr>
            <w:tcW w:w="2394" w:type="dxa"/>
          </w:tcPr>
          <w:p w14:paraId="3834F6E5" w14:textId="77777777" w:rsidR="00253D6C" w:rsidRDefault="00253D6C" w:rsidP="00253D6C"/>
        </w:tc>
        <w:tc>
          <w:tcPr>
            <w:tcW w:w="2394" w:type="dxa"/>
          </w:tcPr>
          <w:p w14:paraId="62F078D8" w14:textId="77777777" w:rsidR="00253D6C" w:rsidRDefault="00253D6C" w:rsidP="00253D6C"/>
        </w:tc>
        <w:tc>
          <w:tcPr>
            <w:tcW w:w="2394" w:type="dxa"/>
          </w:tcPr>
          <w:p w14:paraId="3E58E583" w14:textId="77777777" w:rsidR="00253D6C" w:rsidRDefault="00253D6C" w:rsidP="00253D6C"/>
        </w:tc>
        <w:tc>
          <w:tcPr>
            <w:tcW w:w="2394" w:type="dxa"/>
          </w:tcPr>
          <w:p w14:paraId="7369B3C5" w14:textId="77777777" w:rsidR="00253D6C" w:rsidRDefault="00253D6C" w:rsidP="00253D6C"/>
        </w:tc>
      </w:tr>
      <w:tr w:rsidR="00253D6C" w14:paraId="04E2A20F" w14:textId="77777777" w:rsidTr="00253D6C">
        <w:tc>
          <w:tcPr>
            <w:tcW w:w="2394" w:type="dxa"/>
          </w:tcPr>
          <w:p w14:paraId="7B20AE86" w14:textId="77777777" w:rsidR="00253D6C" w:rsidRDefault="00253D6C" w:rsidP="00253D6C"/>
        </w:tc>
        <w:tc>
          <w:tcPr>
            <w:tcW w:w="2394" w:type="dxa"/>
          </w:tcPr>
          <w:p w14:paraId="2FD43D9F" w14:textId="77777777" w:rsidR="00253D6C" w:rsidRDefault="00253D6C" w:rsidP="00253D6C"/>
        </w:tc>
        <w:tc>
          <w:tcPr>
            <w:tcW w:w="2394" w:type="dxa"/>
          </w:tcPr>
          <w:p w14:paraId="7C4CC8D0" w14:textId="77777777" w:rsidR="00253D6C" w:rsidRDefault="00253D6C" w:rsidP="00253D6C"/>
        </w:tc>
        <w:tc>
          <w:tcPr>
            <w:tcW w:w="2394" w:type="dxa"/>
          </w:tcPr>
          <w:p w14:paraId="28C0BB6A" w14:textId="77777777" w:rsidR="00253D6C" w:rsidRDefault="00253D6C" w:rsidP="00253D6C"/>
        </w:tc>
      </w:tr>
    </w:tbl>
    <w:p w14:paraId="7591F74E" w14:textId="77777777" w:rsidR="00D81414" w:rsidRDefault="00D81414" w:rsidP="00D81414"/>
    <w:p w14:paraId="0E602F02" w14:textId="77777777" w:rsidR="00BA590C" w:rsidRDefault="00BA590C" w:rsidP="00D81414">
      <w:pPr>
        <w:sectPr w:rsidR="00BA590C" w:rsidSect="00D81414">
          <w:headerReference w:type="default" r:id="rId13"/>
          <w:footerReference w:type="default" r:id="rId14"/>
          <w:headerReference w:type="first" r:id="rId15"/>
          <w:footerReference w:type="first" r:id="rId16"/>
          <w:pgSz w:w="12240" w:h="15840" w:code="1"/>
          <w:pgMar w:top="1440" w:right="1440" w:bottom="1440" w:left="1440" w:header="720" w:footer="720" w:gutter="0"/>
          <w:cols w:space="720"/>
          <w:titlePg/>
          <w:docGrid w:linePitch="360"/>
        </w:sectPr>
      </w:pPr>
    </w:p>
    <w:p w14:paraId="0E602F03" w14:textId="77777777" w:rsidR="00BA590C" w:rsidRDefault="00BA590C" w:rsidP="00BA590C">
      <w:pPr>
        <w:pStyle w:val="TOCHeading"/>
        <w:jc w:val="center"/>
      </w:pPr>
      <w:r>
        <w:lastRenderedPageBreak/>
        <w:t>Table of Contents</w:t>
      </w:r>
    </w:p>
    <w:p w14:paraId="2B5F375C" w14:textId="77777777" w:rsidR="00A63B74" w:rsidRDefault="00BA590C">
      <w:pPr>
        <w:pStyle w:val="TOC1"/>
        <w:tabs>
          <w:tab w:val="left" w:pos="400"/>
          <w:tab w:val="right" w:leader="dot" w:pos="935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453235043" w:history="1">
        <w:r w:rsidR="00A63B74" w:rsidRPr="004A24F6">
          <w:rPr>
            <w:rStyle w:val="Hyperlink"/>
            <w:noProof/>
          </w:rPr>
          <w:t>1</w:t>
        </w:r>
        <w:r w:rsidR="00A63B74">
          <w:rPr>
            <w:rFonts w:asciiTheme="minorHAnsi" w:eastAsiaTheme="minorEastAsia" w:hAnsiTheme="minorHAnsi" w:cstheme="minorBidi"/>
            <w:b w:val="0"/>
            <w:bCs w:val="0"/>
            <w:noProof/>
            <w:sz w:val="22"/>
            <w:szCs w:val="22"/>
          </w:rPr>
          <w:tab/>
        </w:r>
        <w:r w:rsidR="00A63B74" w:rsidRPr="004A24F6">
          <w:rPr>
            <w:rStyle w:val="Hyperlink"/>
            <w:noProof/>
          </w:rPr>
          <w:t>Introduction</w:t>
        </w:r>
        <w:r w:rsidR="00A63B74">
          <w:rPr>
            <w:noProof/>
            <w:webHidden/>
          </w:rPr>
          <w:tab/>
        </w:r>
        <w:r w:rsidR="00A63B74">
          <w:rPr>
            <w:noProof/>
            <w:webHidden/>
          </w:rPr>
          <w:fldChar w:fldCharType="begin"/>
        </w:r>
        <w:r w:rsidR="00A63B74">
          <w:rPr>
            <w:noProof/>
            <w:webHidden/>
          </w:rPr>
          <w:instrText xml:space="preserve"> PAGEREF _Toc453235043 \h </w:instrText>
        </w:r>
        <w:r w:rsidR="00A63B74">
          <w:rPr>
            <w:noProof/>
            <w:webHidden/>
          </w:rPr>
        </w:r>
        <w:r w:rsidR="00A63B74">
          <w:rPr>
            <w:noProof/>
            <w:webHidden/>
          </w:rPr>
          <w:fldChar w:fldCharType="separate"/>
        </w:r>
        <w:r w:rsidR="00A63B74">
          <w:rPr>
            <w:noProof/>
            <w:webHidden/>
          </w:rPr>
          <w:t>5</w:t>
        </w:r>
        <w:r w:rsidR="00A63B74">
          <w:rPr>
            <w:noProof/>
            <w:webHidden/>
          </w:rPr>
          <w:fldChar w:fldCharType="end"/>
        </w:r>
      </w:hyperlink>
    </w:p>
    <w:p w14:paraId="7EDB950B" w14:textId="77777777" w:rsidR="00A63B74" w:rsidRDefault="00A63B74">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44" w:history="1">
        <w:r w:rsidRPr="004A24F6">
          <w:rPr>
            <w:rStyle w:val="Hyperlink"/>
            <w:noProof/>
          </w:rPr>
          <w:t>2</w:t>
        </w:r>
        <w:r>
          <w:rPr>
            <w:rFonts w:asciiTheme="minorHAnsi" w:eastAsiaTheme="minorEastAsia" w:hAnsiTheme="minorHAnsi" w:cstheme="minorBidi"/>
            <w:b w:val="0"/>
            <w:bCs w:val="0"/>
            <w:noProof/>
            <w:sz w:val="22"/>
            <w:szCs w:val="22"/>
          </w:rPr>
          <w:tab/>
        </w:r>
        <w:r w:rsidRPr="004A24F6">
          <w:rPr>
            <w:rStyle w:val="Hyperlink"/>
            <w:noProof/>
          </w:rPr>
          <w:t>Project organization</w:t>
        </w:r>
        <w:r>
          <w:rPr>
            <w:noProof/>
            <w:webHidden/>
          </w:rPr>
          <w:tab/>
        </w:r>
        <w:r>
          <w:rPr>
            <w:noProof/>
            <w:webHidden/>
          </w:rPr>
          <w:fldChar w:fldCharType="begin"/>
        </w:r>
        <w:r>
          <w:rPr>
            <w:noProof/>
            <w:webHidden/>
          </w:rPr>
          <w:instrText xml:space="preserve"> PAGEREF _Toc453235044 \h </w:instrText>
        </w:r>
        <w:r>
          <w:rPr>
            <w:noProof/>
            <w:webHidden/>
          </w:rPr>
        </w:r>
        <w:r>
          <w:rPr>
            <w:noProof/>
            <w:webHidden/>
          </w:rPr>
          <w:fldChar w:fldCharType="separate"/>
        </w:r>
        <w:r>
          <w:rPr>
            <w:noProof/>
            <w:webHidden/>
          </w:rPr>
          <w:t>5</w:t>
        </w:r>
        <w:r>
          <w:rPr>
            <w:noProof/>
            <w:webHidden/>
          </w:rPr>
          <w:fldChar w:fldCharType="end"/>
        </w:r>
      </w:hyperlink>
    </w:p>
    <w:p w14:paraId="48F1B1EB" w14:textId="77777777" w:rsidR="00A63B74" w:rsidRDefault="00A63B74">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45" w:history="1">
        <w:r w:rsidRPr="004A24F6">
          <w:rPr>
            <w:rStyle w:val="Hyperlink"/>
            <w:noProof/>
          </w:rPr>
          <w:t>3</w:t>
        </w:r>
        <w:r>
          <w:rPr>
            <w:rFonts w:asciiTheme="minorHAnsi" w:eastAsiaTheme="minorEastAsia" w:hAnsiTheme="minorHAnsi" w:cstheme="minorBidi"/>
            <w:b w:val="0"/>
            <w:bCs w:val="0"/>
            <w:noProof/>
            <w:sz w:val="22"/>
            <w:szCs w:val="22"/>
          </w:rPr>
          <w:tab/>
        </w:r>
        <w:r w:rsidRPr="004A24F6">
          <w:rPr>
            <w:rStyle w:val="Hyperlink"/>
            <w:noProof/>
          </w:rPr>
          <w:t>Project measurements</w:t>
        </w:r>
        <w:r>
          <w:rPr>
            <w:noProof/>
            <w:webHidden/>
          </w:rPr>
          <w:tab/>
        </w:r>
        <w:r>
          <w:rPr>
            <w:noProof/>
            <w:webHidden/>
          </w:rPr>
          <w:fldChar w:fldCharType="begin"/>
        </w:r>
        <w:r>
          <w:rPr>
            <w:noProof/>
            <w:webHidden/>
          </w:rPr>
          <w:instrText xml:space="preserve"> PAGEREF _Toc453235045 \h </w:instrText>
        </w:r>
        <w:r>
          <w:rPr>
            <w:noProof/>
            <w:webHidden/>
          </w:rPr>
        </w:r>
        <w:r>
          <w:rPr>
            <w:noProof/>
            <w:webHidden/>
          </w:rPr>
          <w:fldChar w:fldCharType="separate"/>
        </w:r>
        <w:r>
          <w:rPr>
            <w:noProof/>
            <w:webHidden/>
          </w:rPr>
          <w:t>7</w:t>
        </w:r>
        <w:r>
          <w:rPr>
            <w:noProof/>
            <w:webHidden/>
          </w:rPr>
          <w:fldChar w:fldCharType="end"/>
        </w:r>
      </w:hyperlink>
    </w:p>
    <w:p w14:paraId="7B436600" w14:textId="77777777" w:rsidR="00A63B74" w:rsidRDefault="00A63B74">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46" w:history="1">
        <w:r w:rsidRPr="004A24F6">
          <w:rPr>
            <w:rStyle w:val="Hyperlink"/>
            <w:noProof/>
          </w:rPr>
          <w:t>4</w:t>
        </w:r>
        <w:r>
          <w:rPr>
            <w:rFonts w:asciiTheme="minorHAnsi" w:eastAsiaTheme="minorEastAsia" w:hAnsiTheme="minorHAnsi" w:cstheme="minorBidi"/>
            <w:b w:val="0"/>
            <w:bCs w:val="0"/>
            <w:noProof/>
            <w:sz w:val="22"/>
            <w:szCs w:val="22"/>
          </w:rPr>
          <w:tab/>
        </w:r>
        <w:r w:rsidRPr="004A24F6">
          <w:rPr>
            <w:rStyle w:val="Hyperlink"/>
            <w:noProof/>
          </w:rPr>
          <w:t>Project milestones and objectives</w:t>
        </w:r>
        <w:r>
          <w:rPr>
            <w:noProof/>
            <w:webHidden/>
          </w:rPr>
          <w:tab/>
        </w:r>
        <w:r>
          <w:rPr>
            <w:noProof/>
            <w:webHidden/>
          </w:rPr>
          <w:fldChar w:fldCharType="begin"/>
        </w:r>
        <w:r>
          <w:rPr>
            <w:noProof/>
            <w:webHidden/>
          </w:rPr>
          <w:instrText xml:space="preserve"> PAGEREF _Toc453235046 \h </w:instrText>
        </w:r>
        <w:r>
          <w:rPr>
            <w:noProof/>
            <w:webHidden/>
          </w:rPr>
        </w:r>
        <w:r>
          <w:rPr>
            <w:noProof/>
            <w:webHidden/>
          </w:rPr>
          <w:fldChar w:fldCharType="separate"/>
        </w:r>
        <w:r>
          <w:rPr>
            <w:noProof/>
            <w:webHidden/>
          </w:rPr>
          <w:t>12</w:t>
        </w:r>
        <w:r>
          <w:rPr>
            <w:noProof/>
            <w:webHidden/>
          </w:rPr>
          <w:fldChar w:fldCharType="end"/>
        </w:r>
      </w:hyperlink>
    </w:p>
    <w:p w14:paraId="63AD01D6" w14:textId="77777777" w:rsidR="00A63B74" w:rsidRDefault="00A63B74">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47" w:history="1">
        <w:r w:rsidRPr="004A24F6">
          <w:rPr>
            <w:rStyle w:val="Hyperlink"/>
            <w:noProof/>
          </w:rPr>
          <w:t>4.1</w:t>
        </w:r>
        <w:r>
          <w:rPr>
            <w:rFonts w:asciiTheme="minorHAnsi" w:eastAsiaTheme="minorEastAsia" w:hAnsiTheme="minorHAnsi" w:cstheme="minorBidi"/>
            <w:i w:val="0"/>
            <w:iCs w:val="0"/>
            <w:noProof/>
            <w:sz w:val="22"/>
            <w:szCs w:val="22"/>
          </w:rPr>
          <w:tab/>
        </w:r>
        <w:r w:rsidRPr="004A24F6">
          <w:rPr>
            <w:rStyle w:val="Hyperlink"/>
            <w:noProof/>
          </w:rPr>
          <w:t>Iterations</w:t>
        </w:r>
        <w:r>
          <w:rPr>
            <w:noProof/>
            <w:webHidden/>
          </w:rPr>
          <w:tab/>
        </w:r>
        <w:r>
          <w:rPr>
            <w:noProof/>
            <w:webHidden/>
          </w:rPr>
          <w:fldChar w:fldCharType="begin"/>
        </w:r>
        <w:r>
          <w:rPr>
            <w:noProof/>
            <w:webHidden/>
          </w:rPr>
          <w:instrText xml:space="preserve"> PAGEREF _Toc453235047 \h </w:instrText>
        </w:r>
        <w:r>
          <w:rPr>
            <w:noProof/>
            <w:webHidden/>
          </w:rPr>
        </w:r>
        <w:r>
          <w:rPr>
            <w:noProof/>
            <w:webHidden/>
          </w:rPr>
          <w:fldChar w:fldCharType="separate"/>
        </w:r>
        <w:r>
          <w:rPr>
            <w:noProof/>
            <w:webHidden/>
          </w:rPr>
          <w:t>12</w:t>
        </w:r>
        <w:r>
          <w:rPr>
            <w:noProof/>
            <w:webHidden/>
          </w:rPr>
          <w:fldChar w:fldCharType="end"/>
        </w:r>
      </w:hyperlink>
    </w:p>
    <w:p w14:paraId="7F2C67E6" w14:textId="77777777" w:rsidR="00A63B74" w:rsidRDefault="00A63B74">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48" w:history="1">
        <w:r w:rsidRPr="004A24F6">
          <w:rPr>
            <w:rStyle w:val="Hyperlink"/>
            <w:noProof/>
          </w:rPr>
          <w:t>4.2</w:t>
        </w:r>
        <w:r>
          <w:rPr>
            <w:rFonts w:asciiTheme="minorHAnsi" w:eastAsiaTheme="minorEastAsia" w:hAnsiTheme="minorHAnsi" w:cstheme="minorBidi"/>
            <w:i w:val="0"/>
            <w:iCs w:val="0"/>
            <w:noProof/>
            <w:sz w:val="22"/>
            <w:szCs w:val="22"/>
          </w:rPr>
          <w:tab/>
        </w:r>
        <w:r w:rsidRPr="004A24F6">
          <w:rPr>
            <w:rStyle w:val="Hyperlink"/>
            <w:noProof/>
          </w:rPr>
          <w:t>Documentation Updates</w:t>
        </w:r>
        <w:r>
          <w:rPr>
            <w:noProof/>
            <w:webHidden/>
          </w:rPr>
          <w:tab/>
        </w:r>
        <w:r>
          <w:rPr>
            <w:noProof/>
            <w:webHidden/>
          </w:rPr>
          <w:fldChar w:fldCharType="begin"/>
        </w:r>
        <w:r>
          <w:rPr>
            <w:noProof/>
            <w:webHidden/>
          </w:rPr>
          <w:instrText xml:space="preserve"> PAGEREF _Toc453235048 \h </w:instrText>
        </w:r>
        <w:r>
          <w:rPr>
            <w:noProof/>
            <w:webHidden/>
          </w:rPr>
        </w:r>
        <w:r>
          <w:rPr>
            <w:noProof/>
            <w:webHidden/>
          </w:rPr>
          <w:fldChar w:fldCharType="separate"/>
        </w:r>
        <w:r>
          <w:rPr>
            <w:noProof/>
            <w:webHidden/>
          </w:rPr>
          <w:t>12</w:t>
        </w:r>
        <w:r>
          <w:rPr>
            <w:noProof/>
            <w:webHidden/>
          </w:rPr>
          <w:fldChar w:fldCharType="end"/>
        </w:r>
      </w:hyperlink>
    </w:p>
    <w:p w14:paraId="659AD7BE" w14:textId="77777777" w:rsidR="00A63B74" w:rsidRDefault="00A63B74">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49" w:history="1">
        <w:r w:rsidRPr="004A24F6">
          <w:rPr>
            <w:rStyle w:val="Hyperlink"/>
            <w:noProof/>
          </w:rPr>
          <w:t>5</w:t>
        </w:r>
        <w:r>
          <w:rPr>
            <w:rFonts w:asciiTheme="minorHAnsi" w:eastAsiaTheme="minorEastAsia" w:hAnsiTheme="minorHAnsi" w:cstheme="minorBidi"/>
            <w:b w:val="0"/>
            <w:bCs w:val="0"/>
            <w:noProof/>
            <w:sz w:val="22"/>
            <w:szCs w:val="22"/>
          </w:rPr>
          <w:tab/>
        </w:r>
        <w:r w:rsidRPr="004A24F6">
          <w:rPr>
            <w:rStyle w:val="Hyperlink"/>
            <w:noProof/>
          </w:rPr>
          <w:t>Stakeholder plan</w:t>
        </w:r>
        <w:r>
          <w:rPr>
            <w:noProof/>
            <w:webHidden/>
          </w:rPr>
          <w:tab/>
        </w:r>
        <w:r>
          <w:rPr>
            <w:noProof/>
            <w:webHidden/>
          </w:rPr>
          <w:fldChar w:fldCharType="begin"/>
        </w:r>
        <w:r>
          <w:rPr>
            <w:noProof/>
            <w:webHidden/>
          </w:rPr>
          <w:instrText xml:space="preserve"> PAGEREF _Toc453235049 \h </w:instrText>
        </w:r>
        <w:r>
          <w:rPr>
            <w:noProof/>
            <w:webHidden/>
          </w:rPr>
        </w:r>
        <w:r>
          <w:rPr>
            <w:noProof/>
            <w:webHidden/>
          </w:rPr>
          <w:fldChar w:fldCharType="separate"/>
        </w:r>
        <w:r>
          <w:rPr>
            <w:noProof/>
            <w:webHidden/>
          </w:rPr>
          <w:t>13</w:t>
        </w:r>
        <w:r>
          <w:rPr>
            <w:noProof/>
            <w:webHidden/>
          </w:rPr>
          <w:fldChar w:fldCharType="end"/>
        </w:r>
      </w:hyperlink>
    </w:p>
    <w:p w14:paraId="0053712A" w14:textId="77777777" w:rsidR="00A63B74" w:rsidRDefault="00A63B74">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50" w:history="1">
        <w:r w:rsidRPr="004A24F6">
          <w:rPr>
            <w:rStyle w:val="Hyperlink"/>
            <w:noProof/>
          </w:rPr>
          <w:t>6</w:t>
        </w:r>
        <w:r>
          <w:rPr>
            <w:rFonts w:asciiTheme="minorHAnsi" w:eastAsiaTheme="minorEastAsia" w:hAnsiTheme="minorHAnsi" w:cstheme="minorBidi"/>
            <w:b w:val="0"/>
            <w:bCs w:val="0"/>
            <w:noProof/>
            <w:sz w:val="22"/>
            <w:szCs w:val="22"/>
          </w:rPr>
          <w:tab/>
        </w:r>
        <w:r w:rsidRPr="004A24F6">
          <w:rPr>
            <w:rStyle w:val="Hyperlink"/>
            <w:noProof/>
          </w:rPr>
          <w:t>Project Security Plan</w:t>
        </w:r>
        <w:r>
          <w:rPr>
            <w:noProof/>
            <w:webHidden/>
          </w:rPr>
          <w:tab/>
        </w:r>
        <w:r>
          <w:rPr>
            <w:noProof/>
            <w:webHidden/>
          </w:rPr>
          <w:fldChar w:fldCharType="begin"/>
        </w:r>
        <w:r>
          <w:rPr>
            <w:noProof/>
            <w:webHidden/>
          </w:rPr>
          <w:instrText xml:space="preserve"> PAGEREF _Toc453235050 \h </w:instrText>
        </w:r>
        <w:r>
          <w:rPr>
            <w:noProof/>
            <w:webHidden/>
          </w:rPr>
        </w:r>
        <w:r>
          <w:rPr>
            <w:noProof/>
            <w:webHidden/>
          </w:rPr>
          <w:fldChar w:fldCharType="separate"/>
        </w:r>
        <w:r>
          <w:rPr>
            <w:noProof/>
            <w:webHidden/>
          </w:rPr>
          <w:t>17</w:t>
        </w:r>
        <w:r>
          <w:rPr>
            <w:noProof/>
            <w:webHidden/>
          </w:rPr>
          <w:fldChar w:fldCharType="end"/>
        </w:r>
      </w:hyperlink>
    </w:p>
    <w:p w14:paraId="1C290345" w14:textId="77777777" w:rsidR="00A63B74" w:rsidRDefault="00A63B74">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51" w:history="1">
        <w:r w:rsidRPr="004A24F6">
          <w:rPr>
            <w:rStyle w:val="Hyperlink"/>
            <w:noProof/>
          </w:rPr>
          <w:t>7</w:t>
        </w:r>
        <w:r>
          <w:rPr>
            <w:rFonts w:asciiTheme="minorHAnsi" w:eastAsiaTheme="minorEastAsia" w:hAnsiTheme="minorHAnsi" w:cstheme="minorBidi"/>
            <w:b w:val="0"/>
            <w:bCs w:val="0"/>
            <w:noProof/>
            <w:sz w:val="22"/>
            <w:szCs w:val="22"/>
          </w:rPr>
          <w:tab/>
        </w:r>
        <w:r w:rsidRPr="004A24F6">
          <w:rPr>
            <w:rStyle w:val="Hyperlink"/>
            <w:noProof/>
          </w:rPr>
          <w:t>Tools and environment</w:t>
        </w:r>
        <w:r>
          <w:rPr>
            <w:noProof/>
            <w:webHidden/>
          </w:rPr>
          <w:tab/>
        </w:r>
        <w:r>
          <w:rPr>
            <w:noProof/>
            <w:webHidden/>
          </w:rPr>
          <w:fldChar w:fldCharType="begin"/>
        </w:r>
        <w:r>
          <w:rPr>
            <w:noProof/>
            <w:webHidden/>
          </w:rPr>
          <w:instrText xml:space="preserve"> PAGEREF _Toc453235051 \h </w:instrText>
        </w:r>
        <w:r>
          <w:rPr>
            <w:noProof/>
            <w:webHidden/>
          </w:rPr>
        </w:r>
        <w:r>
          <w:rPr>
            <w:noProof/>
            <w:webHidden/>
          </w:rPr>
          <w:fldChar w:fldCharType="separate"/>
        </w:r>
        <w:r>
          <w:rPr>
            <w:noProof/>
            <w:webHidden/>
          </w:rPr>
          <w:t>18</w:t>
        </w:r>
        <w:r>
          <w:rPr>
            <w:noProof/>
            <w:webHidden/>
          </w:rPr>
          <w:fldChar w:fldCharType="end"/>
        </w:r>
      </w:hyperlink>
    </w:p>
    <w:p w14:paraId="6C6F2B95" w14:textId="77777777" w:rsidR="00A63B74" w:rsidRDefault="00A63B74">
      <w:pPr>
        <w:pStyle w:val="TOC1"/>
        <w:tabs>
          <w:tab w:val="right" w:leader="dot" w:pos="9350"/>
        </w:tabs>
        <w:rPr>
          <w:rFonts w:asciiTheme="minorHAnsi" w:eastAsiaTheme="minorEastAsia" w:hAnsiTheme="minorHAnsi" w:cstheme="minorBidi"/>
          <w:b w:val="0"/>
          <w:bCs w:val="0"/>
          <w:noProof/>
          <w:sz w:val="22"/>
          <w:szCs w:val="22"/>
        </w:rPr>
      </w:pPr>
      <w:hyperlink w:anchor="_Toc453235052" w:history="1">
        <w:r w:rsidRPr="004A24F6">
          <w:rPr>
            <w:rStyle w:val="Hyperlink"/>
            <w:noProof/>
          </w:rPr>
          <w:t>System Environment</w:t>
        </w:r>
        <w:r>
          <w:rPr>
            <w:noProof/>
            <w:webHidden/>
          </w:rPr>
          <w:tab/>
        </w:r>
        <w:r>
          <w:rPr>
            <w:noProof/>
            <w:webHidden/>
          </w:rPr>
          <w:fldChar w:fldCharType="begin"/>
        </w:r>
        <w:r>
          <w:rPr>
            <w:noProof/>
            <w:webHidden/>
          </w:rPr>
          <w:instrText xml:space="preserve"> PAGEREF _Toc453235052 \h </w:instrText>
        </w:r>
        <w:r>
          <w:rPr>
            <w:noProof/>
            <w:webHidden/>
          </w:rPr>
        </w:r>
        <w:r>
          <w:rPr>
            <w:noProof/>
            <w:webHidden/>
          </w:rPr>
          <w:fldChar w:fldCharType="separate"/>
        </w:r>
        <w:r>
          <w:rPr>
            <w:noProof/>
            <w:webHidden/>
          </w:rPr>
          <w:t>19</w:t>
        </w:r>
        <w:r>
          <w:rPr>
            <w:noProof/>
            <w:webHidden/>
          </w:rPr>
          <w:fldChar w:fldCharType="end"/>
        </w:r>
      </w:hyperlink>
    </w:p>
    <w:p w14:paraId="7FE7E039" w14:textId="77777777" w:rsidR="00A63B74" w:rsidRDefault="00A63B74">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53" w:history="1">
        <w:r w:rsidRPr="004A24F6">
          <w:rPr>
            <w:rStyle w:val="Hyperlink"/>
            <w:noProof/>
          </w:rPr>
          <w:t>8</w:t>
        </w:r>
        <w:r>
          <w:rPr>
            <w:rFonts w:asciiTheme="minorHAnsi" w:eastAsiaTheme="minorEastAsia" w:hAnsiTheme="minorHAnsi" w:cstheme="minorBidi"/>
            <w:b w:val="0"/>
            <w:bCs w:val="0"/>
            <w:noProof/>
            <w:sz w:val="22"/>
            <w:szCs w:val="22"/>
          </w:rPr>
          <w:tab/>
        </w:r>
        <w:r w:rsidRPr="004A24F6">
          <w:rPr>
            <w:rStyle w:val="Hyperlink"/>
            <w:noProof/>
          </w:rPr>
          <w:t>Work Product Reviews</w:t>
        </w:r>
        <w:r>
          <w:rPr>
            <w:noProof/>
            <w:webHidden/>
          </w:rPr>
          <w:tab/>
        </w:r>
        <w:r>
          <w:rPr>
            <w:noProof/>
            <w:webHidden/>
          </w:rPr>
          <w:fldChar w:fldCharType="begin"/>
        </w:r>
        <w:r>
          <w:rPr>
            <w:noProof/>
            <w:webHidden/>
          </w:rPr>
          <w:instrText xml:space="preserve"> PAGEREF _Toc453235053 \h </w:instrText>
        </w:r>
        <w:r>
          <w:rPr>
            <w:noProof/>
            <w:webHidden/>
          </w:rPr>
        </w:r>
        <w:r>
          <w:rPr>
            <w:noProof/>
            <w:webHidden/>
          </w:rPr>
          <w:fldChar w:fldCharType="separate"/>
        </w:r>
        <w:r>
          <w:rPr>
            <w:noProof/>
            <w:webHidden/>
          </w:rPr>
          <w:t>22</w:t>
        </w:r>
        <w:r>
          <w:rPr>
            <w:noProof/>
            <w:webHidden/>
          </w:rPr>
          <w:fldChar w:fldCharType="end"/>
        </w:r>
      </w:hyperlink>
    </w:p>
    <w:p w14:paraId="7D91D687" w14:textId="77777777" w:rsidR="00A63B74" w:rsidRDefault="00A63B74">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54" w:history="1">
        <w:r w:rsidRPr="004A24F6">
          <w:rPr>
            <w:rStyle w:val="Hyperlink"/>
            <w:noProof/>
          </w:rPr>
          <w:t>8.1</w:t>
        </w:r>
        <w:r>
          <w:rPr>
            <w:rFonts w:asciiTheme="minorHAnsi" w:eastAsiaTheme="minorEastAsia" w:hAnsiTheme="minorHAnsi" w:cstheme="minorBidi"/>
            <w:i w:val="0"/>
            <w:iCs w:val="0"/>
            <w:noProof/>
            <w:sz w:val="22"/>
            <w:szCs w:val="22"/>
          </w:rPr>
          <w:tab/>
        </w:r>
        <w:r w:rsidRPr="004A24F6">
          <w:rPr>
            <w:rStyle w:val="Hyperlink"/>
            <w:noProof/>
          </w:rPr>
          <w:t>Peer Review Selection and Approach</w:t>
        </w:r>
        <w:r>
          <w:rPr>
            <w:noProof/>
            <w:webHidden/>
          </w:rPr>
          <w:tab/>
        </w:r>
        <w:r>
          <w:rPr>
            <w:noProof/>
            <w:webHidden/>
          </w:rPr>
          <w:fldChar w:fldCharType="begin"/>
        </w:r>
        <w:r>
          <w:rPr>
            <w:noProof/>
            <w:webHidden/>
          </w:rPr>
          <w:instrText xml:space="preserve"> PAGEREF _Toc453235054 \h </w:instrText>
        </w:r>
        <w:r>
          <w:rPr>
            <w:noProof/>
            <w:webHidden/>
          </w:rPr>
        </w:r>
        <w:r>
          <w:rPr>
            <w:noProof/>
            <w:webHidden/>
          </w:rPr>
          <w:fldChar w:fldCharType="separate"/>
        </w:r>
        <w:r>
          <w:rPr>
            <w:noProof/>
            <w:webHidden/>
          </w:rPr>
          <w:t>22</w:t>
        </w:r>
        <w:r>
          <w:rPr>
            <w:noProof/>
            <w:webHidden/>
          </w:rPr>
          <w:fldChar w:fldCharType="end"/>
        </w:r>
      </w:hyperlink>
    </w:p>
    <w:p w14:paraId="5EDFE191" w14:textId="77777777" w:rsidR="00A63B74" w:rsidRDefault="00A63B74">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55" w:history="1">
        <w:r w:rsidRPr="004A24F6">
          <w:rPr>
            <w:rStyle w:val="Hyperlink"/>
            <w:noProof/>
          </w:rPr>
          <w:t>8.2</w:t>
        </w:r>
        <w:r>
          <w:rPr>
            <w:rFonts w:asciiTheme="minorHAnsi" w:eastAsiaTheme="minorEastAsia" w:hAnsiTheme="minorHAnsi" w:cstheme="minorBidi"/>
            <w:i w:val="0"/>
            <w:iCs w:val="0"/>
            <w:noProof/>
            <w:sz w:val="22"/>
            <w:szCs w:val="22"/>
          </w:rPr>
          <w:tab/>
        </w:r>
        <w:r w:rsidRPr="004A24F6">
          <w:rPr>
            <w:rStyle w:val="Hyperlink"/>
            <w:noProof/>
          </w:rPr>
          <w:t>Verification and Validation</w:t>
        </w:r>
        <w:r>
          <w:rPr>
            <w:noProof/>
            <w:webHidden/>
          </w:rPr>
          <w:tab/>
        </w:r>
        <w:r>
          <w:rPr>
            <w:noProof/>
            <w:webHidden/>
          </w:rPr>
          <w:fldChar w:fldCharType="begin"/>
        </w:r>
        <w:r>
          <w:rPr>
            <w:noProof/>
            <w:webHidden/>
          </w:rPr>
          <w:instrText xml:space="preserve"> PAGEREF _Toc453235055 \h </w:instrText>
        </w:r>
        <w:r>
          <w:rPr>
            <w:noProof/>
            <w:webHidden/>
          </w:rPr>
        </w:r>
        <w:r>
          <w:rPr>
            <w:noProof/>
            <w:webHidden/>
          </w:rPr>
          <w:fldChar w:fldCharType="separate"/>
        </w:r>
        <w:r>
          <w:rPr>
            <w:noProof/>
            <w:webHidden/>
          </w:rPr>
          <w:t>22</w:t>
        </w:r>
        <w:r>
          <w:rPr>
            <w:noProof/>
            <w:webHidden/>
          </w:rPr>
          <w:fldChar w:fldCharType="end"/>
        </w:r>
      </w:hyperlink>
    </w:p>
    <w:p w14:paraId="4DDD6080" w14:textId="77777777" w:rsidR="00A63B74" w:rsidRDefault="00A63B74">
      <w:pPr>
        <w:pStyle w:val="TOC3"/>
        <w:tabs>
          <w:tab w:val="left" w:pos="1200"/>
          <w:tab w:val="right" w:leader="dot" w:pos="9350"/>
        </w:tabs>
        <w:rPr>
          <w:rFonts w:asciiTheme="minorHAnsi" w:eastAsiaTheme="minorEastAsia" w:hAnsiTheme="minorHAnsi" w:cstheme="minorBidi"/>
          <w:noProof/>
          <w:sz w:val="22"/>
          <w:szCs w:val="22"/>
        </w:rPr>
      </w:pPr>
      <w:hyperlink w:anchor="_Toc453235056" w:history="1">
        <w:r w:rsidRPr="004A24F6">
          <w:rPr>
            <w:rStyle w:val="Hyperlink"/>
            <w:noProof/>
          </w:rPr>
          <w:t>8.2.1</w:t>
        </w:r>
        <w:r>
          <w:rPr>
            <w:rFonts w:asciiTheme="minorHAnsi" w:eastAsiaTheme="minorEastAsia" w:hAnsiTheme="minorHAnsi" w:cstheme="minorBidi"/>
            <w:noProof/>
            <w:sz w:val="22"/>
            <w:szCs w:val="22"/>
          </w:rPr>
          <w:tab/>
        </w:r>
        <w:r w:rsidRPr="004A24F6">
          <w:rPr>
            <w:rStyle w:val="Hyperlink"/>
            <w:noProof/>
          </w:rPr>
          <w:t>Verification Methods</w:t>
        </w:r>
        <w:r>
          <w:rPr>
            <w:noProof/>
            <w:webHidden/>
          </w:rPr>
          <w:tab/>
        </w:r>
        <w:r>
          <w:rPr>
            <w:noProof/>
            <w:webHidden/>
          </w:rPr>
          <w:fldChar w:fldCharType="begin"/>
        </w:r>
        <w:r>
          <w:rPr>
            <w:noProof/>
            <w:webHidden/>
          </w:rPr>
          <w:instrText xml:space="preserve"> PAGEREF _Toc453235056 \h </w:instrText>
        </w:r>
        <w:r>
          <w:rPr>
            <w:noProof/>
            <w:webHidden/>
          </w:rPr>
        </w:r>
        <w:r>
          <w:rPr>
            <w:noProof/>
            <w:webHidden/>
          </w:rPr>
          <w:fldChar w:fldCharType="separate"/>
        </w:r>
        <w:r>
          <w:rPr>
            <w:noProof/>
            <w:webHidden/>
          </w:rPr>
          <w:t>22</w:t>
        </w:r>
        <w:r>
          <w:rPr>
            <w:noProof/>
            <w:webHidden/>
          </w:rPr>
          <w:fldChar w:fldCharType="end"/>
        </w:r>
      </w:hyperlink>
    </w:p>
    <w:p w14:paraId="40CBECC3" w14:textId="77777777" w:rsidR="00A63B74" w:rsidRDefault="00A63B74">
      <w:pPr>
        <w:pStyle w:val="TOC3"/>
        <w:tabs>
          <w:tab w:val="left" w:pos="1200"/>
          <w:tab w:val="right" w:leader="dot" w:pos="9350"/>
        </w:tabs>
        <w:rPr>
          <w:rFonts w:asciiTheme="minorHAnsi" w:eastAsiaTheme="minorEastAsia" w:hAnsiTheme="minorHAnsi" w:cstheme="minorBidi"/>
          <w:noProof/>
          <w:sz w:val="22"/>
          <w:szCs w:val="22"/>
        </w:rPr>
      </w:pPr>
      <w:hyperlink w:anchor="_Toc453235057" w:history="1">
        <w:r w:rsidRPr="004A24F6">
          <w:rPr>
            <w:rStyle w:val="Hyperlink"/>
            <w:noProof/>
          </w:rPr>
          <w:t>8.2.2</w:t>
        </w:r>
        <w:r>
          <w:rPr>
            <w:rFonts w:asciiTheme="minorHAnsi" w:eastAsiaTheme="minorEastAsia" w:hAnsiTheme="minorHAnsi" w:cstheme="minorBidi"/>
            <w:noProof/>
            <w:sz w:val="22"/>
            <w:szCs w:val="22"/>
          </w:rPr>
          <w:tab/>
        </w:r>
        <w:r w:rsidRPr="004A24F6">
          <w:rPr>
            <w:rStyle w:val="Hyperlink"/>
            <w:noProof/>
          </w:rPr>
          <w:t>Validation Activities</w:t>
        </w:r>
        <w:bookmarkStart w:id="2" w:name="_GoBack"/>
        <w:bookmarkEnd w:id="2"/>
        <w:r>
          <w:rPr>
            <w:noProof/>
            <w:webHidden/>
          </w:rPr>
          <w:tab/>
        </w:r>
        <w:r>
          <w:rPr>
            <w:noProof/>
            <w:webHidden/>
          </w:rPr>
          <w:fldChar w:fldCharType="begin"/>
        </w:r>
        <w:r>
          <w:rPr>
            <w:noProof/>
            <w:webHidden/>
          </w:rPr>
          <w:instrText xml:space="preserve"> PAGEREF _Toc453235057 \h </w:instrText>
        </w:r>
        <w:r>
          <w:rPr>
            <w:noProof/>
            <w:webHidden/>
          </w:rPr>
        </w:r>
        <w:r>
          <w:rPr>
            <w:noProof/>
            <w:webHidden/>
          </w:rPr>
          <w:fldChar w:fldCharType="separate"/>
        </w:r>
        <w:r>
          <w:rPr>
            <w:noProof/>
            <w:webHidden/>
          </w:rPr>
          <w:t>22</w:t>
        </w:r>
        <w:r>
          <w:rPr>
            <w:noProof/>
            <w:webHidden/>
          </w:rPr>
          <w:fldChar w:fldCharType="end"/>
        </w:r>
      </w:hyperlink>
    </w:p>
    <w:p w14:paraId="6A46BBA5" w14:textId="77777777" w:rsidR="00A63B74" w:rsidRDefault="00A63B74">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58" w:history="1">
        <w:r w:rsidRPr="004A24F6">
          <w:rPr>
            <w:rStyle w:val="Hyperlink"/>
            <w:noProof/>
          </w:rPr>
          <w:t>9</w:t>
        </w:r>
        <w:r>
          <w:rPr>
            <w:rFonts w:asciiTheme="minorHAnsi" w:eastAsiaTheme="minorEastAsia" w:hAnsiTheme="minorHAnsi" w:cstheme="minorBidi"/>
            <w:b w:val="0"/>
            <w:bCs w:val="0"/>
            <w:noProof/>
            <w:sz w:val="22"/>
            <w:szCs w:val="22"/>
          </w:rPr>
          <w:tab/>
        </w:r>
        <w:r w:rsidRPr="004A24F6">
          <w:rPr>
            <w:rStyle w:val="Hyperlink"/>
            <w:noProof/>
          </w:rPr>
          <w:t>Formal Decision Approach</w:t>
        </w:r>
        <w:r>
          <w:rPr>
            <w:noProof/>
            <w:webHidden/>
          </w:rPr>
          <w:tab/>
        </w:r>
        <w:r>
          <w:rPr>
            <w:noProof/>
            <w:webHidden/>
          </w:rPr>
          <w:fldChar w:fldCharType="begin"/>
        </w:r>
        <w:r>
          <w:rPr>
            <w:noProof/>
            <w:webHidden/>
          </w:rPr>
          <w:instrText xml:space="preserve"> PAGEREF _Toc453235058 \h </w:instrText>
        </w:r>
        <w:r>
          <w:rPr>
            <w:noProof/>
            <w:webHidden/>
          </w:rPr>
        </w:r>
        <w:r>
          <w:rPr>
            <w:noProof/>
            <w:webHidden/>
          </w:rPr>
          <w:fldChar w:fldCharType="separate"/>
        </w:r>
        <w:r>
          <w:rPr>
            <w:noProof/>
            <w:webHidden/>
          </w:rPr>
          <w:t>23</w:t>
        </w:r>
        <w:r>
          <w:rPr>
            <w:noProof/>
            <w:webHidden/>
          </w:rPr>
          <w:fldChar w:fldCharType="end"/>
        </w:r>
      </w:hyperlink>
    </w:p>
    <w:p w14:paraId="36999BBC" w14:textId="77777777" w:rsidR="00A63B74" w:rsidRDefault="00A63B74">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59" w:history="1">
        <w:r w:rsidRPr="004A24F6">
          <w:rPr>
            <w:rStyle w:val="Hyperlink"/>
            <w:noProof/>
          </w:rPr>
          <w:t>10</w:t>
        </w:r>
        <w:r>
          <w:rPr>
            <w:rFonts w:asciiTheme="minorHAnsi" w:eastAsiaTheme="minorEastAsia" w:hAnsiTheme="minorHAnsi" w:cstheme="minorBidi"/>
            <w:b w:val="0"/>
            <w:bCs w:val="0"/>
            <w:noProof/>
            <w:sz w:val="22"/>
            <w:szCs w:val="22"/>
          </w:rPr>
          <w:tab/>
        </w:r>
        <w:r w:rsidRPr="004A24F6">
          <w:rPr>
            <w:rStyle w:val="Hyperlink"/>
            <w:noProof/>
          </w:rPr>
          <w:t>Risk Management</w:t>
        </w:r>
        <w:r>
          <w:rPr>
            <w:noProof/>
            <w:webHidden/>
          </w:rPr>
          <w:tab/>
        </w:r>
        <w:r>
          <w:rPr>
            <w:noProof/>
            <w:webHidden/>
          </w:rPr>
          <w:fldChar w:fldCharType="begin"/>
        </w:r>
        <w:r>
          <w:rPr>
            <w:noProof/>
            <w:webHidden/>
          </w:rPr>
          <w:instrText xml:space="preserve"> PAGEREF _Toc453235059 \h </w:instrText>
        </w:r>
        <w:r>
          <w:rPr>
            <w:noProof/>
            <w:webHidden/>
          </w:rPr>
        </w:r>
        <w:r>
          <w:rPr>
            <w:noProof/>
            <w:webHidden/>
          </w:rPr>
          <w:fldChar w:fldCharType="separate"/>
        </w:r>
        <w:r>
          <w:rPr>
            <w:noProof/>
            <w:webHidden/>
          </w:rPr>
          <w:t>23</w:t>
        </w:r>
        <w:r>
          <w:rPr>
            <w:noProof/>
            <w:webHidden/>
          </w:rPr>
          <w:fldChar w:fldCharType="end"/>
        </w:r>
      </w:hyperlink>
    </w:p>
    <w:p w14:paraId="3DF83943" w14:textId="77777777" w:rsidR="00A63B74" w:rsidRDefault="00A63B74">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0" w:history="1">
        <w:r w:rsidRPr="004A24F6">
          <w:rPr>
            <w:rStyle w:val="Hyperlink"/>
            <w:noProof/>
          </w:rPr>
          <w:t>11</w:t>
        </w:r>
        <w:r>
          <w:rPr>
            <w:rFonts w:asciiTheme="minorHAnsi" w:eastAsiaTheme="minorEastAsia" w:hAnsiTheme="minorHAnsi" w:cstheme="minorBidi"/>
            <w:b w:val="0"/>
            <w:bCs w:val="0"/>
            <w:noProof/>
            <w:sz w:val="22"/>
            <w:szCs w:val="22"/>
          </w:rPr>
          <w:tab/>
        </w:r>
        <w:r w:rsidRPr="004A24F6">
          <w:rPr>
            <w:rStyle w:val="Hyperlink"/>
            <w:noProof/>
          </w:rPr>
          <w:t>Project Training Plan</w:t>
        </w:r>
        <w:r>
          <w:rPr>
            <w:noProof/>
            <w:webHidden/>
          </w:rPr>
          <w:tab/>
        </w:r>
        <w:r>
          <w:rPr>
            <w:noProof/>
            <w:webHidden/>
          </w:rPr>
          <w:fldChar w:fldCharType="begin"/>
        </w:r>
        <w:r>
          <w:rPr>
            <w:noProof/>
            <w:webHidden/>
          </w:rPr>
          <w:instrText xml:space="preserve"> PAGEREF _Toc453235060 \h </w:instrText>
        </w:r>
        <w:r>
          <w:rPr>
            <w:noProof/>
            <w:webHidden/>
          </w:rPr>
        </w:r>
        <w:r>
          <w:rPr>
            <w:noProof/>
            <w:webHidden/>
          </w:rPr>
          <w:fldChar w:fldCharType="separate"/>
        </w:r>
        <w:r>
          <w:rPr>
            <w:noProof/>
            <w:webHidden/>
          </w:rPr>
          <w:t>23</w:t>
        </w:r>
        <w:r>
          <w:rPr>
            <w:noProof/>
            <w:webHidden/>
          </w:rPr>
          <w:fldChar w:fldCharType="end"/>
        </w:r>
      </w:hyperlink>
    </w:p>
    <w:p w14:paraId="76B9A17E" w14:textId="77777777" w:rsidR="00A63B74" w:rsidRDefault="00A63B74">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1" w:history="1">
        <w:r w:rsidRPr="004A24F6">
          <w:rPr>
            <w:rStyle w:val="Hyperlink"/>
            <w:noProof/>
          </w:rPr>
          <w:t>12</w:t>
        </w:r>
        <w:r>
          <w:rPr>
            <w:rFonts w:asciiTheme="minorHAnsi" w:eastAsiaTheme="minorEastAsia" w:hAnsiTheme="minorHAnsi" w:cstheme="minorBidi"/>
            <w:b w:val="0"/>
            <w:bCs w:val="0"/>
            <w:noProof/>
            <w:sz w:val="22"/>
            <w:szCs w:val="22"/>
          </w:rPr>
          <w:tab/>
        </w:r>
        <w:r w:rsidRPr="004A24F6">
          <w:rPr>
            <w:rStyle w:val="Hyperlink"/>
            <w:noProof/>
          </w:rPr>
          <w:t>Deployment</w:t>
        </w:r>
        <w:r>
          <w:rPr>
            <w:noProof/>
            <w:webHidden/>
          </w:rPr>
          <w:tab/>
        </w:r>
        <w:r>
          <w:rPr>
            <w:noProof/>
            <w:webHidden/>
          </w:rPr>
          <w:fldChar w:fldCharType="begin"/>
        </w:r>
        <w:r>
          <w:rPr>
            <w:noProof/>
            <w:webHidden/>
          </w:rPr>
          <w:instrText xml:space="preserve"> PAGEREF _Toc453235061 \h </w:instrText>
        </w:r>
        <w:r>
          <w:rPr>
            <w:noProof/>
            <w:webHidden/>
          </w:rPr>
        </w:r>
        <w:r>
          <w:rPr>
            <w:noProof/>
            <w:webHidden/>
          </w:rPr>
          <w:fldChar w:fldCharType="separate"/>
        </w:r>
        <w:r>
          <w:rPr>
            <w:noProof/>
            <w:webHidden/>
          </w:rPr>
          <w:t>25</w:t>
        </w:r>
        <w:r>
          <w:rPr>
            <w:noProof/>
            <w:webHidden/>
          </w:rPr>
          <w:fldChar w:fldCharType="end"/>
        </w:r>
      </w:hyperlink>
    </w:p>
    <w:p w14:paraId="4A755D07" w14:textId="77777777" w:rsidR="00A63B74" w:rsidRDefault="00A63B74">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62" w:history="1">
        <w:r w:rsidRPr="004A24F6">
          <w:rPr>
            <w:rStyle w:val="Hyperlink"/>
            <w:noProof/>
          </w:rPr>
          <w:t>12.1</w:t>
        </w:r>
        <w:r>
          <w:rPr>
            <w:rFonts w:asciiTheme="minorHAnsi" w:eastAsiaTheme="minorEastAsia" w:hAnsiTheme="minorHAnsi" w:cstheme="minorBidi"/>
            <w:i w:val="0"/>
            <w:iCs w:val="0"/>
            <w:noProof/>
            <w:sz w:val="22"/>
            <w:szCs w:val="22"/>
          </w:rPr>
          <w:tab/>
        </w:r>
        <w:r w:rsidRPr="004A24F6">
          <w:rPr>
            <w:rStyle w:val="Hyperlink"/>
            <w:noProof/>
          </w:rPr>
          <w:t>Maintenance</w:t>
        </w:r>
        <w:r>
          <w:rPr>
            <w:noProof/>
            <w:webHidden/>
          </w:rPr>
          <w:tab/>
        </w:r>
        <w:r>
          <w:rPr>
            <w:noProof/>
            <w:webHidden/>
          </w:rPr>
          <w:fldChar w:fldCharType="begin"/>
        </w:r>
        <w:r>
          <w:rPr>
            <w:noProof/>
            <w:webHidden/>
          </w:rPr>
          <w:instrText xml:space="preserve"> PAGEREF _Toc453235062 \h </w:instrText>
        </w:r>
        <w:r>
          <w:rPr>
            <w:noProof/>
            <w:webHidden/>
          </w:rPr>
        </w:r>
        <w:r>
          <w:rPr>
            <w:noProof/>
            <w:webHidden/>
          </w:rPr>
          <w:fldChar w:fldCharType="separate"/>
        </w:r>
        <w:r>
          <w:rPr>
            <w:noProof/>
            <w:webHidden/>
          </w:rPr>
          <w:t>25</w:t>
        </w:r>
        <w:r>
          <w:rPr>
            <w:noProof/>
            <w:webHidden/>
          </w:rPr>
          <w:fldChar w:fldCharType="end"/>
        </w:r>
      </w:hyperlink>
    </w:p>
    <w:p w14:paraId="137EB1EF" w14:textId="77777777" w:rsidR="00A63B74" w:rsidRDefault="00A63B74">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63" w:history="1">
        <w:r w:rsidRPr="004A24F6">
          <w:rPr>
            <w:rStyle w:val="Hyperlink"/>
            <w:noProof/>
          </w:rPr>
          <w:t>12.2</w:t>
        </w:r>
        <w:r>
          <w:rPr>
            <w:rFonts w:asciiTheme="minorHAnsi" w:eastAsiaTheme="minorEastAsia" w:hAnsiTheme="minorHAnsi" w:cstheme="minorBidi"/>
            <w:i w:val="0"/>
            <w:iCs w:val="0"/>
            <w:noProof/>
            <w:sz w:val="22"/>
            <w:szCs w:val="22"/>
          </w:rPr>
          <w:tab/>
        </w:r>
        <w:r w:rsidRPr="004A24F6">
          <w:rPr>
            <w:rStyle w:val="Hyperlink"/>
            <w:noProof/>
          </w:rPr>
          <w:t>New Development</w:t>
        </w:r>
        <w:r>
          <w:rPr>
            <w:noProof/>
            <w:webHidden/>
          </w:rPr>
          <w:tab/>
        </w:r>
        <w:r>
          <w:rPr>
            <w:noProof/>
            <w:webHidden/>
          </w:rPr>
          <w:fldChar w:fldCharType="begin"/>
        </w:r>
        <w:r>
          <w:rPr>
            <w:noProof/>
            <w:webHidden/>
          </w:rPr>
          <w:instrText xml:space="preserve"> PAGEREF _Toc453235063 \h </w:instrText>
        </w:r>
        <w:r>
          <w:rPr>
            <w:noProof/>
            <w:webHidden/>
          </w:rPr>
        </w:r>
        <w:r>
          <w:rPr>
            <w:noProof/>
            <w:webHidden/>
          </w:rPr>
          <w:fldChar w:fldCharType="separate"/>
        </w:r>
        <w:r>
          <w:rPr>
            <w:noProof/>
            <w:webHidden/>
          </w:rPr>
          <w:t>26</w:t>
        </w:r>
        <w:r>
          <w:rPr>
            <w:noProof/>
            <w:webHidden/>
          </w:rPr>
          <w:fldChar w:fldCharType="end"/>
        </w:r>
      </w:hyperlink>
    </w:p>
    <w:p w14:paraId="7E7CCFDF" w14:textId="77777777" w:rsidR="00A63B74" w:rsidRDefault="00A63B74">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4" w:history="1">
        <w:r w:rsidRPr="004A24F6">
          <w:rPr>
            <w:rStyle w:val="Hyperlink"/>
            <w:noProof/>
          </w:rPr>
          <w:t>13</w:t>
        </w:r>
        <w:r>
          <w:rPr>
            <w:rFonts w:asciiTheme="minorHAnsi" w:eastAsiaTheme="minorEastAsia" w:hAnsiTheme="minorHAnsi" w:cstheme="minorBidi"/>
            <w:b w:val="0"/>
            <w:bCs w:val="0"/>
            <w:noProof/>
            <w:sz w:val="22"/>
            <w:szCs w:val="22"/>
          </w:rPr>
          <w:tab/>
        </w:r>
        <w:r w:rsidRPr="004A24F6">
          <w:rPr>
            <w:rStyle w:val="Hyperlink"/>
            <w:noProof/>
          </w:rPr>
          <w:t>Lessons learned</w:t>
        </w:r>
        <w:r>
          <w:rPr>
            <w:noProof/>
            <w:webHidden/>
          </w:rPr>
          <w:tab/>
        </w:r>
        <w:r>
          <w:rPr>
            <w:noProof/>
            <w:webHidden/>
          </w:rPr>
          <w:fldChar w:fldCharType="begin"/>
        </w:r>
        <w:r>
          <w:rPr>
            <w:noProof/>
            <w:webHidden/>
          </w:rPr>
          <w:instrText xml:space="preserve"> PAGEREF _Toc453235064 \h </w:instrText>
        </w:r>
        <w:r>
          <w:rPr>
            <w:noProof/>
            <w:webHidden/>
          </w:rPr>
        </w:r>
        <w:r>
          <w:rPr>
            <w:noProof/>
            <w:webHidden/>
          </w:rPr>
          <w:fldChar w:fldCharType="separate"/>
        </w:r>
        <w:r>
          <w:rPr>
            <w:noProof/>
            <w:webHidden/>
          </w:rPr>
          <w:t>26</w:t>
        </w:r>
        <w:r>
          <w:rPr>
            <w:noProof/>
            <w:webHidden/>
          </w:rPr>
          <w:fldChar w:fldCharType="end"/>
        </w:r>
      </w:hyperlink>
    </w:p>
    <w:p w14:paraId="153FAB1B" w14:textId="77777777" w:rsidR="00A63B74" w:rsidRDefault="00A63B74">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5" w:history="1">
        <w:r w:rsidRPr="004A24F6">
          <w:rPr>
            <w:rStyle w:val="Hyperlink"/>
            <w:noProof/>
          </w:rPr>
          <w:t>14</w:t>
        </w:r>
        <w:r>
          <w:rPr>
            <w:rFonts w:asciiTheme="minorHAnsi" w:eastAsiaTheme="minorEastAsia" w:hAnsiTheme="minorHAnsi" w:cstheme="minorBidi"/>
            <w:b w:val="0"/>
            <w:bCs w:val="0"/>
            <w:noProof/>
            <w:sz w:val="22"/>
            <w:szCs w:val="22"/>
          </w:rPr>
          <w:tab/>
        </w:r>
        <w:r w:rsidRPr="004A24F6">
          <w:rPr>
            <w:rStyle w:val="Hyperlink"/>
            <w:noProof/>
          </w:rPr>
          <w:t>Governance Plan</w:t>
        </w:r>
        <w:r>
          <w:rPr>
            <w:noProof/>
            <w:webHidden/>
          </w:rPr>
          <w:tab/>
        </w:r>
        <w:r>
          <w:rPr>
            <w:noProof/>
            <w:webHidden/>
          </w:rPr>
          <w:fldChar w:fldCharType="begin"/>
        </w:r>
        <w:r>
          <w:rPr>
            <w:noProof/>
            <w:webHidden/>
          </w:rPr>
          <w:instrText xml:space="preserve"> PAGEREF _Toc453235065 \h </w:instrText>
        </w:r>
        <w:r>
          <w:rPr>
            <w:noProof/>
            <w:webHidden/>
          </w:rPr>
        </w:r>
        <w:r>
          <w:rPr>
            <w:noProof/>
            <w:webHidden/>
          </w:rPr>
          <w:fldChar w:fldCharType="separate"/>
        </w:r>
        <w:r>
          <w:rPr>
            <w:noProof/>
            <w:webHidden/>
          </w:rPr>
          <w:t>26</w:t>
        </w:r>
        <w:r>
          <w:rPr>
            <w:noProof/>
            <w:webHidden/>
          </w:rPr>
          <w:fldChar w:fldCharType="end"/>
        </w:r>
      </w:hyperlink>
    </w:p>
    <w:p w14:paraId="4693DF7C" w14:textId="77777777" w:rsidR="00A63B74" w:rsidRDefault="00A63B74">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6" w:history="1">
        <w:r w:rsidRPr="004A24F6">
          <w:rPr>
            <w:rStyle w:val="Hyperlink"/>
            <w:noProof/>
          </w:rPr>
          <w:t>15</w:t>
        </w:r>
        <w:r>
          <w:rPr>
            <w:rFonts w:asciiTheme="minorHAnsi" w:eastAsiaTheme="minorEastAsia" w:hAnsiTheme="minorHAnsi" w:cstheme="minorBidi"/>
            <w:b w:val="0"/>
            <w:bCs w:val="0"/>
            <w:noProof/>
            <w:sz w:val="22"/>
            <w:szCs w:val="22"/>
          </w:rPr>
          <w:tab/>
        </w:r>
        <w:r w:rsidRPr="004A24F6">
          <w:rPr>
            <w:rStyle w:val="Hyperlink"/>
            <w:noProof/>
          </w:rPr>
          <w:t>Configuration and Data Management Plan</w:t>
        </w:r>
        <w:r>
          <w:rPr>
            <w:noProof/>
            <w:webHidden/>
          </w:rPr>
          <w:tab/>
        </w:r>
        <w:r>
          <w:rPr>
            <w:noProof/>
            <w:webHidden/>
          </w:rPr>
          <w:fldChar w:fldCharType="begin"/>
        </w:r>
        <w:r>
          <w:rPr>
            <w:noProof/>
            <w:webHidden/>
          </w:rPr>
          <w:instrText xml:space="preserve"> PAGEREF _Toc453235066 \h </w:instrText>
        </w:r>
        <w:r>
          <w:rPr>
            <w:noProof/>
            <w:webHidden/>
          </w:rPr>
        </w:r>
        <w:r>
          <w:rPr>
            <w:noProof/>
            <w:webHidden/>
          </w:rPr>
          <w:fldChar w:fldCharType="separate"/>
        </w:r>
        <w:r>
          <w:rPr>
            <w:noProof/>
            <w:webHidden/>
          </w:rPr>
          <w:t>27</w:t>
        </w:r>
        <w:r>
          <w:rPr>
            <w:noProof/>
            <w:webHidden/>
          </w:rPr>
          <w:fldChar w:fldCharType="end"/>
        </w:r>
      </w:hyperlink>
    </w:p>
    <w:p w14:paraId="31F16620" w14:textId="77777777" w:rsidR="00A63B74" w:rsidRDefault="00A63B74">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7" w:history="1">
        <w:r w:rsidRPr="004A24F6">
          <w:rPr>
            <w:rStyle w:val="Hyperlink"/>
            <w:noProof/>
          </w:rPr>
          <w:t>16</w:t>
        </w:r>
        <w:r>
          <w:rPr>
            <w:rFonts w:asciiTheme="minorHAnsi" w:eastAsiaTheme="minorEastAsia" w:hAnsiTheme="minorHAnsi" w:cstheme="minorBidi"/>
            <w:b w:val="0"/>
            <w:bCs w:val="0"/>
            <w:noProof/>
            <w:sz w:val="22"/>
            <w:szCs w:val="22"/>
          </w:rPr>
          <w:tab/>
        </w:r>
        <w:r w:rsidRPr="004A24F6">
          <w:rPr>
            <w:rStyle w:val="Hyperlink"/>
            <w:noProof/>
          </w:rPr>
          <w:t>Lifecycle Selection</w:t>
        </w:r>
        <w:r>
          <w:rPr>
            <w:noProof/>
            <w:webHidden/>
          </w:rPr>
          <w:tab/>
        </w:r>
        <w:r>
          <w:rPr>
            <w:noProof/>
            <w:webHidden/>
          </w:rPr>
          <w:fldChar w:fldCharType="begin"/>
        </w:r>
        <w:r>
          <w:rPr>
            <w:noProof/>
            <w:webHidden/>
          </w:rPr>
          <w:instrText xml:space="preserve"> PAGEREF _Toc453235067 \h </w:instrText>
        </w:r>
        <w:r>
          <w:rPr>
            <w:noProof/>
            <w:webHidden/>
          </w:rPr>
        </w:r>
        <w:r>
          <w:rPr>
            <w:noProof/>
            <w:webHidden/>
          </w:rPr>
          <w:fldChar w:fldCharType="separate"/>
        </w:r>
        <w:r>
          <w:rPr>
            <w:noProof/>
            <w:webHidden/>
          </w:rPr>
          <w:t>27</w:t>
        </w:r>
        <w:r>
          <w:rPr>
            <w:noProof/>
            <w:webHidden/>
          </w:rPr>
          <w:fldChar w:fldCharType="end"/>
        </w:r>
      </w:hyperlink>
    </w:p>
    <w:p w14:paraId="0E602F13" w14:textId="77777777" w:rsidR="00BA590C" w:rsidRDefault="00BA590C">
      <w:r>
        <w:rPr>
          <w:b/>
          <w:bCs/>
          <w:noProof/>
        </w:rPr>
        <w:fldChar w:fldCharType="end"/>
      </w:r>
    </w:p>
    <w:p w14:paraId="0E602F14" w14:textId="77777777" w:rsidR="00D81414" w:rsidRDefault="00D81414" w:rsidP="00D81414"/>
    <w:p w14:paraId="0E602F15" w14:textId="77777777" w:rsidR="00D81414" w:rsidRDefault="00D81414" w:rsidP="00D81414"/>
    <w:p w14:paraId="0E602F16" w14:textId="77777777" w:rsidR="00D81414" w:rsidRDefault="00D81414" w:rsidP="00D81414"/>
    <w:p w14:paraId="0E602F18" w14:textId="77777777" w:rsidR="00D81414" w:rsidRDefault="00D81414" w:rsidP="00D81414"/>
    <w:p w14:paraId="0E602F19" w14:textId="77777777" w:rsidR="00BA590C" w:rsidRDefault="00BA590C" w:rsidP="00D81414">
      <w:pPr>
        <w:sectPr w:rsidR="00BA590C" w:rsidSect="00D81414">
          <w:pgSz w:w="12240" w:h="15840" w:code="1"/>
          <w:pgMar w:top="1440" w:right="1440" w:bottom="1440" w:left="1440" w:header="720" w:footer="720" w:gutter="0"/>
          <w:cols w:space="720"/>
          <w:titlePg/>
          <w:docGrid w:linePitch="360"/>
        </w:sectPr>
      </w:pPr>
    </w:p>
    <w:p w14:paraId="0E602F1A" w14:textId="77777777" w:rsidR="00D81414" w:rsidRDefault="00D81414" w:rsidP="00D81414"/>
    <w:p w14:paraId="0E602F1B" w14:textId="77777777" w:rsidR="00617192" w:rsidRPr="00096FD4" w:rsidRDefault="00617192" w:rsidP="00BA590C">
      <w:pPr>
        <w:pStyle w:val="Heading1"/>
        <w:rPr>
          <w:rFonts w:ascii="Times New Roman" w:hAnsi="Times New Roman"/>
        </w:rPr>
      </w:pPr>
      <w:bookmarkStart w:id="3" w:name="_Toc524312826"/>
      <w:bookmarkStart w:id="4" w:name="_Toc20734058"/>
      <w:bookmarkStart w:id="5" w:name="_Toc447095880"/>
      <w:bookmarkStart w:id="6" w:name="_Toc456598586"/>
      <w:bookmarkStart w:id="7" w:name="_Toc456600917"/>
      <w:bookmarkStart w:id="8" w:name="_Toc453235043"/>
      <w:r w:rsidRPr="00096FD4">
        <w:rPr>
          <w:rFonts w:ascii="Times New Roman" w:hAnsi="Times New Roman"/>
        </w:rPr>
        <w:t>Introduction</w:t>
      </w:r>
      <w:bookmarkEnd w:id="3"/>
      <w:bookmarkEnd w:id="4"/>
      <w:bookmarkEnd w:id="8"/>
    </w:p>
    <w:p w14:paraId="0E602F1C" w14:textId="77777777" w:rsidR="00D92EA5" w:rsidRDefault="00D92EA5" w:rsidP="008B526A"/>
    <w:p w14:paraId="0E602F1D" w14:textId="504634B7" w:rsidR="00B20AEE" w:rsidRDefault="00B20AEE" w:rsidP="00D92EA5">
      <w:r>
        <w:t>The eCoach</w:t>
      </w:r>
      <w:r w:rsidR="00CA4D52">
        <w:t>ing</w:t>
      </w:r>
      <w:r>
        <w:t xml:space="preserve"> log (eCL) project plan will provide a high-level overview of the project and will serve as the formal document used to execute the requirements of the eCL application and input from the project stakeholders. The project plan will document our approach and methodology used by the eCL Engineering team.</w:t>
      </w:r>
    </w:p>
    <w:p w14:paraId="0E602F1E" w14:textId="77777777" w:rsidR="00B20AEE" w:rsidRDefault="00B20AEE" w:rsidP="00D92EA5"/>
    <w:p w14:paraId="0E602F1F" w14:textId="7BE055C0" w:rsidR="00D407C0" w:rsidRDefault="00D92EA5" w:rsidP="00D92EA5">
      <w:r>
        <w:t xml:space="preserve">The </w:t>
      </w:r>
      <w:r w:rsidR="00D407C0">
        <w:t xml:space="preserve">eCL </w:t>
      </w:r>
      <w:r>
        <w:t xml:space="preserve">is designed to provide feedback to CSRs of the Contact Center </w:t>
      </w:r>
      <w:r w:rsidR="00286D1B">
        <w:t>Operations</w:t>
      </w:r>
      <w:r>
        <w:t xml:space="preserve"> (CCO), including alternate channels (e.g. Web Chat, ARC, Written Correspondence)</w:t>
      </w:r>
      <w:r w:rsidR="00253D6C">
        <w:t>, Supervisors, LSA, Quality Specialists</w:t>
      </w:r>
      <w:r w:rsidR="00C334EF">
        <w:t xml:space="preserve"> and Trainers</w:t>
      </w:r>
      <w:r>
        <w:t xml:space="preserve">. </w:t>
      </w:r>
      <w:r w:rsidR="00F07377">
        <w:t xml:space="preserve">The </w:t>
      </w:r>
      <w:r w:rsidR="00377B6A">
        <w:t>eCL</w:t>
      </w:r>
      <w:r w:rsidR="00F07377">
        <w:t xml:space="preserve"> </w:t>
      </w:r>
      <w:r w:rsidR="00F07377" w:rsidRPr="00332AB1">
        <w:t>builds on our goal of continuous improvement to achieve su</w:t>
      </w:r>
      <w:r w:rsidR="00F07377">
        <w:t xml:space="preserve">stainable results.  </w:t>
      </w:r>
    </w:p>
    <w:p w14:paraId="0E602F20" w14:textId="77777777" w:rsidR="00D407C0" w:rsidRDefault="00D407C0" w:rsidP="00D92EA5"/>
    <w:p w14:paraId="0E602F21" w14:textId="5E06CE8F" w:rsidR="00D407C0" w:rsidRDefault="00D407C0" w:rsidP="00D92EA5">
      <w:r>
        <w:t>Supervisors and Managers submit eCLs for a</w:t>
      </w:r>
      <w:r w:rsidR="00253D6C">
        <w:t xml:space="preserve">n individual </w:t>
      </w:r>
      <w:r>
        <w:t xml:space="preserve">to correct unfavorable behavior. They submit eCLs through a front-end Internet application which gets delivered to the </w:t>
      </w:r>
      <w:r w:rsidR="00587A95">
        <w:t>individual’s</w:t>
      </w:r>
      <w:r>
        <w:t xml:space="preserve"> manager for coaching. Depending on the type of coaching required, both Supervisor and Manager could be required to review and sign-off. </w:t>
      </w:r>
    </w:p>
    <w:p w14:paraId="0E602F22" w14:textId="77777777" w:rsidR="00D407C0" w:rsidRDefault="00D407C0" w:rsidP="00D92EA5"/>
    <w:p w14:paraId="0E602F23" w14:textId="4550F03E" w:rsidR="00D407C0" w:rsidRDefault="00253D6C" w:rsidP="00D92EA5">
      <w:r>
        <w:t>Multiple</w:t>
      </w:r>
      <w:r w:rsidR="00D407C0">
        <w:t xml:space="preserve"> feeds exist for the eCL application:</w:t>
      </w:r>
    </w:p>
    <w:p w14:paraId="0E602F24" w14:textId="77777777" w:rsidR="00D407C0" w:rsidRDefault="00D407C0" w:rsidP="00D92EA5"/>
    <w:p w14:paraId="0E602F25" w14:textId="30183A05" w:rsidR="00D407C0" w:rsidRDefault="00D407C0" w:rsidP="000F0191">
      <w:pPr>
        <w:pStyle w:val="ListParagraph"/>
        <w:numPr>
          <w:ilvl w:val="0"/>
          <w:numId w:val="10"/>
        </w:numPr>
      </w:pPr>
      <w:r>
        <w:t xml:space="preserve">Outlier  </w:t>
      </w:r>
    </w:p>
    <w:p w14:paraId="5632091E" w14:textId="1AD00AEE" w:rsidR="006C1A10" w:rsidRDefault="00EB2459" w:rsidP="000F0191">
      <w:pPr>
        <w:pStyle w:val="ListParagraph"/>
        <w:numPr>
          <w:ilvl w:val="0"/>
          <w:numId w:val="10"/>
        </w:numPr>
      </w:pPr>
      <w:r>
        <w:t>IQS</w:t>
      </w:r>
    </w:p>
    <w:p w14:paraId="3D1E35D9" w14:textId="11D3210B" w:rsidR="00606F39" w:rsidRDefault="00606F39" w:rsidP="000F0191">
      <w:pPr>
        <w:pStyle w:val="ListParagraph"/>
        <w:numPr>
          <w:ilvl w:val="0"/>
          <w:numId w:val="10"/>
        </w:numPr>
      </w:pPr>
      <w:r>
        <w:t>ETS</w:t>
      </w:r>
    </w:p>
    <w:p w14:paraId="4D1D5077" w14:textId="6539F094" w:rsidR="00253D6C" w:rsidRDefault="00253D6C" w:rsidP="000F0191">
      <w:pPr>
        <w:pStyle w:val="ListParagraph"/>
        <w:numPr>
          <w:ilvl w:val="0"/>
          <w:numId w:val="10"/>
        </w:numPr>
      </w:pPr>
      <w:r>
        <w:t>PeopleSoft</w:t>
      </w:r>
    </w:p>
    <w:p w14:paraId="78A4CC2E" w14:textId="7ACF3EF2" w:rsidR="00253D6C" w:rsidRDefault="00253D6C" w:rsidP="000F0191">
      <w:pPr>
        <w:pStyle w:val="ListParagraph"/>
        <w:numPr>
          <w:ilvl w:val="0"/>
          <w:numId w:val="10"/>
        </w:numPr>
      </w:pPr>
      <w:r>
        <w:t>Aspect</w:t>
      </w:r>
    </w:p>
    <w:p w14:paraId="4DD630EF" w14:textId="77777777" w:rsidR="00A845F1" w:rsidRDefault="00A845F1" w:rsidP="00A845F1"/>
    <w:p w14:paraId="552DBC9D" w14:textId="68F8BDBF" w:rsidR="006C1A10" w:rsidRDefault="006C1A10" w:rsidP="00A845F1">
      <w:r w:rsidRPr="00A845F1">
        <w:t xml:space="preserve">The </w:t>
      </w:r>
      <w:r w:rsidR="00377B6A">
        <w:t>eCL</w:t>
      </w:r>
      <w:r w:rsidRPr="00A845F1">
        <w:t xml:space="preserve"> contains a component for </w:t>
      </w:r>
      <w:r w:rsidR="00253D6C">
        <w:t>individual</w:t>
      </w:r>
      <w:r w:rsidRPr="00A845F1">
        <w:t xml:space="preserve">s to have the ability to comment on, or simply acknowledge the coaching comments entered by the supervisor or manager. The </w:t>
      </w:r>
      <w:r w:rsidR="00377B6A">
        <w:t>eCL</w:t>
      </w:r>
      <w:r w:rsidRPr="00A845F1">
        <w:t xml:space="preserve"> establishes consistency and ease of use in our coaching notes process along with providing historical coaching data for all </w:t>
      </w:r>
      <w:r w:rsidR="00587A95">
        <w:t>individuals</w:t>
      </w:r>
      <w:r w:rsidRPr="00A845F1">
        <w:t xml:space="preserve">. </w:t>
      </w:r>
    </w:p>
    <w:p w14:paraId="3545CC78" w14:textId="77777777" w:rsidR="00A845F1" w:rsidRDefault="00A845F1" w:rsidP="00A845F1"/>
    <w:p w14:paraId="0F512B6C" w14:textId="1A4DD8DE" w:rsidR="00197013" w:rsidRPr="00A845F1" w:rsidRDefault="00197013" w:rsidP="00A845F1">
      <w:r>
        <w:t>During this option year, several enhancements are planned to provide more functionality to the eCL system.</w:t>
      </w:r>
      <w:r w:rsidR="00CA4D52">
        <w:t xml:space="preserve">  These enhancements will be done through SCRs if they are minor in nature.  Larger enhancements will be documented in this plan as they aris</w:t>
      </w:r>
      <w:r w:rsidR="00132094">
        <w:t>e</w:t>
      </w:r>
      <w:r w:rsidR="00CA4D52">
        <w:t>.</w:t>
      </w:r>
    </w:p>
    <w:p w14:paraId="439AB5FC" w14:textId="77777777" w:rsidR="006C1A10" w:rsidRDefault="006C1A10" w:rsidP="00D92EA5"/>
    <w:p w14:paraId="0E602F28" w14:textId="77777777" w:rsidR="00617192" w:rsidRPr="00096FD4" w:rsidRDefault="00617192" w:rsidP="00466E89">
      <w:pPr>
        <w:pStyle w:val="Heading1"/>
        <w:rPr>
          <w:rFonts w:ascii="Times New Roman" w:hAnsi="Times New Roman"/>
        </w:rPr>
      </w:pPr>
      <w:bookmarkStart w:id="9" w:name="_Toc524312837"/>
      <w:bookmarkStart w:id="10" w:name="_Toc20734060"/>
      <w:bookmarkStart w:id="11" w:name="_Toc453235044"/>
      <w:r w:rsidRPr="00096FD4">
        <w:rPr>
          <w:rFonts w:ascii="Times New Roman" w:hAnsi="Times New Roman"/>
        </w:rPr>
        <w:t xml:space="preserve">Project </w:t>
      </w:r>
      <w:r w:rsidR="00466E89" w:rsidRPr="00096FD4">
        <w:rPr>
          <w:rFonts w:ascii="Times New Roman" w:hAnsi="Times New Roman"/>
        </w:rPr>
        <w:t>o</w:t>
      </w:r>
      <w:r w:rsidRPr="00096FD4">
        <w:rPr>
          <w:rFonts w:ascii="Times New Roman" w:hAnsi="Times New Roman"/>
        </w:rPr>
        <w:t>rganization</w:t>
      </w:r>
      <w:bookmarkEnd w:id="9"/>
      <w:bookmarkEnd w:id="10"/>
      <w:bookmarkEnd w:id="11"/>
    </w:p>
    <w:p w14:paraId="0E602F29" w14:textId="52D3856D" w:rsidR="00DB3991" w:rsidRPr="00B124F7" w:rsidRDefault="00606F39" w:rsidP="000F0191">
      <w:pPr>
        <w:pStyle w:val="ListParagraph"/>
        <w:numPr>
          <w:ilvl w:val="0"/>
          <w:numId w:val="7"/>
        </w:numPr>
      </w:pPr>
      <w:r>
        <w:t xml:space="preserve">Mike Ingram </w:t>
      </w:r>
      <w:r w:rsidR="00DB3991" w:rsidRPr="006D3A5C">
        <w:t xml:space="preserve">is the Software Project Manager for the </w:t>
      </w:r>
      <w:r w:rsidR="00377B6A">
        <w:t>eCL</w:t>
      </w:r>
      <w:r w:rsidR="00D570FA">
        <w:t xml:space="preserve"> </w:t>
      </w:r>
      <w:r w:rsidR="00DB3991" w:rsidRPr="006D3A5C">
        <w:t xml:space="preserve">and </w:t>
      </w:r>
      <w:r w:rsidR="006C338D">
        <w:t xml:space="preserve">works out of </w:t>
      </w:r>
      <w:r w:rsidR="00DB3991" w:rsidRPr="006D3A5C">
        <w:t xml:space="preserve">the </w:t>
      </w:r>
      <w:r>
        <w:t>Coralville</w:t>
      </w:r>
      <w:r w:rsidR="00DB3991" w:rsidRPr="006D3A5C">
        <w:t xml:space="preserve"> office.  He will be </w:t>
      </w:r>
      <w:r w:rsidR="00EB2459">
        <w:t>preforming project management duties and supporting</w:t>
      </w:r>
      <w:r w:rsidR="00DB3991" w:rsidRPr="006D3A5C">
        <w:t xml:space="preserve"> weekly touch-base meetings with the</w:t>
      </w:r>
      <w:r w:rsidR="00DB3991">
        <w:t xml:space="preserve"> </w:t>
      </w:r>
      <w:r w:rsidR="00377B6A">
        <w:t>eCL</w:t>
      </w:r>
      <w:r w:rsidR="00EB2459">
        <w:t xml:space="preserve"> Engineering team and the Program Lead</w:t>
      </w:r>
      <w:r w:rsidR="00DB3991" w:rsidRPr="006D3A5C">
        <w:t>.</w:t>
      </w:r>
    </w:p>
    <w:p w14:paraId="0E602F2A" w14:textId="29E536D8" w:rsidR="00DB3991" w:rsidRDefault="00DB3991" w:rsidP="000F0191">
      <w:pPr>
        <w:pStyle w:val="ListParagraph"/>
        <w:numPr>
          <w:ilvl w:val="0"/>
          <w:numId w:val="7"/>
        </w:numPr>
      </w:pPr>
      <w:r w:rsidRPr="006D3A5C">
        <w:t>Susmitha Pal</w:t>
      </w:r>
      <w:r>
        <w:t xml:space="preserve">acherla is </w:t>
      </w:r>
      <w:r w:rsidR="00253D6C">
        <w:t>the database</w:t>
      </w:r>
      <w:r>
        <w:t xml:space="preserve"> </w:t>
      </w:r>
      <w:r w:rsidRPr="006D3A5C">
        <w:t>developer and works</w:t>
      </w:r>
      <w:r>
        <w:t xml:space="preserve"> remote out of her</w:t>
      </w:r>
      <w:r w:rsidRPr="006D3A5C">
        <w:t xml:space="preserve"> Atlanta, Georgia </w:t>
      </w:r>
      <w:r>
        <w:t xml:space="preserve">home </w:t>
      </w:r>
      <w:r w:rsidRPr="006D3A5C">
        <w:t>office.  Her role will</w:t>
      </w:r>
      <w:r>
        <w:t xml:space="preserve"> be to support database</w:t>
      </w:r>
      <w:r w:rsidR="00253D6C">
        <w:t xml:space="preserve"> and</w:t>
      </w:r>
      <w:r>
        <w:t xml:space="preserve"> </w:t>
      </w:r>
      <w:r w:rsidR="00CA22B9">
        <w:t>the data feed loads.</w:t>
      </w:r>
    </w:p>
    <w:p w14:paraId="0E602F2B" w14:textId="4CD531D3" w:rsidR="00DB3991" w:rsidRDefault="00DB3991" w:rsidP="000F0191">
      <w:pPr>
        <w:pStyle w:val="ListParagraph"/>
        <w:numPr>
          <w:ilvl w:val="0"/>
          <w:numId w:val="7"/>
        </w:numPr>
      </w:pPr>
      <w:r>
        <w:t xml:space="preserve">Dave Hinman is </w:t>
      </w:r>
      <w:r w:rsidR="00591458">
        <w:t xml:space="preserve">a </w:t>
      </w:r>
      <w:r>
        <w:t xml:space="preserve">senior developer </w:t>
      </w:r>
      <w:r w:rsidRPr="006D3A5C">
        <w:t xml:space="preserve">who works out of the Coralville, Iowa office.  </w:t>
      </w:r>
      <w:r>
        <w:t>His ro</w:t>
      </w:r>
      <w:r w:rsidR="00CA22B9">
        <w:t xml:space="preserve">le will be to support database </w:t>
      </w:r>
      <w:r>
        <w:t>and back-up Suzy.</w:t>
      </w:r>
    </w:p>
    <w:p w14:paraId="0E602F2C" w14:textId="0FFCDC37" w:rsidR="00DB3991" w:rsidRDefault="00253D6C" w:rsidP="000F0191">
      <w:pPr>
        <w:pStyle w:val="ListParagraph"/>
        <w:numPr>
          <w:ilvl w:val="0"/>
          <w:numId w:val="7"/>
        </w:numPr>
      </w:pPr>
      <w:r>
        <w:t xml:space="preserve">Lili Huang </w:t>
      </w:r>
      <w:r w:rsidR="00DB3991" w:rsidRPr="00332AB1">
        <w:t xml:space="preserve">is </w:t>
      </w:r>
      <w:r w:rsidR="00DB3991">
        <w:t xml:space="preserve">the </w:t>
      </w:r>
      <w:r w:rsidR="00DB3991" w:rsidRPr="00332AB1">
        <w:t>web developer who</w:t>
      </w:r>
      <w:r w:rsidR="00DB3991">
        <w:t xml:space="preserve"> works out of</w:t>
      </w:r>
      <w:r>
        <w:t xml:space="preserve"> the Coralville Iowa office</w:t>
      </w:r>
      <w:r w:rsidR="00DB3991" w:rsidRPr="00332AB1">
        <w:t>.  H</w:t>
      </w:r>
      <w:r>
        <w:t>er</w:t>
      </w:r>
      <w:r w:rsidR="00DB3991">
        <w:t xml:space="preserve"> role will be to support web </w:t>
      </w:r>
      <w:r w:rsidR="006F319E">
        <w:t>development</w:t>
      </w:r>
      <w:r w:rsidR="00DB3991" w:rsidRPr="00332AB1">
        <w:t>.</w:t>
      </w:r>
    </w:p>
    <w:p w14:paraId="0E602F2F" w14:textId="137927D8" w:rsidR="00DB3991" w:rsidRPr="006D3A5C" w:rsidRDefault="005249F7" w:rsidP="000F0191">
      <w:pPr>
        <w:pStyle w:val="ListParagraph"/>
        <w:numPr>
          <w:ilvl w:val="0"/>
          <w:numId w:val="7"/>
        </w:numPr>
      </w:pPr>
      <w:r>
        <w:t>Doug Stearns</w:t>
      </w:r>
      <w:r w:rsidR="00DB3991">
        <w:t xml:space="preserve"> is a requirements and test engineer who works out of the </w:t>
      </w:r>
      <w:r w:rsidR="00DB3991" w:rsidRPr="006D3A5C">
        <w:t xml:space="preserve">Coralville, Iowa office.  </w:t>
      </w:r>
      <w:r w:rsidR="00DB3991">
        <w:t>His role will be to support testing a</w:t>
      </w:r>
      <w:r w:rsidR="000F7FEC">
        <w:t>nd requirements</w:t>
      </w:r>
      <w:r w:rsidR="00F86BDA">
        <w:t xml:space="preserve">. </w:t>
      </w:r>
    </w:p>
    <w:p w14:paraId="0E602F30" w14:textId="77777777" w:rsidR="00817A11" w:rsidRDefault="00817A11" w:rsidP="00817A11">
      <w:pPr>
        <w:pStyle w:val="BodyText"/>
      </w:pPr>
    </w:p>
    <w:p w14:paraId="0E602F33" w14:textId="18CB8AEF" w:rsidR="004D7F6B" w:rsidRDefault="00606F39" w:rsidP="002D2995">
      <w:pPr>
        <w:pStyle w:val="BodyText"/>
        <w:jc w:val="center"/>
      </w:pPr>
      <w:r>
        <w:rPr>
          <w:noProof/>
        </w:rPr>
        <w:lastRenderedPageBreak/>
        <mc:AlternateContent>
          <mc:Choice Requires="wpc">
            <w:drawing>
              <wp:inline distT="0" distB="0" distL="0" distR="0" wp14:anchorId="072374C2" wp14:editId="45BDAE11">
                <wp:extent cx="4440555" cy="1199515"/>
                <wp:effectExtent l="0" t="0" r="83820" b="635"/>
                <wp:docPr id="126"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Rectangle 5"/>
                        <wps:cNvSpPr>
                          <a:spLocks noChangeArrowheads="1"/>
                        </wps:cNvSpPr>
                        <wps:spPr bwMode="auto">
                          <a:xfrm>
                            <a:off x="1188720" y="33020"/>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4925" y="918845"/>
                            <a:ext cx="461645"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Rectangle 7"/>
                        <wps:cNvSpPr>
                          <a:spLocks noChangeArrowheads="1"/>
                        </wps:cNvSpPr>
                        <wps:spPr bwMode="auto">
                          <a:xfrm>
                            <a:off x="1188720" y="33020"/>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1187450" y="31750"/>
                            <a:ext cx="929005" cy="464820"/>
                          </a:xfrm>
                          <a:custGeom>
                            <a:avLst/>
                            <a:gdLst>
                              <a:gd name="T0" fmla="*/ 0 w 1463"/>
                              <a:gd name="T1" fmla="*/ 0 h 732"/>
                              <a:gd name="T2" fmla="*/ 0 w 1463"/>
                              <a:gd name="T3" fmla="*/ 732 h 732"/>
                              <a:gd name="T4" fmla="*/ 1463 w 1463"/>
                              <a:gd name="T5" fmla="*/ 732 h 732"/>
                              <a:gd name="T6" fmla="*/ 1463 w 1463"/>
                              <a:gd name="T7" fmla="*/ 0 h 732"/>
                              <a:gd name="T8" fmla="*/ 0 w 1463"/>
                              <a:gd name="T9" fmla="*/ 0 h 732"/>
                              <a:gd name="T10" fmla="*/ 0 w 1463"/>
                              <a:gd name="T11" fmla="*/ 0 h 732"/>
                            </a:gdLst>
                            <a:ahLst/>
                            <a:cxnLst>
                              <a:cxn ang="0">
                                <a:pos x="T0" y="T1"/>
                              </a:cxn>
                              <a:cxn ang="0">
                                <a:pos x="T2" y="T3"/>
                              </a:cxn>
                              <a:cxn ang="0">
                                <a:pos x="T4" y="T5"/>
                              </a:cxn>
                              <a:cxn ang="0">
                                <a:pos x="T6" y="T7"/>
                              </a:cxn>
                              <a:cxn ang="0">
                                <a:pos x="T8" y="T9"/>
                              </a:cxn>
                              <a:cxn ang="0">
                                <a:pos x="T10" y="T11"/>
                              </a:cxn>
                            </a:cxnLst>
                            <a:rect l="0" t="0" r="r" b="b"/>
                            <a:pathLst>
                              <a:path w="1463" h="732">
                                <a:moveTo>
                                  <a:pt x="0" y="0"/>
                                </a:moveTo>
                                <a:lnTo>
                                  <a:pt x="0" y="732"/>
                                </a:lnTo>
                                <a:lnTo>
                                  <a:pt x="1463" y="732"/>
                                </a:lnTo>
                                <a:lnTo>
                                  <a:pt x="1463"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 name="Freeform 9"/>
                        <wps:cNvSpPr>
                          <a:spLocks/>
                        </wps:cNvSpPr>
                        <wps:spPr bwMode="auto">
                          <a:xfrm>
                            <a:off x="1189990" y="34290"/>
                            <a:ext cx="923925" cy="459740"/>
                          </a:xfrm>
                          <a:custGeom>
                            <a:avLst/>
                            <a:gdLst>
                              <a:gd name="T0" fmla="*/ 0 w 1455"/>
                              <a:gd name="T1" fmla="*/ 0 h 724"/>
                              <a:gd name="T2" fmla="*/ 0 w 1455"/>
                              <a:gd name="T3" fmla="*/ 724 h 724"/>
                              <a:gd name="T4" fmla="*/ 1455 w 1455"/>
                              <a:gd name="T5" fmla="*/ 724 h 724"/>
                              <a:gd name="T6" fmla="*/ 1455 w 1455"/>
                              <a:gd name="T7" fmla="*/ 0 h 724"/>
                              <a:gd name="T8" fmla="*/ 0 w 1455"/>
                              <a:gd name="T9" fmla="*/ 0 h 724"/>
                              <a:gd name="T10" fmla="*/ 0 w 1455"/>
                              <a:gd name="T11" fmla="*/ 0 h 724"/>
                            </a:gdLst>
                            <a:ahLst/>
                            <a:cxnLst>
                              <a:cxn ang="0">
                                <a:pos x="T0" y="T1"/>
                              </a:cxn>
                              <a:cxn ang="0">
                                <a:pos x="T2" y="T3"/>
                              </a:cxn>
                              <a:cxn ang="0">
                                <a:pos x="T4" y="T5"/>
                              </a:cxn>
                              <a:cxn ang="0">
                                <a:pos x="T6" y="T7"/>
                              </a:cxn>
                              <a:cxn ang="0">
                                <a:pos x="T8" y="T9"/>
                              </a:cxn>
                              <a:cxn ang="0">
                                <a:pos x="T10" y="T11"/>
                              </a:cxn>
                            </a:cxnLst>
                            <a:rect l="0" t="0" r="r" b="b"/>
                            <a:pathLst>
                              <a:path w="1455" h="724">
                                <a:moveTo>
                                  <a:pt x="0" y="0"/>
                                </a:moveTo>
                                <a:lnTo>
                                  <a:pt x="0" y="724"/>
                                </a:lnTo>
                                <a:lnTo>
                                  <a:pt x="1455" y="724"/>
                                </a:lnTo>
                                <a:lnTo>
                                  <a:pt x="1455"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 name="Rectangle 10"/>
                        <wps:cNvSpPr>
                          <a:spLocks noChangeArrowheads="1"/>
                        </wps:cNvSpPr>
                        <wps:spPr bwMode="auto">
                          <a:xfrm>
                            <a:off x="1187450" y="31750"/>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Freeform 11"/>
                        <wps:cNvSpPr>
                          <a:spLocks noEditPoints="1"/>
                        </wps:cNvSpPr>
                        <wps:spPr bwMode="auto">
                          <a:xfrm>
                            <a:off x="1188720" y="33020"/>
                            <a:ext cx="926465" cy="462280"/>
                          </a:xfrm>
                          <a:custGeom>
                            <a:avLst/>
                            <a:gdLst>
                              <a:gd name="T0" fmla="*/ 0 w 1459"/>
                              <a:gd name="T1" fmla="*/ 726 h 728"/>
                              <a:gd name="T2" fmla="*/ 0 w 1459"/>
                              <a:gd name="T3" fmla="*/ 2 h 728"/>
                              <a:gd name="T4" fmla="*/ 0 w 1459"/>
                              <a:gd name="T5" fmla="*/ 0 h 728"/>
                              <a:gd name="T6" fmla="*/ 2 w 1459"/>
                              <a:gd name="T7" fmla="*/ 0 h 728"/>
                              <a:gd name="T8" fmla="*/ 1457 w 1459"/>
                              <a:gd name="T9" fmla="*/ 0 h 728"/>
                              <a:gd name="T10" fmla="*/ 1457 w 1459"/>
                              <a:gd name="T11" fmla="*/ 0 h 728"/>
                              <a:gd name="T12" fmla="*/ 1459 w 1459"/>
                              <a:gd name="T13" fmla="*/ 2 h 728"/>
                              <a:gd name="T14" fmla="*/ 1459 w 1459"/>
                              <a:gd name="T15" fmla="*/ 726 h 728"/>
                              <a:gd name="T16" fmla="*/ 1457 w 1459"/>
                              <a:gd name="T17" fmla="*/ 728 h 728"/>
                              <a:gd name="T18" fmla="*/ 1457 w 1459"/>
                              <a:gd name="T19" fmla="*/ 728 h 728"/>
                              <a:gd name="T20" fmla="*/ 2 w 1459"/>
                              <a:gd name="T21" fmla="*/ 728 h 728"/>
                              <a:gd name="T22" fmla="*/ 0 w 1459"/>
                              <a:gd name="T23" fmla="*/ 728 h 728"/>
                              <a:gd name="T24" fmla="*/ 0 w 1459"/>
                              <a:gd name="T25" fmla="*/ 726 h 728"/>
                              <a:gd name="T26" fmla="*/ 0 w 1459"/>
                              <a:gd name="T27" fmla="*/ 724 h 728"/>
                              <a:gd name="T28" fmla="*/ 2 w 1459"/>
                              <a:gd name="T29" fmla="*/ 724 h 728"/>
                              <a:gd name="T30" fmla="*/ 1457 w 1459"/>
                              <a:gd name="T31" fmla="*/ 724 h 728"/>
                              <a:gd name="T32" fmla="*/ 1453 w 1459"/>
                              <a:gd name="T33" fmla="*/ 726 h 728"/>
                              <a:gd name="T34" fmla="*/ 1453 w 1459"/>
                              <a:gd name="T35" fmla="*/ 2 h 728"/>
                              <a:gd name="T36" fmla="*/ 1457 w 1459"/>
                              <a:gd name="T37" fmla="*/ 4 h 728"/>
                              <a:gd name="T38" fmla="*/ 2 w 1459"/>
                              <a:gd name="T39" fmla="*/ 4 h 728"/>
                              <a:gd name="T40" fmla="*/ 4 w 1459"/>
                              <a:gd name="T41" fmla="*/ 2 h 728"/>
                              <a:gd name="T42" fmla="*/ 4 w 1459"/>
                              <a:gd name="T43" fmla="*/ 726 h 728"/>
                              <a:gd name="T44" fmla="*/ 4 w 1459"/>
                              <a:gd name="T45" fmla="*/ 728 h 728"/>
                              <a:gd name="T46" fmla="*/ 2 w 1459"/>
                              <a:gd name="T47" fmla="*/ 728 h 728"/>
                              <a:gd name="T48" fmla="*/ 0 w 1459"/>
                              <a:gd name="T49" fmla="*/ 728 h 728"/>
                              <a:gd name="T50" fmla="*/ 0 w 1459"/>
                              <a:gd name="T51" fmla="*/ 726 h 728"/>
                              <a:gd name="T52" fmla="*/ 0 w 1459"/>
                              <a:gd name="T53" fmla="*/ 726 h 728"/>
                              <a:gd name="T54" fmla="*/ 36 w 1459"/>
                              <a:gd name="T55" fmla="*/ 690 h 728"/>
                              <a:gd name="T56" fmla="*/ 36 w 1459"/>
                              <a:gd name="T57" fmla="*/ 38 h 728"/>
                              <a:gd name="T58" fmla="*/ 36 w 1459"/>
                              <a:gd name="T59" fmla="*/ 36 h 728"/>
                              <a:gd name="T60" fmla="*/ 38 w 1459"/>
                              <a:gd name="T61" fmla="*/ 36 h 728"/>
                              <a:gd name="T62" fmla="*/ 1420 w 1459"/>
                              <a:gd name="T63" fmla="*/ 36 h 728"/>
                              <a:gd name="T64" fmla="*/ 1420 w 1459"/>
                              <a:gd name="T65" fmla="*/ 36 h 728"/>
                              <a:gd name="T66" fmla="*/ 1422 w 1459"/>
                              <a:gd name="T67" fmla="*/ 38 h 728"/>
                              <a:gd name="T68" fmla="*/ 1422 w 1459"/>
                              <a:gd name="T69" fmla="*/ 690 h 728"/>
                              <a:gd name="T70" fmla="*/ 1420 w 1459"/>
                              <a:gd name="T71" fmla="*/ 692 h 728"/>
                              <a:gd name="T72" fmla="*/ 1420 w 1459"/>
                              <a:gd name="T73" fmla="*/ 692 h 728"/>
                              <a:gd name="T74" fmla="*/ 38 w 1459"/>
                              <a:gd name="T75" fmla="*/ 692 h 728"/>
                              <a:gd name="T76" fmla="*/ 36 w 1459"/>
                              <a:gd name="T77" fmla="*/ 692 h 728"/>
                              <a:gd name="T78" fmla="*/ 36 w 1459"/>
                              <a:gd name="T79" fmla="*/ 690 h 728"/>
                              <a:gd name="T80" fmla="*/ 36 w 1459"/>
                              <a:gd name="T81" fmla="*/ 688 h 728"/>
                              <a:gd name="T82" fmla="*/ 38 w 1459"/>
                              <a:gd name="T83" fmla="*/ 688 h 728"/>
                              <a:gd name="T84" fmla="*/ 1420 w 1459"/>
                              <a:gd name="T85" fmla="*/ 688 h 728"/>
                              <a:gd name="T86" fmla="*/ 1416 w 1459"/>
                              <a:gd name="T87" fmla="*/ 690 h 728"/>
                              <a:gd name="T88" fmla="*/ 1416 w 1459"/>
                              <a:gd name="T89" fmla="*/ 38 h 728"/>
                              <a:gd name="T90" fmla="*/ 1420 w 1459"/>
                              <a:gd name="T91" fmla="*/ 40 h 728"/>
                              <a:gd name="T92" fmla="*/ 38 w 1459"/>
                              <a:gd name="T93" fmla="*/ 40 h 728"/>
                              <a:gd name="T94" fmla="*/ 40 w 1459"/>
                              <a:gd name="T95" fmla="*/ 38 h 728"/>
                              <a:gd name="T96" fmla="*/ 40 w 1459"/>
                              <a:gd name="T97" fmla="*/ 690 h 728"/>
                              <a:gd name="T98" fmla="*/ 40 w 1459"/>
                              <a:gd name="T99" fmla="*/ 692 h 728"/>
                              <a:gd name="T100" fmla="*/ 38 w 1459"/>
                              <a:gd name="T101" fmla="*/ 692 h 728"/>
                              <a:gd name="T102" fmla="*/ 36 w 1459"/>
                              <a:gd name="T103" fmla="*/ 692 h 728"/>
                              <a:gd name="T104" fmla="*/ 36 w 1459"/>
                              <a:gd name="T105" fmla="*/ 690 h 728"/>
                              <a:gd name="T106" fmla="*/ 36 w 1459"/>
                              <a:gd name="T107" fmla="*/ 690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459" h="728">
                                <a:moveTo>
                                  <a:pt x="0" y="726"/>
                                </a:moveTo>
                                <a:lnTo>
                                  <a:pt x="0" y="2"/>
                                </a:lnTo>
                                <a:lnTo>
                                  <a:pt x="0" y="0"/>
                                </a:lnTo>
                                <a:lnTo>
                                  <a:pt x="2" y="0"/>
                                </a:lnTo>
                                <a:lnTo>
                                  <a:pt x="1457" y="0"/>
                                </a:lnTo>
                                <a:lnTo>
                                  <a:pt x="1457" y="0"/>
                                </a:lnTo>
                                <a:lnTo>
                                  <a:pt x="1459" y="2"/>
                                </a:lnTo>
                                <a:lnTo>
                                  <a:pt x="1459" y="726"/>
                                </a:lnTo>
                                <a:lnTo>
                                  <a:pt x="1457" y="728"/>
                                </a:lnTo>
                                <a:lnTo>
                                  <a:pt x="1457" y="728"/>
                                </a:lnTo>
                                <a:lnTo>
                                  <a:pt x="2" y="728"/>
                                </a:lnTo>
                                <a:lnTo>
                                  <a:pt x="0" y="728"/>
                                </a:lnTo>
                                <a:lnTo>
                                  <a:pt x="0" y="726"/>
                                </a:lnTo>
                                <a:lnTo>
                                  <a:pt x="0" y="724"/>
                                </a:lnTo>
                                <a:lnTo>
                                  <a:pt x="2" y="724"/>
                                </a:lnTo>
                                <a:lnTo>
                                  <a:pt x="1457" y="724"/>
                                </a:lnTo>
                                <a:lnTo>
                                  <a:pt x="1453" y="726"/>
                                </a:lnTo>
                                <a:lnTo>
                                  <a:pt x="1453" y="2"/>
                                </a:lnTo>
                                <a:lnTo>
                                  <a:pt x="1457" y="4"/>
                                </a:lnTo>
                                <a:lnTo>
                                  <a:pt x="2" y="4"/>
                                </a:lnTo>
                                <a:lnTo>
                                  <a:pt x="4" y="2"/>
                                </a:lnTo>
                                <a:lnTo>
                                  <a:pt x="4" y="726"/>
                                </a:lnTo>
                                <a:lnTo>
                                  <a:pt x="4" y="728"/>
                                </a:lnTo>
                                <a:lnTo>
                                  <a:pt x="2" y="728"/>
                                </a:lnTo>
                                <a:lnTo>
                                  <a:pt x="0" y="728"/>
                                </a:lnTo>
                                <a:lnTo>
                                  <a:pt x="0" y="726"/>
                                </a:lnTo>
                                <a:lnTo>
                                  <a:pt x="0" y="726"/>
                                </a:lnTo>
                                <a:close/>
                                <a:moveTo>
                                  <a:pt x="36" y="690"/>
                                </a:moveTo>
                                <a:lnTo>
                                  <a:pt x="36" y="38"/>
                                </a:lnTo>
                                <a:lnTo>
                                  <a:pt x="36" y="36"/>
                                </a:lnTo>
                                <a:lnTo>
                                  <a:pt x="38" y="36"/>
                                </a:lnTo>
                                <a:lnTo>
                                  <a:pt x="1420" y="36"/>
                                </a:lnTo>
                                <a:lnTo>
                                  <a:pt x="1420" y="36"/>
                                </a:lnTo>
                                <a:lnTo>
                                  <a:pt x="1422" y="38"/>
                                </a:lnTo>
                                <a:lnTo>
                                  <a:pt x="1422" y="690"/>
                                </a:lnTo>
                                <a:lnTo>
                                  <a:pt x="1420" y="692"/>
                                </a:lnTo>
                                <a:lnTo>
                                  <a:pt x="1420" y="692"/>
                                </a:lnTo>
                                <a:lnTo>
                                  <a:pt x="38" y="692"/>
                                </a:lnTo>
                                <a:lnTo>
                                  <a:pt x="36" y="692"/>
                                </a:lnTo>
                                <a:lnTo>
                                  <a:pt x="36" y="690"/>
                                </a:lnTo>
                                <a:lnTo>
                                  <a:pt x="36" y="688"/>
                                </a:lnTo>
                                <a:lnTo>
                                  <a:pt x="38" y="688"/>
                                </a:lnTo>
                                <a:lnTo>
                                  <a:pt x="1420" y="688"/>
                                </a:lnTo>
                                <a:lnTo>
                                  <a:pt x="1416" y="690"/>
                                </a:lnTo>
                                <a:lnTo>
                                  <a:pt x="1416" y="38"/>
                                </a:lnTo>
                                <a:lnTo>
                                  <a:pt x="1420" y="40"/>
                                </a:lnTo>
                                <a:lnTo>
                                  <a:pt x="38" y="40"/>
                                </a:lnTo>
                                <a:lnTo>
                                  <a:pt x="40" y="38"/>
                                </a:lnTo>
                                <a:lnTo>
                                  <a:pt x="40" y="690"/>
                                </a:lnTo>
                                <a:lnTo>
                                  <a:pt x="40" y="692"/>
                                </a:lnTo>
                                <a:lnTo>
                                  <a:pt x="38" y="692"/>
                                </a:lnTo>
                                <a:lnTo>
                                  <a:pt x="36" y="692"/>
                                </a:lnTo>
                                <a:lnTo>
                                  <a:pt x="36" y="690"/>
                                </a:lnTo>
                                <a:lnTo>
                                  <a:pt x="36" y="690"/>
                                </a:lnTo>
                                <a:close/>
                              </a:path>
                            </a:pathLst>
                          </a:custGeom>
                          <a:blipFill dpi="0" rotWithShape="0">
                            <a:blip r:embed="rId18"/>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Rectangle 12"/>
                        <wps:cNvSpPr>
                          <a:spLocks noChangeArrowheads="1"/>
                        </wps:cNvSpPr>
                        <wps:spPr bwMode="auto">
                          <a:xfrm>
                            <a:off x="1187450" y="31750"/>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13"/>
                        <wps:cNvSpPr>
                          <a:spLocks noChangeArrowheads="1"/>
                        </wps:cNvSpPr>
                        <wps:spPr bwMode="auto">
                          <a:xfrm>
                            <a:off x="1169035" y="13970"/>
                            <a:ext cx="926465" cy="127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14"/>
                        <wps:cNvSpPr>
                          <a:spLocks noChangeArrowheads="1"/>
                        </wps:cNvSpPr>
                        <wps:spPr bwMode="auto">
                          <a:xfrm>
                            <a:off x="1169035" y="15240"/>
                            <a:ext cx="926465" cy="43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15"/>
                        <wps:cNvSpPr>
                          <a:spLocks noChangeArrowheads="1"/>
                        </wps:cNvSpPr>
                        <wps:spPr bwMode="auto">
                          <a:xfrm>
                            <a:off x="1169035" y="58420"/>
                            <a:ext cx="926465" cy="577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16"/>
                        <wps:cNvSpPr>
                          <a:spLocks noChangeArrowheads="1"/>
                        </wps:cNvSpPr>
                        <wps:spPr bwMode="auto">
                          <a:xfrm>
                            <a:off x="1169035" y="116205"/>
                            <a:ext cx="926465" cy="5715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7"/>
                        <wps:cNvSpPr>
                          <a:spLocks noChangeArrowheads="1"/>
                        </wps:cNvSpPr>
                        <wps:spPr bwMode="auto">
                          <a:xfrm>
                            <a:off x="1169035" y="173355"/>
                            <a:ext cx="926465" cy="86995"/>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8"/>
                        <wps:cNvSpPr>
                          <a:spLocks noChangeArrowheads="1"/>
                        </wps:cNvSpPr>
                        <wps:spPr bwMode="auto">
                          <a:xfrm>
                            <a:off x="1169035" y="260350"/>
                            <a:ext cx="926465" cy="584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19"/>
                        <wps:cNvSpPr>
                          <a:spLocks noChangeArrowheads="1"/>
                        </wps:cNvSpPr>
                        <wps:spPr bwMode="auto">
                          <a:xfrm>
                            <a:off x="1169035" y="318770"/>
                            <a:ext cx="926465" cy="57785"/>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20"/>
                        <wps:cNvSpPr>
                          <a:spLocks noChangeArrowheads="1"/>
                        </wps:cNvSpPr>
                        <wps:spPr bwMode="auto">
                          <a:xfrm>
                            <a:off x="1169035" y="376555"/>
                            <a:ext cx="926465" cy="5715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21"/>
                        <wps:cNvSpPr>
                          <a:spLocks noChangeArrowheads="1"/>
                        </wps:cNvSpPr>
                        <wps:spPr bwMode="auto">
                          <a:xfrm>
                            <a:off x="1169035" y="433705"/>
                            <a:ext cx="926465" cy="4254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2"/>
                        <wps:cNvSpPr>
                          <a:spLocks noChangeArrowheads="1"/>
                        </wps:cNvSpPr>
                        <wps:spPr bwMode="auto">
                          <a:xfrm>
                            <a:off x="1170305" y="16510"/>
                            <a:ext cx="923925" cy="458470"/>
                          </a:xfrm>
                          <a:prstGeom prst="rect">
                            <a:avLst/>
                          </a:prstGeom>
                          <a:noFill/>
                          <a:ln w="3810">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23"/>
                        <wps:cNvSpPr>
                          <a:spLocks noChangeArrowheads="1"/>
                        </wps:cNvSpPr>
                        <wps:spPr bwMode="auto">
                          <a:xfrm>
                            <a:off x="1193800" y="39370"/>
                            <a:ext cx="877570" cy="412115"/>
                          </a:xfrm>
                          <a:prstGeom prst="rect">
                            <a:avLst/>
                          </a:prstGeom>
                          <a:noFill/>
                          <a:ln w="3810">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24"/>
                        <wps:cNvSpPr>
                          <a:spLocks noChangeArrowheads="1"/>
                        </wps:cNvSpPr>
                        <wps:spPr bwMode="auto">
                          <a:xfrm>
                            <a:off x="1309370" y="117475"/>
                            <a:ext cx="5219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DEBF3" w14:textId="2415EB31" w:rsidR="00135CCA" w:rsidRDefault="00135CCA">
                              <w:r>
                                <w:rPr>
                                  <w:rFonts w:ascii="Calibri" w:hAnsi="Calibri" w:cs="Calibri"/>
                                  <w:color w:val="000000"/>
                                  <w:sz w:val="16"/>
                                  <w:szCs w:val="16"/>
                                </w:rPr>
                                <w:t>Mike Ingram</w:t>
                              </w:r>
                            </w:p>
                          </w:txbxContent>
                        </wps:txbx>
                        <wps:bodyPr rot="0" vert="horz" wrap="none" lIns="0" tIns="0" rIns="0" bIns="0" anchor="t" anchorCtr="0">
                          <a:spAutoFit/>
                        </wps:bodyPr>
                      </wps:wsp>
                      <wps:wsp>
                        <wps:cNvPr id="27" name="Rectangle 25"/>
                        <wps:cNvSpPr>
                          <a:spLocks noChangeArrowheads="1"/>
                        </wps:cNvSpPr>
                        <wps:spPr bwMode="auto">
                          <a:xfrm>
                            <a:off x="1219200" y="240030"/>
                            <a:ext cx="825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C9578" w14:textId="33099965" w:rsidR="00135CCA" w:rsidRDefault="00135CCA">
                              <w:r>
                                <w:rPr>
                                  <w:rFonts w:ascii="Calibri" w:hAnsi="Calibri" w:cs="Calibri"/>
                                  <w:color w:val="000000"/>
                                  <w:sz w:val="16"/>
                                  <w:szCs w:val="16"/>
                                </w:rPr>
                                <w:t>Sr</w:t>
                              </w:r>
                            </w:p>
                          </w:txbxContent>
                        </wps:txbx>
                        <wps:bodyPr rot="0" vert="horz" wrap="none" lIns="0" tIns="0" rIns="0" bIns="0" anchor="t" anchorCtr="0">
                          <a:spAutoFit/>
                        </wps:bodyPr>
                      </wps:wsp>
                      <wps:wsp>
                        <wps:cNvPr id="28" name="Rectangle 26"/>
                        <wps:cNvSpPr>
                          <a:spLocks noChangeArrowheads="1"/>
                        </wps:cNvSpPr>
                        <wps:spPr bwMode="auto">
                          <a:xfrm>
                            <a:off x="1302385" y="240030"/>
                            <a:ext cx="260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E76EF" w14:textId="53AD1B46" w:rsidR="00135CCA" w:rsidRDefault="00135CCA">
                              <w:r>
                                <w:rPr>
                                  <w:rFonts w:ascii="Calibri" w:hAnsi="Calibri" w:cs="Calibri"/>
                                  <w:color w:val="000000"/>
                                  <w:sz w:val="16"/>
                                  <w:szCs w:val="16"/>
                                </w:rPr>
                                <w:t xml:space="preserve">. </w:t>
                              </w:r>
                            </w:p>
                          </w:txbxContent>
                        </wps:txbx>
                        <wps:bodyPr rot="0" vert="horz" wrap="none" lIns="0" tIns="0" rIns="0" bIns="0" anchor="t" anchorCtr="0">
                          <a:spAutoFit/>
                        </wps:bodyPr>
                      </wps:wsp>
                      <wps:wsp>
                        <wps:cNvPr id="29" name="Rectangle 27"/>
                        <wps:cNvSpPr>
                          <a:spLocks noChangeArrowheads="1"/>
                        </wps:cNvSpPr>
                        <wps:spPr bwMode="auto">
                          <a:xfrm>
                            <a:off x="1351280" y="240030"/>
                            <a:ext cx="6877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C2EBD" w14:textId="0E8E49DD" w:rsidR="00135CCA" w:rsidRDefault="00135CCA">
                              <w:r>
                                <w:rPr>
                                  <w:rFonts w:ascii="Calibri" w:hAnsi="Calibri" w:cs="Calibri"/>
                                  <w:color w:val="000000"/>
                                  <w:sz w:val="16"/>
                                  <w:szCs w:val="16"/>
                                </w:rPr>
                                <w:t>Project Manager</w:t>
                              </w:r>
                            </w:p>
                          </w:txbxContent>
                        </wps:txbx>
                        <wps:bodyPr rot="0" vert="horz" wrap="none" lIns="0" tIns="0" rIns="0" bIns="0" anchor="t" anchorCtr="0">
                          <a:spAutoFit/>
                        </wps:bodyPr>
                      </wps:wsp>
                      <wps:wsp>
                        <wps:cNvPr id="30" name="Rectangle 28"/>
                        <wps:cNvSpPr>
                          <a:spLocks noChangeArrowheads="1"/>
                        </wps:cNvSpPr>
                        <wps:spPr bwMode="auto">
                          <a:xfrm>
                            <a:off x="1188720"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1"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27710" y="918845"/>
                            <a:ext cx="46228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30"/>
                        <wps:cNvSpPr>
                          <a:spLocks noChangeArrowheads="1"/>
                        </wps:cNvSpPr>
                        <wps:spPr bwMode="auto">
                          <a:xfrm>
                            <a:off x="1188720"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Freeform 31"/>
                        <wps:cNvSpPr>
                          <a:spLocks/>
                        </wps:cNvSpPr>
                        <wps:spPr bwMode="auto">
                          <a:xfrm>
                            <a:off x="1187450" y="720725"/>
                            <a:ext cx="929005" cy="464820"/>
                          </a:xfrm>
                          <a:custGeom>
                            <a:avLst/>
                            <a:gdLst>
                              <a:gd name="T0" fmla="*/ 0 w 1463"/>
                              <a:gd name="T1" fmla="*/ 0 h 732"/>
                              <a:gd name="T2" fmla="*/ 0 w 1463"/>
                              <a:gd name="T3" fmla="*/ 732 h 732"/>
                              <a:gd name="T4" fmla="*/ 1463 w 1463"/>
                              <a:gd name="T5" fmla="*/ 732 h 732"/>
                              <a:gd name="T6" fmla="*/ 1463 w 1463"/>
                              <a:gd name="T7" fmla="*/ 0 h 732"/>
                              <a:gd name="T8" fmla="*/ 0 w 1463"/>
                              <a:gd name="T9" fmla="*/ 0 h 732"/>
                              <a:gd name="T10" fmla="*/ 0 w 1463"/>
                              <a:gd name="T11" fmla="*/ 0 h 732"/>
                            </a:gdLst>
                            <a:ahLst/>
                            <a:cxnLst>
                              <a:cxn ang="0">
                                <a:pos x="T0" y="T1"/>
                              </a:cxn>
                              <a:cxn ang="0">
                                <a:pos x="T2" y="T3"/>
                              </a:cxn>
                              <a:cxn ang="0">
                                <a:pos x="T4" y="T5"/>
                              </a:cxn>
                              <a:cxn ang="0">
                                <a:pos x="T6" y="T7"/>
                              </a:cxn>
                              <a:cxn ang="0">
                                <a:pos x="T8" y="T9"/>
                              </a:cxn>
                              <a:cxn ang="0">
                                <a:pos x="T10" y="T11"/>
                              </a:cxn>
                            </a:cxnLst>
                            <a:rect l="0" t="0" r="r" b="b"/>
                            <a:pathLst>
                              <a:path w="1463" h="732">
                                <a:moveTo>
                                  <a:pt x="0" y="0"/>
                                </a:moveTo>
                                <a:lnTo>
                                  <a:pt x="0" y="732"/>
                                </a:lnTo>
                                <a:lnTo>
                                  <a:pt x="1463" y="732"/>
                                </a:lnTo>
                                <a:lnTo>
                                  <a:pt x="1463"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4" name="Freeform 32"/>
                        <wps:cNvSpPr>
                          <a:spLocks/>
                        </wps:cNvSpPr>
                        <wps:spPr bwMode="auto">
                          <a:xfrm>
                            <a:off x="1189990" y="723265"/>
                            <a:ext cx="923925" cy="459740"/>
                          </a:xfrm>
                          <a:custGeom>
                            <a:avLst/>
                            <a:gdLst>
                              <a:gd name="T0" fmla="*/ 0 w 1455"/>
                              <a:gd name="T1" fmla="*/ 0 h 724"/>
                              <a:gd name="T2" fmla="*/ 0 w 1455"/>
                              <a:gd name="T3" fmla="*/ 724 h 724"/>
                              <a:gd name="T4" fmla="*/ 1455 w 1455"/>
                              <a:gd name="T5" fmla="*/ 724 h 724"/>
                              <a:gd name="T6" fmla="*/ 1455 w 1455"/>
                              <a:gd name="T7" fmla="*/ 0 h 724"/>
                              <a:gd name="T8" fmla="*/ 0 w 1455"/>
                              <a:gd name="T9" fmla="*/ 0 h 724"/>
                              <a:gd name="T10" fmla="*/ 0 w 1455"/>
                              <a:gd name="T11" fmla="*/ 0 h 724"/>
                            </a:gdLst>
                            <a:ahLst/>
                            <a:cxnLst>
                              <a:cxn ang="0">
                                <a:pos x="T0" y="T1"/>
                              </a:cxn>
                              <a:cxn ang="0">
                                <a:pos x="T2" y="T3"/>
                              </a:cxn>
                              <a:cxn ang="0">
                                <a:pos x="T4" y="T5"/>
                              </a:cxn>
                              <a:cxn ang="0">
                                <a:pos x="T6" y="T7"/>
                              </a:cxn>
                              <a:cxn ang="0">
                                <a:pos x="T8" y="T9"/>
                              </a:cxn>
                              <a:cxn ang="0">
                                <a:pos x="T10" y="T11"/>
                              </a:cxn>
                            </a:cxnLst>
                            <a:rect l="0" t="0" r="r" b="b"/>
                            <a:pathLst>
                              <a:path w="1455" h="724">
                                <a:moveTo>
                                  <a:pt x="0" y="0"/>
                                </a:moveTo>
                                <a:lnTo>
                                  <a:pt x="0" y="724"/>
                                </a:lnTo>
                                <a:lnTo>
                                  <a:pt x="1455" y="724"/>
                                </a:lnTo>
                                <a:lnTo>
                                  <a:pt x="1455"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5" name="Rectangle 33"/>
                        <wps:cNvSpPr>
                          <a:spLocks noChangeArrowheads="1"/>
                        </wps:cNvSpPr>
                        <wps:spPr bwMode="auto">
                          <a:xfrm>
                            <a:off x="1187450"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Freeform 34"/>
                        <wps:cNvSpPr>
                          <a:spLocks/>
                        </wps:cNvSpPr>
                        <wps:spPr bwMode="auto">
                          <a:xfrm>
                            <a:off x="1188720" y="721995"/>
                            <a:ext cx="926465" cy="462280"/>
                          </a:xfrm>
                          <a:custGeom>
                            <a:avLst/>
                            <a:gdLst>
                              <a:gd name="T0" fmla="*/ 0 w 1459"/>
                              <a:gd name="T1" fmla="*/ 726 h 728"/>
                              <a:gd name="T2" fmla="*/ 0 w 1459"/>
                              <a:gd name="T3" fmla="*/ 2 h 728"/>
                              <a:gd name="T4" fmla="*/ 0 w 1459"/>
                              <a:gd name="T5" fmla="*/ 0 h 728"/>
                              <a:gd name="T6" fmla="*/ 2 w 1459"/>
                              <a:gd name="T7" fmla="*/ 0 h 728"/>
                              <a:gd name="T8" fmla="*/ 1457 w 1459"/>
                              <a:gd name="T9" fmla="*/ 0 h 728"/>
                              <a:gd name="T10" fmla="*/ 1457 w 1459"/>
                              <a:gd name="T11" fmla="*/ 0 h 728"/>
                              <a:gd name="T12" fmla="*/ 1459 w 1459"/>
                              <a:gd name="T13" fmla="*/ 2 h 728"/>
                              <a:gd name="T14" fmla="*/ 1459 w 1459"/>
                              <a:gd name="T15" fmla="*/ 726 h 728"/>
                              <a:gd name="T16" fmla="*/ 1457 w 1459"/>
                              <a:gd name="T17" fmla="*/ 728 h 728"/>
                              <a:gd name="T18" fmla="*/ 1457 w 1459"/>
                              <a:gd name="T19" fmla="*/ 728 h 728"/>
                              <a:gd name="T20" fmla="*/ 2 w 1459"/>
                              <a:gd name="T21" fmla="*/ 728 h 728"/>
                              <a:gd name="T22" fmla="*/ 0 w 1459"/>
                              <a:gd name="T23" fmla="*/ 728 h 728"/>
                              <a:gd name="T24" fmla="*/ 0 w 1459"/>
                              <a:gd name="T25" fmla="*/ 726 h 728"/>
                              <a:gd name="T26" fmla="*/ 0 w 1459"/>
                              <a:gd name="T27" fmla="*/ 724 h 728"/>
                              <a:gd name="T28" fmla="*/ 2 w 1459"/>
                              <a:gd name="T29" fmla="*/ 722 h 728"/>
                              <a:gd name="T30" fmla="*/ 1457 w 1459"/>
                              <a:gd name="T31" fmla="*/ 722 h 728"/>
                              <a:gd name="T32" fmla="*/ 1453 w 1459"/>
                              <a:gd name="T33" fmla="*/ 726 h 728"/>
                              <a:gd name="T34" fmla="*/ 1453 w 1459"/>
                              <a:gd name="T35" fmla="*/ 2 h 728"/>
                              <a:gd name="T36" fmla="*/ 1457 w 1459"/>
                              <a:gd name="T37" fmla="*/ 4 h 728"/>
                              <a:gd name="T38" fmla="*/ 2 w 1459"/>
                              <a:gd name="T39" fmla="*/ 4 h 728"/>
                              <a:gd name="T40" fmla="*/ 4 w 1459"/>
                              <a:gd name="T41" fmla="*/ 2 h 728"/>
                              <a:gd name="T42" fmla="*/ 4 w 1459"/>
                              <a:gd name="T43" fmla="*/ 726 h 728"/>
                              <a:gd name="T44" fmla="*/ 4 w 1459"/>
                              <a:gd name="T45" fmla="*/ 728 h 728"/>
                              <a:gd name="T46" fmla="*/ 2 w 1459"/>
                              <a:gd name="T47" fmla="*/ 728 h 728"/>
                              <a:gd name="T48" fmla="*/ 0 w 1459"/>
                              <a:gd name="T49" fmla="*/ 728 h 728"/>
                              <a:gd name="T50" fmla="*/ 0 w 1459"/>
                              <a:gd name="T51" fmla="*/ 726 h 728"/>
                              <a:gd name="T52" fmla="*/ 0 w 1459"/>
                              <a:gd name="T53" fmla="*/ 726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59" h="728">
                                <a:moveTo>
                                  <a:pt x="0" y="726"/>
                                </a:moveTo>
                                <a:lnTo>
                                  <a:pt x="0" y="2"/>
                                </a:lnTo>
                                <a:lnTo>
                                  <a:pt x="0" y="0"/>
                                </a:lnTo>
                                <a:lnTo>
                                  <a:pt x="2" y="0"/>
                                </a:lnTo>
                                <a:lnTo>
                                  <a:pt x="1457" y="0"/>
                                </a:lnTo>
                                <a:lnTo>
                                  <a:pt x="1457" y="0"/>
                                </a:lnTo>
                                <a:lnTo>
                                  <a:pt x="1459" y="2"/>
                                </a:lnTo>
                                <a:lnTo>
                                  <a:pt x="1459" y="726"/>
                                </a:lnTo>
                                <a:lnTo>
                                  <a:pt x="1457" y="728"/>
                                </a:lnTo>
                                <a:lnTo>
                                  <a:pt x="1457" y="728"/>
                                </a:lnTo>
                                <a:lnTo>
                                  <a:pt x="2" y="728"/>
                                </a:lnTo>
                                <a:lnTo>
                                  <a:pt x="0" y="728"/>
                                </a:lnTo>
                                <a:lnTo>
                                  <a:pt x="0" y="726"/>
                                </a:lnTo>
                                <a:lnTo>
                                  <a:pt x="0" y="724"/>
                                </a:lnTo>
                                <a:lnTo>
                                  <a:pt x="2" y="722"/>
                                </a:lnTo>
                                <a:lnTo>
                                  <a:pt x="1457" y="722"/>
                                </a:lnTo>
                                <a:lnTo>
                                  <a:pt x="1453" y="726"/>
                                </a:lnTo>
                                <a:lnTo>
                                  <a:pt x="1453" y="2"/>
                                </a:lnTo>
                                <a:lnTo>
                                  <a:pt x="1457" y="4"/>
                                </a:lnTo>
                                <a:lnTo>
                                  <a:pt x="2" y="4"/>
                                </a:lnTo>
                                <a:lnTo>
                                  <a:pt x="4" y="2"/>
                                </a:lnTo>
                                <a:lnTo>
                                  <a:pt x="4" y="726"/>
                                </a:lnTo>
                                <a:lnTo>
                                  <a:pt x="4" y="728"/>
                                </a:lnTo>
                                <a:lnTo>
                                  <a:pt x="2" y="728"/>
                                </a:lnTo>
                                <a:lnTo>
                                  <a:pt x="0" y="728"/>
                                </a:lnTo>
                                <a:lnTo>
                                  <a:pt x="0" y="726"/>
                                </a:lnTo>
                                <a:lnTo>
                                  <a:pt x="0" y="726"/>
                                </a:lnTo>
                                <a:close/>
                              </a:path>
                            </a:pathLst>
                          </a:custGeom>
                          <a:blipFill dpi="0" rotWithShape="0">
                            <a:blip r:embed="rId18"/>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Rectangle 35"/>
                        <wps:cNvSpPr>
                          <a:spLocks noChangeArrowheads="1"/>
                        </wps:cNvSpPr>
                        <wps:spPr bwMode="auto">
                          <a:xfrm>
                            <a:off x="1187450"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36"/>
                        <wps:cNvSpPr>
                          <a:spLocks noChangeArrowheads="1"/>
                        </wps:cNvSpPr>
                        <wps:spPr bwMode="auto">
                          <a:xfrm>
                            <a:off x="1169035" y="702945"/>
                            <a:ext cx="926465" cy="127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37"/>
                        <wps:cNvSpPr>
                          <a:spLocks noChangeArrowheads="1"/>
                        </wps:cNvSpPr>
                        <wps:spPr bwMode="auto">
                          <a:xfrm>
                            <a:off x="1169035" y="704215"/>
                            <a:ext cx="926465" cy="43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38"/>
                        <wps:cNvSpPr>
                          <a:spLocks noChangeArrowheads="1"/>
                        </wps:cNvSpPr>
                        <wps:spPr bwMode="auto">
                          <a:xfrm>
                            <a:off x="1169035" y="748030"/>
                            <a:ext cx="926465" cy="5715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39"/>
                        <wps:cNvSpPr>
                          <a:spLocks noChangeArrowheads="1"/>
                        </wps:cNvSpPr>
                        <wps:spPr bwMode="auto">
                          <a:xfrm>
                            <a:off x="1169035" y="805180"/>
                            <a:ext cx="926465" cy="5715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40"/>
                        <wps:cNvSpPr>
                          <a:spLocks noChangeArrowheads="1"/>
                        </wps:cNvSpPr>
                        <wps:spPr bwMode="auto">
                          <a:xfrm>
                            <a:off x="1169035" y="862330"/>
                            <a:ext cx="926465" cy="86995"/>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1"/>
                        <wps:cNvSpPr>
                          <a:spLocks noChangeArrowheads="1"/>
                        </wps:cNvSpPr>
                        <wps:spPr bwMode="auto">
                          <a:xfrm>
                            <a:off x="1169035" y="949325"/>
                            <a:ext cx="926465" cy="577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42"/>
                        <wps:cNvSpPr>
                          <a:spLocks noChangeArrowheads="1"/>
                        </wps:cNvSpPr>
                        <wps:spPr bwMode="auto">
                          <a:xfrm>
                            <a:off x="1169035" y="1007110"/>
                            <a:ext cx="926465" cy="5842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3"/>
                        <wps:cNvSpPr>
                          <a:spLocks noChangeArrowheads="1"/>
                        </wps:cNvSpPr>
                        <wps:spPr bwMode="auto">
                          <a:xfrm>
                            <a:off x="1169035" y="1065530"/>
                            <a:ext cx="926465" cy="5715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4"/>
                        <wps:cNvSpPr>
                          <a:spLocks noChangeArrowheads="1"/>
                        </wps:cNvSpPr>
                        <wps:spPr bwMode="auto">
                          <a:xfrm>
                            <a:off x="1169035" y="1122680"/>
                            <a:ext cx="926465" cy="4254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45"/>
                        <wps:cNvSpPr>
                          <a:spLocks noChangeArrowheads="1"/>
                        </wps:cNvSpPr>
                        <wps:spPr bwMode="auto">
                          <a:xfrm>
                            <a:off x="1170305" y="704215"/>
                            <a:ext cx="923925" cy="459740"/>
                          </a:xfrm>
                          <a:prstGeom prst="rect">
                            <a:avLst/>
                          </a:prstGeom>
                          <a:noFill/>
                          <a:ln w="3810">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46"/>
                        <wps:cNvSpPr>
                          <a:spLocks noChangeArrowheads="1"/>
                        </wps:cNvSpPr>
                        <wps:spPr bwMode="auto">
                          <a:xfrm>
                            <a:off x="1430020" y="806450"/>
                            <a:ext cx="4025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460BB" w14:textId="29D9F061" w:rsidR="00135CCA" w:rsidRDefault="00135CCA">
                              <w:r>
                                <w:rPr>
                                  <w:rFonts w:ascii="Calibri" w:hAnsi="Calibri" w:cs="Calibri"/>
                                  <w:color w:val="000000"/>
                                  <w:sz w:val="16"/>
                                  <w:szCs w:val="16"/>
                                </w:rPr>
                                <w:t>Lili Huang</w:t>
                              </w:r>
                            </w:p>
                          </w:txbxContent>
                        </wps:txbx>
                        <wps:bodyPr rot="0" vert="horz" wrap="none" lIns="0" tIns="0" rIns="0" bIns="0" anchor="t" anchorCtr="0">
                          <a:spAutoFit/>
                        </wps:bodyPr>
                      </wps:wsp>
                      <wps:wsp>
                        <wps:cNvPr id="49" name="Rectangle 47"/>
                        <wps:cNvSpPr>
                          <a:spLocks noChangeArrowheads="1"/>
                        </wps:cNvSpPr>
                        <wps:spPr bwMode="auto">
                          <a:xfrm>
                            <a:off x="1235710" y="929005"/>
                            <a:ext cx="3644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E77CFA" w14:textId="6A264F2C" w:rsidR="00135CCA" w:rsidRDefault="00135CCA">
                              <w:r>
                                <w:rPr>
                                  <w:rFonts w:ascii="Calibri" w:hAnsi="Calibri" w:cs="Calibri"/>
                                  <w:color w:val="000000"/>
                                  <w:sz w:val="16"/>
                                  <w:szCs w:val="16"/>
                                </w:rPr>
                                <w:t>Engineer</w:t>
                              </w:r>
                            </w:p>
                          </w:txbxContent>
                        </wps:txbx>
                        <wps:bodyPr rot="0" vert="horz" wrap="none" lIns="0" tIns="0" rIns="0" bIns="0" anchor="t" anchorCtr="0">
                          <a:spAutoFit/>
                        </wps:bodyPr>
                      </wps:wsp>
                      <wps:wsp>
                        <wps:cNvPr id="50" name="Rectangle 48"/>
                        <wps:cNvSpPr>
                          <a:spLocks noChangeArrowheads="1"/>
                        </wps:cNvSpPr>
                        <wps:spPr bwMode="auto">
                          <a:xfrm>
                            <a:off x="1604010" y="929005"/>
                            <a:ext cx="25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8403F" w14:textId="6D8E75EE" w:rsidR="00135CCA" w:rsidRDefault="00135CCA">
                              <w:r>
                                <w:rPr>
                                  <w:rFonts w:ascii="Calibri" w:hAnsi="Calibri" w:cs="Calibri"/>
                                  <w:color w:val="000000"/>
                                  <w:sz w:val="16"/>
                                  <w:szCs w:val="16"/>
                                </w:rPr>
                                <w:t xml:space="preserve">, </w:t>
                              </w:r>
                            </w:p>
                          </w:txbxContent>
                        </wps:txbx>
                        <wps:bodyPr rot="0" vert="horz" wrap="none" lIns="0" tIns="0" rIns="0" bIns="0" anchor="t" anchorCtr="0">
                          <a:spAutoFit/>
                        </wps:bodyPr>
                      </wps:wsp>
                      <wps:wsp>
                        <wps:cNvPr id="51" name="Rectangle 49"/>
                        <wps:cNvSpPr>
                          <a:spLocks noChangeArrowheads="1"/>
                        </wps:cNvSpPr>
                        <wps:spPr bwMode="auto">
                          <a:xfrm>
                            <a:off x="1652905" y="929005"/>
                            <a:ext cx="3727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F2D04" w14:textId="1197F377" w:rsidR="00135CCA" w:rsidRDefault="00135CCA">
                              <w:r>
                                <w:rPr>
                                  <w:rFonts w:ascii="Calibri" w:hAnsi="Calibri" w:cs="Calibri"/>
                                  <w:color w:val="000000"/>
                                  <w:sz w:val="16"/>
                                  <w:szCs w:val="16"/>
                                </w:rPr>
                                <w:t>Software</w:t>
                              </w:r>
                            </w:p>
                          </w:txbxContent>
                        </wps:txbx>
                        <wps:bodyPr rot="0" vert="horz" wrap="none" lIns="0" tIns="0" rIns="0" bIns="0" anchor="t" anchorCtr="0">
                          <a:spAutoFit/>
                        </wps:bodyPr>
                      </wps:wsp>
                      <wps:wsp>
                        <wps:cNvPr id="52" name="Line 50"/>
                        <wps:cNvCnPr/>
                        <wps:spPr bwMode="auto">
                          <a:xfrm>
                            <a:off x="1632585" y="474980"/>
                            <a:ext cx="0" cy="229235"/>
                          </a:xfrm>
                          <a:prstGeom prst="line">
                            <a:avLst/>
                          </a:prstGeom>
                          <a:noFill/>
                          <a:ln w="12700">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53" name="Rectangle 51"/>
                        <wps:cNvSpPr>
                          <a:spLocks noChangeArrowheads="1"/>
                        </wps:cNvSpPr>
                        <wps:spPr bwMode="auto">
                          <a:xfrm>
                            <a:off x="2343785"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4"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27710" y="917575"/>
                            <a:ext cx="46228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Rectangle 53"/>
                        <wps:cNvSpPr>
                          <a:spLocks noChangeArrowheads="1"/>
                        </wps:cNvSpPr>
                        <wps:spPr bwMode="auto">
                          <a:xfrm>
                            <a:off x="2343785"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Freeform 54"/>
                        <wps:cNvSpPr>
                          <a:spLocks/>
                        </wps:cNvSpPr>
                        <wps:spPr bwMode="auto">
                          <a:xfrm>
                            <a:off x="2342515" y="720725"/>
                            <a:ext cx="929005" cy="464820"/>
                          </a:xfrm>
                          <a:custGeom>
                            <a:avLst/>
                            <a:gdLst>
                              <a:gd name="T0" fmla="*/ 0 w 1463"/>
                              <a:gd name="T1" fmla="*/ 0 h 732"/>
                              <a:gd name="T2" fmla="*/ 0 w 1463"/>
                              <a:gd name="T3" fmla="*/ 732 h 732"/>
                              <a:gd name="T4" fmla="*/ 1463 w 1463"/>
                              <a:gd name="T5" fmla="*/ 732 h 732"/>
                              <a:gd name="T6" fmla="*/ 1463 w 1463"/>
                              <a:gd name="T7" fmla="*/ 0 h 732"/>
                              <a:gd name="T8" fmla="*/ 0 w 1463"/>
                              <a:gd name="T9" fmla="*/ 0 h 732"/>
                              <a:gd name="T10" fmla="*/ 0 w 1463"/>
                              <a:gd name="T11" fmla="*/ 0 h 732"/>
                            </a:gdLst>
                            <a:ahLst/>
                            <a:cxnLst>
                              <a:cxn ang="0">
                                <a:pos x="T0" y="T1"/>
                              </a:cxn>
                              <a:cxn ang="0">
                                <a:pos x="T2" y="T3"/>
                              </a:cxn>
                              <a:cxn ang="0">
                                <a:pos x="T4" y="T5"/>
                              </a:cxn>
                              <a:cxn ang="0">
                                <a:pos x="T6" y="T7"/>
                              </a:cxn>
                              <a:cxn ang="0">
                                <a:pos x="T8" y="T9"/>
                              </a:cxn>
                              <a:cxn ang="0">
                                <a:pos x="T10" y="T11"/>
                              </a:cxn>
                            </a:cxnLst>
                            <a:rect l="0" t="0" r="r" b="b"/>
                            <a:pathLst>
                              <a:path w="1463" h="732">
                                <a:moveTo>
                                  <a:pt x="0" y="0"/>
                                </a:moveTo>
                                <a:lnTo>
                                  <a:pt x="0" y="732"/>
                                </a:lnTo>
                                <a:lnTo>
                                  <a:pt x="1463" y="732"/>
                                </a:lnTo>
                                <a:lnTo>
                                  <a:pt x="1463"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7" name="Freeform 55"/>
                        <wps:cNvSpPr>
                          <a:spLocks/>
                        </wps:cNvSpPr>
                        <wps:spPr bwMode="auto">
                          <a:xfrm>
                            <a:off x="2345055" y="723265"/>
                            <a:ext cx="923925" cy="459740"/>
                          </a:xfrm>
                          <a:custGeom>
                            <a:avLst/>
                            <a:gdLst>
                              <a:gd name="T0" fmla="*/ 0 w 1455"/>
                              <a:gd name="T1" fmla="*/ 0 h 724"/>
                              <a:gd name="T2" fmla="*/ 0 w 1455"/>
                              <a:gd name="T3" fmla="*/ 724 h 724"/>
                              <a:gd name="T4" fmla="*/ 1455 w 1455"/>
                              <a:gd name="T5" fmla="*/ 724 h 724"/>
                              <a:gd name="T6" fmla="*/ 1455 w 1455"/>
                              <a:gd name="T7" fmla="*/ 0 h 724"/>
                              <a:gd name="T8" fmla="*/ 0 w 1455"/>
                              <a:gd name="T9" fmla="*/ 0 h 724"/>
                              <a:gd name="T10" fmla="*/ 0 w 1455"/>
                              <a:gd name="T11" fmla="*/ 0 h 724"/>
                            </a:gdLst>
                            <a:ahLst/>
                            <a:cxnLst>
                              <a:cxn ang="0">
                                <a:pos x="T0" y="T1"/>
                              </a:cxn>
                              <a:cxn ang="0">
                                <a:pos x="T2" y="T3"/>
                              </a:cxn>
                              <a:cxn ang="0">
                                <a:pos x="T4" y="T5"/>
                              </a:cxn>
                              <a:cxn ang="0">
                                <a:pos x="T6" y="T7"/>
                              </a:cxn>
                              <a:cxn ang="0">
                                <a:pos x="T8" y="T9"/>
                              </a:cxn>
                              <a:cxn ang="0">
                                <a:pos x="T10" y="T11"/>
                              </a:cxn>
                            </a:cxnLst>
                            <a:rect l="0" t="0" r="r" b="b"/>
                            <a:pathLst>
                              <a:path w="1455" h="724">
                                <a:moveTo>
                                  <a:pt x="0" y="0"/>
                                </a:moveTo>
                                <a:lnTo>
                                  <a:pt x="0" y="724"/>
                                </a:lnTo>
                                <a:lnTo>
                                  <a:pt x="1455" y="724"/>
                                </a:lnTo>
                                <a:lnTo>
                                  <a:pt x="1455"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8" name="Rectangle 56"/>
                        <wps:cNvSpPr>
                          <a:spLocks noChangeArrowheads="1"/>
                        </wps:cNvSpPr>
                        <wps:spPr bwMode="auto">
                          <a:xfrm>
                            <a:off x="2342515"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Freeform 57"/>
                        <wps:cNvSpPr>
                          <a:spLocks/>
                        </wps:cNvSpPr>
                        <wps:spPr bwMode="auto">
                          <a:xfrm>
                            <a:off x="2342515" y="721995"/>
                            <a:ext cx="927735" cy="462280"/>
                          </a:xfrm>
                          <a:custGeom>
                            <a:avLst/>
                            <a:gdLst>
                              <a:gd name="T0" fmla="*/ 0 w 1461"/>
                              <a:gd name="T1" fmla="*/ 726 h 728"/>
                              <a:gd name="T2" fmla="*/ 0 w 1461"/>
                              <a:gd name="T3" fmla="*/ 2 h 728"/>
                              <a:gd name="T4" fmla="*/ 2 w 1461"/>
                              <a:gd name="T5" fmla="*/ 0 h 728"/>
                              <a:gd name="T6" fmla="*/ 4 w 1461"/>
                              <a:gd name="T7" fmla="*/ 0 h 728"/>
                              <a:gd name="T8" fmla="*/ 1457 w 1461"/>
                              <a:gd name="T9" fmla="*/ 0 h 728"/>
                              <a:gd name="T10" fmla="*/ 1459 w 1461"/>
                              <a:gd name="T11" fmla="*/ 0 h 728"/>
                              <a:gd name="T12" fmla="*/ 1461 w 1461"/>
                              <a:gd name="T13" fmla="*/ 2 h 728"/>
                              <a:gd name="T14" fmla="*/ 1461 w 1461"/>
                              <a:gd name="T15" fmla="*/ 726 h 728"/>
                              <a:gd name="T16" fmla="*/ 1459 w 1461"/>
                              <a:gd name="T17" fmla="*/ 728 h 728"/>
                              <a:gd name="T18" fmla="*/ 1457 w 1461"/>
                              <a:gd name="T19" fmla="*/ 728 h 728"/>
                              <a:gd name="T20" fmla="*/ 4 w 1461"/>
                              <a:gd name="T21" fmla="*/ 728 h 728"/>
                              <a:gd name="T22" fmla="*/ 2 w 1461"/>
                              <a:gd name="T23" fmla="*/ 728 h 728"/>
                              <a:gd name="T24" fmla="*/ 0 w 1461"/>
                              <a:gd name="T25" fmla="*/ 726 h 728"/>
                              <a:gd name="T26" fmla="*/ 2 w 1461"/>
                              <a:gd name="T27" fmla="*/ 724 h 728"/>
                              <a:gd name="T28" fmla="*/ 4 w 1461"/>
                              <a:gd name="T29" fmla="*/ 724 h 728"/>
                              <a:gd name="T30" fmla="*/ 1457 w 1461"/>
                              <a:gd name="T31" fmla="*/ 724 h 728"/>
                              <a:gd name="T32" fmla="*/ 1455 w 1461"/>
                              <a:gd name="T33" fmla="*/ 726 h 728"/>
                              <a:gd name="T34" fmla="*/ 1455 w 1461"/>
                              <a:gd name="T35" fmla="*/ 2 h 728"/>
                              <a:gd name="T36" fmla="*/ 1457 w 1461"/>
                              <a:gd name="T37" fmla="*/ 4 h 728"/>
                              <a:gd name="T38" fmla="*/ 4 w 1461"/>
                              <a:gd name="T39" fmla="*/ 4 h 728"/>
                              <a:gd name="T40" fmla="*/ 6 w 1461"/>
                              <a:gd name="T41" fmla="*/ 2 h 728"/>
                              <a:gd name="T42" fmla="*/ 6 w 1461"/>
                              <a:gd name="T43" fmla="*/ 726 h 728"/>
                              <a:gd name="T44" fmla="*/ 4 w 1461"/>
                              <a:gd name="T45" fmla="*/ 728 h 728"/>
                              <a:gd name="T46" fmla="*/ 4 w 1461"/>
                              <a:gd name="T47" fmla="*/ 728 h 728"/>
                              <a:gd name="T48" fmla="*/ 2 w 1461"/>
                              <a:gd name="T49" fmla="*/ 728 h 728"/>
                              <a:gd name="T50" fmla="*/ 0 w 1461"/>
                              <a:gd name="T51" fmla="*/ 726 h 728"/>
                              <a:gd name="T52" fmla="*/ 0 w 1461"/>
                              <a:gd name="T53" fmla="*/ 726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61" h="728">
                                <a:moveTo>
                                  <a:pt x="0" y="726"/>
                                </a:moveTo>
                                <a:lnTo>
                                  <a:pt x="0" y="2"/>
                                </a:lnTo>
                                <a:lnTo>
                                  <a:pt x="2" y="0"/>
                                </a:lnTo>
                                <a:lnTo>
                                  <a:pt x="4" y="0"/>
                                </a:lnTo>
                                <a:lnTo>
                                  <a:pt x="1457" y="0"/>
                                </a:lnTo>
                                <a:lnTo>
                                  <a:pt x="1459" y="0"/>
                                </a:lnTo>
                                <a:lnTo>
                                  <a:pt x="1461" y="2"/>
                                </a:lnTo>
                                <a:lnTo>
                                  <a:pt x="1461" y="726"/>
                                </a:lnTo>
                                <a:lnTo>
                                  <a:pt x="1459" y="728"/>
                                </a:lnTo>
                                <a:lnTo>
                                  <a:pt x="1457" y="728"/>
                                </a:lnTo>
                                <a:lnTo>
                                  <a:pt x="4" y="728"/>
                                </a:lnTo>
                                <a:lnTo>
                                  <a:pt x="2" y="728"/>
                                </a:lnTo>
                                <a:lnTo>
                                  <a:pt x="0" y="726"/>
                                </a:lnTo>
                                <a:lnTo>
                                  <a:pt x="2" y="724"/>
                                </a:lnTo>
                                <a:lnTo>
                                  <a:pt x="4" y="724"/>
                                </a:lnTo>
                                <a:lnTo>
                                  <a:pt x="1457" y="724"/>
                                </a:lnTo>
                                <a:lnTo>
                                  <a:pt x="1455" y="726"/>
                                </a:lnTo>
                                <a:lnTo>
                                  <a:pt x="1455" y="2"/>
                                </a:lnTo>
                                <a:lnTo>
                                  <a:pt x="1457" y="4"/>
                                </a:lnTo>
                                <a:lnTo>
                                  <a:pt x="4" y="4"/>
                                </a:lnTo>
                                <a:lnTo>
                                  <a:pt x="6" y="2"/>
                                </a:lnTo>
                                <a:lnTo>
                                  <a:pt x="6" y="726"/>
                                </a:lnTo>
                                <a:lnTo>
                                  <a:pt x="4" y="728"/>
                                </a:lnTo>
                                <a:lnTo>
                                  <a:pt x="4" y="728"/>
                                </a:lnTo>
                                <a:lnTo>
                                  <a:pt x="2" y="728"/>
                                </a:lnTo>
                                <a:lnTo>
                                  <a:pt x="0" y="726"/>
                                </a:lnTo>
                                <a:lnTo>
                                  <a:pt x="0" y="726"/>
                                </a:lnTo>
                                <a:close/>
                              </a:path>
                            </a:pathLst>
                          </a:custGeom>
                          <a:blipFill dpi="0" rotWithShape="0">
                            <a:blip r:embed="rId18"/>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Rectangle 58"/>
                        <wps:cNvSpPr>
                          <a:spLocks noChangeArrowheads="1"/>
                        </wps:cNvSpPr>
                        <wps:spPr bwMode="auto">
                          <a:xfrm>
                            <a:off x="2342515"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59"/>
                        <wps:cNvSpPr>
                          <a:spLocks noChangeArrowheads="1"/>
                        </wps:cNvSpPr>
                        <wps:spPr bwMode="auto">
                          <a:xfrm>
                            <a:off x="2324100" y="702945"/>
                            <a:ext cx="926465" cy="127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60"/>
                        <wps:cNvSpPr>
                          <a:spLocks noChangeArrowheads="1"/>
                        </wps:cNvSpPr>
                        <wps:spPr bwMode="auto">
                          <a:xfrm>
                            <a:off x="2324100" y="704215"/>
                            <a:ext cx="926465" cy="43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61"/>
                        <wps:cNvSpPr>
                          <a:spLocks noChangeArrowheads="1"/>
                        </wps:cNvSpPr>
                        <wps:spPr bwMode="auto">
                          <a:xfrm>
                            <a:off x="2324100" y="748030"/>
                            <a:ext cx="926465" cy="5715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62"/>
                        <wps:cNvSpPr>
                          <a:spLocks noChangeArrowheads="1"/>
                        </wps:cNvSpPr>
                        <wps:spPr bwMode="auto">
                          <a:xfrm>
                            <a:off x="2324100" y="805180"/>
                            <a:ext cx="926465" cy="5715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63"/>
                        <wps:cNvSpPr>
                          <a:spLocks noChangeArrowheads="1"/>
                        </wps:cNvSpPr>
                        <wps:spPr bwMode="auto">
                          <a:xfrm>
                            <a:off x="2324100" y="862330"/>
                            <a:ext cx="926465" cy="86995"/>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64"/>
                        <wps:cNvSpPr>
                          <a:spLocks noChangeArrowheads="1"/>
                        </wps:cNvSpPr>
                        <wps:spPr bwMode="auto">
                          <a:xfrm>
                            <a:off x="2324100" y="949325"/>
                            <a:ext cx="926465" cy="577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65"/>
                        <wps:cNvSpPr>
                          <a:spLocks noChangeArrowheads="1"/>
                        </wps:cNvSpPr>
                        <wps:spPr bwMode="auto">
                          <a:xfrm>
                            <a:off x="2324100" y="1007110"/>
                            <a:ext cx="926465" cy="5842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6"/>
                        <wps:cNvSpPr>
                          <a:spLocks noChangeArrowheads="1"/>
                        </wps:cNvSpPr>
                        <wps:spPr bwMode="auto">
                          <a:xfrm>
                            <a:off x="2324100" y="1065530"/>
                            <a:ext cx="926465" cy="5715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7"/>
                        <wps:cNvSpPr>
                          <a:spLocks noChangeArrowheads="1"/>
                        </wps:cNvSpPr>
                        <wps:spPr bwMode="auto">
                          <a:xfrm>
                            <a:off x="2324100" y="1122680"/>
                            <a:ext cx="926465" cy="4254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68"/>
                        <wps:cNvSpPr>
                          <a:spLocks noChangeArrowheads="1"/>
                        </wps:cNvSpPr>
                        <wps:spPr bwMode="auto">
                          <a:xfrm>
                            <a:off x="2325370" y="704215"/>
                            <a:ext cx="923925" cy="459740"/>
                          </a:xfrm>
                          <a:prstGeom prst="rect">
                            <a:avLst/>
                          </a:prstGeom>
                          <a:noFill/>
                          <a:ln w="3810">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Rectangle 69"/>
                        <wps:cNvSpPr>
                          <a:spLocks noChangeArrowheads="1"/>
                        </wps:cNvSpPr>
                        <wps:spPr bwMode="auto">
                          <a:xfrm>
                            <a:off x="2510155" y="806450"/>
                            <a:ext cx="5492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3CF56" w14:textId="3117211F" w:rsidR="00135CCA" w:rsidRDefault="00135CCA">
                              <w:r>
                                <w:rPr>
                                  <w:rFonts w:ascii="Calibri" w:hAnsi="Calibri" w:cs="Calibri"/>
                                  <w:color w:val="000000"/>
                                  <w:sz w:val="16"/>
                                  <w:szCs w:val="16"/>
                                </w:rPr>
                                <w:t>Doug Stearns</w:t>
                              </w:r>
                            </w:p>
                          </w:txbxContent>
                        </wps:txbx>
                        <wps:bodyPr rot="0" vert="horz" wrap="none" lIns="0" tIns="0" rIns="0" bIns="0" anchor="t" anchorCtr="0">
                          <a:spAutoFit/>
                        </wps:bodyPr>
                      </wps:wsp>
                      <wps:wsp>
                        <wps:cNvPr id="72" name="Rectangle 70"/>
                        <wps:cNvSpPr>
                          <a:spLocks noChangeArrowheads="1"/>
                        </wps:cNvSpPr>
                        <wps:spPr bwMode="auto">
                          <a:xfrm>
                            <a:off x="2425700" y="929005"/>
                            <a:ext cx="825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E7F9F" w14:textId="206AB1A4" w:rsidR="00135CCA" w:rsidRDefault="00135CCA">
                              <w:r>
                                <w:rPr>
                                  <w:rFonts w:ascii="Calibri" w:hAnsi="Calibri" w:cs="Calibri"/>
                                  <w:color w:val="000000"/>
                                  <w:sz w:val="16"/>
                                  <w:szCs w:val="16"/>
                                </w:rPr>
                                <w:t>Sr</w:t>
                              </w:r>
                            </w:p>
                          </w:txbxContent>
                        </wps:txbx>
                        <wps:bodyPr rot="0" vert="horz" wrap="none" lIns="0" tIns="0" rIns="0" bIns="0" anchor="t" anchorCtr="0">
                          <a:spAutoFit/>
                        </wps:bodyPr>
                      </wps:wsp>
                      <wps:wsp>
                        <wps:cNvPr id="73" name="Rectangle 71"/>
                        <wps:cNvSpPr>
                          <a:spLocks noChangeArrowheads="1"/>
                        </wps:cNvSpPr>
                        <wps:spPr bwMode="auto">
                          <a:xfrm>
                            <a:off x="2507615" y="929005"/>
                            <a:ext cx="260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DA045" w14:textId="53DD20EC" w:rsidR="00135CCA" w:rsidRDefault="00135CCA">
                              <w:r>
                                <w:rPr>
                                  <w:rFonts w:ascii="Calibri" w:hAnsi="Calibri" w:cs="Calibri"/>
                                  <w:color w:val="000000"/>
                                  <w:sz w:val="16"/>
                                  <w:szCs w:val="16"/>
                                </w:rPr>
                                <w:t xml:space="preserve">. </w:t>
                              </w:r>
                            </w:p>
                          </w:txbxContent>
                        </wps:txbx>
                        <wps:bodyPr rot="0" vert="horz" wrap="none" lIns="0" tIns="0" rIns="0" bIns="0" anchor="t" anchorCtr="0">
                          <a:spAutoFit/>
                        </wps:bodyPr>
                      </wps:wsp>
                      <wps:wsp>
                        <wps:cNvPr id="74" name="Rectangle 72"/>
                        <wps:cNvSpPr>
                          <a:spLocks noChangeArrowheads="1"/>
                        </wps:cNvSpPr>
                        <wps:spPr bwMode="auto">
                          <a:xfrm>
                            <a:off x="2557780" y="929005"/>
                            <a:ext cx="3644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4F146" w14:textId="1658BF06" w:rsidR="00135CCA" w:rsidRDefault="00135CCA">
                              <w:r>
                                <w:rPr>
                                  <w:rFonts w:ascii="Calibri" w:hAnsi="Calibri" w:cs="Calibri"/>
                                  <w:color w:val="000000"/>
                                  <w:sz w:val="16"/>
                                  <w:szCs w:val="16"/>
                                </w:rPr>
                                <w:t>Engineer</w:t>
                              </w:r>
                            </w:p>
                          </w:txbxContent>
                        </wps:txbx>
                        <wps:bodyPr rot="0" vert="horz" wrap="none" lIns="0" tIns="0" rIns="0" bIns="0" anchor="t" anchorCtr="0">
                          <a:spAutoFit/>
                        </wps:bodyPr>
                      </wps:wsp>
                      <wps:wsp>
                        <wps:cNvPr id="75" name="Rectangle 73"/>
                        <wps:cNvSpPr>
                          <a:spLocks noChangeArrowheads="1"/>
                        </wps:cNvSpPr>
                        <wps:spPr bwMode="auto">
                          <a:xfrm>
                            <a:off x="2924810" y="929005"/>
                            <a:ext cx="25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50246" w14:textId="4D9CEA17" w:rsidR="00135CCA" w:rsidRDefault="00135CCA">
                              <w:r>
                                <w:rPr>
                                  <w:rFonts w:ascii="Calibri" w:hAnsi="Calibri" w:cs="Calibri"/>
                                  <w:color w:val="000000"/>
                                  <w:sz w:val="16"/>
                                  <w:szCs w:val="16"/>
                                </w:rPr>
                                <w:t xml:space="preserve">, </w:t>
                              </w:r>
                            </w:p>
                          </w:txbxContent>
                        </wps:txbx>
                        <wps:bodyPr rot="0" vert="horz" wrap="none" lIns="0" tIns="0" rIns="0" bIns="0" anchor="t" anchorCtr="0">
                          <a:spAutoFit/>
                        </wps:bodyPr>
                      </wps:wsp>
                      <wps:wsp>
                        <wps:cNvPr id="76" name="Rectangle 74"/>
                        <wps:cNvSpPr>
                          <a:spLocks noChangeArrowheads="1"/>
                        </wps:cNvSpPr>
                        <wps:spPr bwMode="auto">
                          <a:xfrm>
                            <a:off x="2973705" y="929005"/>
                            <a:ext cx="1739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4488" w14:textId="5408686B" w:rsidR="00135CCA" w:rsidRDefault="00135CCA">
                              <w:r>
                                <w:rPr>
                                  <w:rFonts w:ascii="Calibri" w:hAnsi="Calibri" w:cs="Calibri"/>
                                  <w:color w:val="000000"/>
                                  <w:sz w:val="16"/>
                                  <w:szCs w:val="16"/>
                                </w:rPr>
                                <w:t>Test</w:t>
                              </w:r>
                            </w:p>
                          </w:txbxContent>
                        </wps:txbx>
                        <wps:bodyPr rot="0" vert="horz" wrap="none" lIns="0" tIns="0" rIns="0" bIns="0" anchor="t" anchorCtr="0">
                          <a:spAutoFit/>
                        </wps:bodyPr>
                      </wps:wsp>
                      <wps:wsp>
                        <wps:cNvPr id="77" name="Freeform 75"/>
                        <wps:cNvSpPr>
                          <a:spLocks/>
                        </wps:cNvSpPr>
                        <wps:spPr bwMode="auto">
                          <a:xfrm>
                            <a:off x="1632585" y="476250"/>
                            <a:ext cx="1155065" cy="227965"/>
                          </a:xfrm>
                          <a:custGeom>
                            <a:avLst/>
                            <a:gdLst>
                              <a:gd name="T0" fmla="*/ 0 w 1819"/>
                              <a:gd name="T1" fmla="*/ 0 h 359"/>
                              <a:gd name="T2" fmla="*/ 0 w 1819"/>
                              <a:gd name="T3" fmla="*/ 180 h 359"/>
                              <a:gd name="T4" fmla="*/ 1819 w 1819"/>
                              <a:gd name="T5" fmla="*/ 180 h 359"/>
                              <a:gd name="T6" fmla="*/ 1819 w 1819"/>
                              <a:gd name="T7" fmla="*/ 359 h 359"/>
                            </a:gdLst>
                            <a:ahLst/>
                            <a:cxnLst>
                              <a:cxn ang="0">
                                <a:pos x="T0" y="T1"/>
                              </a:cxn>
                              <a:cxn ang="0">
                                <a:pos x="T2" y="T3"/>
                              </a:cxn>
                              <a:cxn ang="0">
                                <a:pos x="T4" y="T5"/>
                              </a:cxn>
                              <a:cxn ang="0">
                                <a:pos x="T6" y="T7"/>
                              </a:cxn>
                            </a:cxnLst>
                            <a:rect l="0" t="0" r="r" b="b"/>
                            <a:pathLst>
                              <a:path w="1819" h="359">
                                <a:moveTo>
                                  <a:pt x="0" y="0"/>
                                </a:moveTo>
                                <a:lnTo>
                                  <a:pt x="0" y="180"/>
                                </a:lnTo>
                                <a:lnTo>
                                  <a:pt x="1819" y="180"/>
                                </a:lnTo>
                                <a:lnTo>
                                  <a:pt x="1819" y="359"/>
                                </a:lnTo>
                              </a:path>
                            </a:pathLst>
                          </a:custGeom>
                          <a:noFill/>
                          <a:ln w="12700">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Rectangle 76"/>
                        <wps:cNvSpPr>
                          <a:spLocks noChangeArrowheads="1"/>
                        </wps:cNvSpPr>
                        <wps:spPr bwMode="auto">
                          <a:xfrm>
                            <a:off x="33655"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9" name="Picture 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27710" y="918845"/>
                            <a:ext cx="46228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 name="Rectangle 78"/>
                        <wps:cNvSpPr>
                          <a:spLocks noChangeArrowheads="1"/>
                        </wps:cNvSpPr>
                        <wps:spPr bwMode="auto">
                          <a:xfrm>
                            <a:off x="33655"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Freeform 79"/>
                        <wps:cNvSpPr>
                          <a:spLocks/>
                        </wps:cNvSpPr>
                        <wps:spPr bwMode="auto">
                          <a:xfrm>
                            <a:off x="32385" y="720725"/>
                            <a:ext cx="929005" cy="464820"/>
                          </a:xfrm>
                          <a:custGeom>
                            <a:avLst/>
                            <a:gdLst>
                              <a:gd name="T0" fmla="*/ 0 w 1463"/>
                              <a:gd name="T1" fmla="*/ 0 h 732"/>
                              <a:gd name="T2" fmla="*/ 0 w 1463"/>
                              <a:gd name="T3" fmla="*/ 732 h 732"/>
                              <a:gd name="T4" fmla="*/ 1463 w 1463"/>
                              <a:gd name="T5" fmla="*/ 732 h 732"/>
                              <a:gd name="T6" fmla="*/ 1463 w 1463"/>
                              <a:gd name="T7" fmla="*/ 0 h 732"/>
                              <a:gd name="T8" fmla="*/ 0 w 1463"/>
                              <a:gd name="T9" fmla="*/ 0 h 732"/>
                              <a:gd name="T10" fmla="*/ 0 w 1463"/>
                              <a:gd name="T11" fmla="*/ 0 h 732"/>
                            </a:gdLst>
                            <a:ahLst/>
                            <a:cxnLst>
                              <a:cxn ang="0">
                                <a:pos x="T0" y="T1"/>
                              </a:cxn>
                              <a:cxn ang="0">
                                <a:pos x="T2" y="T3"/>
                              </a:cxn>
                              <a:cxn ang="0">
                                <a:pos x="T4" y="T5"/>
                              </a:cxn>
                              <a:cxn ang="0">
                                <a:pos x="T6" y="T7"/>
                              </a:cxn>
                              <a:cxn ang="0">
                                <a:pos x="T8" y="T9"/>
                              </a:cxn>
                              <a:cxn ang="0">
                                <a:pos x="T10" y="T11"/>
                              </a:cxn>
                            </a:cxnLst>
                            <a:rect l="0" t="0" r="r" b="b"/>
                            <a:pathLst>
                              <a:path w="1463" h="732">
                                <a:moveTo>
                                  <a:pt x="0" y="0"/>
                                </a:moveTo>
                                <a:lnTo>
                                  <a:pt x="0" y="732"/>
                                </a:lnTo>
                                <a:lnTo>
                                  <a:pt x="1463" y="732"/>
                                </a:lnTo>
                                <a:lnTo>
                                  <a:pt x="1463"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2" name="Freeform 80"/>
                        <wps:cNvSpPr>
                          <a:spLocks/>
                        </wps:cNvSpPr>
                        <wps:spPr bwMode="auto">
                          <a:xfrm>
                            <a:off x="34925" y="723265"/>
                            <a:ext cx="923925" cy="459740"/>
                          </a:xfrm>
                          <a:custGeom>
                            <a:avLst/>
                            <a:gdLst>
                              <a:gd name="T0" fmla="*/ 0 w 1455"/>
                              <a:gd name="T1" fmla="*/ 0 h 724"/>
                              <a:gd name="T2" fmla="*/ 0 w 1455"/>
                              <a:gd name="T3" fmla="*/ 724 h 724"/>
                              <a:gd name="T4" fmla="*/ 1455 w 1455"/>
                              <a:gd name="T5" fmla="*/ 724 h 724"/>
                              <a:gd name="T6" fmla="*/ 1455 w 1455"/>
                              <a:gd name="T7" fmla="*/ 0 h 724"/>
                              <a:gd name="T8" fmla="*/ 0 w 1455"/>
                              <a:gd name="T9" fmla="*/ 0 h 724"/>
                              <a:gd name="T10" fmla="*/ 0 w 1455"/>
                              <a:gd name="T11" fmla="*/ 0 h 724"/>
                            </a:gdLst>
                            <a:ahLst/>
                            <a:cxnLst>
                              <a:cxn ang="0">
                                <a:pos x="T0" y="T1"/>
                              </a:cxn>
                              <a:cxn ang="0">
                                <a:pos x="T2" y="T3"/>
                              </a:cxn>
                              <a:cxn ang="0">
                                <a:pos x="T4" y="T5"/>
                              </a:cxn>
                              <a:cxn ang="0">
                                <a:pos x="T6" y="T7"/>
                              </a:cxn>
                              <a:cxn ang="0">
                                <a:pos x="T8" y="T9"/>
                              </a:cxn>
                              <a:cxn ang="0">
                                <a:pos x="T10" y="T11"/>
                              </a:cxn>
                            </a:cxnLst>
                            <a:rect l="0" t="0" r="r" b="b"/>
                            <a:pathLst>
                              <a:path w="1455" h="724">
                                <a:moveTo>
                                  <a:pt x="0" y="0"/>
                                </a:moveTo>
                                <a:lnTo>
                                  <a:pt x="0" y="724"/>
                                </a:lnTo>
                                <a:lnTo>
                                  <a:pt x="1455" y="724"/>
                                </a:lnTo>
                                <a:lnTo>
                                  <a:pt x="1455"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3" name="Rectangle 81"/>
                        <wps:cNvSpPr>
                          <a:spLocks noChangeArrowheads="1"/>
                        </wps:cNvSpPr>
                        <wps:spPr bwMode="auto">
                          <a:xfrm>
                            <a:off x="32385"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Freeform 82"/>
                        <wps:cNvSpPr>
                          <a:spLocks/>
                        </wps:cNvSpPr>
                        <wps:spPr bwMode="auto">
                          <a:xfrm>
                            <a:off x="33655" y="721995"/>
                            <a:ext cx="926465" cy="462280"/>
                          </a:xfrm>
                          <a:custGeom>
                            <a:avLst/>
                            <a:gdLst>
                              <a:gd name="T0" fmla="*/ 0 w 1459"/>
                              <a:gd name="T1" fmla="*/ 726 h 728"/>
                              <a:gd name="T2" fmla="*/ 0 w 1459"/>
                              <a:gd name="T3" fmla="*/ 2 h 728"/>
                              <a:gd name="T4" fmla="*/ 0 w 1459"/>
                              <a:gd name="T5" fmla="*/ 0 h 728"/>
                              <a:gd name="T6" fmla="*/ 2 w 1459"/>
                              <a:gd name="T7" fmla="*/ 0 h 728"/>
                              <a:gd name="T8" fmla="*/ 1457 w 1459"/>
                              <a:gd name="T9" fmla="*/ 0 h 728"/>
                              <a:gd name="T10" fmla="*/ 1459 w 1459"/>
                              <a:gd name="T11" fmla="*/ 0 h 728"/>
                              <a:gd name="T12" fmla="*/ 1459 w 1459"/>
                              <a:gd name="T13" fmla="*/ 2 h 728"/>
                              <a:gd name="T14" fmla="*/ 1459 w 1459"/>
                              <a:gd name="T15" fmla="*/ 726 h 728"/>
                              <a:gd name="T16" fmla="*/ 1459 w 1459"/>
                              <a:gd name="T17" fmla="*/ 728 h 728"/>
                              <a:gd name="T18" fmla="*/ 1457 w 1459"/>
                              <a:gd name="T19" fmla="*/ 728 h 728"/>
                              <a:gd name="T20" fmla="*/ 2 w 1459"/>
                              <a:gd name="T21" fmla="*/ 728 h 728"/>
                              <a:gd name="T22" fmla="*/ 0 w 1459"/>
                              <a:gd name="T23" fmla="*/ 728 h 728"/>
                              <a:gd name="T24" fmla="*/ 0 w 1459"/>
                              <a:gd name="T25" fmla="*/ 726 h 728"/>
                              <a:gd name="T26" fmla="*/ 0 w 1459"/>
                              <a:gd name="T27" fmla="*/ 724 h 728"/>
                              <a:gd name="T28" fmla="*/ 2 w 1459"/>
                              <a:gd name="T29" fmla="*/ 722 h 728"/>
                              <a:gd name="T30" fmla="*/ 1457 w 1459"/>
                              <a:gd name="T31" fmla="*/ 722 h 728"/>
                              <a:gd name="T32" fmla="*/ 1455 w 1459"/>
                              <a:gd name="T33" fmla="*/ 726 h 728"/>
                              <a:gd name="T34" fmla="*/ 1455 w 1459"/>
                              <a:gd name="T35" fmla="*/ 2 h 728"/>
                              <a:gd name="T36" fmla="*/ 1457 w 1459"/>
                              <a:gd name="T37" fmla="*/ 4 h 728"/>
                              <a:gd name="T38" fmla="*/ 2 w 1459"/>
                              <a:gd name="T39" fmla="*/ 4 h 728"/>
                              <a:gd name="T40" fmla="*/ 4 w 1459"/>
                              <a:gd name="T41" fmla="*/ 2 h 728"/>
                              <a:gd name="T42" fmla="*/ 4 w 1459"/>
                              <a:gd name="T43" fmla="*/ 726 h 728"/>
                              <a:gd name="T44" fmla="*/ 4 w 1459"/>
                              <a:gd name="T45" fmla="*/ 728 h 728"/>
                              <a:gd name="T46" fmla="*/ 2 w 1459"/>
                              <a:gd name="T47" fmla="*/ 728 h 728"/>
                              <a:gd name="T48" fmla="*/ 0 w 1459"/>
                              <a:gd name="T49" fmla="*/ 728 h 728"/>
                              <a:gd name="T50" fmla="*/ 0 w 1459"/>
                              <a:gd name="T51" fmla="*/ 726 h 728"/>
                              <a:gd name="T52" fmla="*/ 0 w 1459"/>
                              <a:gd name="T53" fmla="*/ 726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59" h="728">
                                <a:moveTo>
                                  <a:pt x="0" y="726"/>
                                </a:moveTo>
                                <a:lnTo>
                                  <a:pt x="0" y="2"/>
                                </a:lnTo>
                                <a:lnTo>
                                  <a:pt x="0" y="0"/>
                                </a:lnTo>
                                <a:lnTo>
                                  <a:pt x="2" y="0"/>
                                </a:lnTo>
                                <a:lnTo>
                                  <a:pt x="1457" y="0"/>
                                </a:lnTo>
                                <a:lnTo>
                                  <a:pt x="1459" y="0"/>
                                </a:lnTo>
                                <a:lnTo>
                                  <a:pt x="1459" y="2"/>
                                </a:lnTo>
                                <a:lnTo>
                                  <a:pt x="1459" y="726"/>
                                </a:lnTo>
                                <a:lnTo>
                                  <a:pt x="1459" y="728"/>
                                </a:lnTo>
                                <a:lnTo>
                                  <a:pt x="1457" y="728"/>
                                </a:lnTo>
                                <a:lnTo>
                                  <a:pt x="2" y="728"/>
                                </a:lnTo>
                                <a:lnTo>
                                  <a:pt x="0" y="728"/>
                                </a:lnTo>
                                <a:lnTo>
                                  <a:pt x="0" y="726"/>
                                </a:lnTo>
                                <a:lnTo>
                                  <a:pt x="0" y="724"/>
                                </a:lnTo>
                                <a:lnTo>
                                  <a:pt x="2" y="722"/>
                                </a:lnTo>
                                <a:lnTo>
                                  <a:pt x="1457" y="722"/>
                                </a:lnTo>
                                <a:lnTo>
                                  <a:pt x="1455" y="726"/>
                                </a:lnTo>
                                <a:lnTo>
                                  <a:pt x="1455" y="2"/>
                                </a:lnTo>
                                <a:lnTo>
                                  <a:pt x="1457" y="4"/>
                                </a:lnTo>
                                <a:lnTo>
                                  <a:pt x="2" y="4"/>
                                </a:lnTo>
                                <a:lnTo>
                                  <a:pt x="4" y="2"/>
                                </a:lnTo>
                                <a:lnTo>
                                  <a:pt x="4" y="726"/>
                                </a:lnTo>
                                <a:lnTo>
                                  <a:pt x="4" y="728"/>
                                </a:lnTo>
                                <a:lnTo>
                                  <a:pt x="2" y="728"/>
                                </a:lnTo>
                                <a:lnTo>
                                  <a:pt x="0" y="728"/>
                                </a:lnTo>
                                <a:lnTo>
                                  <a:pt x="0" y="726"/>
                                </a:lnTo>
                                <a:lnTo>
                                  <a:pt x="0" y="726"/>
                                </a:lnTo>
                                <a:close/>
                              </a:path>
                            </a:pathLst>
                          </a:custGeom>
                          <a:blipFill dpi="0" rotWithShape="0">
                            <a:blip r:embed="rId20"/>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Rectangle 83"/>
                        <wps:cNvSpPr>
                          <a:spLocks noChangeArrowheads="1"/>
                        </wps:cNvSpPr>
                        <wps:spPr bwMode="auto">
                          <a:xfrm>
                            <a:off x="32385"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4"/>
                        <wps:cNvSpPr>
                          <a:spLocks noChangeArrowheads="1"/>
                        </wps:cNvSpPr>
                        <wps:spPr bwMode="auto">
                          <a:xfrm>
                            <a:off x="13970" y="702945"/>
                            <a:ext cx="926465" cy="127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5"/>
                        <wps:cNvSpPr>
                          <a:spLocks noChangeArrowheads="1"/>
                        </wps:cNvSpPr>
                        <wps:spPr bwMode="auto">
                          <a:xfrm>
                            <a:off x="13970" y="704215"/>
                            <a:ext cx="926465" cy="43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6"/>
                        <wps:cNvSpPr>
                          <a:spLocks noChangeArrowheads="1"/>
                        </wps:cNvSpPr>
                        <wps:spPr bwMode="auto">
                          <a:xfrm>
                            <a:off x="13970" y="748030"/>
                            <a:ext cx="926465" cy="5715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7"/>
                        <wps:cNvSpPr>
                          <a:spLocks noChangeArrowheads="1"/>
                        </wps:cNvSpPr>
                        <wps:spPr bwMode="auto">
                          <a:xfrm>
                            <a:off x="13970" y="805180"/>
                            <a:ext cx="926465" cy="5715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8"/>
                        <wps:cNvSpPr>
                          <a:spLocks noChangeArrowheads="1"/>
                        </wps:cNvSpPr>
                        <wps:spPr bwMode="auto">
                          <a:xfrm>
                            <a:off x="13970" y="862330"/>
                            <a:ext cx="926465" cy="86995"/>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9"/>
                        <wps:cNvSpPr>
                          <a:spLocks noChangeArrowheads="1"/>
                        </wps:cNvSpPr>
                        <wps:spPr bwMode="auto">
                          <a:xfrm>
                            <a:off x="13970" y="949325"/>
                            <a:ext cx="926465" cy="577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90"/>
                        <wps:cNvSpPr>
                          <a:spLocks noChangeArrowheads="1"/>
                        </wps:cNvSpPr>
                        <wps:spPr bwMode="auto">
                          <a:xfrm>
                            <a:off x="13970" y="1007110"/>
                            <a:ext cx="926465" cy="5842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91"/>
                        <wps:cNvSpPr>
                          <a:spLocks noChangeArrowheads="1"/>
                        </wps:cNvSpPr>
                        <wps:spPr bwMode="auto">
                          <a:xfrm>
                            <a:off x="13970" y="1065530"/>
                            <a:ext cx="926465" cy="5715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2"/>
                        <wps:cNvSpPr>
                          <a:spLocks noChangeArrowheads="1"/>
                        </wps:cNvSpPr>
                        <wps:spPr bwMode="auto">
                          <a:xfrm>
                            <a:off x="13970" y="1122680"/>
                            <a:ext cx="926465" cy="4254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3"/>
                        <wps:cNvSpPr>
                          <a:spLocks noChangeArrowheads="1"/>
                        </wps:cNvSpPr>
                        <wps:spPr bwMode="auto">
                          <a:xfrm>
                            <a:off x="16510" y="704215"/>
                            <a:ext cx="922655" cy="459740"/>
                          </a:xfrm>
                          <a:prstGeom prst="rect">
                            <a:avLst/>
                          </a:prstGeom>
                          <a:noFill/>
                          <a:ln w="3810">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Rectangle 94"/>
                        <wps:cNvSpPr>
                          <a:spLocks noChangeArrowheads="1"/>
                        </wps:cNvSpPr>
                        <wps:spPr bwMode="auto">
                          <a:xfrm>
                            <a:off x="184785" y="744855"/>
                            <a:ext cx="5803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ABCEA" w14:textId="7102E26D" w:rsidR="00135CCA" w:rsidRDefault="00135CCA">
                              <w:r>
                                <w:rPr>
                                  <w:rFonts w:ascii="Calibri" w:hAnsi="Calibri" w:cs="Calibri"/>
                                  <w:color w:val="000000"/>
                                  <w:sz w:val="16"/>
                                  <w:szCs w:val="16"/>
                                </w:rPr>
                                <w:t>David Hinman</w:t>
                              </w:r>
                            </w:p>
                          </w:txbxContent>
                        </wps:txbx>
                        <wps:bodyPr rot="0" vert="horz" wrap="none" lIns="0" tIns="0" rIns="0" bIns="0" anchor="t" anchorCtr="0">
                          <a:spAutoFit/>
                        </wps:bodyPr>
                      </wps:wsp>
                      <wps:wsp>
                        <wps:cNvPr id="97" name="Rectangle 95"/>
                        <wps:cNvSpPr>
                          <a:spLocks noChangeArrowheads="1"/>
                        </wps:cNvSpPr>
                        <wps:spPr bwMode="auto">
                          <a:xfrm>
                            <a:off x="89535" y="867410"/>
                            <a:ext cx="7435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555F4" w14:textId="572F7CA6" w:rsidR="00135CCA" w:rsidRDefault="00135CCA">
                              <w:r>
                                <w:rPr>
                                  <w:rFonts w:ascii="Calibri" w:hAnsi="Calibri" w:cs="Calibri"/>
                                  <w:color w:val="000000"/>
                                  <w:sz w:val="16"/>
                                  <w:szCs w:val="16"/>
                                </w:rPr>
                                <w:t>Principal Engineer</w:t>
                              </w:r>
                            </w:p>
                          </w:txbxContent>
                        </wps:txbx>
                        <wps:bodyPr rot="0" vert="horz" wrap="none" lIns="0" tIns="0" rIns="0" bIns="0" anchor="t" anchorCtr="0">
                          <a:spAutoFit/>
                        </wps:bodyPr>
                      </wps:wsp>
                      <wps:wsp>
                        <wps:cNvPr id="98" name="Rectangle 96"/>
                        <wps:cNvSpPr>
                          <a:spLocks noChangeArrowheads="1"/>
                        </wps:cNvSpPr>
                        <wps:spPr bwMode="auto">
                          <a:xfrm>
                            <a:off x="840740" y="867410"/>
                            <a:ext cx="25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DD1D5" w14:textId="4AFEE1F4" w:rsidR="00135CCA" w:rsidRDefault="00135CCA">
                              <w:r>
                                <w:rPr>
                                  <w:rFonts w:ascii="Calibri" w:hAnsi="Calibri" w:cs="Calibri"/>
                                  <w:color w:val="000000"/>
                                  <w:sz w:val="16"/>
                                  <w:szCs w:val="16"/>
                                </w:rPr>
                                <w:t xml:space="preserve">, </w:t>
                              </w:r>
                            </w:p>
                          </w:txbxContent>
                        </wps:txbx>
                        <wps:bodyPr rot="0" vert="horz" wrap="none" lIns="0" tIns="0" rIns="0" bIns="0" anchor="t" anchorCtr="0">
                          <a:spAutoFit/>
                        </wps:bodyPr>
                      </wps:wsp>
                      <wps:wsp>
                        <wps:cNvPr id="99" name="Rectangle 97"/>
                        <wps:cNvSpPr>
                          <a:spLocks noChangeArrowheads="1"/>
                        </wps:cNvSpPr>
                        <wps:spPr bwMode="auto">
                          <a:xfrm>
                            <a:off x="290195" y="989965"/>
                            <a:ext cx="3727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F3378" w14:textId="77043971" w:rsidR="00135CCA" w:rsidRDefault="00135CCA">
                              <w:r>
                                <w:rPr>
                                  <w:rFonts w:ascii="Calibri" w:hAnsi="Calibri" w:cs="Calibri"/>
                                  <w:color w:val="000000"/>
                                  <w:sz w:val="16"/>
                                  <w:szCs w:val="16"/>
                                </w:rPr>
                                <w:t>Software</w:t>
                              </w:r>
                            </w:p>
                          </w:txbxContent>
                        </wps:txbx>
                        <wps:bodyPr rot="0" vert="horz" wrap="none" lIns="0" tIns="0" rIns="0" bIns="0" anchor="t" anchorCtr="0">
                          <a:spAutoFit/>
                        </wps:bodyPr>
                      </wps:wsp>
                      <wps:wsp>
                        <wps:cNvPr id="100" name="Freeform 98"/>
                        <wps:cNvSpPr>
                          <a:spLocks/>
                        </wps:cNvSpPr>
                        <wps:spPr bwMode="auto">
                          <a:xfrm>
                            <a:off x="477520" y="474980"/>
                            <a:ext cx="1155065" cy="229235"/>
                          </a:xfrm>
                          <a:custGeom>
                            <a:avLst/>
                            <a:gdLst>
                              <a:gd name="T0" fmla="*/ 1819 w 1819"/>
                              <a:gd name="T1" fmla="*/ 0 h 361"/>
                              <a:gd name="T2" fmla="*/ 1819 w 1819"/>
                              <a:gd name="T3" fmla="*/ 180 h 361"/>
                              <a:gd name="T4" fmla="*/ 0 w 1819"/>
                              <a:gd name="T5" fmla="*/ 180 h 361"/>
                              <a:gd name="T6" fmla="*/ 0 w 1819"/>
                              <a:gd name="T7" fmla="*/ 361 h 361"/>
                            </a:gdLst>
                            <a:ahLst/>
                            <a:cxnLst>
                              <a:cxn ang="0">
                                <a:pos x="T0" y="T1"/>
                              </a:cxn>
                              <a:cxn ang="0">
                                <a:pos x="T2" y="T3"/>
                              </a:cxn>
                              <a:cxn ang="0">
                                <a:pos x="T4" y="T5"/>
                              </a:cxn>
                              <a:cxn ang="0">
                                <a:pos x="T6" y="T7"/>
                              </a:cxn>
                            </a:cxnLst>
                            <a:rect l="0" t="0" r="r" b="b"/>
                            <a:pathLst>
                              <a:path w="1819" h="361">
                                <a:moveTo>
                                  <a:pt x="1819" y="0"/>
                                </a:moveTo>
                                <a:lnTo>
                                  <a:pt x="1819" y="180"/>
                                </a:lnTo>
                                <a:lnTo>
                                  <a:pt x="0" y="180"/>
                                </a:lnTo>
                                <a:lnTo>
                                  <a:pt x="0" y="361"/>
                                </a:lnTo>
                              </a:path>
                            </a:pathLst>
                          </a:custGeom>
                          <a:noFill/>
                          <a:ln w="12700">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9"/>
                        <wps:cNvSpPr>
                          <a:spLocks noChangeArrowheads="1"/>
                        </wps:cNvSpPr>
                        <wps:spPr bwMode="auto">
                          <a:xfrm>
                            <a:off x="3498850"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2" name="Picture 1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27710" y="918845"/>
                            <a:ext cx="46228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Rectangle 101"/>
                        <wps:cNvSpPr>
                          <a:spLocks noChangeArrowheads="1"/>
                        </wps:cNvSpPr>
                        <wps:spPr bwMode="auto">
                          <a:xfrm>
                            <a:off x="3498850"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Freeform 102"/>
                        <wps:cNvSpPr>
                          <a:spLocks/>
                        </wps:cNvSpPr>
                        <wps:spPr bwMode="auto">
                          <a:xfrm>
                            <a:off x="3496945" y="720725"/>
                            <a:ext cx="929640" cy="464820"/>
                          </a:xfrm>
                          <a:custGeom>
                            <a:avLst/>
                            <a:gdLst>
                              <a:gd name="T0" fmla="*/ 0 w 1464"/>
                              <a:gd name="T1" fmla="*/ 0 h 732"/>
                              <a:gd name="T2" fmla="*/ 0 w 1464"/>
                              <a:gd name="T3" fmla="*/ 732 h 732"/>
                              <a:gd name="T4" fmla="*/ 1464 w 1464"/>
                              <a:gd name="T5" fmla="*/ 732 h 732"/>
                              <a:gd name="T6" fmla="*/ 1464 w 1464"/>
                              <a:gd name="T7" fmla="*/ 0 h 732"/>
                              <a:gd name="T8" fmla="*/ 0 w 1464"/>
                              <a:gd name="T9" fmla="*/ 0 h 732"/>
                              <a:gd name="T10" fmla="*/ 0 w 1464"/>
                              <a:gd name="T11" fmla="*/ 0 h 732"/>
                            </a:gdLst>
                            <a:ahLst/>
                            <a:cxnLst>
                              <a:cxn ang="0">
                                <a:pos x="T0" y="T1"/>
                              </a:cxn>
                              <a:cxn ang="0">
                                <a:pos x="T2" y="T3"/>
                              </a:cxn>
                              <a:cxn ang="0">
                                <a:pos x="T4" y="T5"/>
                              </a:cxn>
                              <a:cxn ang="0">
                                <a:pos x="T6" y="T7"/>
                              </a:cxn>
                              <a:cxn ang="0">
                                <a:pos x="T8" y="T9"/>
                              </a:cxn>
                              <a:cxn ang="0">
                                <a:pos x="T10" y="T11"/>
                              </a:cxn>
                            </a:cxnLst>
                            <a:rect l="0" t="0" r="r" b="b"/>
                            <a:pathLst>
                              <a:path w="1464" h="732">
                                <a:moveTo>
                                  <a:pt x="0" y="0"/>
                                </a:moveTo>
                                <a:lnTo>
                                  <a:pt x="0" y="732"/>
                                </a:lnTo>
                                <a:lnTo>
                                  <a:pt x="1464" y="732"/>
                                </a:lnTo>
                                <a:lnTo>
                                  <a:pt x="1464"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5" name="Freeform 103"/>
                        <wps:cNvSpPr>
                          <a:spLocks/>
                        </wps:cNvSpPr>
                        <wps:spPr bwMode="auto">
                          <a:xfrm>
                            <a:off x="3500120" y="723265"/>
                            <a:ext cx="923925" cy="459740"/>
                          </a:xfrm>
                          <a:custGeom>
                            <a:avLst/>
                            <a:gdLst>
                              <a:gd name="T0" fmla="*/ 0 w 1455"/>
                              <a:gd name="T1" fmla="*/ 0 h 724"/>
                              <a:gd name="T2" fmla="*/ 0 w 1455"/>
                              <a:gd name="T3" fmla="*/ 724 h 724"/>
                              <a:gd name="T4" fmla="*/ 1455 w 1455"/>
                              <a:gd name="T5" fmla="*/ 724 h 724"/>
                              <a:gd name="T6" fmla="*/ 1455 w 1455"/>
                              <a:gd name="T7" fmla="*/ 0 h 724"/>
                              <a:gd name="T8" fmla="*/ 0 w 1455"/>
                              <a:gd name="T9" fmla="*/ 0 h 724"/>
                              <a:gd name="T10" fmla="*/ 0 w 1455"/>
                              <a:gd name="T11" fmla="*/ 0 h 724"/>
                            </a:gdLst>
                            <a:ahLst/>
                            <a:cxnLst>
                              <a:cxn ang="0">
                                <a:pos x="T0" y="T1"/>
                              </a:cxn>
                              <a:cxn ang="0">
                                <a:pos x="T2" y="T3"/>
                              </a:cxn>
                              <a:cxn ang="0">
                                <a:pos x="T4" y="T5"/>
                              </a:cxn>
                              <a:cxn ang="0">
                                <a:pos x="T6" y="T7"/>
                              </a:cxn>
                              <a:cxn ang="0">
                                <a:pos x="T8" y="T9"/>
                              </a:cxn>
                              <a:cxn ang="0">
                                <a:pos x="T10" y="T11"/>
                              </a:cxn>
                            </a:cxnLst>
                            <a:rect l="0" t="0" r="r" b="b"/>
                            <a:pathLst>
                              <a:path w="1455" h="724">
                                <a:moveTo>
                                  <a:pt x="0" y="0"/>
                                </a:moveTo>
                                <a:lnTo>
                                  <a:pt x="0" y="724"/>
                                </a:lnTo>
                                <a:lnTo>
                                  <a:pt x="1455" y="724"/>
                                </a:lnTo>
                                <a:lnTo>
                                  <a:pt x="1455"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6" name="Rectangle 104"/>
                        <wps:cNvSpPr>
                          <a:spLocks noChangeArrowheads="1"/>
                        </wps:cNvSpPr>
                        <wps:spPr bwMode="auto">
                          <a:xfrm>
                            <a:off x="3496945" y="720725"/>
                            <a:ext cx="929640"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Freeform 105"/>
                        <wps:cNvSpPr>
                          <a:spLocks/>
                        </wps:cNvSpPr>
                        <wps:spPr bwMode="auto">
                          <a:xfrm>
                            <a:off x="3496945" y="721995"/>
                            <a:ext cx="928370" cy="462280"/>
                          </a:xfrm>
                          <a:custGeom>
                            <a:avLst/>
                            <a:gdLst>
                              <a:gd name="T0" fmla="*/ 0 w 1462"/>
                              <a:gd name="T1" fmla="*/ 726 h 728"/>
                              <a:gd name="T2" fmla="*/ 0 w 1462"/>
                              <a:gd name="T3" fmla="*/ 2 h 728"/>
                              <a:gd name="T4" fmla="*/ 0 w 1462"/>
                              <a:gd name="T5" fmla="*/ 0 h 728"/>
                              <a:gd name="T6" fmla="*/ 3 w 1462"/>
                              <a:gd name="T7" fmla="*/ 0 h 728"/>
                              <a:gd name="T8" fmla="*/ 1458 w 1462"/>
                              <a:gd name="T9" fmla="*/ 0 h 728"/>
                              <a:gd name="T10" fmla="*/ 1460 w 1462"/>
                              <a:gd name="T11" fmla="*/ 0 h 728"/>
                              <a:gd name="T12" fmla="*/ 1462 w 1462"/>
                              <a:gd name="T13" fmla="*/ 2 h 728"/>
                              <a:gd name="T14" fmla="*/ 1462 w 1462"/>
                              <a:gd name="T15" fmla="*/ 726 h 728"/>
                              <a:gd name="T16" fmla="*/ 1460 w 1462"/>
                              <a:gd name="T17" fmla="*/ 728 h 728"/>
                              <a:gd name="T18" fmla="*/ 1458 w 1462"/>
                              <a:gd name="T19" fmla="*/ 728 h 728"/>
                              <a:gd name="T20" fmla="*/ 3 w 1462"/>
                              <a:gd name="T21" fmla="*/ 728 h 728"/>
                              <a:gd name="T22" fmla="*/ 0 w 1462"/>
                              <a:gd name="T23" fmla="*/ 728 h 728"/>
                              <a:gd name="T24" fmla="*/ 0 w 1462"/>
                              <a:gd name="T25" fmla="*/ 726 h 728"/>
                              <a:gd name="T26" fmla="*/ 0 w 1462"/>
                              <a:gd name="T27" fmla="*/ 724 h 728"/>
                              <a:gd name="T28" fmla="*/ 3 w 1462"/>
                              <a:gd name="T29" fmla="*/ 724 h 728"/>
                              <a:gd name="T30" fmla="*/ 1458 w 1462"/>
                              <a:gd name="T31" fmla="*/ 724 h 728"/>
                              <a:gd name="T32" fmla="*/ 1456 w 1462"/>
                              <a:gd name="T33" fmla="*/ 726 h 728"/>
                              <a:gd name="T34" fmla="*/ 1456 w 1462"/>
                              <a:gd name="T35" fmla="*/ 2 h 728"/>
                              <a:gd name="T36" fmla="*/ 1458 w 1462"/>
                              <a:gd name="T37" fmla="*/ 4 h 728"/>
                              <a:gd name="T38" fmla="*/ 3 w 1462"/>
                              <a:gd name="T39" fmla="*/ 4 h 728"/>
                              <a:gd name="T40" fmla="*/ 7 w 1462"/>
                              <a:gd name="T41" fmla="*/ 2 h 728"/>
                              <a:gd name="T42" fmla="*/ 7 w 1462"/>
                              <a:gd name="T43" fmla="*/ 726 h 728"/>
                              <a:gd name="T44" fmla="*/ 5 w 1462"/>
                              <a:gd name="T45" fmla="*/ 728 h 728"/>
                              <a:gd name="T46" fmla="*/ 3 w 1462"/>
                              <a:gd name="T47" fmla="*/ 728 h 728"/>
                              <a:gd name="T48" fmla="*/ 0 w 1462"/>
                              <a:gd name="T49" fmla="*/ 728 h 728"/>
                              <a:gd name="T50" fmla="*/ 0 w 1462"/>
                              <a:gd name="T51" fmla="*/ 726 h 728"/>
                              <a:gd name="T52" fmla="*/ 0 w 1462"/>
                              <a:gd name="T53" fmla="*/ 726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62" h="728">
                                <a:moveTo>
                                  <a:pt x="0" y="726"/>
                                </a:moveTo>
                                <a:lnTo>
                                  <a:pt x="0" y="2"/>
                                </a:lnTo>
                                <a:lnTo>
                                  <a:pt x="0" y="0"/>
                                </a:lnTo>
                                <a:lnTo>
                                  <a:pt x="3" y="0"/>
                                </a:lnTo>
                                <a:lnTo>
                                  <a:pt x="1458" y="0"/>
                                </a:lnTo>
                                <a:lnTo>
                                  <a:pt x="1460" y="0"/>
                                </a:lnTo>
                                <a:lnTo>
                                  <a:pt x="1462" y="2"/>
                                </a:lnTo>
                                <a:lnTo>
                                  <a:pt x="1462" y="726"/>
                                </a:lnTo>
                                <a:lnTo>
                                  <a:pt x="1460" y="728"/>
                                </a:lnTo>
                                <a:lnTo>
                                  <a:pt x="1458" y="728"/>
                                </a:lnTo>
                                <a:lnTo>
                                  <a:pt x="3" y="728"/>
                                </a:lnTo>
                                <a:lnTo>
                                  <a:pt x="0" y="728"/>
                                </a:lnTo>
                                <a:lnTo>
                                  <a:pt x="0" y="726"/>
                                </a:lnTo>
                                <a:lnTo>
                                  <a:pt x="0" y="724"/>
                                </a:lnTo>
                                <a:lnTo>
                                  <a:pt x="3" y="724"/>
                                </a:lnTo>
                                <a:lnTo>
                                  <a:pt x="1458" y="724"/>
                                </a:lnTo>
                                <a:lnTo>
                                  <a:pt x="1456" y="726"/>
                                </a:lnTo>
                                <a:lnTo>
                                  <a:pt x="1456" y="2"/>
                                </a:lnTo>
                                <a:lnTo>
                                  <a:pt x="1458" y="4"/>
                                </a:lnTo>
                                <a:lnTo>
                                  <a:pt x="3" y="4"/>
                                </a:lnTo>
                                <a:lnTo>
                                  <a:pt x="7" y="2"/>
                                </a:lnTo>
                                <a:lnTo>
                                  <a:pt x="7" y="726"/>
                                </a:lnTo>
                                <a:lnTo>
                                  <a:pt x="5" y="728"/>
                                </a:lnTo>
                                <a:lnTo>
                                  <a:pt x="3" y="728"/>
                                </a:lnTo>
                                <a:lnTo>
                                  <a:pt x="0" y="728"/>
                                </a:lnTo>
                                <a:lnTo>
                                  <a:pt x="0" y="726"/>
                                </a:lnTo>
                                <a:lnTo>
                                  <a:pt x="0" y="726"/>
                                </a:lnTo>
                                <a:close/>
                              </a:path>
                            </a:pathLst>
                          </a:custGeom>
                          <a:blipFill dpi="0" rotWithShape="0">
                            <a:blip r:embed="rId20"/>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Rectangle 106"/>
                        <wps:cNvSpPr>
                          <a:spLocks noChangeArrowheads="1"/>
                        </wps:cNvSpPr>
                        <wps:spPr bwMode="auto">
                          <a:xfrm>
                            <a:off x="3496945" y="720725"/>
                            <a:ext cx="929640"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7"/>
                        <wps:cNvSpPr>
                          <a:spLocks noChangeArrowheads="1"/>
                        </wps:cNvSpPr>
                        <wps:spPr bwMode="auto">
                          <a:xfrm>
                            <a:off x="3479165" y="702945"/>
                            <a:ext cx="926465" cy="127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8"/>
                        <wps:cNvSpPr>
                          <a:spLocks noChangeArrowheads="1"/>
                        </wps:cNvSpPr>
                        <wps:spPr bwMode="auto">
                          <a:xfrm>
                            <a:off x="3479165" y="704215"/>
                            <a:ext cx="926465" cy="43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9"/>
                        <wps:cNvSpPr>
                          <a:spLocks noChangeArrowheads="1"/>
                        </wps:cNvSpPr>
                        <wps:spPr bwMode="auto">
                          <a:xfrm>
                            <a:off x="3479165" y="748030"/>
                            <a:ext cx="926465" cy="5715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10"/>
                        <wps:cNvSpPr>
                          <a:spLocks noChangeArrowheads="1"/>
                        </wps:cNvSpPr>
                        <wps:spPr bwMode="auto">
                          <a:xfrm>
                            <a:off x="3479165" y="805180"/>
                            <a:ext cx="926465" cy="5715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11"/>
                        <wps:cNvSpPr>
                          <a:spLocks noChangeArrowheads="1"/>
                        </wps:cNvSpPr>
                        <wps:spPr bwMode="auto">
                          <a:xfrm>
                            <a:off x="3479165" y="862330"/>
                            <a:ext cx="926465" cy="86995"/>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2"/>
                        <wps:cNvSpPr>
                          <a:spLocks noChangeArrowheads="1"/>
                        </wps:cNvSpPr>
                        <wps:spPr bwMode="auto">
                          <a:xfrm>
                            <a:off x="3479165" y="949325"/>
                            <a:ext cx="926465" cy="577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3"/>
                        <wps:cNvSpPr>
                          <a:spLocks noChangeArrowheads="1"/>
                        </wps:cNvSpPr>
                        <wps:spPr bwMode="auto">
                          <a:xfrm>
                            <a:off x="3479165" y="1007110"/>
                            <a:ext cx="926465" cy="5842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4"/>
                        <wps:cNvSpPr>
                          <a:spLocks noChangeArrowheads="1"/>
                        </wps:cNvSpPr>
                        <wps:spPr bwMode="auto">
                          <a:xfrm>
                            <a:off x="3479165" y="1065530"/>
                            <a:ext cx="926465" cy="5715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5"/>
                        <wps:cNvSpPr>
                          <a:spLocks noChangeArrowheads="1"/>
                        </wps:cNvSpPr>
                        <wps:spPr bwMode="auto">
                          <a:xfrm>
                            <a:off x="3479165" y="1122680"/>
                            <a:ext cx="926465" cy="4254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6"/>
                        <wps:cNvSpPr>
                          <a:spLocks noChangeArrowheads="1"/>
                        </wps:cNvSpPr>
                        <wps:spPr bwMode="auto">
                          <a:xfrm>
                            <a:off x="3480435" y="704215"/>
                            <a:ext cx="923925" cy="459740"/>
                          </a:xfrm>
                          <a:prstGeom prst="rect">
                            <a:avLst/>
                          </a:prstGeom>
                          <a:noFill/>
                          <a:ln w="3810">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Rectangle 117"/>
                        <wps:cNvSpPr>
                          <a:spLocks noChangeArrowheads="1"/>
                        </wps:cNvSpPr>
                        <wps:spPr bwMode="auto">
                          <a:xfrm>
                            <a:off x="3522980" y="744855"/>
                            <a:ext cx="8312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CA227" w14:textId="0E92BD08" w:rsidR="00135CCA" w:rsidRDefault="00135CCA">
                              <w:r>
                                <w:rPr>
                                  <w:rFonts w:ascii="Calibri" w:hAnsi="Calibri" w:cs="Calibri"/>
                                  <w:color w:val="000000"/>
                                  <w:sz w:val="16"/>
                                  <w:szCs w:val="16"/>
                                </w:rPr>
                                <w:t>Susmitha Palacherla</w:t>
                              </w:r>
                            </w:p>
                          </w:txbxContent>
                        </wps:txbx>
                        <wps:bodyPr rot="0" vert="horz" wrap="none" lIns="0" tIns="0" rIns="0" bIns="0" anchor="t" anchorCtr="0">
                          <a:spAutoFit/>
                        </wps:bodyPr>
                      </wps:wsp>
                      <wps:wsp>
                        <wps:cNvPr id="120" name="Rectangle 118"/>
                        <wps:cNvSpPr>
                          <a:spLocks noChangeArrowheads="1"/>
                        </wps:cNvSpPr>
                        <wps:spPr bwMode="auto">
                          <a:xfrm>
                            <a:off x="3679190" y="867410"/>
                            <a:ext cx="825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A9A66" w14:textId="28DEA653" w:rsidR="00135CCA" w:rsidRDefault="00135CCA">
                              <w:r>
                                <w:rPr>
                                  <w:rFonts w:ascii="Calibri" w:hAnsi="Calibri" w:cs="Calibri"/>
                                  <w:color w:val="000000"/>
                                  <w:sz w:val="16"/>
                                  <w:szCs w:val="16"/>
                                </w:rPr>
                                <w:t>Sr</w:t>
                              </w:r>
                            </w:p>
                          </w:txbxContent>
                        </wps:txbx>
                        <wps:bodyPr rot="0" vert="horz" wrap="none" lIns="0" tIns="0" rIns="0" bIns="0" anchor="t" anchorCtr="0">
                          <a:spAutoFit/>
                        </wps:bodyPr>
                      </wps:wsp>
                      <wps:wsp>
                        <wps:cNvPr id="121" name="Rectangle 119"/>
                        <wps:cNvSpPr>
                          <a:spLocks noChangeArrowheads="1"/>
                        </wps:cNvSpPr>
                        <wps:spPr bwMode="auto">
                          <a:xfrm>
                            <a:off x="3763010" y="867410"/>
                            <a:ext cx="260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F76F4" w14:textId="07ED85A5" w:rsidR="00135CCA" w:rsidRDefault="00135CCA">
                              <w:r>
                                <w:rPr>
                                  <w:rFonts w:ascii="Calibri" w:hAnsi="Calibri" w:cs="Calibri"/>
                                  <w:color w:val="000000"/>
                                  <w:sz w:val="16"/>
                                  <w:szCs w:val="16"/>
                                </w:rPr>
                                <w:t xml:space="preserve">. </w:t>
                              </w:r>
                            </w:p>
                          </w:txbxContent>
                        </wps:txbx>
                        <wps:bodyPr rot="0" vert="horz" wrap="none" lIns="0" tIns="0" rIns="0" bIns="0" anchor="t" anchorCtr="0">
                          <a:spAutoFit/>
                        </wps:bodyPr>
                      </wps:wsp>
                      <wps:wsp>
                        <wps:cNvPr id="122" name="Rectangle 120"/>
                        <wps:cNvSpPr>
                          <a:spLocks noChangeArrowheads="1"/>
                        </wps:cNvSpPr>
                        <wps:spPr bwMode="auto">
                          <a:xfrm>
                            <a:off x="3811905" y="867410"/>
                            <a:ext cx="3644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CBA7E" w14:textId="5B45B705" w:rsidR="00135CCA" w:rsidRDefault="00135CCA">
                              <w:r>
                                <w:rPr>
                                  <w:rFonts w:ascii="Calibri" w:hAnsi="Calibri" w:cs="Calibri"/>
                                  <w:color w:val="000000"/>
                                  <w:sz w:val="16"/>
                                  <w:szCs w:val="16"/>
                                </w:rPr>
                                <w:t>Engineer</w:t>
                              </w:r>
                            </w:p>
                          </w:txbxContent>
                        </wps:txbx>
                        <wps:bodyPr rot="0" vert="horz" wrap="none" lIns="0" tIns="0" rIns="0" bIns="0" anchor="t" anchorCtr="0">
                          <a:spAutoFit/>
                        </wps:bodyPr>
                      </wps:wsp>
                      <wps:wsp>
                        <wps:cNvPr id="123" name="Rectangle 121"/>
                        <wps:cNvSpPr>
                          <a:spLocks noChangeArrowheads="1"/>
                        </wps:cNvSpPr>
                        <wps:spPr bwMode="auto">
                          <a:xfrm>
                            <a:off x="4180205" y="867410"/>
                            <a:ext cx="25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B28D0" w14:textId="6AB0296C" w:rsidR="00135CCA" w:rsidRDefault="00135CCA">
                              <w:r>
                                <w:rPr>
                                  <w:rFonts w:ascii="Calibri" w:hAnsi="Calibri" w:cs="Calibri"/>
                                  <w:color w:val="000000"/>
                                  <w:sz w:val="16"/>
                                  <w:szCs w:val="16"/>
                                </w:rPr>
                                <w:t xml:space="preserve">, </w:t>
                              </w:r>
                            </w:p>
                          </w:txbxContent>
                        </wps:txbx>
                        <wps:bodyPr rot="0" vert="horz" wrap="none" lIns="0" tIns="0" rIns="0" bIns="0" anchor="t" anchorCtr="0">
                          <a:spAutoFit/>
                        </wps:bodyPr>
                      </wps:wsp>
                      <wps:wsp>
                        <wps:cNvPr id="124" name="Rectangle 122"/>
                        <wps:cNvSpPr>
                          <a:spLocks noChangeArrowheads="1"/>
                        </wps:cNvSpPr>
                        <wps:spPr bwMode="auto">
                          <a:xfrm>
                            <a:off x="3754120" y="989965"/>
                            <a:ext cx="3727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21231" w14:textId="3B7DD2B5" w:rsidR="00135CCA" w:rsidRDefault="00135CCA">
                              <w:r>
                                <w:rPr>
                                  <w:rFonts w:ascii="Calibri" w:hAnsi="Calibri" w:cs="Calibri"/>
                                  <w:color w:val="000000"/>
                                  <w:sz w:val="16"/>
                                  <w:szCs w:val="16"/>
                                </w:rPr>
                                <w:t>Software</w:t>
                              </w:r>
                            </w:p>
                          </w:txbxContent>
                        </wps:txbx>
                        <wps:bodyPr rot="0" vert="horz" wrap="none" lIns="0" tIns="0" rIns="0" bIns="0" anchor="t" anchorCtr="0">
                          <a:spAutoFit/>
                        </wps:bodyPr>
                      </wps:wsp>
                      <wps:wsp>
                        <wps:cNvPr id="125" name="Freeform 123"/>
                        <wps:cNvSpPr>
                          <a:spLocks/>
                        </wps:cNvSpPr>
                        <wps:spPr bwMode="auto">
                          <a:xfrm>
                            <a:off x="1632585" y="476250"/>
                            <a:ext cx="2310130" cy="227965"/>
                          </a:xfrm>
                          <a:custGeom>
                            <a:avLst/>
                            <a:gdLst>
                              <a:gd name="T0" fmla="*/ 0 w 3638"/>
                              <a:gd name="T1" fmla="*/ 0 h 359"/>
                              <a:gd name="T2" fmla="*/ 0 w 3638"/>
                              <a:gd name="T3" fmla="*/ 180 h 359"/>
                              <a:gd name="T4" fmla="*/ 3638 w 3638"/>
                              <a:gd name="T5" fmla="*/ 180 h 359"/>
                              <a:gd name="T6" fmla="*/ 3638 w 3638"/>
                              <a:gd name="T7" fmla="*/ 359 h 359"/>
                            </a:gdLst>
                            <a:ahLst/>
                            <a:cxnLst>
                              <a:cxn ang="0">
                                <a:pos x="T0" y="T1"/>
                              </a:cxn>
                              <a:cxn ang="0">
                                <a:pos x="T2" y="T3"/>
                              </a:cxn>
                              <a:cxn ang="0">
                                <a:pos x="T4" y="T5"/>
                              </a:cxn>
                              <a:cxn ang="0">
                                <a:pos x="T6" y="T7"/>
                              </a:cxn>
                            </a:cxnLst>
                            <a:rect l="0" t="0" r="r" b="b"/>
                            <a:pathLst>
                              <a:path w="3638" h="359">
                                <a:moveTo>
                                  <a:pt x="0" y="0"/>
                                </a:moveTo>
                                <a:lnTo>
                                  <a:pt x="0" y="180"/>
                                </a:lnTo>
                                <a:lnTo>
                                  <a:pt x="3638" y="180"/>
                                </a:lnTo>
                                <a:lnTo>
                                  <a:pt x="3638" y="359"/>
                                </a:lnTo>
                              </a:path>
                            </a:pathLst>
                          </a:custGeom>
                          <a:noFill/>
                          <a:ln w="12700">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126" o:spid="_x0000_s1026" editas="canvas" style="width:349.65pt;height:94.45pt;mso-position-horizontal-relative:char;mso-position-vertical-relative:line" coordsize="44405,1199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405;height:11995;visibility:visible;mso-wrap-style:square">
                  <v:fill o:detectmouseclick="t"/>
                  <v:path o:connecttype="none"/>
                </v:shape>
                <v:rect id="Rectangle 5" o:spid="_x0000_s1028" style="position:absolute;left:11887;top:330;width:923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CVDsUA&#10;AADaAAAADwAAAGRycy9kb3ducmV2LnhtbESPQWvCQBSE70L/w/IKXkQ31VY0dZUSFDwUqdGDx0f2&#10;NUmbfRuzq4n/3i0UPA4z8w2zWHWmEldqXGlZwcsoAkGcWV1yruB42AxnIJxH1lhZJgU3crBaPvUW&#10;GGvb8p6uqc9FgLCLUUHhfR1L6bKCDLqRrYmD920bgz7IJpe6wTbATSXHUTSVBksOCwXWlBSU/aYX&#10;oyCpW/782slzuh78HAenyfz0lmil+s/dxzsIT51/hP/bW63gFf6uhBs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JUOxQAAANoAAAAPAAAAAAAAAAAAAAAAAJgCAABkcnMv&#10;ZG93bnJldi54bWxQSwUGAAAAAAQABAD1AAAAigMAAAAA&#10;" fillcolor="#cdcdcd" stroked="f"/>
                <v:shape id="Picture 6" o:spid="_x0000_s1029" type="#_x0000_t75" style="position:absolute;left:349;top:9188;width:4616;height: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Iyl/DAAAA2gAAAA8AAABkcnMvZG93bnJldi54bWxEj81qwzAQhO+FvIPYQG6NnB5M60QxJhCa&#10;lPbQJA+wWBvLxFoZS/5Jnr4qFHocZuYbZpNPthEDdb52rGC1TEAQl07XXCm4nPfPryB8QNbYOCYF&#10;d/KQb2dPG8y0G/mbhlOoRISwz1CBCaHNpPSlIYt+6Vri6F1dZzFE2VVSdzhGuG3kS5Kk0mLNccFg&#10;SztD5e3UWwVJyn3xMRm+vg+Pz6/UX45v95tSi/lUrEEEmsJ/+K990ApS+L0Sb4Dc/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8jKX8MAAADaAAAADwAAAAAAAAAAAAAAAACf&#10;AgAAZHJzL2Rvd25yZXYueG1sUEsFBgAAAAAEAAQA9wAAAI8DAAAAAA==&#10;">
                  <v:imagedata r:id="rId21" o:title=""/>
                </v:shape>
                <v:rect id="Rectangle 7" o:spid="_x0000_s1030" style="position:absolute;left:11887;top:330;width:923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LecUA&#10;AADaAAAADwAAAGRycy9kb3ducmV2LnhtbESPQWvCQBSE70L/w/IKXkQ3VVo1dZUSFDwUqdGDx0f2&#10;NUmbfRuzq4n/3i0UPA4z8w2zWHWmEldqXGlZwcsoAkGcWV1yruB42AxnIJxH1lhZJgU3crBaPvUW&#10;GGvb8p6uqc9FgLCLUUHhfR1L6bKCDLqRrYmD920bgz7IJpe6wTbATSXHUfQmDZYcFgqsKSko+00v&#10;RkFSt/z5tZPndD34OQ5Ok/npNdFK9Z+7j3cQnjr/CP+3t1rBFP6uhBs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Ugt5xQAAANoAAAAPAAAAAAAAAAAAAAAAAJgCAABkcnMv&#10;ZG93bnJldi54bWxQSwUGAAAAAAQABAD1AAAAigMAAAAA&#10;" fillcolor="#cdcdcd" stroked="f"/>
                <v:shape id="Freeform 8" o:spid="_x0000_s1031" style="position:absolute;left:11874;top:317;width:9290;height:4648;visibility:visible;mso-wrap-style:square;v-text-anchor:top" coordsize="146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9xEMEA&#10;AADaAAAADwAAAGRycy9kb3ducmV2LnhtbERPPW/CMBDdkfofrKvEBg4IAU0xCKG2gk6QMjCe4muc&#10;Nj5HtkvCv8dDJcan973a9LYRV/KhdqxgMs5AEJdO11wpOH+9j5YgQkTW2DgmBTcKsFk/DVaYa9fx&#10;ia5FrEQK4ZCjAhNjm0sZSkMWw9i1xIn7dt5iTNBXUnvsUrht5DTL5tJizanBYEs7Q+Vv8WcVXD4O&#10;xa3dvdjD59vMHxed+ZnMT0oNn/vtK4hIfXyI/917rSBtTVfSDZD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fcRDBAAAA2gAAAA8AAAAAAAAAAAAAAAAAmAIAAGRycy9kb3du&#10;cmV2LnhtbFBLBQYAAAAABAAEAPUAAACGAwAAAAA=&#10;" path="m,l,732r1463,l1463,,,,,xe" fillcolor="black" strokeweight="0">
                  <v:path arrowok="t" o:connecttype="custom" o:connectlocs="0,0;0,464820;929005,464820;929005,0;0,0;0,0" o:connectangles="0,0,0,0,0,0"/>
                </v:shape>
                <v:shape id="Freeform 9" o:spid="_x0000_s1032" style="position:absolute;left:11899;top:342;width:9240;height:4598;visibility:visible;mso-wrap-style:square;v-text-anchor:top" coordsize="1455,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Lhg8EA&#10;AADbAAAADwAAAGRycy9kb3ducmV2LnhtbESPzYrCQBCE7wv7DkMveFsno7BIdJRlQfDgRd0HaDKd&#10;H8z0JJkxxre3D4K3bqq66uvNbvKtGmmITWALZp6BIi6Ca7iy8H/Zf69AxYTssA1MFh4UYbf9/Nhg&#10;7sKdTzSeU6UkhGOOFuqUulzrWNTkMc5DRyxaGQaPSdah0m7Au4T7Vi+y7Ed7bFgaauzor6bier55&#10;C8ksV7cJjXFlf/WUHXszlr21s6/pdw0q0ZTe5tf1wQm+0MsvMoDe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y4YPBAAAA2wAAAA8AAAAAAAAAAAAAAAAAmAIAAGRycy9kb3du&#10;cmV2LnhtbFBLBQYAAAAABAAEAPUAAACGAwAAAAA=&#10;" path="m,l,724r1455,l1455,,,,,xe" fillcolor="black" strokeweight="0">
                  <v:path arrowok="t" o:connecttype="custom" o:connectlocs="0,0;0,459740;923925,459740;923925,0;0,0;0,0" o:connectangles="0,0,0,0,0,0"/>
                </v:shape>
                <v:rect id="Rectangle 10" o:spid="_x0000_s1033" style="position:absolute;left:11874;top:31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G/cQA&#10;AADbAAAADwAAAGRycy9kb3ducmV2LnhtbERPTWvCQBC9C/0PyxS8iG6sWGrqJpTQQg8iNvXgcchO&#10;k7TZ2TS7mvjvXUHwNo/3Oet0MI04UedqywrmswgEcWF1zaWC/ffH9AWE88gaG8uk4EwO0uRhtMZY&#10;256/6JT7UoQQdjEqqLxvYyldUZFBN7MtceB+bGfQB9iVUnfYh3DTyKcoepYGaw4NFbaUVVT85Uej&#10;IGt73uy28j9/n/zuJ4fF6rDMtFLjx+HtFYSnwd/FN/enDvPncP0lHCC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tBv3EAAAA2wAAAA8AAAAAAAAAAAAAAAAAmAIAAGRycy9k&#10;b3ducmV2LnhtbFBLBQYAAAAABAAEAPUAAACJAwAAAAA=&#10;" fillcolor="#cdcdcd" stroked="f"/>
                <v:shape id="Freeform 11" o:spid="_x0000_s1034" style="position:absolute;left:11887;top:330;width:9264;height:4623;visibility:visible;mso-wrap-style:square;v-text-anchor:top" coordsize="1459,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yA9sAA&#10;AADbAAAADwAAAGRycy9kb3ducmV2LnhtbERP24rCMBB9F/yHMIJvmloWV6ppEUFYEGS9ID4OzdgW&#10;m0ltota/3wjCvs3hXGeRdaYWD2pdZVnBZByBIM6trrhQcDysRzMQziNrrC2Tghc5yNJ+b4GJtk/e&#10;0WPvCxFC2CWooPS+SaR0eUkG3dg2xIG72NagD7AtpG7xGcJNLeMomkqDFYeGEhtalZRf93ejYBtv&#10;WG/dxd/Op1rH+PV9/+02Sg0H3XIOwlPn/8Uf948O82N4/xIOkO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iyA9sAAAADbAAAADwAAAAAAAAAAAAAAAACYAgAAZHJzL2Rvd25y&#10;ZXYueG1sUEsFBgAAAAAEAAQA9QAAAIUDAAAAAA==&#10;" path="m,726l,2,,,2,,1457,r,l1459,2r,724l1457,728r,l2,728r-2,l,726r,-2l2,724r1455,l1453,726r,-724l1457,4,2,4,4,2r,724l4,728r-2,l,728r,-2l,726xm36,690l36,38r,-2l38,36r1382,l1420,36r2,2l1422,690r-2,2l1420,692,38,692r-2,l36,690r,-2l38,688r1382,l1416,690r,-652l1420,40,38,40r2,-2l40,690r,2l38,692r-2,l36,690r,xe" stroked="f">
                  <v:fill r:id="rId22" o:title="" recolor="t" type="tile"/>
                  <v:path arrowok="t" o:connecttype="custom" o:connectlocs="0,461010;0,1270;0,0;1270,0;925195,0;925195,0;926465,1270;926465,461010;925195,462280;925195,462280;1270,462280;0,462280;0,461010;0,459740;1270,459740;925195,459740;922655,461010;922655,1270;925195,2540;1270,2540;2540,1270;2540,461010;2540,462280;1270,462280;0,462280;0,461010;0,461010;22860,438150;22860,24130;22860,22860;24130,22860;901700,22860;901700,22860;902970,24130;902970,438150;901700,439420;901700,439420;24130,439420;22860,439420;22860,438150;22860,436880;24130,436880;901700,436880;899160,438150;899160,24130;901700,25400;24130,25400;25400,24130;25400,438150;25400,439420;24130,439420;22860,439420;22860,438150;22860,438150" o:connectangles="0,0,0,0,0,0,0,0,0,0,0,0,0,0,0,0,0,0,0,0,0,0,0,0,0,0,0,0,0,0,0,0,0,0,0,0,0,0,0,0,0,0,0,0,0,0,0,0,0,0,0,0,0,0"/>
                  <o:lock v:ext="edit" verticies="t"/>
                </v:shape>
                <v:rect id="Rectangle 12" o:spid="_x0000_s1035" style="position:absolute;left:11874;top:31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M9EcMA&#10;AADbAAAADwAAAGRycy9kb3ducmV2LnhtbERPTWvCQBC9C/0PyxR6Ed1YsWh0FQkVepBiowePQ3ZM&#10;otnZNLua9N+7BcHbPN7nLFadqcSNGldaVjAaRiCIM6tLzhUc9pvBFITzyBory6Tgjxysli+9Bcba&#10;tvxDt9TnIoSwi1FB4X0dS+myggy6oa2JA3eyjUEfYJNL3WAbwk0l36PoQxosOTQUWFNSUHZJr0ZB&#10;Ure83X3L3/Szfz70j+PZcZJopd5eu/UchKfOP8UP95cO88fw/0s4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M9EcMAAADbAAAADwAAAAAAAAAAAAAAAACYAgAAZHJzL2Rv&#10;d25yZXYueG1sUEsFBgAAAAAEAAQA9QAAAIgDAAAAAA==&#10;" fillcolor="#cdcdcd" stroked="f"/>
                <v:rect id="Rectangle 13" o:spid="_x0000_s1036" style="position:absolute;left:11690;top:139;width:9265;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5mccQA&#10;AADbAAAADwAAAGRycy9kb3ducmV2LnhtbERP20rDQBB9F/yHZQq+iN0oWjTNpmihIChCqyB9m2Yn&#10;2Wh2Ns1uLv69Kwh9m8O5TraabCMG6nztWMH1PAFBXDhdc6Xg431zdQ/CB2SNjWNS8EMeVvn5WYap&#10;diNvadiFSsQQ9ikqMCG0qZS+MGTRz11LHLnSdRZDhF0ldYdjDLeNvEmShbRYc2ww2NLaUPG9662C&#10;p5fPV/2w+TJ9eXf5lpSH43Y/olIXs+lxCSLQFE7if/ezjvNv4e+XeI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ZnHEAAAA2wAAAA8AAAAAAAAAAAAAAAAAmAIAAGRycy9k&#10;b3ducmV2LnhtbFBLBQYAAAAABAAEAPUAAACJAwAAAAA=&#10;" fillcolor="#f0f0f0" stroked="f"/>
                <v:rect id="Rectangle 14" o:spid="_x0000_s1037" style="position:absolute;left:11690;top:152;width:926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84vsIA&#10;AADbAAAADwAAAGRycy9kb3ducmV2LnhtbERPTWvCQBC9F/wPywje6q7VBJu6hiIIQttDVeh1yI5J&#10;aHY2Zjcm/fduodDbPN7nbPLRNuJGna8da1jMFQjiwpmaSw3n0/5xDcIHZIONY9LwQx7y7eRhg5lx&#10;A3/S7RhKEUPYZ6ihCqHNpPRFRRb93LXEkbu4zmKIsCul6XCI4baRT0ql0mLNsaHClnYVFd/H3mrA&#10;dGWuH5fl++mtT/G5HNU++VJaz6bj6wuIQGP4F/+5DybOT+D3l3i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nzi+wgAAANsAAAAPAAAAAAAAAAAAAAAAAJgCAABkcnMvZG93&#10;bnJldi54bWxQSwUGAAAAAAQABAD1AAAAhwMAAAAA&#10;" stroked="f"/>
                <v:rect id="Rectangle 15" o:spid="_x0000_s1038" style="position:absolute;left:11690;top:584;width:9265;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Nx78A&#10;AADbAAAADwAAAGRycy9kb3ducmV2LnhtbERPTYvCMBC9C/6HMII3Td2DSDVKURTBi9Zlz0MzttVm&#10;Upustv56s7DgbR7vcxar1lTiQY0rLSuYjCMQxJnVJecKvs/b0QyE88gaK8ukoCMHq2W/t8BY2yef&#10;6JH6XIQQdjEqKLyvYyldVpBBN7Y1ceAutjHoA2xyqRt8hnBTya8omkqDJYeGAmtaF5Td0l+joOx2&#10;iU/u9pq8sKv08bBJTz8vpYaDNpmD8NT6j/jfvddh/hT+fgkHyO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Q3HvwAAANsAAAAPAAAAAAAAAAAAAAAAAJgCAABkcnMvZG93bnJl&#10;di54bWxQSwUGAAAAAAQABAD1AAAAhAMAAAAA&#10;" fillcolor="#fdfdfd" stroked="f"/>
                <v:rect id="Rectangle 16" o:spid="_x0000_s1039" style="position:absolute;left:11690;top:1162;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7IQr8A&#10;AADbAAAADwAAAGRycy9kb3ducmV2LnhtbERPTYvCMBC9C/6HMII3TRV21WoqsiDsVW3vQzO2tc2k&#10;NLHt+uvNwsLe5vE+53AcTSN66lxlWcFqGYEgzq2uuFCQ3s6LLQjnkTU2lknBDzk4JtPJAWNtB75Q&#10;f/WFCCHsYlRQet/GUrq8JINuaVviwN1tZ9AH2BVSdziEcNPIdRR9SoMVh4YSW/oqKa+vT6Mg+9he&#10;1kMtX+nrYbLd/XlOe2yUms/G0x6Ep9H/i//c3zrM38DvL+EAmb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7shCvwAAANsAAAAPAAAAAAAAAAAAAAAAAJgCAABkcnMvZG93bnJl&#10;di54bWxQSwUGAAAAAAQABAD1AAAAhAMAAAAA&#10;" fillcolor="#fbfbfb" stroked="f"/>
                <v:rect id="Rectangle 17" o:spid="_x0000_s1040" style="position:absolute;left:11690;top:1733;width:9265;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6PsUA&#10;AADbAAAADwAAAGRycy9kb3ducmV2LnhtbESPQWvCQBCF70L/wzIFb3XTgCKpq5TSUlEUtaHnITtN&#10;0mZnQ3bV6K93DgVvM7w3730zW/SuUSfqQu3ZwPMoAUVceFtzaSD/+niaggoR2WLjmQxcKMBi/jCY&#10;YWb9mfd0OsRSSQiHDA1UMbaZ1qGoyGEY+ZZYtB/fOYyydqW2HZ4l3DU6TZKJdlizNFTY0ltFxd/h&#10;6AzYfLxNV+n3r91tJsFe82QdP9+NGT72ry+gIvXxbv6/XlrBF1j5RQ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uzo+xQAAANsAAAAPAAAAAAAAAAAAAAAAAJgCAABkcnMv&#10;ZG93bnJldi54bWxQSwUGAAAAAAQABAD1AAAAigMAAAAA&#10;" fillcolor="#f9f9f9" stroked="f"/>
                <v:rect id="Rectangle 18" o:spid="_x0000_s1041" style="position:absolute;left:11690;top:2603;width:926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NGsEA&#10;AADbAAAADwAAAGRycy9kb3ducmV2LnhtbERPTWvCQBC9C/6HZQpepG7qQZvoKlpQiz2ZevE2ZMck&#10;NDsbsmtM/r1bELzN433Oct2ZSrTUuNKygo9JBII4s7rkXMH5d/f+CcJ5ZI2VZVLQk4P1ajhYYqLt&#10;nU/Upj4XIYRdggoK7+tESpcVZNBNbE0cuKttDPoAm1zqBu8h3FRyGkUzabDk0FBgTV8FZX/pzSj4&#10;ic22j20/T9vL1o0P5fG0z1Cp0Vu3WYDw1PmX+On+1mF+DP+/hA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TRrBAAAA2wAAAA8AAAAAAAAAAAAAAAAAmAIAAGRycy9kb3du&#10;cmV2LnhtbFBLBQYAAAAABAAEAPUAAACGAwAAAAA=&#10;" fillcolor="#f7f7f7" stroked="f"/>
                <v:rect id="Rectangle 19" o:spid="_x0000_s1042" style="position:absolute;left:11690;top:3187;width:9265;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DIVsMA&#10;AADbAAAADwAAAGRycy9kb3ducmV2LnhtbERPy2rCQBTdF/yH4QrdSJ34ajU6SikorlpMXbi8Zq5J&#10;MHMnZKZJ9OudhdDl4bxXm86UoqHaFZYVjIYRCOLU6oIzBcff7dschPPIGkvLpOBGDjbr3ssKY21b&#10;PlCT+EyEEHYxKsi9r2IpXZqTQTe0FXHgLrY26AOsM6lrbEO4KeU4it6lwYJDQ44VfeWUXpM/o2BW&#10;nXcf05/J9z0Z7OyxTPfNoj0p9drvPpcgPHX+X/x077WCcVgfvo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DIVsMAAADbAAAADwAAAAAAAAAAAAAAAACYAgAAZHJzL2Rv&#10;d25yZXYueG1sUEsFBgAAAAAEAAQA9QAAAIgDAAAAAA==&#10;" fillcolor="#f5f5f5" stroked="f"/>
                <v:rect id="Rectangle 20" o:spid="_x0000_s1043" style="position:absolute;left:11690;top:3765;width:9265;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aZt8MA&#10;AADbAAAADwAAAGRycy9kb3ducmV2LnhtbESPQWvCQBSE74X+h+UVemt2tSg1dRNKQfQkVFt6fWZf&#10;k2D2bchuYvTXuwXB4zAz3zDLfLSNGKjztWMNk0SBIC6cqbnU8L1fvbyB8AHZYOOYNJzJQ549Piwx&#10;Ne7EXzTsQikihH2KGqoQ2lRKX1Rk0SeuJY7en+sshii7UpoOTxFuGzlVai4t1hwXKmzps6LiuOut&#10;ht/L0Ie1O/TDD9nt64yOi71SWj8/jR/vIAKN4R6+tTdGw3QC/1/iD5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aZt8MAAADbAAAADwAAAAAAAAAAAAAAAACYAgAAZHJzL2Rv&#10;d25yZXYueG1sUEsFBgAAAAAEAAQA9QAAAIgDAAAAAA==&#10;" fillcolor="#f3f3f3" stroked="f"/>
                <v:rect id="Rectangle 21" o:spid="_x0000_s1044" style="position:absolute;left:11690;top:4337;width:9265;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eRI8cA&#10;AADbAAAADwAAAGRycy9kb3ducmV2LnhtbESP3WrCQBSE7wt9h+UUelN0Y6BFU1epBaFQKfgD4t0x&#10;e5JNmz2bZlcT374rFLwcZuYbZjrvbS3O1PrKsYLRMAFBnDtdcalgt10OxiB8QNZYOyYFF/Iwn93f&#10;TTHTruM1nTehFBHCPkMFJoQmk9Lnhiz6oWuIo1e41mKIsi2lbrGLcFvLNElepMWK44LBht4N5T+b&#10;k1Ww+Nyv9GT5bU7F89NXUhx/14cOlXp86N9eQQTqwy383/7QCtIUrl/iD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3kSPHAAAA2wAAAA8AAAAAAAAAAAAAAAAAmAIAAGRy&#10;cy9kb3ducmV2LnhtbFBLBQYAAAAABAAEAPUAAACMAwAAAAA=&#10;" fillcolor="#f0f0f0" stroked="f"/>
                <v:rect id="Rectangle 22" o:spid="_x0000_s1045" style="position:absolute;left:11703;top:165;width:9239;height:4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7yL8IA&#10;AADbAAAADwAAAGRycy9kb3ducmV2LnhtbESPT4vCMBTE7wt+h/CEvSyarsIqtamIIO7Bi3/A67N5&#10;tsXmpSTZWr+9EYQ9DjPzGyZb9qYRHTlfW1bwPU5AEBdW11wqOB03ozkIH5A1NpZJwYM8LPPBR4ap&#10;tnfeU3cIpYgQ9ikqqEJoUyl9UZFBP7YtcfSu1hkMUbpSaof3CDeNnCTJjzRYc1yosKV1RcXt8GcU&#10;7I+zrTe0C/h1vTzc+bxbdVwo9TnsVwsQgfrwH363f7WCyRReX+IPk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vIvwgAAANsAAAAPAAAAAAAAAAAAAAAAAJgCAABkcnMvZG93&#10;bnJldi54bWxQSwUGAAAAAAQABAD1AAAAhwMAAAAA&#10;" filled="f" strokecolor="#404040" strokeweight=".3pt"/>
                <v:rect id="Rectangle 23" o:spid="_x0000_s1046" style="position:absolute;left:11938;top:393;width:8775;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vPwMIA&#10;AADbAAAADwAAAGRycy9kb3ducmV2LnhtbESPT4vCMBTE7wt+h/CEvSyaruAqtamIIO7Bi3/A67N5&#10;tsXmpSTZWr+9EYQ9DjPzGyZb9qYRHTlfW1bwPU5AEBdW11wqOB03ozkIH5A1NpZJwYM8LPPBR4ap&#10;tnfeU3cIpYgQ9ikqqEJoUyl9UZFBP7YtcfSu1hkMUbpSaof3CDeNnCTJjzRYc1yosKV1RcXt8GcU&#10;7I+zrTe0C/h1vTzc+bxbdVwo9TnsVwsQgfrwH363f7WCyRReX+IPk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W8/AwgAAANsAAAAPAAAAAAAAAAAAAAAAAJgCAABkcnMvZG93&#10;bnJldi54bWxQSwUGAAAAAAQABAD1AAAAhwMAAAAA&#10;" filled="f" strokecolor="#404040" strokeweight=".3pt"/>
                <v:rect id="Rectangle 24" o:spid="_x0000_s1047" style="position:absolute;left:13093;top:1174;width:5220;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0MAA&#10;AADbAAAADwAAAGRycy9kb3ducmV2LnhtbESPzYoCMRCE74LvEFrYm2acg8hoFBEEV/biuA/QTHp+&#10;MOkMSXRm394Iwh6LqvqK2u5Ha8STfOgcK1guMhDEldMdNwp+b6f5GkSIyBqNY1LwRwH2u+lki4V2&#10;A1/pWcZGJAiHAhW0MfaFlKFqyWJYuJ44ebXzFmOSvpHa45Dg1sg8y1bSYsdpocWeji1V9/JhFchb&#10;eRrWpfGZu+T1j/k+X2tySn3NxsMGRKQx/oc/7bNWkK/g/SX9A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v/h0MAAAADbAAAADwAAAAAAAAAAAAAAAACYAgAAZHJzL2Rvd25y&#10;ZXYueG1sUEsFBgAAAAAEAAQA9QAAAIUDAAAAAA==&#10;" filled="f" stroked="f">
                  <v:textbox style="mso-fit-shape-to-text:t" inset="0,0,0,0">
                    <w:txbxContent>
                      <w:p w14:paraId="316DEBF3" w14:textId="2415EB31" w:rsidR="00135CCA" w:rsidRDefault="00135CCA">
                        <w:r>
                          <w:rPr>
                            <w:rFonts w:ascii="Calibri" w:hAnsi="Calibri" w:cs="Calibri"/>
                            <w:color w:val="000000"/>
                            <w:sz w:val="16"/>
                            <w:szCs w:val="16"/>
                          </w:rPr>
                          <w:t>Mike Ingram</w:t>
                        </w:r>
                      </w:p>
                    </w:txbxContent>
                  </v:textbox>
                </v:rect>
                <v:rect id="Rectangle 25" o:spid="_x0000_s1048" style="position:absolute;left:12192;top:2400;width:825;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14:paraId="76EC9578" w14:textId="33099965" w:rsidR="00135CCA" w:rsidRDefault="00135CCA">
                        <w:r>
                          <w:rPr>
                            <w:rFonts w:ascii="Calibri" w:hAnsi="Calibri" w:cs="Calibri"/>
                            <w:color w:val="000000"/>
                            <w:sz w:val="16"/>
                            <w:szCs w:val="16"/>
                          </w:rPr>
                          <w:t>Sr</w:t>
                        </w:r>
                      </w:p>
                    </w:txbxContent>
                  </v:textbox>
                </v:rect>
                <v:rect id="Rectangle 26" o:spid="_x0000_s1049" style="position:absolute;left:13023;top:2400;width:261;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14:paraId="124E76EF" w14:textId="53AD1B46" w:rsidR="00135CCA" w:rsidRDefault="00135CCA">
                        <w:r>
                          <w:rPr>
                            <w:rFonts w:ascii="Calibri" w:hAnsi="Calibri" w:cs="Calibri"/>
                            <w:color w:val="000000"/>
                            <w:sz w:val="16"/>
                            <w:szCs w:val="16"/>
                          </w:rPr>
                          <w:t xml:space="preserve">. </w:t>
                        </w:r>
                      </w:p>
                    </w:txbxContent>
                  </v:textbox>
                </v:rect>
                <v:rect id="Rectangle 27" o:spid="_x0000_s1050" style="position:absolute;left:13512;top:2400;width:6877;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B1osEA&#10;AADbAAAADwAAAGRycy9kb3ducmV2LnhtbESPzYoCMRCE7wu+Q2hhb2vGOYjOGkUEQWUvjvsAzaTn&#10;B5POkERnfHuzsOCxqKqvqPV2tEY8yIfOsYL5LANBXDndcaPg93r4WoIIEVmjcUwKnhRgu5l8rLHQ&#10;buALPcrYiAThUKCCNsa+kDJULVkMM9cTJ6923mJM0jdSexwS3BqZZ9lCWuw4LbTY076l6lberQJ5&#10;LQ/DsjQ+c+e8/jGn46Ump9TndNx9g4g0xnf4v33UCvIV/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gdaLBAAAA2wAAAA8AAAAAAAAAAAAAAAAAmAIAAGRycy9kb3du&#10;cmV2LnhtbFBLBQYAAAAABAAEAPUAAACGAwAAAAA=&#10;" filled="f" stroked="f">
                  <v:textbox style="mso-fit-shape-to-text:t" inset="0,0,0,0">
                    <w:txbxContent>
                      <w:p w14:paraId="32FC2EBD" w14:textId="0E8E49DD" w:rsidR="00135CCA" w:rsidRDefault="00135CCA">
                        <w:r>
                          <w:rPr>
                            <w:rFonts w:ascii="Calibri" w:hAnsi="Calibri" w:cs="Calibri"/>
                            <w:color w:val="000000"/>
                            <w:sz w:val="16"/>
                            <w:szCs w:val="16"/>
                          </w:rPr>
                          <w:t>Project Manager</w:t>
                        </w:r>
                      </w:p>
                    </w:txbxContent>
                  </v:textbox>
                </v:rect>
                <v:rect id="Rectangle 28" o:spid="_x0000_s1051" style="position:absolute;left:11887;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T/BsMA&#10;AADbAAAADwAAAGRycy9kb3ducmV2LnhtbERPTWvCQBC9F/wPywi9SN1UUdo0G5FgoQcpGj14HLJj&#10;Es3Optmtif++exB6fLzvZDWYRtyoc7VlBa/TCARxYXXNpYLj4fPlDYTzyBoby6TgTg5W6egpwVjb&#10;nvd0y30pQgi7GBVU3rexlK6oyKCb2pY4cGfbGfQBdqXUHfYh3DRyFkVLabDm0FBhS1lFxTX/NQqy&#10;tuft7lv+5JvJ5Tg5zd9Pi0wr9Twe1h8gPA3+X/xwf2kF87A+fAk/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T/BsMAAADbAAAADwAAAAAAAAAAAAAAAACYAgAAZHJzL2Rv&#10;d25yZXYueG1sUEsFBgAAAAAEAAQA9QAAAIgDAAAAAA==&#10;" fillcolor="#cdcdcd" stroked="f"/>
                <v:shape id="Picture 29" o:spid="_x0000_s1052" type="#_x0000_t75" style="position:absolute;left:7277;top:9188;width:4622;height: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MMA/DAAAA2wAAAA8AAABkcnMvZG93bnJldi54bWxEj0trwzAQhO+F/gexgd4aOW1TjBMllEIh&#10;V+dBk9tibfyItTKS6qj/vioEchxm5htmuY6mFyM531pWMJtmIIgrq1uuFex3X885CB+QNfaWScEv&#10;eVivHh+WWGh75ZLGbahFgrAvUEETwlBI6auGDPqpHYiTd7bOYEjS1VI7vCa46eVLlr1Lgy2nhQYH&#10;+myoumx/jILx9HbYdPFYzr8dl90u5qXtcqWeJvFjASJQDPfwrb3RCl5n8P8l/QC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owwD8MAAADbAAAADwAAAAAAAAAAAAAAAACf&#10;AgAAZHJzL2Rvd25yZXYueG1sUEsFBgAAAAAEAAQA9wAAAI8DAAAAAA==&#10;">
                  <v:imagedata r:id="rId23" o:title=""/>
                </v:shape>
                <v:rect id="Rectangle 30" o:spid="_x0000_s1053" style="position:absolute;left:11887;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rE6sUA&#10;AADbAAAADwAAAGRycy9kb3ducmV2LnhtbESPQWvCQBSE74L/YXmCF9FNlYpGV5Gg0EMpbfTg8ZF9&#10;JtHs2zS7mvTfdwsFj8PMfMOst52pxIMaV1pW8DKJQBBnVpecKzgdD+MFCOeRNVaWScEPOdhu+r01&#10;xtq2/EWP1OciQNjFqKDwvo6ldFlBBt3E1sTBu9jGoA+yyaVusA1wU8lpFM2lwZLDQoE1JQVlt/Ru&#10;FCR1y++fH/I73Y+up9F5tjy/Jlqp4aDbrUB46vwz/N9+0wpmU/j7En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SsTqxQAAANsAAAAPAAAAAAAAAAAAAAAAAJgCAABkcnMv&#10;ZG93bnJldi54bWxQSwUGAAAAAAQABAD1AAAAigMAAAAA&#10;" fillcolor="#cdcdcd" stroked="f"/>
                <v:shape id="Freeform 31" o:spid="_x0000_s1054" style="position:absolute;left:11874;top:7207;width:9290;height:4648;visibility:visible;mso-wrap-style:square;v-text-anchor:top" coordsize="146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96dMUA&#10;AADbAAAADwAAAGRycy9kb3ducmV2LnhtbESPQWsCMRSE7wX/Q3hCb5q1FltXo4i0pXqqWw8eH5vX&#10;zdbNy5Kk7vrvm4LQ4zAz3zDLdW8bcSEfascKJuMMBHHpdM2VguPn6+gZRIjIGhvHpOBKAdarwd0S&#10;c+06PtCliJVIEA45KjAxtrmUoTRkMYxdS5y8L+ctxiR9JbXHLsFtIx+ybCYt1pwWDLa0NVSeix+r&#10;4PS2K67tdm53+5dH//HUme/J7KDU/bDfLEBE6uN/+NZ+1wqmU/j7kn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v3p0xQAAANsAAAAPAAAAAAAAAAAAAAAAAJgCAABkcnMv&#10;ZG93bnJldi54bWxQSwUGAAAAAAQABAD1AAAAigMAAAAA&#10;" path="m,l,732r1463,l1463,,,,,xe" fillcolor="black" strokeweight="0">
                  <v:path arrowok="t" o:connecttype="custom" o:connectlocs="0,0;0,464820;929005,464820;929005,0;0,0;0,0" o:connectangles="0,0,0,0,0,0"/>
                </v:shape>
                <v:shape id="Freeform 32" o:spid="_x0000_s1055" style="position:absolute;left:11899;top:7232;width:9240;height:4598;visibility:visible;mso-wrap-style:square;v-text-anchor:top" coordsize="1455,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y74MEA&#10;AADbAAAADwAAAGRycy9kb3ducmV2LnhtbESP3YrCMBSE7wXfIRxh7zSNikjXtCwLC17sjT8PcGhO&#10;f7A5aZtYu2+/EQQvh5n5hjnkk23FSINvHGtQqwQEceFMw5WG6+VnuQfhA7LB1jFp+CMPeTafHTA1&#10;7sEnGs+hEhHCPkUNdQhdKqUvarLoV64jjl7pBoshyqGSZsBHhNtWrpNkJy02HBdq7Oi7puJ2vlsN&#10;QW329wmVMmV/s5T89mose60/FtPXJ4hAU3iHX+2j0bDZwvNL/AE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8u+DBAAAA2wAAAA8AAAAAAAAAAAAAAAAAmAIAAGRycy9kb3du&#10;cmV2LnhtbFBLBQYAAAAABAAEAPUAAACGAwAAAAA=&#10;" path="m,l,724r1455,l1455,,,,,xe" fillcolor="black" strokeweight="0">
                  <v:path arrowok="t" o:connecttype="custom" o:connectlocs="0,0;0,459740;923925,459740;923925,0;0,0;0,0" o:connectangles="0,0,0,0,0,0"/>
                </v:shape>
                <v:rect id="Rectangle 33" o:spid="_x0000_s1056" style="position:absolute;left:11874;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cnsYA&#10;AADbAAAADwAAAGRycy9kb3ducmV2LnhtbESPQWvCQBSE70L/w/IKXqRurFhqdBNKaKGHIpp68PjI&#10;viZps29jdjXpv3cFweMwM98w63QwjThT52rLCmbTCARxYXXNpYL998fTKwjnkTU2lknBPzlIk4fR&#10;GmNte97ROfelCBB2MSqovG9jKV1RkUE3tS1x8H5sZ9AH2ZVSd9gHuGnkcxS9SIM1h4UKW8oqKv7y&#10;k1GQtT1/bTfymL9PfveTw3x5WGRaqfHj8LYC4Wnw9/Ct/akVzBdw/RJ+gEw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NcnsYAAADbAAAADwAAAAAAAAAAAAAAAACYAgAAZHJz&#10;L2Rvd25yZXYueG1sUEsFBgAAAAAEAAQA9QAAAIsDAAAAAA==&#10;" fillcolor="#cdcdcd" stroked="f"/>
                <v:shape id="Freeform 34" o:spid="_x0000_s1057" style="position:absolute;left:11887;top:7219;width:9264;height:4623;visibility:visible;mso-wrap-style:square;v-text-anchor:top" coordsize="1459,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sXT8MA&#10;AADbAAAADwAAAGRycy9kb3ducmV2LnhtbESPQYvCMBSE74L/ITzBi2iqgixdoyyC4GEV1D3s3p7N&#10;My02L6XJ1uqvN4LgcZiZb5j5srWlaKj2hWMF41ECgjhzumCj4Oe4Hn6A8AFZY+mYFNzIw3LR7cwx&#10;1e7Ke2oOwYgIYZ+igjyEKpXSZzlZ9CNXEUfv7GqLIcraSF3jNcJtKSdJMpMWC44LOVa0yim7HP6t&#10;Av7eh+1vYU4Xc97d3cA2uz+SSvV77dcniEBteIdf7Y1WMJ3B80v8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sXT8MAAADbAAAADwAAAAAAAAAAAAAAAACYAgAAZHJzL2Rv&#10;d25yZXYueG1sUEsFBgAAAAAEAAQA9QAAAIgDAAAAAA==&#10;" path="m,726l,2,,,2,,1457,r,l1459,2r,724l1457,728r,l2,728r-2,l,726r,-2l2,722r1455,l1453,726r,-724l1457,4,2,4,4,2r,724l4,728r-2,l,728r,-2l,726xe" stroked="f">
                  <v:fill r:id="rId22" o:title="" recolor="t" type="tile"/>
                  <v:path arrowok="t" o:connecttype="custom" o:connectlocs="0,461010;0,1270;0,0;1270,0;925195,0;925195,0;926465,1270;926465,461010;925195,462280;925195,462280;1270,462280;0,462280;0,461010;0,459740;1270,458470;925195,458470;922655,461010;922655,1270;925195,2540;1270,2540;2540,1270;2540,461010;2540,462280;1270,462280;0,462280;0,461010;0,461010" o:connectangles="0,0,0,0,0,0,0,0,0,0,0,0,0,0,0,0,0,0,0,0,0,0,0,0,0,0,0"/>
                </v:shape>
                <v:rect id="Rectangle 35" o:spid="_x0000_s1058" style="position:absolute;left:11874;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1ncsYA&#10;AADbAAAADwAAAGRycy9kb3ducmV2LnhtbESPQWvCQBSE74L/YXlCL1I3VmptdJUSLPRQRKMHj4/s&#10;axLNvk2zq4n/3i0UPA4z8w2zWHWmEldqXGlZwXgUgSDOrC45V3DYfz7PQDiPrLGyTApu5GC17PcW&#10;GGvb8o6uqc9FgLCLUUHhfR1L6bKCDLqRrYmD92Mbgz7IJpe6wTbATSVfomgqDZYcFgqsKSkoO6cX&#10;oyCpW/7ebuRvuh6eDsPj5P34mmilngbdxxyEp84/wv/tL61g8gZ/X8IP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1ncsYAAADbAAAADwAAAAAAAAAAAAAAAACYAgAAZHJz&#10;L2Rvd25yZXYueG1sUEsFBgAAAAAEAAQA9QAAAIsDAAAAAA==&#10;" fillcolor="#cdcdcd" stroked="f"/>
                <v:rect id="Rectangle 36" o:spid="_x0000_s1059" style="position:absolute;left:11690;top:7029;width:9265;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YwFMMA&#10;AADbAAAADwAAAGRycy9kb3ducmV2LnhtbERPXWvCMBR9H/gfwhX2MjTdxmRWo2wDYaAIOkF8uza3&#10;TV1z0zXR1n9vHgY+Hs73dN7ZSlyo8aVjBc/DBARx5nTJhYLdz2LwDsIHZI2VY1JwJQ/zWe9hiql2&#10;LW/osg2FiCHsU1RgQqhTKX1myKIfupo4crlrLIYIm0LqBtsYbiv5kiQjabHk2GCwpi9D2e/2bBV8&#10;LvcrPV6czDl/e1on+fFvc2hRqcd+9zEBEagLd/G/+1sreI1j45f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YwFMMAAADbAAAADwAAAAAAAAAAAAAAAACYAgAAZHJzL2Rv&#10;d25yZXYueG1sUEsFBgAAAAAEAAQA9QAAAIgDAAAAAA==&#10;" fillcolor="#f0f0f0" stroked="f"/>
                <v:rect id="Rectangle 37" o:spid="_x0000_s1060" style="position:absolute;left:11690;top:7042;width:9265;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du28MA&#10;AADbAAAADwAAAGRycy9kb3ducmV2LnhtbESPT4vCMBTE7wt+h/AEb2ui7hatRhFBEHb34B/w+mie&#10;bbF5qU3U+u03guBxmJnfMLNFaytxo8aXjjUM+goEceZMybmGw379OQbhA7LByjFpeJCHxbzzMcPU&#10;uDtv6bYLuYgQ9ilqKEKoUyl9VpBF33c1cfROrrEYomxyaRq8R7it5FCpRFosOS4UWNOqoOy8u1oN&#10;mHyZy99p9Lv/uSY4yVu1/j4qrXvddjkFEagN7/CrvTEaRh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du28MAAADbAAAADwAAAAAAAAAAAAAAAACYAgAAZHJzL2Rv&#10;d25yZXYueG1sUEsFBgAAAAAEAAQA9QAAAIgDAAAAAA==&#10;" stroked="f"/>
                <v:rect id="Rectangle 38" o:spid="_x0000_s1061" style="position:absolute;left:11690;top:7480;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fNb8A&#10;AADbAAAADwAAAGRycy9kb3ducmV2LnhtbERPTYvCMBC9L/gfwgh7W1NFZKlGKYoi7EWreB6asa02&#10;k9pEbf315iDs8fG+Z4vWVOJBjSstKxgOIhDEmdUl5wqOh/XPLwjnkTVWlklBRw4W897XDGNtn7yn&#10;R+pzEULYxaig8L6OpXRZQQbdwNbEgTvbxqAPsMmlbvAZwk0lR1E0kQZLDg0F1rQsKLumd6Og7DaJ&#10;T272krywq/Tub5XuTy+lvvttMgXhqfX/4o97qxWMw/rwJfwAOX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Bx81vwAAANsAAAAPAAAAAAAAAAAAAAAAAJgCAABkcnMvZG93bnJl&#10;di54bWxQSwUGAAAAAAQABAD1AAAAhAMAAAAA&#10;" fillcolor="#fdfdfd" stroked="f"/>
                <v:rect id="Rectangle 39" o:spid="_x0000_s1062" style="position:absolute;left:11690;top:8051;width:9265;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jasMAA&#10;AADbAAAADwAAAGRycy9kb3ducmV2LnhtbESPQYvCMBSE7wv+h/AEb2uqqLhdo4ggeFXb+6N5ttXm&#10;pTSxrf56Iwgeh5n5hlltelOJlhpXWlYwGUcgiDOrS84VJOf97xKE88gaK8uk4EEONuvBzwpjbTs+&#10;UnvyuQgQdjEqKLyvYyldVpBBN7Y1cfAutjHog2xyqRvsAtxUchpFC2mw5LBQYE27grLb6W4UpPPl&#10;cdrd5DN5Xk36d7nvkxYrpUbDfvsPwlPvv+FP+6AVzCbw/hJ+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fjasMAAAADbAAAADwAAAAAAAAAAAAAAAACYAgAAZHJzL2Rvd25y&#10;ZXYueG1sUEsFBgAAAAAEAAQA9QAAAIUDAAAAAA==&#10;" fillcolor="#fbfbfb" stroked="f"/>
                <v:rect id="Rectangle 40" o:spid="_x0000_s1063" style="position:absolute;left:11690;top:8623;width:9265;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AiycUA&#10;AADbAAAADwAAAGRycy9kb3ducmV2LnhtbESPQWvCQBSE7wX/w/KE3urG0EpJXUMRxVJRrA2eH9ln&#10;kpp9G7LbGP31rlDocZiZb5hp2ptadNS6yrKC8SgCQZxbXXGhIPtePr2CcB5ZY22ZFFzIQTobPEwx&#10;0fbMX9TtfSEChF2CCkrvm0RKl5dk0I1sQxy8o20N+iDbQuoWzwFuahlH0UQarDgslNjQvKT8tP81&#10;CnT2so0/48OP3m0mTl+zaO1XC6Ueh/37GwhPvf8P/7U/tILnGO5fwg+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CLJxQAAANsAAAAPAAAAAAAAAAAAAAAAAJgCAABkcnMv&#10;ZG93bnJldi54bWxQSwUGAAAAAAQABAD1AAAAigMAAAAA&#10;" fillcolor="#f9f9f9" stroked="f"/>
                <v:rect id="Rectangle 41" o:spid="_x0000_s1064" style="position:absolute;left:11690;top:9493;width:9265;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5V7cQA&#10;AADbAAAADwAAAGRycy9kb3ducmV2LnhtbESPQWvCQBSE7wX/w/IEL1I3arE1uooWqqWeTL14e2Sf&#10;STD7NmTXmPx7tyD0OMzMN8xy3ZpSNFS7wrKC8SgCQZxaXXCm4PT79foBwnlkjaVlUtCRg/Wq97LE&#10;WNs7H6lJfCYChF2MCnLvq1hKl+Zk0I1sRRy8i60N+iDrTOoa7wFuSjmJopk0WHBYyLGiz5zSa3Iz&#10;Cg5zs+3mtntPmvPWDffFz3GXolKDfrtZgPDU+v/ws/2tFbxN4e9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uVe3EAAAA2wAAAA8AAAAAAAAAAAAAAAAAmAIAAGRycy9k&#10;b3ducmV2LnhtbFBLBQYAAAAABAAEAPUAAACJAwAAAAA=&#10;" fillcolor="#f7f7f7" stroked="f"/>
                <v:rect id="Rectangle 42" o:spid="_x0000_s1065" style="position:absolute;left:11690;top:10071;width:926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r9cYA&#10;AADbAAAADwAAAGRycy9kb3ducmV2LnhtbESPT2vCQBTE74V+h+UJvYhubFP/RFeRQsWTxejB4zP7&#10;TEKzb0N2m6T99N2C0OMwM79hVpveVKKlxpWWFUzGEQjizOqScwXn0/toDsJ5ZI2VZVLwTQ4268eH&#10;FSbadnykNvW5CBB2CSoovK8TKV1WkEE3tjVx8G62MeiDbHKpG+wC3FTyOYqm0mDJYaHAmt4Kyj7T&#10;L6Pgtb7uZvHHy+EnHe7sucr27aK7KPU06LdLEJ56/x++t/daQRzD35fwA+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Qr9cYAAADbAAAADwAAAAAAAAAAAAAAAACYAgAAZHJz&#10;L2Rvd25yZXYueG1sUEsFBgAAAAAEAAQA9QAAAIsDAAAAAA==&#10;" fillcolor="#f5f5f5" stroked="f"/>
                <v:rect id="Rectangle 43" o:spid="_x0000_s1066" style="position:absolute;left:11690;top:10655;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6FMMA&#10;AADbAAAADwAAAGRycy9kb3ducmV2LnhtbESPQWvCQBSE70L/w/IK3nS3tRaNrlIEsSdBrXh9Zl+T&#10;YPZtyG5i7K/vCoLHYWa+YebLzpaipdoXjjW8DRUI4tSZgjMNP4f1YALCB2SDpWPScCMPy8VLb46J&#10;cVfeUbsPmYgQ9glqyEOoEil9mpNFP3QVcfR+XW0xRFln0tR4jXBbynelPqXFguNCjhWtckov+8Zq&#10;OP21Tdi4c9MeyW5HY7pMD0pp3X/tvmYgAnXhGX60v42GjzHcv8Qf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J6FMMAAADbAAAADwAAAAAAAAAAAAAAAACYAgAAZHJzL2Rv&#10;d25yZXYueG1sUEsFBgAAAAAEAAQA9QAAAIgDAAAAAA==&#10;" fillcolor="#f3f3f3" stroked="f"/>
                <v:rect id="Rectangle 44" o:spid="_x0000_s1067" style="position:absolute;left:11690;top:11226;width:9265;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NygMYA&#10;AADbAAAADwAAAGRycy9kb3ducmV2LnhtbESPQWvCQBSE7wX/w/KEXopuWqpo6iptQShUBK0g3l6z&#10;L9lo9m2aXU3677uC0OMwM98ws0VnK3GhxpeOFTwOExDEmdMlFwp2X8vBBIQPyBorx6Tglzws5r27&#10;GabatbyhyzYUIkLYp6jAhFCnUvrMkEU/dDVx9HLXWAxRNoXUDbYRbiv5lCRjabHkuGCwpndD2Wl7&#10;tgrePvcrPV0ezTkfPayT/Ptnc2hRqft+9/oCIlAX/sO39odW8DyG65f4A+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NygMYAAADbAAAADwAAAAAAAAAAAAAAAACYAgAAZHJz&#10;L2Rvd25yZXYueG1sUEsFBgAAAAAEAAQA9QAAAIsDAAAAAA==&#10;" fillcolor="#f0f0f0" stroked="f"/>
                <v:rect id="Rectangle 45" o:spid="_x0000_s1068" style="position:absolute;left:11703;top:7042;width:923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oRjMIA&#10;AADbAAAADwAAAGRycy9kb3ducmV2LnhtbESPT4vCMBTE7wt+h/AEL4umiuhSG0WERQ9e1AWvz+b1&#10;DzYvJcnW+u3NwoLHYWZ+w2Sb3jSiI+drywqmkwQEcW51zaWCn8v3+AuED8gaG8uk4EkeNuvBR4ap&#10;tg8+UXcOpYgQ9ikqqEJoUyl9XpFBP7EtcfQK6wyGKF0ptcNHhJtGzpJkIQ3WHBcqbGlXUX4//xoF&#10;p8ty7w0dA34Wt6e7Xo/bjnOlRsN+uwIRqA/v8H/7oBXMl/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GhGMwgAAANsAAAAPAAAAAAAAAAAAAAAAAJgCAABkcnMvZG93&#10;bnJldi54bWxQSwUGAAAAAAQABAD1AAAAhwMAAAAA&#10;" filled="f" strokecolor="#404040" strokeweight=".3pt"/>
                <v:rect id="Rectangle 46" o:spid="_x0000_s1069" style="position:absolute;left:14300;top:8064;width:4026;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M1mb8A&#10;AADbAAAADwAAAGRycy9kb3ducmV2LnhtbERPS2rDMBDdF3IHMYXsarkm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8zWZvwAAANsAAAAPAAAAAAAAAAAAAAAAAJgCAABkcnMvZG93bnJl&#10;di54bWxQSwUGAAAAAAQABAD1AAAAhAMAAAAA&#10;" filled="f" stroked="f">
                  <v:textbox style="mso-fit-shape-to-text:t" inset="0,0,0,0">
                    <w:txbxContent>
                      <w:p w14:paraId="03B460BB" w14:textId="29D9F061" w:rsidR="00135CCA" w:rsidRDefault="00135CCA">
                        <w:r>
                          <w:rPr>
                            <w:rFonts w:ascii="Calibri" w:hAnsi="Calibri" w:cs="Calibri"/>
                            <w:color w:val="000000"/>
                            <w:sz w:val="16"/>
                            <w:szCs w:val="16"/>
                          </w:rPr>
                          <w:t>Lili Huang</w:t>
                        </w:r>
                      </w:p>
                    </w:txbxContent>
                  </v:textbox>
                </v:rect>
                <v:rect id="Rectangle 47" o:spid="_x0000_s1070" style="position:absolute;left:12357;top:9290;width:3645;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14:paraId="28E77CFA" w14:textId="6A264F2C" w:rsidR="00135CCA" w:rsidRDefault="00135CCA">
                        <w:r>
                          <w:rPr>
                            <w:rFonts w:ascii="Calibri" w:hAnsi="Calibri" w:cs="Calibri"/>
                            <w:color w:val="000000"/>
                            <w:sz w:val="16"/>
                            <w:szCs w:val="16"/>
                          </w:rPr>
                          <w:t>Engineer</w:t>
                        </w:r>
                      </w:p>
                    </w:txbxContent>
                  </v:textbox>
                </v:rect>
                <v:rect id="Rectangle 48" o:spid="_x0000_s1071" style="position:absolute;left:16040;top:9290;width:25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vQr8A&#10;AADbAAAADwAAAGRycy9kb3ducmV2LnhtbERPS2rDMBDdF3IHMYXsarmG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XK9CvwAAANsAAAAPAAAAAAAAAAAAAAAAAJgCAABkcnMvZG93bnJl&#10;di54bWxQSwUGAAAAAAQABAD1AAAAhAMAAAAA&#10;" filled="f" stroked="f">
                  <v:textbox style="mso-fit-shape-to-text:t" inset="0,0,0,0">
                    <w:txbxContent>
                      <w:p w14:paraId="5AB8403F" w14:textId="6D8E75EE" w:rsidR="00135CCA" w:rsidRDefault="00135CCA">
                        <w:r>
                          <w:rPr>
                            <w:rFonts w:ascii="Calibri" w:hAnsi="Calibri" w:cs="Calibri"/>
                            <w:color w:val="000000"/>
                            <w:sz w:val="16"/>
                            <w:szCs w:val="16"/>
                          </w:rPr>
                          <w:t xml:space="preserve">, </w:t>
                        </w:r>
                      </w:p>
                    </w:txbxContent>
                  </v:textbox>
                </v:rect>
                <v:rect id="Rectangle 49" o:spid="_x0000_s1072" style="position:absolute;left:16529;top:9290;width:3727;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14:paraId="0D4F2D04" w14:textId="1197F377" w:rsidR="00135CCA" w:rsidRDefault="00135CCA">
                        <w:r>
                          <w:rPr>
                            <w:rFonts w:ascii="Calibri" w:hAnsi="Calibri" w:cs="Calibri"/>
                            <w:color w:val="000000"/>
                            <w:sz w:val="16"/>
                            <w:szCs w:val="16"/>
                          </w:rPr>
                          <w:t>Software</w:t>
                        </w:r>
                      </w:p>
                    </w:txbxContent>
                  </v:textbox>
                </v:rect>
                <v:line id="Line 50" o:spid="_x0000_s1073" style="position:absolute;visibility:visible;mso-wrap-style:square" from="16325,4749" to="16325,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ZyasQAAADbAAAADwAAAGRycy9kb3ducmV2LnhtbESPT2sCMRTE70K/Q3iFXkSzCpVlNYoU&#10;xNLiwT8I3h6bZ3bp5mVJ0nX77RtB8DjMzG+Yxaq3jejIh9qxgsk4A0FcOl2zUXA6bkY5iBCRNTaO&#10;ScEfBVgtXwYLLLS78Z66QzQiQTgUqKCKsS2kDGVFFsPYtcTJuzpvMSbpjdQebwluGznNspm0WHNa&#10;qLClj4rKn8OvVWCMu2xpff32X8PG5sfuvMsnVqm31349BxGpj8/wo/2pFbxP4f4l/Q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xnJqxAAAANsAAAAPAAAAAAAAAAAA&#10;AAAAAKECAABkcnMvZG93bnJldi54bWxQSwUGAAAAAAQABAD5AAAAkgMAAAAA&#10;" strokecolor="#404040" strokeweight="1pt"/>
                <v:rect id="Rectangle 51" o:spid="_x0000_s1074" style="position:absolute;left:23437;top:7219;width:9240;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mE0cYA&#10;AADbAAAADwAAAGRycy9kb3ducmV2LnhtbESPQWvCQBSE70L/w/IKXqRurFhqdBNKaKGHIpp68PjI&#10;viZps29jdjXpv3cFweMwM98w63QwjThT52rLCmbTCARxYXXNpYL998fTKwjnkTU2lknBPzlIk4fR&#10;GmNte97ROfelCBB2MSqovG9jKV1RkUE3tS1x8H5sZ9AH2ZVSd9gHuGnkcxS9SIM1h4UKW8oqKv7y&#10;k1GQtT1/bTfymL9PfveTw3x5WGRaqfHj8LYC4Wnw9/Ct/akVLOZw/RJ+gEw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mE0cYAAADbAAAADwAAAAAAAAAAAAAAAACYAgAAZHJz&#10;L2Rvd25yZXYueG1sUEsFBgAAAAAEAAQA9QAAAIsDAAAAAA==&#10;" fillcolor="#cdcdcd" stroked="f"/>
                <v:shape id="Picture 52" o:spid="_x0000_s1075" type="#_x0000_t75" style="position:absolute;left:7277;top:9175;width:4622;height: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kdjfDAAAA2wAAAA8AAABkcnMvZG93bnJldi54bWxEj0trwzAQhO+F/gexhd4auSUJxo0SQqGQ&#10;q/Mg7W2xtn7EWhlJdZR/HwUCOQ4z8w2zWEXTi5Gcby0reJ9kIIgrq1uuFex33285CB+QNfaWScGF&#10;PKyWz08LLLQ9c0njNtQiQdgXqKAJYSik9FVDBv3EDsTJ+7POYEjS1VI7PCe46eVHls2lwZbTQoMD&#10;fTVUnbb/RsH4Oz1suvhTzo6Oy24X89J2uVKvL3H9CSJQDI/wvb3RCmZTuH1JP0Aur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yR2N8MAAADbAAAADwAAAAAAAAAAAAAAAACf&#10;AgAAZHJzL2Rvd25yZXYueG1sUEsFBgAAAAAEAAQA9wAAAI8DAAAAAA==&#10;">
                  <v:imagedata r:id="rId23" o:title=""/>
                </v:shape>
                <v:rect id="Rectangle 53" o:spid="_x0000_s1076" style="position:absolute;left:23437;top:7219;width:9240;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y5PsYA&#10;AADbAAAADwAAAGRycy9kb3ducmV2LnhtbESPQWvCQBSE7wX/w/IEL1I3KhGbuoqEFjyUojEHj4/s&#10;axLNvk2zW5P++26h0OMwM98wm91gGnGnztWWFcxnEQjiwuqaSwX5+fVxDcJ5ZI2NZVLwTQ5229HD&#10;BhNtez7RPfOlCBB2CSqovG8TKV1RkUE3sy1x8D5sZ9AH2ZVSd9gHuGnkIopW0mDNYaHCltKKilv2&#10;ZRSkbc9vx3f5mb1Mr/n0sny6xKlWajIe9s8gPA3+P/zXPmgFcQy/X8IP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y5PsYAAADbAAAADwAAAAAAAAAAAAAAAACYAgAAZHJz&#10;L2Rvd25yZXYueG1sUEsFBgAAAAAEAAQA9QAAAIsDAAAAAA==&#10;" fillcolor="#cdcdcd" stroked="f"/>
                <v:shape id="Freeform 54" o:spid="_x0000_s1077" style="position:absolute;left:23425;top:7207;width:9290;height:4648;visibility:visible;mso-wrap-style:square;v-text-anchor:top" coordsize="146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c8TMUA&#10;AADbAAAADwAAAGRycy9kb3ducmV2LnhtbESPQU8CMRSE7yb+h+aZcJMuBhdYKcQQNOJJFg4cX7bP&#10;7er2ddMWdvn31sTE42Rmvsks14NtxYV8aBwrmIwzEMSV0w3XCo6Hl/s5iBCRNbaOScGVAqxXtzdL&#10;LLTreU+XMtYiQTgUqMDE2BVShsqQxTB2HXHyPp23GJP0tdQe+wS3rXzIslxabDgtGOxoY6j6Ls9W&#10;wel1V167zcLu3rdT/zHrzdck3ys1uhuen0BEGuJ/+K/9phU85vD7Jf0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FzxMxQAAANsAAAAPAAAAAAAAAAAAAAAAAJgCAABkcnMv&#10;ZG93bnJldi54bWxQSwUGAAAAAAQABAD1AAAAigMAAAAA&#10;" path="m,l,732r1463,l1463,,,,,xe" fillcolor="black" strokeweight="0">
                  <v:path arrowok="t" o:connecttype="custom" o:connectlocs="0,0;0,464820;929005,464820;929005,0;0,0;0,0" o:connectangles="0,0,0,0,0,0"/>
                </v:shape>
                <v:shape id="Freeform 55" o:spid="_x0000_s1078" style="position:absolute;left:23450;top:7232;width:9239;height:4598;visibility:visible;mso-wrap-style:square;v-text-anchor:top" coordsize="1455,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HAN8IA&#10;AADbAAAADwAAAGRycy9kb3ducmV2LnhtbESPzWrDMBCE74W8g9hAb42shjbGiRJCIZBDL3XzAIu1&#10;/sHWyrYU23n7qlDocZiZb5jDabGdmGj0jWMNapOAIC6cabjScPu+vKQgfEA22DkmDQ/ycDqung6Y&#10;GTfzF015qESEsM9QQx1Cn0npi5os+o3riaNXutFiiHKspBlxjnDbydckeZcWG44LNfb0UVPR5ner&#10;Iahtel9QKVMOraXkc1BTOWj9vF7OexCBlvAf/mtfjYa3Hfx+iT9AH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ccA3wgAAANsAAAAPAAAAAAAAAAAAAAAAAJgCAABkcnMvZG93&#10;bnJldi54bWxQSwUGAAAAAAQABAD1AAAAhwMAAAAA&#10;" path="m,l,724r1455,l1455,,,,,xe" fillcolor="black" strokeweight="0">
                  <v:path arrowok="t" o:connecttype="custom" o:connectlocs="0,0;0,459740;923925,459740;923925,0;0,0;0,0" o:connectangles="0,0,0,0,0,0"/>
                </v:shape>
                <v:rect id="Rectangle 56" o:spid="_x0000_s1079" style="position:absolute;left:23425;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0WoMIA&#10;AADbAAAADwAAAGRycy9kb3ducmV2LnhtbERPTWvCQBC9F/wPywi9iG60KBpdRYKFHqS0MQePQ3ZM&#10;otnZmN2a9N+7h0KPj/e92fWmFg9qXWVZwXQSgSDOra64UJCd3sdLEM4ja6wtk4JfcrDbDl42GGvb&#10;8Tc9Ul+IEMIuRgWl900spctLMugmtiEO3MW2Bn2AbSF1i10IN7WcRdFCGqw4NJTYUFJSfkt/jIKk&#10;6fj49Snv6WF0zUbnt9V5nmilXof9fg3CU+//xX/uD61gHsaGL+EH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fRagwgAAANsAAAAPAAAAAAAAAAAAAAAAAJgCAABkcnMvZG93&#10;bnJldi54bWxQSwUGAAAAAAQABAD1AAAAhwMAAAAA&#10;" fillcolor="#cdcdcd" stroked="f"/>
                <v:shape id="Freeform 57" o:spid="_x0000_s1080" style="position:absolute;left:23425;top:7219;width:9277;height:4623;visibility:visible;mso-wrap-style:square;v-text-anchor:top" coordsize="1461,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uzp8MA&#10;AADbAAAADwAAAGRycy9kb3ducmV2LnhtbESPT4vCMBTE78J+h/AWvIimiopWo3QVF6/+Aa/P5m3b&#10;3ealNFGrn34jCB6HmfkNM182phRXql1hWUG/F4EgTq0uOFNwPGy6ExDOI2ssLZOCOzlYLj5ac4y1&#10;vfGOrnufiQBhF6OC3PsqltKlORl0PVsRB+/H1gZ9kHUmdY23ADelHETRWBosOCzkWNEqp/RvfzEK&#10;Ot923d8k09NX1djH73CcpOcyU6r92SQzEJ4a/w6/2lutYDSF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uzp8MAAADbAAAADwAAAAAAAAAAAAAAAACYAgAAZHJzL2Rv&#10;d25yZXYueG1sUEsFBgAAAAAEAAQA9QAAAIgDAAAAAA==&#10;" path="m,726l,2,2,,4,,1457,r2,l1461,2r,724l1459,728r-2,l4,728r-2,l,726r2,-2l4,724r1453,l1455,726r,-724l1457,4,4,4,6,2r,724l4,728r,l2,728,,726r,xe" stroked="f">
                  <v:fill r:id="rId22" o:title="" recolor="t" type="tile"/>
                  <v:path arrowok="t" o:connecttype="custom" o:connectlocs="0,461010;0,1270;1270,0;2540,0;925195,0;926465,0;927735,1270;927735,461010;926465,462280;925195,462280;2540,462280;1270,462280;0,461010;1270,459740;2540,459740;925195,459740;923925,461010;923925,1270;925195,2540;2540,2540;3810,1270;3810,461010;2540,462280;2540,462280;1270,462280;0,461010;0,461010" o:connectangles="0,0,0,0,0,0,0,0,0,0,0,0,0,0,0,0,0,0,0,0,0,0,0,0,0,0,0"/>
                </v:shape>
                <v:rect id="Rectangle 58" o:spid="_x0000_s1081" style="position:absolute;left:23425;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fQG8MA&#10;AADbAAAADwAAAGRycy9kb3ducmV2LnhtbERPTWvCQBC9F/oflin0Is3GiqFNs4oEBQ+laOrB45Cd&#10;JtHsbMyuJv333YPQ4+N9Z8vRtOJGvWssK5hGMQji0uqGKwWH783LGwjnkTW2lknBLzlYLh4fMky1&#10;HXhPt8JXIoSwS1FB7X2XSunKmgy6yHbEgfuxvUEfYF9J3eMQwk0rX+M4kQYbDg01dpTXVJ6Lq1GQ&#10;dwN/7r7kpVhPTofJcfZ+nOdaqeencfUBwtPo/8V391YrSML68CX8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2fQG8MAAADbAAAADwAAAAAAAAAAAAAAAACYAgAAZHJzL2Rv&#10;d25yZXYueG1sUEsFBgAAAAAEAAQA9QAAAIgDAAAAAA==&#10;" fillcolor="#cdcdcd" stroked="f"/>
                <v:rect id="Rectangle 59" o:spid="_x0000_s1082" style="position:absolute;left:23241;top:7029;width:9264;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2lMYA&#10;AADbAAAADwAAAGRycy9kb3ducmV2LnhtbESP3WrCQBSE74W+w3KE3ohuLFRqdJW2IBRaCv6AeHfM&#10;nmRjs2fT7Gri27tCoZfDzHzDzJedrcSFGl86VjAeJSCIM6dLLhTstqvhCwgfkDVWjknBlTwsFw+9&#10;OabatbymyyYUIkLYp6jAhFCnUvrMkEU/cjVx9HLXWAxRNoXUDbYRbiv5lCQTabHkuGCwpndD2c/m&#10;bBW8fe6/9HR1Muf8efCd5Mff9aFFpR773esMRKAu/If/2h9awWQM9y/xB8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2lMYAAADbAAAADwAAAAAAAAAAAAAAAACYAgAAZHJz&#10;L2Rvd25yZXYueG1sUEsFBgAAAAAEAAQA9QAAAIsDAAAAAA==&#10;" fillcolor="#f0f0f0" stroked="f"/>
                <v:rect id="Rectangle 60" o:spid="_x0000_s1083" style="position:absolute;left:23241;top:7042;width:9264;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Tt8QA&#10;AADbAAAADwAAAGRycy9kb3ducmV2LnhtbESPT2vCQBTE7wW/w/KE3uqutoYaXUWEQKH1UC14fWSf&#10;STD7NmY3f/rtu4VCj8PM/IbZ7EZbi55aXznWMJ8pEMS5MxUXGr7O2dMrCB+QDdaOScM3edhtJw8b&#10;TI0b+JP6UyhEhLBPUUMZQpNK6fOSLPqZa4ijd3WtxRBlW0jT4hDhtpYLpRJpseK4UGJDh5Ly26mz&#10;GjB5Mffj9fnj/N4luCpGlS0vSuvH6bhfgwg0hv/wX/vNaEg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w07fEAAAA2wAAAA8AAAAAAAAAAAAAAAAAmAIAAGRycy9k&#10;b3ducmV2LnhtbFBLBQYAAAAABAAEAPUAAACJAwAAAAA=&#10;" stroked="f"/>
                <v:rect id="Rectangle 61" o:spid="_x0000_s1084" style="position:absolute;left:23241;top:7480;width:9264;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DdIsQA&#10;AADbAAAADwAAAGRycy9kb3ducmV2LnhtbESPQWvCQBSE7wX/w/IEb82mFUKJWSW0VAQvNZaeH9ln&#10;Es2+TbOrJvn13UKhx2FmvmGyzWBacaPeNZYVPEUxCOLS6oYrBZ/H98cXEM4ja2wtk4KRHGzWs4cM&#10;U23vfKBb4SsRIOxSVFB736VSurImgy6yHXHwTrY36IPsK6l7vAe4aeVzHCfSYMNhocaOXmsqL8XV&#10;KGjGbe7zb3vOJxxb/bF/Kw5fk1KL+ZCvQHga/H/4r73TCpIl/H4JP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g3SLEAAAA2wAAAA8AAAAAAAAAAAAAAAAAmAIAAGRycy9k&#10;b3ducmV2LnhtbFBLBQYAAAAABAAEAPUAAACJAwAAAAA=&#10;" fillcolor="#fdfdfd" stroked="f"/>
                <v:rect id="Rectangle 62" o:spid="_x0000_s1085" style="position:absolute;left:23241;top:8051;width:9264;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olSMIA&#10;AADbAAAADwAAAGRycy9kb3ducmV2LnhtbESPT2vCQBTE7wW/w/IEb3VjsMGmrkEEoVc13h/ZZxLN&#10;vg3ZzZ/66buFgsdhZn7DbLPJNGKgztWWFayWEQjiwuqaSwX55fi+AeE8ssbGMin4IQfZbva2xVTb&#10;kU80nH0pAoRdigoq79tUSldUZNAtbUscvJvtDPogu1LqDscAN42MoyiRBmsOCxW2dKioeJx7o+D6&#10;sTnF40M+8+fdXD9v/TEfsFFqMZ/2XyA8Tf4V/m9/awXJGv6+hB8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iVIwgAAANsAAAAPAAAAAAAAAAAAAAAAAJgCAABkcnMvZG93&#10;bnJldi54bWxQSwUGAAAAAAQABAD1AAAAhwMAAAAA&#10;" fillcolor="#fbfbfb" stroked="f"/>
                <v:rect id="Rectangle 63" o:spid="_x0000_s1086" style="position:absolute;left:23241;top:8623;width:9264;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zm3cQA&#10;AADbAAAADwAAAGRycy9kb3ducmV2LnhtbESPQWvCQBSE74L/YXmCN90YMJTUVYooSoulauj5kX1N&#10;otm3Ibtq9Ne7hUKPw8x8w8wWnanFlVpXWVYwGUcgiHOrKy4UZMf16AWE88gaa8uk4E4OFvN+b4ap&#10;tjfe0/XgCxEg7FJUUHrfpFK6vCSDbmwb4uD92NagD7ItpG7xFuCmlnEUJdJgxWGhxIaWJeXnw8Uo&#10;0Nn0M36Pv0/6a5c4/ciiD79ZKTUcdG+vIDx1/j/8195qBckUfr+EH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85t3EAAAA2wAAAA8AAAAAAAAAAAAAAAAAmAIAAGRycy9k&#10;b3ducmV2LnhtbFBLBQYAAAAABAAEAPUAAACJAwAAAAA=&#10;" fillcolor="#f9f9f9" stroked="f"/>
                <v:rect id="Rectangle 64" o:spid="_x0000_s1087" style="position:absolute;left:23241;top:9493;width:9264;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yqFcUA&#10;AADbAAAADwAAAGRycy9kb3ducmV2LnhtbESPQWvCQBSE70L/w/IKvUjdtIdYYzZSC62ip6S9eHtk&#10;X5PQ7NuQ3cbk37uC4HGYmW+YdDOaVgzUu8aygpdFBIK4tLrhSsHP9+fzGwjnkTW2lknBRA422cMs&#10;xUTbM+c0FL4SAcIuQQW1910ipStrMugWtiMO3q/tDfog+0rqHs8Bblr5GkWxNNhwWKixo4+ayr/i&#10;3yg4rsx2WtlpWQynrZvvmkP+VaJST4/j+xqEp9Hfw7f2XiuIY7h+CT9AZ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LKoVxQAAANsAAAAPAAAAAAAAAAAAAAAAAJgCAABkcnMv&#10;ZG93bnJldi54bWxQSwUGAAAAAAQABAD1AAAAigMAAAAA&#10;" fillcolor="#f7f7f7" stroked="f"/>
                <v:rect id="Rectangle 65" o:spid="_x0000_s1088" style="position:absolute;left:23241;top:10071;width:9264;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p4sYA&#10;AADbAAAADwAAAGRycy9kb3ducmV2LnhtbESPQWvCQBSE70L/w/IKvUjdVG20qauIoHhSmnrw+Jp9&#10;TUKzb0N2m8T++q4geBxm5htmsepNJVpqXGlZwcsoAkGcWV1yruD0uX2eg3AeWWNlmRRcyMFq+TBY&#10;YKJtxx/Upj4XAcIuQQWF93UipcsKMuhGtiYO3rdtDPogm1zqBrsAN5UcR1EsDZYcFgqsaVNQ9pP+&#10;GgWv9dduNj1ODn/pcGdPVbZv37qzUk+P/fodhKfe38O39l4riGdw/RJ+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Pp4sYAAADbAAAADwAAAAAAAAAAAAAAAACYAgAAZHJz&#10;L2Rvd25yZXYueG1sUEsFBgAAAAAEAAQA9QAAAIsDAAAAAA==&#10;" fillcolor="#f5f5f5" stroked="f"/>
                <v:rect id="Rectangle 66" o:spid="_x0000_s1089" style="position:absolute;left:23241;top:10655;width:9264;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aJ6sEA&#10;AADbAAAADwAAAGRycy9kb3ducmV2LnhtbERPz2vCMBS+C/sfwhvsZhM3Jq6aFhHGdhrMKrs+m2db&#10;bF5Kk9Zuf/1yEDx+fL83+WRbMVLvG8caFokCQVw603Cl4VC8z1cgfEA22DomDb/kIc8eZhtMjbvy&#10;N437UIkYwj5FDXUIXSqlL2uy6BPXEUfu7HqLIcK+kqbHawy3rXxWaiktNhwbauxoV1N52Q9Ww8/f&#10;OIQPdxrGI9mvl1e6vBVKaf30OG3XIAJN4S6+uT+NhmUcG7/EHy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mierBAAAA2wAAAA8AAAAAAAAAAAAAAAAAmAIAAGRycy9kb3du&#10;cmV2LnhtbFBLBQYAAAAABAAEAPUAAACGAwAAAAA=&#10;" fillcolor="#f3f3f3" stroked="f"/>
                <v:rect id="Rectangle 67" o:spid="_x0000_s1090" style="position:absolute;left:23241;top:11226;width:9264;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m6ksYA&#10;AADbAAAADwAAAGRycy9kb3ducmV2LnhtbESP3WrCQBSE7wt9h+UUelN0Y6GiqatoQSi0FPwB8e6Y&#10;PcmmZs+m2dXEt3eFgpfDzHzDTGadrcSZGl86VjDoJyCIM6dLLhRsN8veCIQPyBorx6TgQh5m08eH&#10;Cabatbyi8zoUIkLYp6jAhFCnUvrMkEXfdzVx9HLXWAxRNoXUDbYRbiv5miRDabHkuGCwpg9D2XF9&#10;sgoWX7tvPV7+mlP+9vKT5Ie/1b5FpZ6fuvk7iEBduIf/259awXAMty/xB8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m6ksYAAADbAAAADwAAAAAAAAAAAAAAAACYAgAAZHJz&#10;L2Rvd25yZXYueG1sUEsFBgAAAAAEAAQA9QAAAIsDAAAAAA==&#10;" fillcolor="#f0f0f0" stroked="f"/>
                <v:rect id="Rectangle 68" o:spid="_x0000_s1091" style="position:absolute;left:23253;top:7042;width:923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9DRbwA&#10;AADbAAAADwAAAGRycy9kb3ducmV2LnhtbERPuwrCMBTdBf8hXMFFNNVBpRpFBNHBxQe4XptrW2xu&#10;ShJr/XszCI6H816uW1OJhpwvLSsYjxIQxJnVJecKrpfdcA7CB2SNlWVS8CEP61W3s8RU2zefqDmH&#10;XMQQ9ikqKEKoUyl9VpBBP7I1ceQe1hkMEbpcaofvGG4qOUmSqTRYcmwosKZtQdnz/DIKTpfZ3hs6&#10;Bhw87h93ux03DWdK9XvtZgEiUBv+4p/7oBXM4vr4Jf4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n0NFvAAAANsAAAAPAAAAAAAAAAAAAAAAAJgCAABkcnMvZG93bnJldi54&#10;bWxQSwUGAAAAAAQABAD1AAAAgQMAAAAA&#10;" filled="f" strokecolor="#404040" strokeweight=".3pt"/>
                <v:rect id="Rectangle 69" o:spid="_x0000_s1092" style="position:absolute;left:25101;top:8064;width:5493;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VWucAA&#10;AADbAAAADwAAAGRycy9kb3ducmV2LnhtbESPzYoCMRCE7wu+Q2jB25rRw66M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qVWucAAAADbAAAADwAAAAAAAAAAAAAAAACYAgAAZHJzL2Rvd25y&#10;ZXYueG1sUEsFBgAAAAAEAAQA9QAAAIUDAAAAAA==&#10;" filled="f" stroked="f">
                  <v:textbox style="mso-fit-shape-to-text:t" inset="0,0,0,0">
                    <w:txbxContent>
                      <w:p w14:paraId="0D63CF56" w14:textId="3117211F" w:rsidR="00135CCA" w:rsidRDefault="00135CCA">
                        <w:r>
                          <w:rPr>
                            <w:rFonts w:ascii="Calibri" w:hAnsi="Calibri" w:cs="Calibri"/>
                            <w:color w:val="000000"/>
                            <w:sz w:val="16"/>
                            <w:szCs w:val="16"/>
                          </w:rPr>
                          <w:t>Doug Stearns</w:t>
                        </w:r>
                      </w:p>
                    </w:txbxContent>
                  </v:textbox>
                </v:rect>
                <v:rect id="Rectangle 70" o:spid="_x0000_s1093" style="position:absolute;left:24257;top:9290;width:825;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IzsEA&#10;AADbAAAADwAAAGRycy9kb3ducmV2LnhtbESPzYoCMRCE74LvEFrYm2acgyuzRhFBUNmL4z5AM+n5&#10;waQzJNEZ394sLOyxqKqvqM1utEY8yYfOsYLlIgNBXDndcaPg53acr0GEiKzROCYFLwqw204nGyy0&#10;G/hKzzI2IkE4FKigjbEvpAxVSxbDwvXEyaudtxiT9I3UHocEt0bmWbaSFjtOCy32dGipupcPq0De&#10;yuOwLo3P3CWvv835dK3JKfUxG/dfICKN8T/81z5pBZ85/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3yM7BAAAA2wAAAA8AAAAAAAAAAAAAAAAAmAIAAGRycy9kb3du&#10;cmV2LnhtbFBLBQYAAAAABAAEAPUAAACGAwAAAAA=&#10;" filled="f" stroked="f">
                  <v:textbox style="mso-fit-shape-to-text:t" inset="0,0,0,0">
                    <w:txbxContent>
                      <w:p w14:paraId="5F5E7F9F" w14:textId="206AB1A4" w:rsidR="00135CCA" w:rsidRDefault="00135CCA">
                        <w:r>
                          <w:rPr>
                            <w:rFonts w:ascii="Calibri" w:hAnsi="Calibri" w:cs="Calibri"/>
                            <w:color w:val="000000"/>
                            <w:sz w:val="16"/>
                            <w:szCs w:val="16"/>
                          </w:rPr>
                          <w:t>Sr</w:t>
                        </w:r>
                      </w:p>
                    </w:txbxContent>
                  </v:textbox>
                </v:rect>
                <v:rect id="Rectangle 71" o:spid="_x0000_s1094" style="position:absolute;left:25076;top:9290;width:260;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tVcEA&#10;AADbAAAADwAAAGRycy9kb3ducmV2LnhtbESPzYoCMRCE74LvEFrwphkVdm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7bVXBAAAA2wAAAA8AAAAAAAAAAAAAAAAAmAIAAGRycy9kb3du&#10;cmV2LnhtbFBLBQYAAAAABAAEAPUAAACGAwAAAAA=&#10;" filled="f" stroked="f">
                  <v:textbox style="mso-fit-shape-to-text:t" inset="0,0,0,0">
                    <w:txbxContent>
                      <w:p w14:paraId="382DA045" w14:textId="53DD20EC" w:rsidR="00135CCA" w:rsidRDefault="00135CCA">
                        <w:r>
                          <w:rPr>
                            <w:rFonts w:ascii="Calibri" w:hAnsi="Calibri" w:cs="Calibri"/>
                            <w:color w:val="000000"/>
                            <w:sz w:val="16"/>
                            <w:szCs w:val="16"/>
                          </w:rPr>
                          <w:t xml:space="preserve">. </w:t>
                        </w:r>
                      </w:p>
                    </w:txbxContent>
                  </v:textbox>
                </v:rect>
                <v:rect id="Rectangle 72" o:spid="_x0000_s1095" style="position:absolute;left:25577;top:9290;width:3645;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L1IcEA&#10;AADbAAAADwAAAGRycy9kb3ducmV2LnhtbESPzYoCMRCE74LvEFrwphlFdm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S9SHBAAAA2wAAAA8AAAAAAAAAAAAAAAAAmAIAAGRycy9kb3du&#10;cmV2LnhtbFBLBQYAAAAABAAEAPUAAACGAwAAAAA=&#10;" filled="f" stroked="f">
                  <v:textbox style="mso-fit-shape-to-text:t" inset="0,0,0,0">
                    <w:txbxContent>
                      <w:p w14:paraId="6544F146" w14:textId="1658BF06" w:rsidR="00135CCA" w:rsidRDefault="00135CCA">
                        <w:r>
                          <w:rPr>
                            <w:rFonts w:ascii="Calibri" w:hAnsi="Calibri" w:cs="Calibri"/>
                            <w:color w:val="000000"/>
                            <w:sz w:val="16"/>
                            <w:szCs w:val="16"/>
                          </w:rPr>
                          <w:t>Engineer</w:t>
                        </w:r>
                      </w:p>
                    </w:txbxContent>
                  </v:textbox>
                </v:rect>
                <v:rect id="Rectangle 73" o:spid="_x0000_s1096" style="position:absolute;left:29248;top:9290;width:25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5QusEA&#10;AADbAAAADwAAAGRycy9kb3ducmV2LnhtbESPzYoCMRCE74LvEFrwphkFd2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eULrBAAAA2wAAAA8AAAAAAAAAAAAAAAAAmAIAAGRycy9kb3du&#10;cmV2LnhtbFBLBQYAAAAABAAEAPUAAACGAwAAAAA=&#10;" filled="f" stroked="f">
                  <v:textbox style="mso-fit-shape-to-text:t" inset="0,0,0,0">
                    <w:txbxContent>
                      <w:p w14:paraId="65A50246" w14:textId="4D9CEA17" w:rsidR="00135CCA" w:rsidRDefault="00135CCA">
                        <w:r>
                          <w:rPr>
                            <w:rFonts w:ascii="Calibri" w:hAnsi="Calibri" w:cs="Calibri"/>
                            <w:color w:val="000000"/>
                            <w:sz w:val="16"/>
                            <w:szCs w:val="16"/>
                          </w:rPr>
                          <w:t xml:space="preserve">, </w:t>
                        </w:r>
                      </w:p>
                    </w:txbxContent>
                  </v:textbox>
                </v:rect>
                <v:rect id="Rectangle 74" o:spid="_x0000_s1097" style="position:absolute;left:29737;top:9290;width:1739;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OzcAA&#10;AADbAAAADwAAAGRycy9kb3ducmV2LnhtbESPzYoCMRCE7wu+Q2jB25rRgyu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zOzcAAAADbAAAADwAAAAAAAAAAAAAAAACYAgAAZHJzL2Rvd25y&#10;ZXYueG1sUEsFBgAAAAAEAAQA9QAAAIUDAAAAAA==&#10;" filled="f" stroked="f">
                  <v:textbox style="mso-fit-shape-to-text:t" inset="0,0,0,0">
                    <w:txbxContent>
                      <w:p w14:paraId="17CD4488" w14:textId="5408686B" w:rsidR="00135CCA" w:rsidRDefault="00135CCA">
                        <w:r>
                          <w:rPr>
                            <w:rFonts w:ascii="Calibri" w:hAnsi="Calibri" w:cs="Calibri"/>
                            <w:color w:val="000000"/>
                            <w:sz w:val="16"/>
                            <w:szCs w:val="16"/>
                          </w:rPr>
                          <w:t>Test</w:t>
                        </w:r>
                      </w:p>
                    </w:txbxContent>
                  </v:textbox>
                </v:rect>
                <v:shape id="Freeform 75" o:spid="_x0000_s1098" style="position:absolute;left:16325;top:4762;width:11551;height:2280;visibility:visible;mso-wrap-style:square;v-text-anchor:top" coordsize="1819,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8V3sQA&#10;AADbAAAADwAAAGRycy9kb3ducmV2LnhtbESPXWvCMBSG7wf+h3CE3QxNHWOWalpkMFY2GPiFt8fm&#10;2Babk5JkWv/9Mhh4+fJ+PLzLYjCduJDzrWUFs2kCgriyuuVawW77PklB+ICssbNMCm7kochHD0vM&#10;tL3ymi6bUIs4wj5DBU0IfSalrxoy6Ke2J47eyTqDIUpXS+3wGsdNJ5+T5FUabDkSGuzpraHqvPkx&#10;ETLb7cvPp6/09pIev0tnPkJtDko9jofVAkSgIdzD/+1SK5jP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Fd7EAAAA2wAAAA8AAAAAAAAAAAAAAAAAmAIAAGRycy9k&#10;b3ducmV2LnhtbFBLBQYAAAAABAAEAPUAAACJAwAAAAA=&#10;" path="m,l,180r1819,l1819,359e" filled="f" strokecolor="#404040" strokeweight="1pt">
                  <v:path arrowok="t" o:connecttype="custom" o:connectlocs="0,0;0,114300;1155065,114300;1155065,227965" o:connectangles="0,0,0,0"/>
                </v:shape>
                <v:rect id="Rectangle 76" o:spid="_x0000_s1099" style="position:absolute;left:336;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KwMMA&#10;AADbAAAADwAAAGRycy9kb3ducmV2LnhtbERPTWvCQBC9C/6HZYRepNm0om3TrCJBoYcimnrwOGSn&#10;SdrsbMyuJv333YPg8fG+09VgGnGlztWWFTxFMQjiwuqaSwXHr+3jKwjnkTU2lknBHzlYLcejFBNt&#10;ez7QNfelCCHsElRQed8mUrqiIoMusi1x4L5tZ9AH2JVSd9iHcNPI5zheSIM1h4YKW8oqKn7zi1GQ&#10;tT1/7nfynG+mP8fpafZ2mmdaqYfJsH4H4Wnwd/HN/aEVvISx4U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KwMMAAADbAAAADwAAAAAAAAAAAAAAAACYAgAAZHJzL2Rv&#10;d25yZXYueG1sUEsFBgAAAAAEAAQA9QAAAIgDAAAAAA==&#10;" fillcolor="#cdcdcd" stroked="f"/>
                <v:shape id="Picture 77" o:spid="_x0000_s1100" type="#_x0000_t75" style="position:absolute;left:7277;top:9188;width:4622;height: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QhcnDAAAA2wAAAA8AAABkcnMvZG93bnJldi54bWxEj1trAjEUhN8L/Q/hFPpWs0ov62oUKRR8&#10;XbWob4fNcS9uTpYkXdN/3xQKfRxm5htmuY6mFyM531pWMJ1kIIgrq1uuFRz2H085CB+QNfaWScE3&#10;eViv7u+WWGh745LGXahFgrAvUEETwlBI6auGDPqJHYiTd7HOYEjS1VI7vCW46eUsy16lwZbTQoMD&#10;vTdUXXdfRsF4fv7cdvFUvhwdl90+5qXtcqUeH+JmASJQDP/hv/ZWK3ibw++X9APk6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pCFycMAAADbAAAADwAAAAAAAAAAAAAAAACf&#10;AgAAZHJzL2Rvd25yZXYueG1sUEsFBgAAAAAEAAQA9wAAAI8DAAAAAA==&#10;">
                  <v:imagedata r:id="rId23" o:title=""/>
                </v:shape>
                <v:rect id="Rectangle 78" o:spid="_x0000_s1101" style="position:absolute;left:336;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s24cMA&#10;AADbAAAADwAAAGRycy9kb3ducmV2LnhtbERPTWvCQBC9F/oflin0Is3GiiVNs4oEBQ+laOrB45Cd&#10;JtHsbMyuJv333YPQ4+N9Z8vRtOJGvWssK5hGMQji0uqGKwWH781LAsJ5ZI2tZVLwSw6Wi8eHDFNt&#10;B97TrfCVCCHsUlRQe9+lUrqyJoMush1x4H5sb9AH2FdS9ziEcNPK1zh+kwYbDg01dpTXVJ6Lq1GQ&#10;dwN/7r7kpVhPTofJcfZ+nOdaqeencfUBwtPo/8V391YrSML68CX8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s24cMAAADbAAAADwAAAAAAAAAAAAAAAACYAgAAZHJzL2Rv&#10;d25yZXYueG1sUEsFBgAAAAAEAAQA9QAAAIgDAAAAAA==&#10;" fillcolor="#cdcdcd" stroked="f"/>
                <v:shape id="Freeform 79" o:spid="_x0000_s1102" style="position:absolute;left:323;top:7207;width:9290;height:4648;visibility:visible;mso-wrap-style:square;v-text-anchor:top" coordsize="146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6If8UA&#10;AADbAAAADwAAAGRycy9kb3ducmV2LnhtbESPQWsCMRSE74X+h/AK3mp2i1hdjVJES+2prh48PjbP&#10;zbablyVJ3fXfN4VCj8PMfMMs14NtxZV8aBwryMcZCOLK6YZrBafj7nEGIkRkja1jUnCjAOvV/d0S&#10;C+16PtC1jLVIEA4FKjAxdoWUoTJkMYxdR5y8i/MWY5K+ltpjn+C2lU9ZNpUWG04LBjvaGKq+ym+r&#10;4Py6L2/dZm7379uJ/3juzWc+PSg1ehheFiAiDfE//Nd+0wpmO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oh/xQAAANsAAAAPAAAAAAAAAAAAAAAAAJgCAABkcnMv&#10;ZG93bnJldi54bWxQSwUGAAAAAAQABAD1AAAAigMAAAAA&#10;" path="m,l,732r1463,l1463,,,,,xe" fillcolor="black" strokeweight="0">
                  <v:path arrowok="t" o:connecttype="custom" o:connectlocs="0,0;0,464820;929005,464820;929005,0;0,0;0,0" o:connectangles="0,0,0,0,0,0"/>
                </v:shape>
                <v:shape id="Freeform 80" o:spid="_x0000_s1103" style="position:absolute;left:349;top:7232;width:9239;height:4598;visibility:visible;mso-wrap-style:square;v-text-anchor:top" coordsize="1455,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P6MEA&#10;AADbAAAADwAAAGRycy9kb3ducmV2LnhtbESPzWrDMBCE74G8g9hAb4msFIJxophSKPTQS34eYLHW&#10;P8Ra2ZbsuG8fBQI5DjPzDXPIZ9uKiQbfONagNgkI4sKZhisN18vPOgXhA7LB1jFp+CcP+XG5OGBm&#10;3J1PNJ1DJSKEfYYa6hC6TEpf1GTRb1xHHL3SDRZDlEMlzYD3CLet3CbJTlpsOC7U2NF3TcXtPFoN&#10;QX2m44xKmbK/WUr+ejWVvdYfq/lrDyLQHN7hV/vXaEi38PwSf4A8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mT+jBAAAA2wAAAA8AAAAAAAAAAAAAAAAAmAIAAGRycy9kb3du&#10;cmV2LnhtbFBLBQYAAAAABAAEAPUAAACGAwAAAAA=&#10;" path="m,l,724r1455,l1455,,,,,xe" fillcolor="black" strokeweight="0">
                  <v:path arrowok="t" o:connecttype="custom" o:connectlocs="0,0;0,459740;923925,459740;923925,0;0,0;0,0" o:connectangles="0,0,0,0,0,0"/>
                </v:shape>
                <v:rect id="Rectangle 81" o:spid="_x0000_s1104" style="position:absolute;left:323;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molsUA&#10;AADbAAAADwAAAGRycy9kb3ducmV2LnhtbESPQWvCQBSE74L/YXmCF9GNSkWjq0hooQcpbfTg8ZF9&#10;JtHs2zS7Nem/dwsFj8PMfMNsdp2pxJ0aV1pWMJ1EIIgzq0vOFZyOb+MlCOeRNVaWScEvOdht+70N&#10;xtq2/EX31OciQNjFqKDwvo6ldFlBBt3E1sTBu9jGoA+yyaVusA1wU8lZFC2kwZLDQoE1JQVlt/TH&#10;KEjqlg+fH/I7fR1dT6PzfHV+SbRSw0G3X4Pw1Pln+L/9rhUs5/D3JfwAu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aiWxQAAANsAAAAPAAAAAAAAAAAAAAAAAJgCAABkcnMv&#10;ZG93bnJldi54bWxQSwUGAAAAAAQABAD1AAAAigMAAAAA&#10;" fillcolor="#cdcdcd" stroked="f"/>
                <v:shape id="Freeform 82" o:spid="_x0000_s1105" style="position:absolute;left:336;top:7219;width:9265;height:4623;visibility:visible;mso-wrap-style:square;v-text-anchor:top" coordsize="1459,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X/rMMA&#10;AADbAAAADwAAAGRycy9kb3ducmV2LnhtbESPwWrDMBBE74X8g9hAbrUcY0riWgklEJqLD3UTel2s&#10;tWVqrYylOu7fV4VCj8PMvGHK42IHMdPke8cKtkkKgrhxuudOwfX9/LgD4QOyxsExKfgmD8fD6qHE&#10;Qrs7v9Fch05ECPsCFZgQxkJK3xiy6BM3EkevdZPFEOXUST3hPcLtILM0fZIWe44LBkc6GWo+6y+r&#10;oK4Nda9t3urMV7ft3O7DR1YptVkvL88gAi3hP/zXvmgFuxx+v8QfI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X/rMMAAADbAAAADwAAAAAAAAAAAAAAAACYAgAAZHJzL2Rv&#10;d25yZXYueG1sUEsFBgAAAAAEAAQA9QAAAIgDAAAAAA==&#10;" path="m,726l,2,,,2,,1457,r2,l1459,2r,724l1459,728r-2,l2,728r-2,l,726r,-2l2,722r1455,l1455,726r,-724l1457,4,2,4,4,2r,724l4,728r-2,l,728r,-2l,726xe" stroked="f">
                  <v:fill r:id="rId24" o:title="" recolor="t" type="tile"/>
                  <v:path arrowok="t" o:connecttype="custom" o:connectlocs="0,461010;0,1270;0,0;1270,0;925195,0;926465,0;926465,1270;926465,461010;926465,462280;925195,462280;1270,462280;0,462280;0,461010;0,459740;1270,458470;925195,458470;923925,461010;923925,1270;925195,2540;1270,2540;2540,1270;2540,461010;2540,462280;1270,462280;0,462280;0,461010;0,461010" o:connectangles="0,0,0,0,0,0,0,0,0,0,0,0,0,0,0,0,0,0,0,0,0,0,0,0,0,0,0"/>
                </v:shape>
                <v:rect id="Rectangle 83" o:spid="_x0000_s1106" style="position:absolute;left:323;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yVecUA&#10;AADbAAAADwAAAGRycy9kb3ducmV2LnhtbESPQWvCQBSE7wX/w/IEL6IbLYpGV5HQQg8ibfTg8ZF9&#10;JtHs2zS7NfHfdwtCj8PMfMOst52pxJ0aV1pWMBlHIIgzq0vOFZyO76MFCOeRNVaWScGDHGw3vZc1&#10;xtq2/EX31OciQNjFqKDwvo6ldFlBBt3Y1sTBu9jGoA+yyaVusA1wU8lpFM2lwZLDQoE1JQVlt/TH&#10;KEjqlvefB/mdvg2vp+H5dXmeJVqpQb/brUB46vx/+Nn+0AoWM/j7En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HJV5xQAAANsAAAAPAAAAAAAAAAAAAAAAAJgCAABkcnMv&#10;ZG93bnJldi54bWxQSwUGAAAAAAQABAD1AAAAigMAAAAA&#10;" fillcolor="#cdcdcd" stroked="f"/>
                <v:rect id="Rectangle 84" o:spid="_x0000_s1107" style="position:absolute;left:139;top:7029;width:9265;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rIGsYA&#10;AADbAAAADwAAAGRycy9kb3ducmV2LnhtbESP3WrCQBSE7wt9h+UUelN0o1DR6CqtIBQqBX9AvDtm&#10;T7Jps2djdjXx7btCoZfDzHzDzBadrcSVGl86VjDoJyCIM6dLLhTsd6veGIQPyBorx6TgRh4W88eH&#10;Gabatbyh6zYUIkLYp6jAhFCnUvrMkEXfdzVx9HLXWAxRNoXUDbYRbis5TJKRtFhyXDBY09JQ9rO9&#10;WAXvn4e1nqy+zSV/fflK8tN5c2xRqeen7m0KIlAX/sN/7Q+tYDyC+5f4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rIGsYAAADbAAAADwAAAAAAAAAAAAAAAACYAgAAZHJz&#10;L2Rvd25yZXYueG1sUEsFBgAAAAAEAAQA9QAAAIsDAAAAAA==&#10;" fillcolor="#f0f0f0" stroked="f"/>
                <v:rect id="Rectangle 85" o:spid="_x0000_s1108" style="position:absolute;left:139;top:7042;width:9265;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uW1cQA&#10;AADbAAAADwAAAGRycy9kb3ducmV2LnhtbESPQWvCQBSE70L/w/IKvdVdbZtqzEZKQSi0HhoFr4/s&#10;Mwlm38bsqvHfu4WCx2FmvmGy5WBbcabeN441TMYKBHHpTMOVhu1m9TwD4QOywdYxabiSh2X+MMow&#10;Ne7Cv3QuQiUihH2KGuoQulRKX9Zk0Y9dRxy9vesthij7SpoeLxFuWzlVKpEWG44LNXb0WVN5KE5W&#10;Ayav5rjev/xsvk8JzqtBrd52Suunx+FjASLQEO7h//aX0TB7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LltXEAAAA2wAAAA8AAAAAAAAAAAAAAAAAmAIAAGRycy9k&#10;b3ducmV2LnhtbFBLBQYAAAAABAAEAPUAAACJAwAAAAA=&#10;" stroked="f"/>
                <v:rect id="Rectangle 86" o:spid="_x0000_s1109" style="position:absolute;left:139;top:7480;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ipqb4A&#10;AADbAAAADwAAAGRycy9kb3ducmV2LnhtbERPTYvCMBC9C/6HMMLeNHUPItUoRXERvKxVPA/N2Fab&#10;SW2itv56cxA8Pt73fNmaSjyocaVlBeNRBII4s7rkXMHxsBlOQTiPrLGyTAo6crBc9HtzjLV98p4e&#10;qc9FCGEXo4LC+zqW0mUFGXQjWxMH7mwbgz7AJpe6wWcIN5X8jaKJNFhyaCiwplVB2TW9GwVl95f4&#10;5GYvyQu7Sv/v1un+9FLqZ9AmMxCeWv8Vf9xbrWAaxoYv4QfIx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Iqam+AAAA2wAAAA8AAAAAAAAAAAAAAAAAmAIAAGRycy9kb3ducmV2&#10;LnhtbFBLBQYAAAAABAAEAPUAAACDAwAAAAA=&#10;" fillcolor="#fdfdfd" stroked="f"/>
                <v:rect id="Rectangle 87" o:spid="_x0000_s1110" style="position:absolute;left:139;top:8051;width:9265;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dsLMEA&#10;AADbAAAADwAAAGRycy9kb3ducmV2LnhtbESPQYvCMBSE7wv+h/AW9ramK6y0tVFEEPaq1vujeba1&#10;zUtpYtv11xtB8DjMzDdMtplMKwbqXW1Zwc88AkFcWF1zqSA/7b9jEM4ja2wtk4J/crBZzz4yTLUd&#10;+UDD0ZciQNilqKDyvkuldEVFBt3cdsTBu9jeoA+yL6XucQxw08pFFC2lwZrDQoUd7SoqmuPNKDj/&#10;xofF2Mh7fr+ac3K57fMBW6W+PqftCoSnyb/Dr/afVhAn8PwSfoB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3bCzBAAAA2wAAAA8AAAAAAAAAAAAAAAAAmAIAAGRycy9kb3du&#10;cmV2LnhtbFBLBQYAAAAABAAEAPUAAACGAwAAAAA=&#10;" fillcolor="#fbfbfb" stroked="f"/>
                <v:rect id="Rectangle 88" o:spid="_x0000_s1111" style="position:absolute;left:139;top:8623;width:9265;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1YsEA&#10;AADbAAAADwAAAGRycy9kb3ducmV2LnhtbERPy2rCQBTdF/yH4Qrd1YkBpUZHEVEslYqP4PqSuSbR&#10;zJ2QmWr0651FocvDeU9mranEjRpXWlbQ70UgiDOrS84VpMfVxycI55E1VpZJwYMczKadtwkm2t55&#10;T7eDz0UIYZeggsL7OpHSZQUZdD1bEwfubBuDPsAml7rBewg3lYyjaCgNlhwaCqxpUVB2PfwaBTod&#10;bOPv+HTRu5+h08802vj1Uqn3bjsfg/DU+n/xn/tLKxiF9eFL+AF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eNWLBAAAA2wAAAA8AAAAAAAAAAAAAAAAAmAIAAGRycy9kb3du&#10;cmV2LnhtbFBLBQYAAAAABAAEAPUAAACGAwAAAAA=&#10;" fillcolor="#f9f9f9" stroked="f"/>
                <v:rect id="Rectangle 89" o:spid="_x0000_s1112" style="position:absolute;left:139;top:9493;width:9265;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BCRsUA&#10;AADbAAAADwAAAGRycy9kb3ducmV2LnhtbESPQWvCQBSE70L/w/IKXqRu9FCb6CbUQrXoKWkv3h7Z&#10;1yQ0+zZktzH5992C4HGYmW+YXTaaVgzUu8aygtUyAkFcWt1wpeDr8/3pBYTzyBpby6RgIgdZ+jDb&#10;YaLtlXMaCl+JAGGXoILa+y6R0pU1GXRL2xEH79v2Bn2QfSV1j9cAN61cR9GzNNhwWKixo7eayp/i&#10;1yg4x2Y/xXbaFMNl7xbH5pQfSlRq/ji+bkF4Gv09fGt/aAXxCv6/hB8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EJGxQAAANsAAAAPAAAAAAAAAAAAAAAAAJgCAABkcnMv&#10;ZG93bnJldi54bWxQSwUGAAAAAAQABAD1AAAAigMAAAAA&#10;" fillcolor="#f7f7f7" stroked="f"/>
                <v:rect id="Rectangle 90" o:spid="_x0000_s1113" style="position:absolute;left:139;top:10071;width:926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E6XccA&#10;AADbAAAADwAAAGRycy9kb3ducmV2LnhtbESPzWvCQBTE74X+D8sTvIhu/Kgf0VWkUPHU0ujB42v2&#10;NQnNvg3ZNYn967uC0OMwM79hNrvOlKKh2hWWFYxHEQji1OqCMwXn09twCcJ5ZI2lZVJwIwe77fPT&#10;BmNtW/6kJvGZCBB2MSrIva9iKV2ak0E3shVx8L5tbdAHWWdS19gGuCnlJIrm0mDBYSHHil5zSn+S&#10;q1HwUn0dFrOP6ftvMjjYc5kem1V7Uarf6/ZrEJ46/x9+tI9awWoC9y/hB8j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hOl3HAAAA2wAAAA8AAAAAAAAAAAAAAAAAmAIAAGRy&#10;cy9kb3ducmV2LnhtbFBLBQYAAAAABAAEAPUAAACMAwAAAAA=&#10;" fillcolor="#f5f5f5" stroked="f"/>
                <v:rect id="Rectangle 91" o:spid="_x0000_s1114" style="position:absolute;left:139;top:10655;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drvMMA&#10;AADbAAAADwAAAGRycy9kb3ducmV2LnhtbESPQWvCQBSE70L/w/IKvZldFUuNrlIKUk8FteL1mX0m&#10;wezbkN3E2F/vCgWPw8x8wyxWva1ER40vHWsYJQoEceZMybmG3/16+AHCB2SDlWPScCMPq+XLYIGp&#10;cVfeUrcLuYgQ9ilqKEKoUyl9VpBFn7iaOHpn11gMUTa5NA1eI9xWcqzUu7RYclwosKavgrLLrrUa&#10;jn9dG77dqe0OZH8mU7rM9kpp/fbaf85BBOrDM/zf3hgNswk8vs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drvMMAAADbAAAADwAAAAAAAAAAAAAAAACYAgAAZHJzL2Rv&#10;d25yZXYueG1sUEsFBgAAAAAEAAQA9QAAAIgDAAAAAA==&#10;" fillcolor="#f3f3f3" stroked="f"/>
                <v:rect id="Rectangle 92" o:spid="_x0000_s1115" style="position:absolute;left:139;top:11226;width:9265;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1lK8cA&#10;AADbAAAADwAAAGRycy9kb3ducmV2LnhtbESP3WrCQBSE7wt9h+UUelN0Y7GiqavUglCwCP6AeHfM&#10;nmTTZs+m2dWkb98tCF4OM/MNM513thIXanzpWMGgn4AgzpwuuVCw3y17YxA+IGusHJOCX/Iwn93f&#10;TTHVruUNXbahEBHCPkUFJoQ6ldJnhiz6vquJo5e7xmKIsimkbrCNcFvJ5yQZSYslxwWDNb0byr63&#10;Z6tgsTp86snyy5zzl6d1kp9+NscWlXp86N5eQQTqwi18bX9oBZMh/H+JP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tZSvHAAAA2wAAAA8AAAAAAAAAAAAAAAAAmAIAAGRy&#10;cy9kb3ducmV2LnhtbFBLBQYAAAAABAAEAPUAAACMAwAAAAA=&#10;" fillcolor="#f0f0f0" stroked="f"/>
                <v:rect id="Rectangle 93" o:spid="_x0000_s1116" style="position:absolute;left:165;top:7042;width:9226;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GJ8IA&#10;AADbAAAADwAAAGRycy9kb3ducmV2LnhtbESPQYvCMBSE7wv+h/AEL4umCrtqNYoIsnvwYhW8Pptn&#10;W2xeShJr/fcbQdjjMDPfMMt1Z2rRkvOVZQXjUQKCOLe64kLB6bgbzkD4gKyxtkwKnuRhvep9LDHV&#10;9sEHarNQiAhhn6KCMoQmldLnJRn0I9sQR+9qncEQpSukdviIcFPLSZJ8S4MVx4USG9qWlN+yu1Fw&#10;OE5/vKF9wM/r5enO5/2m5VypQb/bLEAE6sJ/+N3+1QrmX/D6En+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5AYnwgAAANsAAAAPAAAAAAAAAAAAAAAAAJgCAABkcnMvZG93&#10;bnJldi54bWxQSwUGAAAAAAQABAD1AAAAhwMAAAAA&#10;" filled="f" strokecolor="#404040" strokeweight=".3pt"/>
                <v:rect id="Rectangle 94" o:spid="_x0000_s1117" style="position:absolute;left:1847;top:7448;width:580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style="mso-fit-shape-to-text:t" inset="0,0,0,0">
                    <w:txbxContent>
                      <w:p w14:paraId="619ABCEA" w14:textId="7102E26D" w:rsidR="00135CCA" w:rsidRDefault="00135CCA">
                        <w:r>
                          <w:rPr>
                            <w:rFonts w:ascii="Calibri" w:hAnsi="Calibri" w:cs="Calibri"/>
                            <w:color w:val="000000"/>
                            <w:sz w:val="16"/>
                            <w:szCs w:val="16"/>
                          </w:rPr>
                          <w:t>David Hinman</w:t>
                        </w:r>
                      </w:p>
                    </w:txbxContent>
                  </v:textbox>
                </v:rect>
                <v:rect id="Rectangle 95" o:spid="_x0000_s1118" style="position:absolute;left:895;top:8674;width:7436;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fit-shape-to-text:t" inset="0,0,0,0">
                    <w:txbxContent>
                      <w:p w14:paraId="16B555F4" w14:textId="572F7CA6" w:rsidR="00135CCA" w:rsidRDefault="00135CCA">
                        <w:r>
                          <w:rPr>
                            <w:rFonts w:ascii="Calibri" w:hAnsi="Calibri" w:cs="Calibri"/>
                            <w:color w:val="000000"/>
                            <w:sz w:val="16"/>
                            <w:szCs w:val="16"/>
                          </w:rPr>
                          <w:t>Principal Engineer</w:t>
                        </w:r>
                      </w:p>
                    </w:txbxContent>
                  </v:textbox>
                </v:rect>
                <v:rect id="Rectangle 96" o:spid="_x0000_s1119" style="position:absolute;left:8407;top:8674;width:25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14:paraId="53CDD1D5" w14:textId="4AFEE1F4" w:rsidR="00135CCA" w:rsidRDefault="00135CCA">
                        <w:r>
                          <w:rPr>
                            <w:rFonts w:ascii="Calibri" w:hAnsi="Calibri" w:cs="Calibri"/>
                            <w:color w:val="000000"/>
                            <w:sz w:val="16"/>
                            <w:szCs w:val="16"/>
                          </w:rPr>
                          <w:t xml:space="preserve">, </w:t>
                        </w:r>
                      </w:p>
                    </w:txbxContent>
                  </v:textbox>
                </v:rect>
                <v:rect id="Rectangle 97" o:spid="_x0000_s1120" style="position:absolute;left:2901;top:9899;width:3728;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8RcAA&#10;AADbAAAADwAAAGRycy9kb3ducmV2LnhtbESPzYoCMRCE7wu+Q2jB25rRg+hoFBEEV7w4+gDNpOcH&#10;k86QRGf27Y2wsMeiqr6iNrvBGvEiH1rHCmbTDARx6XTLtYL77fi9BBEiskbjmBT8UoDddvS1wVy7&#10;nq/0KmItEoRDjgqaGLtcylA2ZDFMXUecvMp5izFJX0vtsU9wa+Q8yxbSYstpocGODg2Vj+JpFchb&#10;ceyXhfGZO8+ri/k5XStySk3Gw34NItIQ/8N/7ZNWsFrB50v6AXL7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8RcAAAADbAAAADwAAAAAAAAAAAAAAAACYAgAAZHJzL2Rvd25y&#10;ZXYueG1sUEsFBgAAAAAEAAQA9QAAAIUDAAAAAA==&#10;" filled="f" stroked="f">
                  <v:textbox style="mso-fit-shape-to-text:t" inset="0,0,0,0">
                    <w:txbxContent>
                      <w:p w14:paraId="2F2F3378" w14:textId="77043971" w:rsidR="00135CCA" w:rsidRDefault="00135CCA">
                        <w:r>
                          <w:rPr>
                            <w:rFonts w:ascii="Calibri" w:hAnsi="Calibri" w:cs="Calibri"/>
                            <w:color w:val="000000"/>
                            <w:sz w:val="16"/>
                            <w:szCs w:val="16"/>
                          </w:rPr>
                          <w:t>Software</w:t>
                        </w:r>
                      </w:p>
                    </w:txbxContent>
                  </v:textbox>
                </v:rect>
                <v:shape id="Freeform 98" o:spid="_x0000_s1121" style="position:absolute;left:4775;top:4749;width:11550;height:2293;visibility:visible;mso-wrap-style:square;v-text-anchor:top" coordsize="1819,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rttMYA&#10;AADcAAAADwAAAGRycy9kb3ducmV2LnhtbESPTWsCMRCG70L/Q5hCbzVbUbFbo1hBEWwLaqE9Dpvp&#10;ZnEzWTaprv76zqHgbYZ5P56ZzjtfqxO1sQps4KmfgSIugq24NPB5WD1OQMWEbLEOTAYuFGE+u+tN&#10;MbfhzDs67VOpJIRjjgZcSk2udSwceYz90BDL7Se0HpOsbalti2cJ97UeZNlYe6xYGhw2tHRUHPe/&#10;XnqvCzc8bD/evsavx+fvgffvw9HamIf7bvECKlGXbuJ/98YKfib48oxMo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rttMYAAADcAAAADwAAAAAAAAAAAAAAAACYAgAAZHJz&#10;L2Rvd25yZXYueG1sUEsFBgAAAAAEAAQA9QAAAIsDAAAAAA==&#10;" path="m1819,r,180l,180,,361e" filled="f" strokecolor="#404040" strokeweight="1pt">
                  <v:path arrowok="t" o:connecttype="custom" o:connectlocs="1155065,0;1155065,114300;0,114300;0,229235" o:connectangles="0,0,0,0"/>
                </v:shape>
                <v:rect id="Rectangle 99" o:spid="_x0000_s1122" style="position:absolute;left:34988;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b/8QA&#10;AADcAAAADwAAAGRycy9kb3ducmV2LnhtbERPTWvCQBC9C/6HZYReRDe2VGrqJkhooYcimnrwOGSn&#10;STQ7G7Nbk/77rlDwNo/3Oet0MI24UudqywoW8wgEcWF1zaWCw9f77AWE88gaG8uk4JccpMl4tMZY&#10;2573dM19KUIIuxgVVN63sZSuqMigm9uWOHDftjPoA+xKqTvsQ7hp5GMULaXBmkNDhS1lFRXn/Mco&#10;yNqeP3dbecnfpqfD9Pi0Oj5nWqmHybB5BeFp8Hfxv/tDh/nRAm7Ph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m//EAAAA3AAAAA8AAAAAAAAAAAAAAAAAmAIAAGRycy9k&#10;b3ducmV2LnhtbFBLBQYAAAAABAAEAPUAAACJAwAAAAA=&#10;" fillcolor="#cdcdcd" stroked="f"/>
                <v:shape id="Picture 100" o:spid="_x0000_s1123" type="#_x0000_t75" style="position:absolute;left:7277;top:9188;width:4622;height: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RLULBAAAA3AAAAA8AAABkcnMvZG93bnJldi54bWxET0trAjEQvhf6H8IUeqtZpZZlaxQRBK+r&#10;lra3YTPuw81kSdI1/fdGELzNx/ecxSqaXozkfGtZwXSSgSCurG65VnA8bN9yED4ga+wtk4J/8rBa&#10;Pj8tsND2wiWN+1CLFMK+QAVNCEMhpa8aMugndiBO3Mk6gyFBV0vt8JLCTS9nWfYhDbacGhocaNNQ&#10;dd7/GQXj7/vXros/5fzbcdkdYl7aLlfq9SWuP0EEiuEhvrt3Os3PZnB7Jl0gl1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JRLULBAAAA3AAAAA8AAAAAAAAAAAAAAAAAnwIA&#10;AGRycy9kb3ducmV2LnhtbFBLBQYAAAAABAAEAPcAAACNAwAAAAA=&#10;">
                  <v:imagedata r:id="rId23" o:title=""/>
                </v:shape>
                <v:rect id="Rectangle 101" o:spid="_x0000_s1124" style="position:absolute;left:34988;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WgE8QA&#10;AADcAAAADwAAAGRycy9kb3ducmV2LnhtbERPTWvCQBC9C/6HZYReRDdWlJq6ioQKPUjR1IPHITtN&#10;otnZNLua9N+7BcHbPN7nLNedqcSNGldaVjAZRyCIM6tLzhUcv7ejNxDOI2usLJOCP3KwXvV7S4y1&#10;bflAt9TnIoSwi1FB4X0dS+myggy6sa2JA/djG4M+wCaXusE2hJtKvkbRXBosOTQUWFNSUHZJr0ZB&#10;Ure823/J3/RjeD4OT9PFaZZopV4G3eYdhKfOP8UP96cO86Mp/D8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1oBPEAAAA3AAAAA8AAAAAAAAAAAAAAAAAmAIAAGRycy9k&#10;b3ducmV2LnhtbFBLBQYAAAAABAAEAPUAAACJAwAAAAA=&#10;" fillcolor="#cdcdcd" stroked="f"/>
                <v:shape id="Freeform 102" o:spid="_x0000_s1125" style="position:absolute;left:34969;top:7207;width:9296;height:4648;visibility:visible;mso-wrap-style:square;v-text-anchor:top" coordsize="1464,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d/MMA&#10;AADcAAAADwAAAGRycy9kb3ducmV2LnhtbERPTWvCQBC9C/0PyxS86W6L2JK6ShGUXHpIFEpvQ3aa&#10;BHdnQ3aNSX+9Wyj0No/3OZvd6KwYqA+tZw1PSwWCuPKm5VrD+XRYvIIIEdmg9UwaJgqw2z7MNpgZ&#10;f+OChjLWIoVwyFBDE2OXSRmqhhyGpe+IE/fte4cxwb6WpsdbCndWPiu1lg5bTg0NdrRvqLqUV6fh&#10;Jz/6U7ufDurrY/VSfCpbHy9W6/nj+P4GItIY/8V/7tyk+WoFv8+kC+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d/MMAAADcAAAADwAAAAAAAAAAAAAAAACYAgAAZHJzL2Rv&#10;d25yZXYueG1sUEsFBgAAAAAEAAQA9QAAAIgDAAAAAA==&#10;" path="m,l,732r1464,l1464,,,,,xe" fillcolor="black" strokeweight="0">
                  <v:path arrowok="t" o:connecttype="custom" o:connectlocs="0,0;0,464820;929640,464820;929640,0;0,0;0,0" o:connectangles="0,0,0,0,0,0"/>
                </v:shape>
                <v:shape id="Freeform 103" o:spid="_x0000_s1126" style="position:absolute;left:35001;top:7232;width:9239;height:4598;visibility:visible;mso-wrap-style:square;v-text-anchor:top" coordsize="1455,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pXb8A&#10;AADcAAAADwAAAGRycy9kb3ducmV2LnhtbERPzYrCMBC+L/gOYQRva5KVXaQaRYQFD150fYChmf5g&#10;M2mbWOvbG2HB23x8v7Pejq4RA/Wh9mxAzxUI4tzbmksDl7/fzyWIEJEtNp7JwIMCbDeTjzVm1t/5&#10;RMM5liKFcMjQQBVjm0kZ8oochrlviRNX+N5hTLAvpe3xnsJdI7+U+pEOa04NFba0ryi/nm/OQNSL&#10;5W1ErW3RXR2pY6eHojNmNh13KxCRxvgW/7sPNs1X3/B6Jl0gN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waldvwAAANwAAAAPAAAAAAAAAAAAAAAAAJgCAABkcnMvZG93bnJl&#10;di54bWxQSwUGAAAAAAQABAD1AAAAhAMAAAAA&#10;" path="m,l,724r1455,l1455,,,,,xe" fillcolor="black" strokeweight="0">
                  <v:path arrowok="t" o:connecttype="custom" o:connectlocs="0,0;0,459740;923925,459740;923925,0;0,0;0,0" o:connectangles="0,0,0,0,0,0"/>
                </v:shape>
                <v:rect id="Rectangle 104" o:spid="_x0000_s1127" style="position:absolute;left:34969;top:7207;width:9296;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Di8QA&#10;AADcAAAADwAAAGRycy9kb3ducmV2LnhtbERPTWvCQBC9C/6HZYReRDe2KDV1FQkVepCiqQePQ3aa&#10;RLOzaXY18d+7QsHbPN7nLFadqcSVGldaVjAZRyCIM6tLzhUcfjajdxDOI2usLJOCGzlYLfu9Bcba&#10;tryna+pzEULYxaig8L6OpXRZQQbd2NbEgfu1jUEfYJNL3WAbwk0lX6NoJg2WHBoKrCkpKDunF6Mg&#10;qVve7r7lX/o5PB2Gx7f5cZpopV4G3foDhKfOP8X/7i8d5kczeDwTLp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CA4vEAAAA3AAAAA8AAAAAAAAAAAAAAAAAmAIAAGRycy9k&#10;b3ducmV2LnhtbFBLBQYAAAAABAAEAPUAAACJAwAAAAA=&#10;" fillcolor="#cdcdcd" stroked="f"/>
                <v:shape id="Freeform 105" o:spid="_x0000_s1128" style="position:absolute;left:34969;top:7219;width:9284;height:4623;visibility:visible;mso-wrap-style:square;v-text-anchor:top" coordsize="1462,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p/8EA&#10;AADcAAAADwAAAGRycy9kb3ducmV2LnhtbERP3WrCMBS+F/YO4Qx2N5PJ2GY1ylCUQUFn9QEOzbEt&#10;Nieliba+vREE787H93um897W4kKtrxxr+BgqEMS5MxUXGg771fsPCB+QDdaOScOVPMxnL4MpJsZ1&#10;vKNLFgoRQ9gnqKEMoUmk9HlJFv3QNcSRO7rWYoiwLaRpsYvhtpYjpb6kxYpjQ4kNLUrKT9nZaujS&#10;LS0/s83/uEtNatdeGbc6af322v9OQATqw1P8cP+ZOF99w/2ZeIGc3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xaf/BAAAA3AAAAA8AAAAAAAAAAAAAAAAAmAIAAGRycy9kb3du&#10;cmV2LnhtbFBLBQYAAAAABAAEAPUAAACGAwAAAAA=&#10;" path="m,726l,2,,,3,,1458,r2,l1462,2r,724l1460,728r-2,l3,728r-3,l,726r,-2l3,724r1455,l1456,726r,-724l1458,4,3,4,7,2r,724l5,728r-2,l,728r,-2l,726xe" stroked="f">
                  <v:fill r:id="rId24" o:title="" recolor="t" type="tile"/>
                  <v:path arrowok="t" o:connecttype="custom" o:connectlocs="0,461010;0,1270;0,0;1905,0;925830,0;927100,0;928370,1270;928370,461010;927100,462280;925830,462280;1905,462280;0,462280;0,461010;0,459740;1905,459740;925830,459740;924560,461010;924560,1270;925830,2540;1905,2540;4445,1270;4445,461010;3175,462280;1905,462280;0,462280;0,461010;0,461010" o:connectangles="0,0,0,0,0,0,0,0,0,0,0,0,0,0,0,0,0,0,0,0,0,0,0,0,0,0,0"/>
                </v:shape>
                <v:rect id="Rectangle 106" o:spid="_x0000_s1129" style="position:absolute;left:34969;top:7207;width:9296;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EyYscA&#10;AADcAAAADwAAAGRycy9kb3ducmV2LnhtbESPQWvCQBCF74X+h2UKXkQ3Wio1uooECz2UoqkHj0N2&#10;TNJmZ2N2a9J/3zkUepvhvXnvm/V2cI26URdqzwZm0wQUceFtzaWB08fL5BlUiMgWG89k4IcCbDf3&#10;d2tMre/5SLc8lkpCOKRooIqxTbUORUUOw9S3xKJdfOcwytqV2nbYS7hr9DxJFtphzdJQYUtZRcVX&#10;/u0MZG3Pb4d3fc3348/T+Py4PD9l1pjRw7BbgYo0xH/z3/WrFfxEaOUZmUB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RMmLHAAAA3AAAAA8AAAAAAAAAAAAAAAAAmAIAAGRy&#10;cy9kb3ducmV2LnhtbFBLBQYAAAAABAAEAPUAAACMAwAAAAA=&#10;" fillcolor="#cdcdcd" stroked="f"/>
                <v:rect id="Rectangle 107" o:spid="_x0000_s1130" style="position:absolute;left:34791;top:7029;width:9265;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qLe8UA&#10;AADcAAAADwAAAGRycy9kb3ducmV2LnhtbERP32vCMBB+H/g/hBvsZcxEYTI7o2yCMJgMdIOxt1tz&#10;bTqbS22irf/9Igi+3cf382aL3tXiSG2oPGsYDRUI4tybiksNX5+rhycQISIbrD2ThhMFWMwHNzPM&#10;jO94Q8dtLEUK4ZChBhtjk0kZcksOw9A3xIkrfOswJtiW0rTYpXBXy7FSE+mw4tRgsaGlpXy3PTgN&#10;r+/fazNd/dlD8Xj/oYrf/eanQ63vbvuXZxCR+ngVX9xvJs1XUzg/k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aot7xQAAANwAAAAPAAAAAAAAAAAAAAAAAJgCAABkcnMv&#10;ZG93bnJldi54bWxQSwUGAAAAAAQABAD1AAAAigMAAAAA&#10;" fillcolor="#f0f0f0" stroked="f"/>
                <v:rect id="Rectangle 108" o:spid="_x0000_s1131" style="position:absolute;left:34791;top:7042;width:9265;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E27cUA&#10;AADcAAAADwAAAGRycy9kb3ducmV2LnhtbESPT2vCQBDF74V+h2UKvdVdWxs0uooUhILtwT/gdciO&#10;STA7G7Orpt++cxC8zfDevPeb2aL3jbpSF+vAFoYDA4q4CK7m0sJ+t3obg4oJ2WETmCz8UYTF/Plp&#10;hrkLN97QdZtKJSEcc7RQpdTmWseiIo9xEFpi0Y6h85hk7UrtOrxJuG/0uzGZ9lizNFTY0ldFxWl7&#10;8RYwG7nz7/HjZ7e+ZDgpe7P6PBhrX1/65RRUoj49zPfrbyf4Q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0TbtxQAAANwAAAAPAAAAAAAAAAAAAAAAAJgCAABkcnMv&#10;ZG93bnJldi54bWxQSwUGAAAAAAQABAD1AAAAigMAAAAA&#10;" stroked="f"/>
                <v:rect id="Rectangle 109" o:spid="_x0000_s1132" style="position:absolute;left:34791;top:7480;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zSMIA&#10;AADcAAAADwAAAGRycy9kb3ducmV2LnhtbERPTWuDQBC9B/Iflgn0Fld7KMW4CZLQUuil2pDz4E7U&#10;xJ217jZRf323UOhtHu9zst1oOnGjwbWWFSRRDIK4srrlWsHx82X9DMJ5ZI2dZVIwkYPddrnIMNX2&#10;zgXdSl+LEMIuRQWN930qpasaMugi2xMH7mwHgz7AoZZ6wHsIN518jOMnabDl0NBgT/uGqmv5bRS0&#10;02vu8y97yWecOv3xfiiL06zUw2rMNyA8jf5f/Od+02F+ksDvM+EC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fNIwgAAANwAAAAPAAAAAAAAAAAAAAAAAJgCAABkcnMvZG93&#10;bnJldi54bWxQSwUGAAAAAAQABAD1AAAAhwMAAAAA&#10;" fillcolor="#fdfdfd" stroked="f"/>
                <v:rect id="Rectangle 110" o:spid="_x0000_s1133" style="position:absolute;left:34791;top:8051;width:9265;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t93sAA&#10;AADcAAAADwAAAGRycy9kb3ducmV2LnhtbERPyWrDMBC9B/oPYgq9xXIMLYlrJZSCIdckzn2wxktj&#10;jYwlL8nXV4VAb/N462SHxXRiosG1lhVsohgEcWl1y7WC4pKvtyCcR9bYWSYFd3Jw2L+sMky1nflE&#10;09nXIoSwS1FB432fSunKhgy6yPbEgavsYNAHONRSDziHcNPJJI4/pMGWQ0ODPX03VN7Oo1Fwfd+e&#10;kvkmH8Xjx1x31ZgXE3ZKvb0uX58gPC3+X/x0H3WYv0ng75lwgd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t93sAAAADcAAAADwAAAAAAAAAAAAAAAACYAgAAZHJzL2Rvd25y&#10;ZXYueG1sUEsFBgAAAAAEAAQA9QAAAIUDAAAAAA==&#10;" fillcolor="#fbfbfb" stroked="f"/>
                <v:rect id="Rectangle 111" o:spid="_x0000_s1134" style="position:absolute;left:34791;top:8623;width:9265;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0vcMA&#10;AADcAAAADwAAAGRycy9kb3ducmV2LnhtbERP22rCQBB9F/yHZQTf6saIItFVpLS0WCpegs9Ddkyi&#10;2dmQ3Wrq17uFgm9zONeZL1tTiSs1rrSsYDiIQBBnVpecK0gP7y9TEM4ja6wsk4JfcrBcdDtzTLS9&#10;8Y6ue5+LEMIuQQWF93UipcsKMugGtiYO3Mk2Bn2ATS51g7cQbioZR9FEGiw5NBRY02tB2WX/YxTo&#10;dLyJ1/HxrLffE6fvafTlP96U6vfa1QyEp9Y/xf/uTx3mD0fw90y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0vcMAAADcAAAADwAAAAAAAAAAAAAAAACYAgAAZHJzL2Rv&#10;d25yZXYueG1sUEsFBgAAAAAEAAQA9QAAAIgDAAAAAA==&#10;" fillcolor="#f9f9f9" stroked="f"/>
                <v:rect id="Rectangle 112" o:spid="_x0000_s1135" style="position:absolute;left:34791;top:9493;width:9265;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xPsMMA&#10;AADcAAAADwAAAGRycy9kb3ducmV2LnhtbERPTWvCQBC9F/wPywi9SN0o0tY0G1FBLe0paS+9Ddlp&#10;EszOhuw2Jv/eFYTe5vE+J9kMphE9da62rGAxj0AQF1bXXCr4/jo8vYJwHlljY5kUjORgk04eEoy1&#10;vXBGfe5LEULYxaig8r6NpXRFRQbd3LbEgfu1nUEfYFdK3eElhJtGLqPoWRqsOTRU2NK+ouKc/xkF&#10;n2uzG9d2fMn7n52bneqP7FigUo/TYfsGwtPg/8V397sO8xcruD0TLpD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xPsMMAAADcAAAADwAAAAAAAAAAAAAAAACYAgAAZHJzL2Rv&#10;d25yZXYueG1sUEsFBgAAAAAEAAQA9QAAAIgDAAAAAA==&#10;" fillcolor="#f7f7f7" stroked="f"/>
                <v:rect id="Rectangle 113" o:spid="_x0000_s1136" style="position:absolute;left:34791;top:10071;width:926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VrcQA&#10;AADcAAAADwAAAGRycy9kb3ducmV2LnhtbERPS2vCQBC+C/6HZYReRDe29RVdRQoVTxWjB49jdkyC&#10;2dmQ3SZpf323UOhtPr7nrLedKUVDtSssK5iMIxDEqdUFZwou5/fRAoTzyBpLy6TgixxsN/3eGmNt&#10;Wz5Rk/hMhBB2MSrIva9iKV2ak0E3thVx4O62NugDrDOpa2xDuCnlcxTNpMGCQ0OOFb3llD6ST6Ng&#10;Wt3289fjy8d3MtzbS5kemmV7Vepp0O1WIDx1/l/85z7oMH8yhd9nwgV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UVa3EAAAA3AAAAA8AAAAAAAAAAAAAAAAAmAIAAGRycy9k&#10;b3ducmV2LnhtbFBLBQYAAAAABAAEAPUAAACJAwAAAAA=&#10;" fillcolor="#f5f5f5" stroked="f"/>
                <v:rect id="Rectangle 114" o:spid="_x0000_s1137" style="position:absolute;left:34791;top:10655;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VvjsEA&#10;AADcAAAADwAAAGRycy9kb3ducmV2LnhtbERPTYvCMBC9L+x/CLPgbU10UdZqlGVB1pOgrngdm7Et&#10;NpPSpLX6640geJvH+5zZorOlaKn2hWMNg74CQZw6U3Cm4X+3/PwG4QOywdIxabiSh8X8/W2GiXEX&#10;3lC7DZmIIewT1JCHUCVS+jQni77vKuLInVxtMURYZ9LUeInhtpRDpcbSYsGxIceKfnNKz9vGajjc&#10;2ib8uWPT7smuv0Z0nuyU0rr30f1MQQTqwkv8dK9MnD8Yw+OZeIG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lb47BAAAA3AAAAA8AAAAAAAAAAAAAAAAAmAIAAGRycy9kb3du&#10;cmV2LnhtbFBLBQYAAAAABAAEAPUAAACGAwAAAAA=&#10;" fillcolor="#f3f3f3" stroked="f"/>
                <v:rect id="Rectangle 115" o:spid="_x0000_s1138" style="position:absolute;left:34791;top:11226;width:9265;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AsT8UA&#10;AADcAAAADwAAAGRycy9kb3ducmV2LnhtbERP32vCMBB+H/g/hBN8GZoquGlnlE0QBg5BNxi+3Zpr&#10;06251Cba+t8vwmBv9/H9vMWqs5W4UONLxwrGowQEceZ0yYWCj/fNcAbCB2SNlWNScCUPq2XvboGp&#10;di3v6XIIhYgh7FNUYEKoUyl9ZsiiH7maOHK5ayyGCJtC6gbbGG4rOUmSB2mx5NhgsKa1oezncLYK&#10;Xrafb3q++TbnfHq/S/Kv0/7YolKDfvf8BCJQF/7Ff+5XHeePH+H2TLx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YCxPxQAAANwAAAAPAAAAAAAAAAAAAAAAAJgCAABkcnMv&#10;ZG93bnJldi54bWxQSwUGAAAAAAQABAD1AAAAigMAAAAA&#10;" fillcolor="#f0f0f0" stroked="f"/>
                <v:rect id="Rectangle 116" o:spid="_x0000_s1139" style="position:absolute;left:34804;top:7042;width:923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7xacMA&#10;AADcAAAADwAAAGRycy9kb3ducmV2LnhtbESPQYvCMBCF74L/IYzgRTTVw+5SjSKCrAcv6oLXsRnb&#10;YjMpSbbWf+8cFvY2w3vz3jerTe8a1VGItWcD81kGirjwtubSwM9lP/0CFROyxcYzGXhRhM16OFhh&#10;bv2TT9SdU6kkhGOOBqqU2lzrWFTkMM58Syza3QeHSdZQahvwKeGu0Yss+9AOa5aGClvaVVQ8zr/O&#10;wOny+R0dHRNO7rdXuF6P244LY8ajfrsElahP/+a/64MV/LnQyj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7xacMAAADcAAAADwAAAAAAAAAAAAAAAACYAgAAZHJzL2Rv&#10;d25yZXYueG1sUEsFBgAAAAAEAAQA9QAAAIgDAAAAAA==&#10;" filled="f" strokecolor="#404040" strokeweight=".3pt"/>
                <v:rect id="Rectangle 117" o:spid="_x0000_s1140" style="position:absolute;left:35229;top:7448;width:8312;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14:paraId="781CA227" w14:textId="0E92BD08" w:rsidR="00135CCA" w:rsidRDefault="00135CCA">
                        <w:r>
                          <w:rPr>
                            <w:rFonts w:ascii="Calibri" w:hAnsi="Calibri" w:cs="Calibri"/>
                            <w:color w:val="000000"/>
                            <w:sz w:val="16"/>
                            <w:szCs w:val="16"/>
                          </w:rPr>
                          <w:t>Susmitha Palacherla</w:t>
                        </w:r>
                      </w:p>
                    </w:txbxContent>
                  </v:textbox>
                </v:rect>
                <v:rect id="Rectangle 118" o:spid="_x0000_s1141" style="position:absolute;left:36791;top:8674;width:826;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14:paraId="2E6A9A66" w14:textId="28DEA653" w:rsidR="00135CCA" w:rsidRDefault="00135CCA">
                        <w:r>
                          <w:rPr>
                            <w:rFonts w:ascii="Calibri" w:hAnsi="Calibri" w:cs="Calibri"/>
                            <w:color w:val="000000"/>
                            <w:sz w:val="16"/>
                            <w:szCs w:val="16"/>
                          </w:rPr>
                          <w:t>Sr</w:t>
                        </w:r>
                      </w:p>
                    </w:txbxContent>
                  </v:textbox>
                </v:rect>
                <v:rect id="Rectangle 119" o:spid="_x0000_s1142" style="position:absolute;left:37630;top:8674;width:260;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JGFb4A&#10;AADcAAAADwAAAGRycy9kb3ducmV2LnhtbERPzYrCMBC+C75DGGFvmtrDItUoIggqXqz7AEMz/cFk&#10;UpJo69ubhYW9zcf3O5vdaI14kQ+dYwXLRQaCuHK640bBz/04X4EIEVmjcUwK3hRgt51ONlhoN/CN&#10;XmVsRArhUKCCNsa+kDJULVkMC9cTJ6523mJM0DdSexxSuDUyz7JvabHj1NBiT4eWqkf5tArkvTwO&#10;q9L4zF3y+mrOp1tNTqmv2bhfg4g0xn/xn/uk0/x8Cb/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ziRhW+AAAA3AAAAA8AAAAAAAAAAAAAAAAAmAIAAGRycy9kb3ducmV2&#10;LnhtbFBLBQYAAAAABAAEAPUAAACDAwAAAAA=&#10;" filled="f" stroked="f">
                  <v:textbox style="mso-fit-shape-to-text:t" inset="0,0,0,0">
                    <w:txbxContent>
                      <w:p w14:paraId="009F76F4" w14:textId="07ED85A5" w:rsidR="00135CCA" w:rsidRDefault="00135CCA">
                        <w:r>
                          <w:rPr>
                            <w:rFonts w:ascii="Calibri" w:hAnsi="Calibri" w:cs="Calibri"/>
                            <w:color w:val="000000"/>
                            <w:sz w:val="16"/>
                            <w:szCs w:val="16"/>
                          </w:rPr>
                          <w:t xml:space="preserve">. </w:t>
                        </w:r>
                      </w:p>
                    </w:txbxContent>
                  </v:textbox>
                </v:rect>
                <v:rect id="Rectangle 120" o:spid="_x0000_s1143" style="position:absolute;left:38119;top:8674;width:364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YYr8A&#10;AADcAAAADwAAAGRycy9kb3ducmV2LnhtbERPzYrCMBC+C75DGGFvNt0eFqlGkQXBXbxYfYChmf5g&#10;MilJ1nbf3giCt/n4fmezm6wRd/Khd6zgM8tBENdO99wquF4OyxWIEJE1Gsek4J8C7Lbz2QZL7UY+&#10;072KrUghHEpU0MU4lFKGuiOLIXMDceIa5y3GBH0rtccxhVsjizz/khZ7Tg0dDvTdUX2r/qwCeakO&#10;46oyPne/RXMyP8dzQ06pj8W0X4OINMW3+OU+6jS/KOD5TLpAb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MNhivwAAANwAAAAPAAAAAAAAAAAAAAAAAJgCAABkcnMvZG93bnJl&#10;di54bWxQSwUGAAAAAAQABAD1AAAAhAMAAAAA&#10;" filled="f" stroked="f">
                  <v:textbox style="mso-fit-shape-to-text:t" inset="0,0,0,0">
                    <w:txbxContent>
                      <w:p w14:paraId="3E2CBA7E" w14:textId="5B45B705" w:rsidR="00135CCA" w:rsidRDefault="00135CCA">
                        <w:r>
                          <w:rPr>
                            <w:rFonts w:ascii="Calibri" w:hAnsi="Calibri" w:cs="Calibri"/>
                            <w:color w:val="000000"/>
                            <w:sz w:val="16"/>
                            <w:szCs w:val="16"/>
                          </w:rPr>
                          <w:t>Engineer</w:t>
                        </w:r>
                      </w:p>
                    </w:txbxContent>
                  </v:textbox>
                </v:rect>
                <v:rect id="Rectangle 121" o:spid="_x0000_s1144" style="position:absolute;left:41802;top:8674;width:25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14:paraId="1C8B28D0" w14:textId="6AB0296C" w:rsidR="00135CCA" w:rsidRDefault="00135CCA">
                        <w:r>
                          <w:rPr>
                            <w:rFonts w:ascii="Calibri" w:hAnsi="Calibri" w:cs="Calibri"/>
                            <w:color w:val="000000"/>
                            <w:sz w:val="16"/>
                            <w:szCs w:val="16"/>
                          </w:rPr>
                          <w:t xml:space="preserve">, </w:t>
                        </w:r>
                      </w:p>
                    </w:txbxContent>
                  </v:textbox>
                </v:rect>
                <v:rect id="Rectangle 122" o:spid="_x0000_s1145" style="position:absolute;left:37541;top:9899;width:3727;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14:paraId="03321231" w14:textId="3B7DD2B5" w:rsidR="00135CCA" w:rsidRDefault="00135CCA">
                        <w:r>
                          <w:rPr>
                            <w:rFonts w:ascii="Calibri" w:hAnsi="Calibri" w:cs="Calibri"/>
                            <w:color w:val="000000"/>
                            <w:sz w:val="16"/>
                            <w:szCs w:val="16"/>
                          </w:rPr>
                          <w:t>Software</w:t>
                        </w:r>
                      </w:p>
                    </w:txbxContent>
                  </v:textbox>
                </v:rect>
                <v:shape id="Freeform 123" o:spid="_x0000_s1146" style="position:absolute;left:16325;top:4762;width:23102;height:2280;visibility:visible;mso-wrap-style:square;v-text-anchor:top" coordsize="3638,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BIasMA&#10;AADcAAAADwAAAGRycy9kb3ducmV2LnhtbERPTWvCQBC9C/6HZQQvRTe1VCW6ight6kmqQjwO2TEJ&#10;ZmdDdtXUX+8KBW/zeJ8zX7amEldqXGlZwfswAkGcWV1yruCw/xpMQTiPrLGyTAr+yMFy0e3MMdb2&#10;xr903flchBB2MSoovK9jKV1WkEE3tDVx4E62MegDbHKpG7yFcFPJURSNpcGSQ0OBNa0Lys67i1FQ&#10;bu/HND0kW/t936yT5C2lyeZDqX6vXc1AeGr9S/zv/tFh/ugTns+EC+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BIasMAAADcAAAADwAAAAAAAAAAAAAAAACYAgAAZHJzL2Rv&#10;d25yZXYueG1sUEsFBgAAAAAEAAQA9QAAAIgDAAAAAA==&#10;" path="m,l,180r3638,l3638,359e" filled="f" strokecolor="#404040" strokeweight="1pt">
                  <v:path arrowok="t" o:connecttype="custom" o:connectlocs="0,0;0,114300;2310130,114300;2310130,227965" o:connectangles="0,0,0,0"/>
                </v:shape>
                <w10:anchorlock/>
              </v:group>
            </w:pict>
          </mc:Fallback>
        </mc:AlternateContent>
      </w:r>
    </w:p>
    <w:p w14:paraId="44863813" w14:textId="77777777" w:rsidR="00BB63A0" w:rsidRDefault="00BB63A0" w:rsidP="00BB63A0">
      <w:pPr>
        <w:widowControl/>
        <w:spacing w:line="240" w:lineRule="auto"/>
        <w:sectPr w:rsidR="00BB63A0" w:rsidSect="00A845F1">
          <w:pgSz w:w="12240" w:h="15840" w:code="1"/>
          <w:pgMar w:top="1440" w:right="1440" w:bottom="1440" w:left="1440" w:header="720" w:footer="720" w:gutter="0"/>
          <w:cols w:space="720"/>
          <w:docGrid w:linePitch="360"/>
        </w:sectPr>
      </w:pPr>
    </w:p>
    <w:p w14:paraId="5556E88F" w14:textId="1AE45464" w:rsidR="00817A11" w:rsidRPr="00096FD4" w:rsidRDefault="00817A11" w:rsidP="00BB63A0">
      <w:pPr>
        <w:widowControl/>
        <w:spacing w:line="240" w:lineRule="auto"/>
      </w:pPr>
    </w:p>
    <w:p w14:paraId="0E602F35" w14:textId="77777777" w:rsidR="00617192" w:rsidRPr="00096FD4" w:rsidRDefault="00002CF5" w:rsidP="00AE6F81">
      <w:pPr>
        <w:pStyle w:val="Heading1"/>
        <w:spacing w:before="240"/>
        <w:rPr>
          <w:rFonts w:ascii="Times New Roman" w:hAnsi="Times New Roman"/>
        </w:rPr>
      </w:pPr>
      <w:bookmarkStart w:id="12" w:name="_Toc524312847"/>
      <w:bookmarkStart w:id="13" w:name="_Toc20734070"/>
      <w:bookmarkStart w:id="14" w:name="_Toc453235045"/>
      <w:r w:rsidRPr="00096FD4">
        <w:rPr>
          <w:rFonts w:ascii="Times New Roman" w:hAnsi="Times New Roman"/>
        </w:rPr>
        <w:t xml:space="preserve">Project </w:t>
      </w:r>
      <w:r w:rsidR="00466E89" w:rsidRPr="00096FD4">
        <w:rPr>
          <w:rFonts w:ascii="Times New Roman" w:hAnsi="Times New Roman"/>
        </w:rPr>
        <w:t>m</w:t>
      </w:r>
      <w:r w:rsidR="00617192" w:rsidRPr="00096FD4">
        <w:rPr>
          <w:rFonts w:ascii="Times New Roman" w:hAnsi="Times New Roman"/>
        </w:rPr>
        <w:t>easurements</w:t>
      </w:r>
      <w:bookmarkEnd w:id="14"/>
      <w:r w:rsidR="00617192" w:rsidRPr="00096FD4">
        <w:rPr>
          <w:rFonts w:ascii="Times New Roman" w:hAnsi="Times New Roman"/>
        </w:rPr>
        <w:t xml:space="preserve"> </w:t>
      </w:r>
    </w:p>
    <w:p w14:paraId="0E602F36" w14:textId="77777777" w:rsidR="001A091E" w:rsidRPr="00096FD4" w:rsidRDefault="001A091E" w:rsidP="001A091E">
      <w:pPr>
        <w:pStyle w:val="BodyText"/>
        <w:ind w:left="360"/>
        <w:rPr>
          <w:i/>
          <w:color w:val="0000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4"/>
        <w:gridCol w:w="1618"/>
        <w:gridCol w:w="1352"/>
        <w:gridCol w:w="925"/>
        <w:gridCol w:w="1602"/>
        <w:gridCol w:w="1723"/>
        <w:gridCol w:w="1225"/>
        <w:gridCol w:w="374"/>
        <w:gridCol w:w="1600"/>
        <w:gridCol w:w="1563"/>
      </w:tblGrid>
      <w:tr w:rsidR="0056241B" w:rsidRPr="00096FD4" w14:paraId="0E602F38" w14:textId="77777777" w:rsidTr="008D0D01">
        <w:tc>
          <w:tcPr>
            <w:tcW w:w="5000" w:type="pct"/>
            <w:gridSpan w:val="10"/>
            <w:shd w:val="clear" w:color="auto" w:fill="C0C0C0"/>
            <w:vAlign w:val="center"/>
          </w:tcPr>
          <w:p w14:paraId="0E602F37" w14:textId="77777777" w:rsidR="0056241B" w:rsidRPr="00096FD4" w:rsidRDefault="0056241B" w:rsidP="0056241B">
            <w:pPr>
              <w:jc w:val="center"/>
              <w:rPr>
                <w:rFonts w:cs="Arial"/>
                <w:b/>
                <w:bCs/>
                <w:sz w:val="24"/>
                <w:szCs w:val="18"/>
              </w:rPr>
            </w:pPr>
            <w:r w:rsidRPr="00096FD4">
              <w:rPr>
                <w:rFonts w:cs="Arial"/>
                <w:b/>
                <w:bCs/>
                <w:sz w:val="24"/>
                <w:szCs w:val="18"/>
              </w:rPr>
              <w:t>Organizational Standard Metrics</w:t>
            </w:r>
          </w:p>
        </w:tc>
      </w:tr>
      <w:tr w:rsidR="003E3BD0" w:rsidRPr="00096FD4" w14:paraId="0E602F42" w14:textId="77777777" w:rsidTr="00E137CE">
        <w:tc>
          <w:tcPr>
            <w:tcW w:w="453" w:type="pct"/>
            <w:shd w:val="clear" w:color="auto" w:fill="C0C0C0"/>
            <w:vAlign w:val="center"/>
          </w:tcPr>
          <w:p w14:paraId="0E602F39" w14:textId="77777777" w:rsidR="003E3BD0" w:rsidRPr="00096FD4" w:rsidRDefault="003E3BD0" w:rsidP="0056241B">
            <w:pPr>
              <w:jc w:val="center"/>
              <w:rPr>
                <w:rFonts w:eastAsia="Arial Unicode MS" w:cs="Arial"/>
                <w:b/>
                <w:bCs/>
                <w:sz w:val="18"/>
                <w:szCs w:val="18"/>
              </w:rPr>
            </w:pPr>
            <w:r w:rsidRPr="00096FD4">
              <w:rPr>
                <w:rFonts w:cs="Arial"/>
                <w:b/>
                <w:bCs/>
                <w:sz w:val="18"/>
                <w:szCs w:val="18"/>
              </w:rPr>
              <w:t>Objective</w:t>
            </w:r>
          </w:p>
        </w:tc>
        <w:tc>
          <w:tcPr>
            <w:tcW w:w="614" w:type="pct"/>
            <w:shd w:val="clear" w:color="auto" w:fill="C0C0C0"/>
          </w:tcPr>
          <w:p w14:paraId="0E602F3A" w14:textId="77777777" w:rsidR="003E3BD0" w:rsidRPr="00096FD4" w:rsidRDefault="003E3BD0" w:rsidP="0056241B">
            <w:pPr>
              <w:jc w:val="center"/>
              <w:rPr>
                <w:rFonts w:cs="Arial"/>
                <w:b/>
                <w:bCs/>
                <w:sz w:val="18"/>
                <w:szCs w:val="18"/>
              </w:rPr>
            </w:pPr>
            <w:r w:rsidRPr="00096FD4">
              <w:rPr>
                <w:rFonts w:cs="Arial"/>
                <w:b/>
                <w:bCs/>
                <w:sz w:val="18"/>
                <w:szCs w:val="18"/>
              </w:rPr>
              <w:t>Information Need</w:t>
            </w:r>
          </w:p>
        </w:tc>
        <w:tc>
          <w:tcPr>
            <w:tcW w:w="511" w:type="pct"/>
            <w:shd w:val="clear" w:color="auto" w:fill="C0C0C0"/>
            <w:vAlign w:val="center"/>
          </w:tcPr>
          <w:p w14:paraId="0E602F3B" w14:textId="77777777" w:rsidR="003E3BD0" w:rsidRPr="00096FD4" w:rsidRDefault="003E3BD0" w:rsidP="0056241B">
            <w:pPr>
              <w:jc w:val="center"/>
              <w:rPr>
                <w:rFonts w:eastAsia="Arial Unicode MS" w:cs="Arial"/>
                <w:b/>
                <w:bCs/>
                <w:sz w:val="18"/>
                <w:szCs w:val="18"/>
              </w:rPr>
            </w:pPr>
            <w:r w:rsidRPr="00096FD4">
              <w:rPr>
                <w:rFonts w:cs="Arial"/>
                <w:b/>
                <w:bCs/>
                <w:sz w:val="18"/>
                <w:szCs w:val="18"/>
              </w:rPr>
              <w:t>Measurement</w:t>
            </w:r>
          </w:p>
        </w:tc>
        <w:tc>
          <w:tcPr>
            <w:tcW w:w="351" w:type="pct"/>
            <w:shd w:val="clear" w:color="auto" w:fill="C0C0C0"/>
            <w:vAlign w:val="center"/>
          </w:tcPr>
          <w:p w14:paraId="0E602F3C" w14:textId="77777777" w:rsidR="003E3BD0" w:rsidRPr="00096FD4" w:rsidRDefault="003E3BD0" w:rsidP="0056241B">
            <w:pPr>
              <w:jc w:val="center"/>
              <w:rPr>
                <w:rFonts w:eastAsia="Arial Unicode MS" w:cs="Arial"/>
                <w:b/>
                <w:bCs/>
                <w:sz w:val="18"/>
                <w:szCs w:val="18"/>
              </w:rPr>
            </w:pPr>
            <w:r w:rsidRPr="00096FD4">
              <w:rPr>
                <w:rFonts w:cs="Arial"/>
                <w:b/>
                <w:bCs/>
                <w:sz w:val="18"/>
                <w:szCs w:val="18"/>
              </w:rPr>
              <w:t>Resp. Role</w:t>
            </w:r>
          </w:p>
        </w:tc>
        <w:tc>
          <w:tcPr>
            <w:tcW w:w="608" w:type="pct"/>
            <w:shd w:val="clear" w:color="auto" w:fill="C0C0C0"/>
            <w:vAlign w:val="center"/>
          </w:tcPr>
          <w:p w14:paraId="0E602F3D" w14:textId="77777777" w:rsidR="003E3BD0" w:rsidRPr="00096FD4" w:rsidRDefault="003E3BD0" w:rsidP="0056241B">
            <w:pPr>
              <w:jc w:val="center"/>
              <w:rPr>
                <w:rFonts w:eastAsia="Arial Unicode MS" w:cs="Arial"/>
                <w:b/>
                <w:bCs/>
                <w:sz w:val="18"/>
                <w:szCs w:val="18"/>
              </w:rPr>
            </w:pPr>
            <w:r w:rsidRPr="00096FD4">
              <w:rPr>
                <w:rFonts w:cs="Arial"/>
                <w:b/>
                <w:bCs/>
                <w:sz w:val="18"/>
                <w:szCs w:val="18"/>
              </w:rPr>
              <w:t>Analysis Method</w:t>
            </w:r>
          </w:p>
        </w:tc>
        <w:tc>
          <w:tcPr>
            <w:tcW w:w="654" w:type="pct"/>
            <w:shd w:val="clear" w:color="auto" w:fill="C0C0C0"/>
            <w:vAlign w:val="center"/>
          </w:tcPr>
          <w:p w14:paraId="0E602F3E" w14:textId="77777777" w:rsidR="003E3BD0" w:rsidRPr="00096FD4" w:rsidRDefault="003E3BD0" w:rsidP="0056241B">
            <w:pPr>
              <w:ind w:left="-108"/>
              <w:jc w:val="center"/>
              <w:rPr>
                <w:rFonts w:eastAsia="Arial Unicode MS" w:cs="Arial"/>
                <w:b/>
                <w:bCs/>
                <w:sz w:val="18"/>
                <w:szCs w:val="18"/>
              </w:rPr>
            </w:pPr>
            <w:r w:rsidRPr="00096FD4">
              <w:rPr>
                <w:rFonts w:cs="Arial"/>
                <w:b/>
                <w:bCs/>
                <w:sz w:val="18"/>
                <w:szCs w:val="18"/>
              </w:rPr>
              <w:t>Analysis and Reporting Frequency</w:t>
            </w:r>
          </w:p>
        </w:tc>
        <w:tc>
          <w:tcPr>
            <w:tcW w:w="607" w:type="pct"/>
            <w:gridSpan w:val="2"/>
            <w:shd w:val="clear" w:color="auto" w:fill="C0C0C0"/>
            <w:vAlign w:val="center"/>
          </w:tcPr>
          <w:p w14:paraId="0E602F3F" w14:textId="77777777" w:rsidR="003E3BD0" w:rsidRPr="00096FD4" w:rsidRDefault="003E3BD0" w:rsidP="0056241B">
            <w:pPr>
              <w:jc w:val="center"/>
              <w:rPr>
                <w:rFonts w:eastAsia="Arial Unicode MS" w:cs="Arial"/>
                <w:sz w:val="18"/>
                <w:szCs w:val="18"/>
              </w:rPr>
            </w:pPr>
            <w:r w:rsidRPr="00096FD4">
              <w:rPr>
                <w:rFonts w:cs="Arial"/>
                <w:b/>
                <w:bCs/>
                <w:sz w:val="18"/>
                <w:szCs w:val="18"/>
              </w:rPr>
              <w:t>Source</w:t>
            </w:r>
          </w:p>
        </w:tc>
        <w:tc>
          <w:tcPr>
            <w:tcW w:w="607" w:type="pct"/>
            <w:shd w:val="clear" w:color="auto" w:fill="C0C0C0"/>
            <w:vAlign w:val="center"/>
          </w:tcPr>
          <w:p w14:paraId="0E602F40" w14:textId="77777777" w:rsidR="003E3BD0" w:rsidRPr="00096FD4" w:rsidRDefault="003E3BD0" w:rsidP="0056241B">
            <w:pPr>
              <w:jc w:val="center"/>
              <w:rPr>
                <w:rFonts w:eastAsia="Arial Unicode MS" w:cs="Arial"/>
                <w:b/>
                <w:bCs/>
                <w:sz w:val="18"/>
                <w:szCs w:val="18"/>
              </w:rPr>
            </w:pPr>
            <w:r w:rsidRPr="00096FD4">
              <w:rPr>
                <w:rFonts w:cs="Arial"/>
                <w:b/>
                <w:bCs/>
                <w:sz w:val="18"/>
                <w:szCs w:val="18"/>
              </w:rPr>
              <w:t>Where Data and Results are Stored</w:t>
            </w:r>
          </w:p>
        </w:tc>
        <w:tc>
          <w:tcPr>
            <w:tcW w:w="595" w:type="pct"/>
            <w:shd w:val="clear" w:color="auto" w:fill="C0C0C0"/>
            <w:vAlign w:val="center"/>
          </w:tcPr>
          <w:p w14:paraId="0E602F41" w14:textId="77777777" w:rsidR="003E3BD0" w:rsidRPr="00096FD4" w:rsidRDefault="003E3BD0" w:rsidP="0056241B">
            <w:pPr>
              <w:jc w:val="center"/>
              <w:rPr>
                <w:rFonts w:eastAsia="Arial Unicode MS" w:cs="Arial"/>
                <w:b/>
                <w:bCs/>
                <w:sz w:val="18"/>
                <w:szCs w:val="18"/>
              </w:rPr>
            </w:pPr>
            <w:r w:rsidRPr="00096FD4">
              <w:rPr>
                <w:rFonts w:cs="Arial"/>
                <w:b/>
                <w:bCs/>
                <w:sz w:val="18"/>
                <w:szCs w:val="18"/>
              </w:rPr>
              <w:t>Who Receives Data</w:t>
            </w:r>
          </w:p>
        </w:tc>
      </w:tr>
      <w:tr w:rsidR="0049211F" w:rsidRPr="00096FD4" w14:paraId="0E602F44" w14:textId="77777777" w:rsidTr="008D0D01">
        <w:tc>
          <w:tcPr>
            <w:tcW w:w="5000" w:type="pct"/>
            <w:gridSpan w:val="10"/>
            <w:shd w:val="clear" w:color="auto" w:fill="auto"/>
          </w:tcPr>
          <w:p w14:paraId="0E602F43" w14:textId="77777777" w:rsidR="0049211F" w:rsidRPr="00096FD4" w:rsidRDefault="0049211F" w:rsidP="0056241B">
            <w:pPr>
              <w:rPr>
                <w:b/>
                <w:color w:val="000000"/>
                <w:sz w:val="18"/>
              </w:rPr>
            </w:pPr>
            <w:r w:rsidRPr="00096FD4">
              <w:rPr>
                <w:b/>
                <w:color w:val="000000"/>
                <w:sz w:val="22"/>
              </w:rPr>
              <w:t>Effort/Cost</w:t>
            </w:r>
          </w:p>
        </w:tc>
      </w:tr>
      <w:tr w:rsidR="003E3BD0" w:rsidRPr="00096FD4" w14:paraId="0E602F5F" w14:textId="77777777" w:rsidTr="00E137CE">
        <w:tc>
          <w:tcPr>
            <w:tcW w:w="453" w:type="pct"/>
            <w:shd w:val="clear" w:color="auto" w:fill="auto"/>
          </w:tcPr>
          <w:p w14:paraId="0E602F45" w14:textId="77777777" w:rsidR="003E3BD0" w:rsidRPr="00666FC9" w:rsidRDefault="00817A11" w:rsidP="003E3BD0">
            <w:pPr>
              <w:rPr>
                <w:color w:val="000000"/>
                <w:sz w:val="16"/>
                <w:szCs w:val="16"/>
              </w:rPr>
            </w:pPr>
            <w:r w:rsidRPr="00666FC9">
              <w:rPr>
                <w:rFonts w:cs="Arial"/>
                <w:bCs/>
                <w:sz w:val="16"/>
                <w:szCs w:val="16"/>
              </w:rPr>
              <w:t>Manage project effort to commitments from the Proposal/BOE</w:t>
            </w:r>
            <w:r w:rsidRPr="00666FC9">
              <w:rPr>
                <w:color w:val="000000"/>
                <w:sz w:val="16"/>
                <w:szCs w:val="16"/>
              </w:rPr>
              <w:t>.</w:t>
            </w:r>
          </w:p>
        </w:tc>
        <w:tc>
          <w:tcPr>
            <w:tcW w:w="614" w:type="pct"/>
          </w:tcPr>
          <w:p w14:paraId="0E602F46" w14:textId="77777777" w:rsidR="00817A11" w:rsidRPr="00666FC9" w:rsidRDefault="00817A11" w:rsidP="00817A11">
            <w:pPr>
              <w:rPr>
                <w:color w:val="000000"/>
                <w:sz w:val="16"/>
                <w:szCs w:val="16"/>
              </w:rPr>
            </w:pPr>
            <w:r w:rsidRPr="00666FC9">
              <w:rPr>
                <w:color w:val="000000"/>
                <w:sz w:val="16"/>
                <w:szCs w:val="16"/>
              </w:rPr>
              <w:t>Compare planned effort with actual effort:</w:t>
            </w:r>
          </w:p>
          <w:p w14:paraId="0E602F47" w14:textId="77777777" w:rsidR="00817A11" w:rsidRPr="00666FC9" w:rsidRDefault="00817A11" w:rsidP="00817A11">
            <w:pPr>
              <w:rPr>
                <w:color w:val="000000"/>
                <w:sz w:val="16"/>
                <w:szCs w:val="16"/>
              </w:rPr>
            </w:pPr>
            <w:r w:rsidRPr="00666FC9">
              <w:rPr>
                <w:color w:val="000000"/>
                <w:sz w:val="16"/>
                <w:szCs w:val="16"/>
              </w:rPr>
              <w:t>• Are we delivering to our plan?</w:t>
            </w:r>
          </w:p>
          <w:p w14:paraId="0E602F48" w14:textId="77777777" w:rsidR="00817A11" w:rsidRPr="00666FC9" w:rsidRDefault="00817A11" w:rsidP="00817A11">
            <w:pPr>
              <w:rPr>
                <w:color w:val="000000"/>
                <w:sz w:val="16"/>
                <w:szCs w:val="16"/>
              </w:rPr>
            </w:pPr>
            <w:r w:rsidRPr="00666FC9">
              <w:rPr>
                <w:color w:val="000000"/>
                <w:sz w:val="16"/>
                <w:szCs w:val="16"/>
              </w:rPr>
              <w:t>• How accurate are our estimates?</w:t>
            </w:r>
          </w:p>
          <w:p w14:paraId="0E602F49" w14:textId="77777777" w:rsidR="00817A11" w:rsidRPr="00666FC9" w:rsidRDefault="00817A11" w:rsidP="00817A11">
            <w:pPr>
              <w:rPr>
                <w:color w:val="000000"/>
                <w:sz w:val="16"/>
                <w:szCs w:val="16"/>
              </w:rPr>
            </w:pPr>
            <w:r w:rsidRPr="00666FC9">
              <w:rPr>
                <w:color w:val="000000"/>
                <w:sz w:val="16"/>
                <w:szCs w:val="16"/>
              </w:rPr>
              <w:t>• Are we delivering to our estimates?</w:t>
            </w:r>
          </w:p>
          <w:p w14:paraId="0E602F4A" w14:textId="77777777" w:rsidR="00817A11" w:rsidRPr="00666FC9" w:rsidRDefault="00817A11" w:rsidP="00817A11">
            <w:pPr>
              <w:rPr>
                <w:color w:val="000000"/>
                <w:sz w:val="16"/>
                <w:szCs w:val="16"/>
              </w:rPr>
            </w:pPr>
            <w:r w:rsidRPr="00666FC9">
              <w:rPr>
                <w:color w:val="000000"/>
                <w:sz w:val="16"/>
                <w:szCs w:val="16"/>
              </w:rPr>
              <w:t>• Are certain tasks or activities taking more/less effort than expected?</w:t>
            </w:r>
          </w:p>
          <w:p w14:paraId="0E602F4B" w14:textId="77777777" w:rsidR="003E3BD0" w:rsidRPr="00666FC9" w:rsidRDefault="00817A11" w:rsidP="00817A11">
            <w:pPr>
              <w:rPr>
                <w:color w:val="000000"/>
                <w:sz w:val="16"/>
                <w:szCs w:val="16"/>
              </w:rPr>
            </w:pPr>
            <w:r w:rsidRPr="00666FC9">
              <w:rPr>
                <w:color w:val="000000"/>
                <w:sz w:val="16"/>
                <w:szCs w:val="16"/>
              </w:rPr>
              <w:t>• How much effort will it take to perform project activities?</w:t>
            </w:r>
          </w:p>
        </w:tc>
        <w:tc>
          <w:tcPr>
            <w:tcW w:w="513" w:type="pct"/>
            <w:shd w:val="clear" w:color="auto" w:fill="auto"/>
          </w:tcPr>
          <w:p w14:paraId="0E602F4C" w14:textId="77777777" w:rsidR="00817A11" w:rsidRPr="00666FC9" w:rsidRDefault="00817A11" w:rsidP="00817A11">
            <w:pPr>
              <w:rPr>
                <w:b/>
                <w:color w:val="000000"/>
                <w:sz w:val="16"/>
                <w:szCs w:val="16"/>
              </w:rPr>
            </w:pPr>
            <w:r w:rsidRPr="00666FC9">
              <w:rPr>
                <w:b/>
                <w:color w:val="000000"/>
                <w:sz w:val="16"/>
                <w:szCs w:val="16"/>
              </w:rPr>
              <w:t xml:space="preserve">Actual effort variance to plan effort </w:t>
            </w:r>
          </w:p>
          <w:p w14:paraId="0E602F4D" w14:textId="77777777" w:rsidR="00817A11" w:rsidRPr="00666FC9" w:rsidRDefault="00817A11" w:rsidP="00817A11">
            <w:pPr>
              <w:rPr>
                <w:color w:val="000000"/>
                <w:sz w:val="16"/>
                <w:szCs w:val="16"/>
              </w:rPr>
            </w:pPr>
          </w:p>
          <w:p w14:paraId="0E602F4E" w14:textId="77777777" w:rsidR="00817A11" w:rsidRPr="00666FC9" w:rsidRDefault="00817A11" w:rsidP="00817A11">
            <w:pPr>
              <w:rPr>
                <w:color w:val="000000"/>
                <w:sz w:val="16"/>
                <w:szCs w:val="16"/>
              </w:rPr>
            </w:pPr>
            <w:r w:rsidRPr="00666FC9">
              <w:rPr>
                <w:color w:val="000000"/>
                <w:sz w:val="16"/>
                <w:szCs w:val="16"/>
              </w:rPr>
              <w:t xml:space="preserve">((Actual effort – plan effort)/plan effort) * 100 </w:t>
            </w:r>
          </w:p>
          <w:p w14:paraId="0E602F4F" w14:textId="77777777" w:rsidR="00817A11" w:rsidRPr="00666FC9" w:rsidRDefault="00817A11" w:rsidP="00817A11">
            <w:pPr>
              <w:rPr>
                <w:color w:val="000000"/>
                <w:sz w:val="16"/>
                <w:szCs w:val="16"/>
              </w:rPr>
            </w:pPr>
          </w:p>
          <w:p w14:paraId="0E602F50" w14:textId="77777777" w:rsidR="00817A11" w:rsidRPr="00666FC9" w:rsidRDefault="00817A11" w:rsidP="00817A11">
            <w:pPr>
              <w:rPr>
                <w:color w:val="000000"/>
                <w:sz w:val="16"/>
                <w:szCs w:val="16"/>
              </w:rPr>
            </w:pPr>
            <w:r w:rsidRPr="00666FC9">
              <w:rPr>
                <w:color w:val="000000"/>
                <w:sz w:val="16"/>
                <w:szCs w:val="16"/>
              </w:rPr>
              <w:t xml:space="preserve">Percentage over or under plan </w:t>
            </w:r>
          </w:p>
          <w:p w14:paraId="0E602F51" w14:textId="77777777" w:rsidR="00817A11" w:rsidRPr="00666FC9" w:rsidRDefault="00817A11" w:rsidP="00817A11">
            <w:pPr>
              <w:rPr>
                <w:color w:val="000000"/>
                <w:sz w:val="16"/>
                <w:szCs w:val="16"/>
              </w:rPr>
            </w:pPr>
          </w:p>
          <w:p w14:paraId="0E602F52" w14:textId="77777777" w:rsidR="003E3BD0" w:rsidRPr="00666FC9" w:rsidRDefault="00817A11" w:rsidP="00817A11">
            <w:pPr>
              <w:rPr>
                <w:color w:val="000000"/>
                <w:sz w:val="16"/>
                <w:szCs w:val="16"/>
              </w:rPr>
            </w:pPr>
            <w:r w:rsidRPr="00666FC9">
              <w:rPr>
                <w:color w:val="000000"/>
                <w:sz w:val="16"/>
                <w:szCs w:val="16"/>
              </w:rPr>
              <w:t>Iteration trends</w:t>
            </w:r>
          </w:p>
        </w:tc>
        <w:tc>
          <w:tcPr>
            <w:tcW w:w="349" w:type="pct"/>
            <w:shd w:val="clear" w:color="auto" w:fill="auto"/>
          </w:tcPr>
          <w:p w14:paraId="0E602F53" w14:textId="77777777" w:rsidR="003E3BD0" w:rsidRPr="00666FC9" w:rsidRDefault="00817A11" w:rsidP="003E3BD0">
            <w:pPr>
              <w:rPr>
                <w:color w:val="000000"/>
                <w:sz w:val="16"/>
                <w:szCs w:val="16"/>
              </w:rPr>
            </w:pPr>
            <w:r w:rsidRPr="00666FC9">
              <w:rPr>
                <w:color w:val="000000"/>
                <w:sz w:val="16"/>
                <w:szCs w:val="16"/>
              </w:rPr>
              <w:t>Project Manager</w:t>
            </w:r>
          </w:p>
        </w:tc>
        <w:tc>
          <w:tcPr>
            <w:tcW w:w="608" w:type="pct"/>
            <w:shd w:val="clear" w:color="auto" w:fill="auto"/>
          </w:tcPr>
          <w:p w14:paraId="0E602F54" w14:textId="77777777" w:rsidR="00817A11" w:rsidRPr="00666FC9" w:rsidRDefault="00817A11" w:rsidP="00817A11">
            <w:pPr>
              <w:ind w:left="-108"/>
              <w:rPr>
                <w:color w:val="000000"/>
                <w:sz w:val="16"/>
                <w:szCs w:val="16"/>
              </w:rPr>
            </w:pPr>
            <w:r w:rsidRPr="00666FC9">
              <w:rPr>
                <w:color w:val="000000"/>
                <w:sz w:val="16"/>
                <w:szCs w:val="16"/>
              </w:rPr>
              <w:t xml:space="preserve">Understanding how estimates compare to actual results is a key measure of project progress in meeting commitments. </w:t>
            </w:r>
          </w:p>
          <w:p w14:paraId="0E602F55" w14:textId="77777777" w:rsidR="00817A11" w:rsidRPr="00666FC9" w:rsidRDefault="00817A11" w:rsidP="00817A11">
            <w:pPr>
              <w:ind w:left="-108"/>
              <w:rPr>
                <w:color w:val="000000"/>
                <w:sz w:val="16"/>
                <w:szCs w:val="16"/>
              </w:rPr>
            </w:pPr>
          </w:p>
          <w:p w14:paraId="0E602F56" w14:textId="77777777" w:rsidR="00817A11" w:rsidRPr="00666FC9" w:rsidRDefault="00817A11" w:rsidP="00817A11">
            <w:pPr>
              <w:ind w:left="-108"/>
              <w:rPr>
                <w:color w:val="000000"/>
                <w:sz w:val="16"/>
                <w:szCs w:val="16"/>
              </w:rPr>
            </w:pPr>
            <w:r w:rsidRPr="00666FC9">
              <w:rPr>
                <w:color w:val="000000"/>
                <w:sz w:val="16"/>
                <w:szCs w:val="16"/>
              </w:rPr>
              <w:t xml:space="preserve">Establishing a trigger to alert management and the project team when corrective actions are needed enables project teams to realize the full benefit of this metric.  </w:t>
            </w:r>
          </w:p>
          <w:p w14:paraId="0E602F57" w14:textId="77777777" w:rsidR="00817A11" w:rsidRPr="00666FC9" w:rsidRDefault="00817A11" w:rsidP="00817A11">
            <w:pPr>
              <w:ind w:left="-108"/>
              <w:rPr>
                <w:color w:val="000000"/>
                <w:sz w:val="16"/>
                <w:szCs w:val="16"/>
              </w:rPr>
            </w:pPr>
          </w:p>
          <w:p w14:paraId="0E602F58" w14:textId="77777777" w:rsidR="003E3BD0" w:rsidRPr="00666FC9" w:rsidRDefault="00817A11" w:rsidP="00817A11">
            <w:pPr>
              <w:ind w:left="-108"/>
              <w:rPr>
                <w:color w:val="000000"/>
                <w:sz w:val="16"/>
                <w:szCs w:val="16"/>
              </w:rPr>
            </w:pPr>
            <w:r w:rsidRPr="00666FC9">
              <w:rPr>
                <w:color w:val="000000"/>
                <w:sz w:val="16"/>
                <w:szCs w:val="16"/>
              </w:rPr>
              <w:t>Corrective action should be taken when actual variance to plan effort exceeds a threshold of +/- 10%.</w:t>
            </w:r>
          </w:p>
        </w:tc>
        <w:tc>
          <w:tcPr>
            <w:tcW w:w="654" w:type="pct"/>
            <w:shd w:val="clear" w:color="auto" w:fill="auto"/>
          </w:tcPr>
          <w:p w14:paraId="0E602F59" w14:textId="77777777" w:rsidR="003E3BD0" w:rsidRPr="00666FC9" w:rsidRDefault="0056241B" w:rsidP="003E3BD0">
            <w:pPr>
              <w:ind w:left="-108"/>
              <w:rPr>
                <w:color w:val="000000"/>
                <w:sz w:val="16"/>
                <w:szCs w:val="16"/>
              </w:rPr>
            </w:pPr>
            <w:r w:rsidRPr="00666FC9">
              <w:rPr>
                <w:color w:val="000000"/>
                <w:sz w:val="16"/>
                <w:szCs w:val="16"/>
              </w:rPr>
              <w:t>Iteration</w:t>
            </w:r>
          </w:p>
        </w:tc>
        <w:tc>
          <w:tcPr>
            <w:tcW w:w="607" w:type="pct"/>
            <w:gridSpan w:val="2"/>
            <w:shd w:val="clear" w:color="auto" w:fill="auto"/>
          </w:tcPr>
          <w:p w14:paraId="0E602F5A" w14:textId="21F08AC5" w:rsidR="003E3BD0" w:rsidRPr="00666FC9" w:rsidRDefault="00253D6C" w:rsidP="003E3BD0">
            <w:pPr>
              <w:ind w:left="-108"/>
              <w:rPr>
                <w:color w:val="000000"/>
                <w:sz w:val="16"/>
                <w:szCs w:val="16"/>
              </w:rPr>
            </w:pPr>
            <w:r>
              <w:rPr>
                <w:color w:val="000000"/>
                <w:sz w:val="16"/>
                <w:szCs w:val="16"/>
              </w:rPr>
              <w:t>ETS</w:t>
            </w:r>
          </w:p>
        </w:tc>
        <w:tc>
          <w:tcPr>
            <w:tcW w:w="607" w:type="pct"/>
            <w:shd w:val="clear" w:color="auto" w:fill="auto"/>
          </w:tcPr>
          <w:p w14:paraId="0E602F5B" w14:textId="77777777" w:rsidR="0056241B" w:rsidRPr="00E137CE" w:rsidRDefault="008A0137" w:rsidP="0056241B">
            <w:pPr>
              <w:rPr>
                <w:color w:val="000000"/>
                <w:sz w:val="16"/>
                <w:szCs w:val="16"/>
              </w:rPr>
            </w:pPr>
            <w:r w:rsidRPr="00E137CE">
              <w:rPr>
                <w:color w:val="000000"/>
                <w:sz w:val="16"/>
                <w:szCs w:val="16"/>
              </w:rPr>
              <w:t>Data is stored in Oracle</w:t>
            </w:r>
            <w:r w:rsidR="0056241B" w:rsidRPr="00E137CE">
              <w:rPr>
                <w:color w:val="000000"/>
                <w:sz w:val="16"/>
                <w:szCs w:val="16"/>
              </w:rPr>
              <w:t>.</w:t>
            </w:r>
          </w:p>
          <w:p w14:paraId="0E602F5C" w14:textId="77777777" w:rsidR="003E3BD0" w:rsidRPr="00606F39" w:rsidRDefault="0056241B" w:rsidP="0056241B">
            <w:pPr>
              <w:rPr>
                <w:color w:val="000000"/>
                <w:sz w:val="16"/>
                <w:szCs w:val="16"/>
                <w:highlight w:val="yellow"/>
              </w:rPr>
            </w:pPr>
            <w:r w:rsidRPr="00E137CE">
              <w:rPr>
                <w:color w:val="000000"/>
                <w:sz w:val="16"/>
                <w:szCs w:val="16"/>
              </w:rPr>
              <w:t>Reports and an</w:t>
            </w:r>
            <w:r w:rsidR="001B5921" w:rsidRPr="00E137CE">
              <w:rPr>
                <w:color w:val="000000"/>
                <w:sz w:val="16"/>
                <w:szCs w:val="16"/>
              </w:rPr>
              <w:t>a</w:t>
            </w:r>
            <w:r w:rsidRPr="00E137CE">
              <w:rPr>
                <w:color w:val="000000"/>
                <w:sz w:val="16"/>
                <w:szCs w:val="16"/>
              </w:rPr>
              <w:t>lysis results are stored in location specified in CI/DI list.</w:t>
            </w:r>
          </w:p>
        </w:tc>
        <w:tc>
          <w:tcPr>
            <w:tcW w:w="595" w:type="pct"/>
            <w:shd w:val="clear" w:color="auto" w:fill="auto"/>
          </w:tcPr>
          <w:p w14:paraId="0E602F5D" w14:textId="77777777" w:rsidR="0056241B" w:rsidRPr="00666FC9" w:rsidRDefault="0056241B" w:rsidP="0056241B">
            <w:pPr>
              <w:rPr>
                <w:color w:val="000000"/>
                <w:sz w:val="16"/>
                <w:szCs w:val="16"/>
              </w:rPr>
            </w:pPr>
            <w:r w:rsidRPr="00666FC9">
              <w:rPr>
                <w:color w:val="000000"/>
                <w:sz w:val="16"/>
                <w:szCs w:val="16"/>
              </w:rPr>
              <w:t>Project Manager</w:t>
            </w:r>
          </w:p>
          <w:p w14:paraId="0E602F5E" w14:textId="77777777" w:rsidR="003E3BD0" w:rsidRPr="00666FC9" w:rsidRDefault="0056241B" w:rsidP="0056241B">
            <w:pPr>
              <w:rPr>
                <w:color w:val="000000"/>
                <w:sz w:val="16"/>
                <w:szCs w:val="16"/>
              </w:rPr>
            </w:pPr>
            <w:r w:rsidRPr="00666FC9">
              <w:rPr>
                <w:color w:val="000000"/>
                <w:sz w:val="16"/>
                <w:szCs w:val="16"/>
              </w:rPr>
              <w:t>Program Manager</w:t>
            </w:r>
          </w:p>
        </w:tc>
      </w:tr>
      <w:tr w:rsidR="00817A11" w:rsidRPr="00096FD4" w14:paraId="0E602F79" w14:textId="77777777" w:rsidTr="00E137CE">
        <w:tc>
          <w:tcPr>
            <w:tcW w:w="453" w:type="pct"/>
            <w:shd w:val="clear" w:color="auto" w:fill="auto"/>
          </w:tcPr>
          <w:p w14:paraId="0E602F60" w14:textId="77777777" w:rsidR="00817A11" w:rsidRPr="00666FC9" w:rsidRDefault="00FB573B" w:rsidP="003E3BD0">
            <w:pPr>
              <w:rPr>
                <w:rFonts w:cs="Arial"/>
                <w:bCs/>
                <w:sz w:val="16"/>
                <w:szCs w:val="16"/>
              </w:rPr>
            </w:pPr>
            <w:r w:rsidRPr="00666FC9">
              <w:rPr>
                <w:rFonts w:cs="Arial"/>
                <w:bCs/>
                <w:sz w:val="16"/>
                <w:szCs w:val="16"/>
              </w:rPr>
              <w:t xml:space="preserve">Manage the project to meet or exceed commitments from the Proposal/BOE </w:t>
            </w:r>
            <w:r w:rsidRPr="00666FC9">
              <w:rPr>
                <w:rFonts w:cs="Arial"/>
                <w:bCs/>
                <w:sz w:val="16"/>
                <w:szCs w:val="16"/>
              </w:rPr>
              <w:lastRenderedPageBreak/>
              <w:t>and sector financials.</w:t>
            </w:r>
          </w:p>
        </w:tc>
        <w:tc>
          <w:tcPr>
            <w:tcW w:w="614" w:type="pct"/>
          </w:tcPr>
          <w:p w14:paraId="0E602F61" w14:textId="77777777" w:rsidR="00FB573B" w:rsidRPr="00666FC9" w:rsidRDefault="00FB573B" w:rsidP="00FB573B">
            <w:pPr>
              <w:rPr>
                <w:color w:val="000000"/>
                <w:sz w:val="16"/>
                <w:szCs w:val="16"/>
              </w:rPr>
            </w:pPr>
            <w:r w:rsidRPr="00666FC9">
              <w:rPr>
                <w:color w:val="000000"/>
                <w:sz w:val="16"/>
                <w:szCs w:val="16"/>
              </w:rPr>
              <w:lastRenderedPageBreak/>
              <w:t>To provide insight into planned and or estimated cost compared to expended cost on projects:</w:t>
            </w:r>
          </w:p>
          <w:p w14:paraId="0E602F62" w14:textId="77777777" w:rsidR="00FB573B" w:rsidRPr="00666FC9" w:rsidRDefault="00FB573B" w:rsidP="00FB573B">
            <w:pPr>
              <w:rPr>
                <w:color w:val="000000"/>
                <w:sz w:val="16"/>
                <w:szCs w:val="16"/>
              </w:rPr>
            </w:pPr>
            <w:r w:rsidRPr="00666FC9">
              <w:rPr>
                <w:color w:val="000000"/>
                <w:sz w:val="16"/>
                <w:szCs w:val="16"/>
              </w:rPr>
              <w:lastRenderedPageBreak/>
              <w:t>• How accurate are our estimates?</w:t>
            </w:r>
          </w:p>
          <w:p w14:paraId="0E602F63" w14:textId="77777777" w:rsidR="00FB573B" w:rsidRPr="00666FC9" w:rsidRDefault="00FB573B" w:rsidP="00FB573B">
            <w:pPr>
              <w:rPr>
                <w:color w:val="000000"/>
                <w:sz w:val="16"/>
                <w:szCs w:val="16"/>
              </w:rPr>
            </w:pPr>
            <w:r w:rsidRPr="00666FC9">
              <w:rPr>
                <w:color w:val="000000"/>
                <w:sz w:val="16"/>
                <w:szCs w:val="16"/>
              </w:rPr>
              <w:t>• Are we delivering to our estimate?</w:t>
            </w:r>
          </w:p>
          <w:p w14:paraId="0E602F64" w14:textId="77777777" w:rsidR="00FB573B" w:rsidRPr="00666FC9" w:rsidRDefault="00FB573B" w:rsidP="00FB573B">
            <w:pPr>
              <w:rPr>
                <w:color w:val="000000"/>
                <w:sz w:val="16"/>
                <w:szCs w:val="16"/>
              </w:rPr>
            </w:pPr>
            <w:r w:rsidRPr="00666FC9">
              <w:rPr>
                <w:color w:val="000000"/>
                <w:sz w:val="16"/>
                <w:szCs w:val="16"/>
              </w:rPr>
              <w:t>• Are we delivering to our plan?</w:t>
            </w:r>
          </w:p>
          <w:p w14:paraId="0E602F65" w14:textId="77777777" w:rsidR="00817A11" w:rsidRPr="00666FC9" w:rsidRDefault="00FB573B" w:rsidP="00FB573B">
            <w:pPr>
              <w:rPr>
                <w:color w:val="000000"/>
                <w:sz w:val="16"/>
                <w:szCs w:val="16"/>
              </w:rPr>
            </w:pPr>
            <w:r w:rsidRPr="00666FC9">
              <w:rPr>
                <w:color w:val="000000"/>
                <w:sz w:val="16"/>
                <w:szCs w:val="16"/>
              </w:rPr>
              <w:t>• How much cost will it take to perform project activities?</w:t>
            </w:r>
          </w:p>
        </w:tc>
        <w:tc>
          <w:tcPr>
            <w:tcW w:w="513" w:type="pct"/>
            <w:shd w:val="clear" w:color="auto" w:fill="auto"/>
          </w:tcPr>
          <w:p w14:paraId="0E602F66" w14:textId="77777777" w:rsidR="001B5921" w:rsidRPr="00666FC9" w:rsidRDefault="001B5921" w:rsidP="001B5921">
            <w:pPr>
              <w:rPr>
                <w:b/>
                <w:color w:val="000000"/>
                <w:sz w:val="16"/>
                <w:szCs w:val="16"/>
              </w:rPr>
            </w:pPr>
            <w:r w:rsidRPr="00666FC9">
              <w:rPr>
                <w:b/>
                <w:color w:val="000000"/>
                <w:sz w:val="16"/>
                <w:szCs w:val="16"/>
              </w:rPr>
              <w:lastRenderedPageBreak/>
              <w:t xml:space="preserve">Actual cost variance to plan cost </w:t>
            </w:r>
          </w:p>
          <w:p w14:paraId="0E602F67" w14:textId="77777777" w:rsidR="0049211F" w:rsidRPr="00666FC9" w:rsidRDefault="0049211F" w:rsidP="001B5921">
            <w:pPr>
              <w:rPr>
                <w:b/>
                <w:color w:val="000000"/>
                <w:sz w:val="16"/>
                <w:szCs w:val="16"/>
              </w:rPr>
            </w:pPr>
          </w:p>
          <w:p w14:paraId="0E602F68" w14:textId="77777777" w:rsidR="001B5921" w:rsidRPr="00666FC9" w:rsidRDefault="001B5921" w:rsidP="001B5921">
            <w:pPr>
              <w:rPr>
                <w:color w:val="000000"/>
                <w:sz w:val="16"/>
                <w:szCs w:val="16"/>
              </w:rPr>
            </w:pPr>
            <w:r w:rsidRPr="00666FC9">
              <w:rPr>
                <w:color w:val="000000"/>
                <w:sz w:val="16"/>
                <w:szCs w:val="16"/>
              </w:rPr>
              <w:t xml:space="preserve">((Actual cost – plan cost)/plan </w:t>
            </w:r>
            <w:r w:rsidRPr="00666FC9">
              <w:rPr>
                <w:color w:val="000000"/>
                <w:sz w:val="16"/>
                <w:szCs w:val="16"/>
              </w:rPr>
              <w:lastRenderedPageBreak/>
              <w:t>cost) * 100</w:t>
            </w:r>
          </w:p>
          <w:p w14:paraId="0E602F69" w14:textId="77777777" w:rsidR="001B5921" w:rsidRPr="00666FC9" w:rsidRDefault="001B5921" w:rsidP="001B5921">
            <w:pPr>
              <w:rPr>
                <w:color w:val="000000"/>
                <w:sz w:val="16"/>
                <w:szCs w:val="16"/>
              </w:rPr>
            </w:pPr>
          </w:p>
          <w:p w14:paraId="0E602F6A" w14:textId="77777777" w:rsidR="001B5921" w:rsidRPr="00666FC9" w:rsidRDefault="001B5921" w:rsidP="001B5921">
            <w:pPr>
              <w:rPr>
                <w:color w:val="000000"/>
                <w:sz w:val="16"/>
                <w:szCs w:val="16"/>
              </w:rPr>
            </w:pPr>
            <w:r w:rsidRPr="00666FC9">
              <w:rPr>
                <w:color w:val="000000"/>
                <w:sz w:val="16"/>
                <w:szCs w:val="16"/>
              </w:rPr>
              <w:t>Percentage over or under plan</w:t>
            </w:r>
          </w:p>
          <w:p w14:paraId="0E602F6B" w14:textId="77777777" w:rsidR="001B5921" w:rsidRPr="00666FC9" w:rsidRDefault="001B5921" w:rsidP="001B5921">
            <w:pPr>
              <w:rPr>
                <w:color w:val="000000"/>
                <w:sz w:val="16"/>
                <w:szCs w:val="16"/>
              </w:rPr>
            </w:pPr>
          </w:p>
          <w:p w14:paraId="0E602F6C" w14:textId="77777777" w:rsidR="00817A11" w:rsidRPr="00666FC9" w:rsidRDefault="001B5921" w:rsidP="001B5921">
            <w:pPr>
              <w:rPr>
                <w:color w:val="000000"/>
                <w:sz w:val="16"/>
                <w:szCs w:val="16"/>
              </w:rPr>
            </w:pPr>
            <w:r w:rsidRPr="00666FC9">
              <w:rPr>
                <w:color w:val="000000"/>
                <w:sz w:val="16"/>
                <w:szCs w:val="16"/>
              </w:rPr>
              <w:t>Iteration trends</w:t>
            </w:r>
          </w:p>
        </w:tc>
        <w:tc>
          <w:tcPr>
            <w:tcW w:w="349" w:type="pct"/>
            <w:shd w:val="clear" w:color="auto" w:fill="auto"/>
          </w:tcPr>
          <w:p w14:paraId="0E602F6D" w14:textId="5619FDE3" w:rsidR="00817A11" w:rsidRPr="00666FC9" w:rsidRDefault="001B5921" w:rsidP="00253D6C">
            <w:pPr>
              <w:rPr>
                <w:color w:val="000000"/>
                <w:sz w:val="16"/>
                <w:szCs w:val="16"/>
              </w:rPr>
            </w:pPr>
            <w:r w:rsidRPr="00666FC9">
              <w:rPr>
                <w:color w:val="000000"/>
                <w:sz w:val="16"/>
                <w:szCs w:val="16"/>
              </w:rPr>
              <w:lastRenderedPageBreak/>
              <w:t>Pro</w:t>
            </w:r>
            <w:r w:rsidR="00253D6C">
              <w:rPr>
                <w:color w:val="000000"/>
                <w:sz w:val="16"/>
                <w:szCs w:val="16"/>
              </w:rPr>
              <w:t>gram</w:t>
            </w:r>
            <w:r w:rsidRPr="00666FC9">
              <w:rPr>
                <w:color w:val="000000"/>
                <w:sz w:val="16"/>
                <w:szCs w:val="16"/>
              </w:rPr>
              <w:t xml:space="preserve"> Manager</w:t>
            </w:r>
          </w:p>
        </w:tc>
        <w:tc>
          <w:tcPr>
            <w:tcW w:w="608" w:type="pct"/>
            <w:shd w:val="clear" w:color="auto" w:fill="auto"/>
          </w:tcPr>
          <w:p w14:paraId="0E602F6E" w14:textId="77777777" w:rsidR="001B5921" w:rsidRPr="00666FC9" w:rsidRDefault="001B5921" w:rsidP="001B5921">
            <w:pPr>
              <w:ind w:left="-108"/>
              <w:rPr>
                <w:color w:val="000000"/>
                <w:sz w:val="16"/>
                <w:szCs w:val="16"/>
              </w:rPr>
            </w:pPr>
            <w:r w:rsidRPr="00666FC9">
              <w:rPr>
                <w:color w:val="000000"/>
                <w:sz w:val="16"/>
                <w:szCs w:val="16"/>
              </w:rPr>
              <w:t xml:space="preserve">Understanding how cost estimates compare to actual results are a key measure of project progress in meeting project commitments </w:t>
            </w:r>
            <w:r w:rsidRPr="00666FC9">
              <w:rPr>
                <w:color w:val="000000"/>
                <w:sz w:val="16"/>
                <w:szCs w:val="16"/>
              </w:rPr>
              <w:lastRenderedPageBreak/>
              <w:t xml:space="preserve">and give project and program managers and teams the ability to take corrective actions.  </w:t>
            </w:r>
          </w:p>
          <w:p w14:paraId="0E602F6F" w14:textId="77777777" w:rsidR="001B5921" w:rsidRPr="00666FC9" w:rsidRDefault="001B5921" w:rsidP="001B5921">
            <w:pPr>
              <w:ind w:left="-108"/>
              <w:rPr>
                <w:color w:val="000000"/>
                <w:sz w:val="16"/>
                <w:szCs w:val="16"/>
              </w:rPr>
            </w:pPr>
          </w:p>
          <w:p w14:paraId="0E602F70" w14:textId="77777777" w:rsidR="001B5921" w:rsidRPr="00666FC9" w:rsidRDefault="001B5921" w:rsidP="001B5921">
            <w:pPr>
              <w:ind w:left="-108"/>
              <w:rPr>
                <w:color w:val="000000"/>
                <w:sz w:val="16"/>
                <w:szCs w:val="16"/>
              </w:rPr>
            </w:pPr>
            <w:r w:rsidRPr="00666FC9">
              <w:rPr>
                <w:color w:val="000000"/>
                <w:sz w:val="16"/>
                <w:szCs w:val="16"/>
              </w:rPr>
              <w:t xml:space="preserve">Corrective action should be taken when actual variance to plan effort exceeds a threshold of +/- 10%. </w:t>
            </w:r>
          </w:p>
          <w:p w14:paraId="0E602F71" w14:textId="77777777" w:rsidR="001B5921" w:rsidRPr="00666FC9" w:rsidRDefault="001B5921" w:rsidP="001B5921">
            <w:pPr>
              <w:ind w:left="-108"/>
              <w:rPr>
                <w:color w:val="000000"/>
                <w:sz w:val="16"/>
                <w:szCs w:val="16"/>
              </w:rPr>
            </w:pPr>
          </w:p>
          <w:p w14:paraId="0E602F72" w14:textId="77777777" w:rsidR="00817A11" w:rsidRPr="00666FC9" w:rsidRDefault="001B5921" w:rsidP="001B5921">
            <w:pPr>
              <w:ind w:left="-108"/>
              <w:rPr>
                <w:color w:val="000000"/>
                <w:sz w:val="16"/>
                <w:szCs w:val="16"/>
              </w:rPr>
            </w:pPr>
            <w:r w:rsidRPr="00666FC9">
              <w:rPr>
                <w:color w:val="000000"/>
                <w:sz w:val="16"/>
                <w:szCs w:val="16"/>
              </w:rPr>
              <w:t>Analysis and understanding of this data over time will also help to improve the accuracy of future estimates.</w:t>
            </w:r>
          </w:p>
        </w:tc>
        <w:tc>
          <w:tcPr>
            <w:tcW w:w="654" w:type="pct"/>
            <w:shd w:val="clear" w:color="auto" w:fill="auto"/>
          </w:tcPr>
          <w:p w14:paraId="0E602F73" w14:textId="77777777" w:rsidR="00817A11" w:rsidRPr="00096FD4" w:rsidRDefault="001B5921" w:rsidP="003E3BD0">
            <w:pPr>
              <w:ind w:left="-108"/>
              <w:rPr>
                <w:color w:val="000000"/>
                <w:sz w:val="18"/>
              </w:rPr>
            </w:pPr>
            <w:r w:rsidRPr="00096FD4">
              <w:rPr>
                <w:color w:val="000000"/>
                <w:sz w:val="18"/>
              </w:rPr>
              <w:lastRenderedPageBreak/>
              <w:t>Iteration</w:t>
            </w:r>
          </w:p>
        </w:tc>
        <w:tc>
          <w:tcPr>
            <w:tcW w:w="607" w:type="pct"/>
            <w:gridSpan w:val="2"/>
            <w:shd w:val="clear" w:color="auto" w:fill="auto"/>
          </w:tcPr>
          <w:p w14:paraId="0E602F74" w14:textId="720F0A58" w:rsidR="00817A11" w:rsidRPr="00096FD4" w:rsidRDefault="00253D6C" w:rsidP="003E3BD0">
            <w:pPr>
              <w:ind w:left="-108"/>
              <w:rPr>
                <w:color w:val="000000"/>
                <w:sz w:val="18"/>
              </w:rPr>
            </w:pPr>
            <w:r>
              <w:rPr>
                <w:color w:val="000000"/>
                <w:sz w:val="18"/>
              </w:rPr>
              <w:t>N/A</w:t>
            </w:r>
          </w:p>
        </w:tc>
        <w:tc>
          <w:tcPr>
            <w:tcW w:w="607" w:type="pct"/>
            <w:shd w:val="clear" w:color="auto" w:fill="auto"/>
          </w:tcPr>
          <w:p w14:paraId="0E602F75" w14:textId="77777777" w:rsidR="001B5921" w:rsidRPr="00E137CE" w:rsidRDefault="001B5921" w:rsidP="001B5921">
            <w:pPr>
              <w:rPr>
                <w:color w:val="000000"/>
                <w:sz w:val="18"/>
              </w:rPr>
            </w:pPr>
            <w:r w:rsidRPr="00E137CE">
              <w:rPr>
                <w:color w:val="000000"/>
                <w:sz w:val="18"/>
              </w:rPr>
              <w:t xml:space="preserve">Data is stored in CostPoint. </w:t>
            </w:r>
          </w:p>
          <w:p w14:paraId="0E602F76" w14:textId="77777777" w:rsidR="00817A11" w:rsidRPr="00606F39" w:rsidRDefault="001B5921" w:rsidP="001B5921">
            <w:pPr>
              <w:rPr>
                <w:color w:val="000000"/>
                <w:sz w:val="18"/>
                <w:highlight w:val="yellow"/>
              </w:rPr>
            </w:pPr>
            <w:r w:rsidRPr="00E137CE">
              <w:rPr>
                <w:color w:val="000000"/>
                <w:sz w:val="18"/>
              </w:rPr>
              <w:t xml:space="preserve">Reports and analysis results are stored on project SharePoint site </w:t>
            </w:r>
            <w:r w:rsidRPr="00E137CE">
              <w:rPr>
                <w:color w:val="000000"/>
                <w:sz w:val="18"/>
              </w:rPr>
              <w:lastRenderedPageBreak/>
              <w:t>(furnish url)</w:t>
            </w:r>
          </w:p>
        </w:tc>
        <w:tc>
          <w:tcPr>
            <w:tcW w:w="595" w:type="pct"/>
            <w:shd w:val="clear" w:color="auto" w:fill="auto"/>
          </w:tcPr>
          <w:p w14:paraId="0E602F77" w14:textId="77777777" w:rsidR="001B5921" w:rsidRPr="00096FD4" w:rsidRDefault="001B5921" w:rsidP="001B5921">
            <w:pPr>
              <w:rPr>
                <w:color w:val="000000"/>
                <w:sz w:val="18"/>
              </w:rPr>
            </w:pPr>
            <w:r w:rsidRPr="00096FD4">
              <w:rPr>
                <w:color w:val="000000"/>
                <w:sz w:val="18"/>
              </w:rPr>
              <w:lastRenderedPageBreak/>
              <w:t>Project Manager</w:t>
            </w:r>
          </w:p>
          <w:p w14:paraId="0E602F78" w14:textId="77777777" w:rsidR="00817A11" w:rsidRPr="00096FD4" w:rsidRDefault="001B5921" w:rsidP="001B5921">
            <w:pPr>
              <w:ind w:left="-108"/>
              <w:rPr>
                <w:color w:val="000000"/>
                <w:sz w:val="18"/>
              </w:rPr>
            </w:pPr>
            <w:r w:rsidRPr="00096FD4">
              <w:rPr>
                <w:color w:val="000000"/>
                <w:sz w:val="18"/>
              </w:rPr>
              <w:t xml:space="preserve">  Program Manager</w:t>
            </w:r>
          </w:p>
        </w:tc>
      </w:tr>
      <w:tr w:rsidR="0049211F" w:rsidRPr="00096FD4" w14:paraId="0E602F7B" w14:textId="77777777" w:rsidTr="008D0D01">
        <w:trPr>
          <w:gridAfter w:val="3"/>
          <w:wAfter w:w="1342" w:type="pct"/>
        </w:trPr>
        <w:tc>
          <w:tcPr>
            <w:tcW w:w="3658" w:type="pct"/>
            <w:gridSpan w:val="7"/>
            <w:shd w:val="clear" w:color="auto" w:fill="auto"/>
          </w:tcPr>
          <w:p w14:paraId="0E602F7A" w14:textId="77777777" w:rsidR="0049211F" w:rsidRPr="00096FD4" w:rsidRDefault="0049211F" w:rsidP="0049211F">
            <w:pPr>
              <w:rPr>
                <w:b/>
                <w:color w:val="000000"/>
                <w:sz w:val="18"/>
              </w:rPr>
            </w:pPr>
            <w:r w:rsidRPr="00096FD4">
              <w:rPr>
                <w:b/>
                <w:color w:val="000000"/>
                <w:sz w:val="22"/>
              </w:rPr>
              <w:lastRenderedPageBreak/>
              <w:t>Schedule</w:t>
            </w:r>
          </w:p>
        </w:tc>
      </w:tr>
      <w:tr w:rsidR="00016A9D" w:rsidRPr="00096FD4" w14:paraId="0E602F98" w14:textId="77777777" w:rsidTr="00E137CE">
        <w:tc>
          <w:tcPr>
            <w:tcW w:w="453" w:type="pct"/>
            <w:shd w:val="clear" w:color="auto" w:fill="auto"/>
          </w:tcPr>
          <w:p w14:paraId="0E602F7C" w14:textId="77777777" w:rsidR="00016A9D" w:rsidRPr="00666FC9" w:rsidRDefault="00016A9D" w:rsidP="003E3BD0">
            <w:pPr>
              <w:rPr>
                <w:color w:val="000000"/>
                <w:sz w:val="16"/>
                <w:szCs w:val="16"/>
              </w:rPr>
            </w:pPr>
            <w:r w:rsidRPr="00666FC9">
              <w:rPr>
                <w:color w:val="000000"/>
                <w:sz w:val="16"/>
                <w:szCs w:val="16"/>
              </w:rPr>
              <w:t>Provide insight into schedule variation from plan and progress to achieving milestones.</w:t>
            </w:r>
          </w:p>
        </w:tc>
        <w:tc>
          <w:tcPr>
            <w:tcW w:w="614" w:type="pct"/>
          </w:tcPr>
          <w:p w14:paraId="0E602F7D" w14:textId="77777777" w:rsidR="00016A9D" w:rsidRPr="00666FC9" w:rsidRDefault="00016A9D" w:rsidP="001B5921">
            <w:pPr>
              <w:rPr>
                <w:color w:val="000000"/>
                <w:sz w:val="16"/>
                <w:szCs w:val="16"/>
              </w:rPr>
            </w:pPr>
            <w:r w:rsidRPr="00666FC9">
              <w:rPr>
                <w:color w:val="000000"/>
                <w:sz w:val="16"/>
                <w:szCs w:val="16"/>
              </w:rPr>
              <w:t>• Deliver on our commitments.</w:t>
            </w:r>
          </w:p>
          <w:p w14:paraId="0E602F7E" w14:textId="77777777" w:rsidR="00016A9D" w:rsidRPr="00666FC9" w:rsidRDefault="00016A9D" w:rsidP="001B5921">
            <w:pPr>
              <w:rPr>
                <w:color w:val="000000"/>
                <w:sz w:val="16"/>
                <w:szCs w:val="16"/>
              </w:rPr>
            </w:pPr>
            <w:r w:rsidRPr="00666FC9">
              <w:rPr>
                <w:color w:val="000000"/>
                <w:sz w:val="16"/>
                <w:szCs w:val="16"/>
              </w:rPr>
              <w:t>• Meet deadlines.</w:t>
            </w:r>
          </w:p>
          <w:p w14:paraId="0E602F7F" w14:textId="77777777" w:rsidR="00016A9D" w:rsidRPr="00666FC9" w:rsidRDefault="00016A9D" w:rsidP="001B5921">
            <w:pPr>
              <w:rPr>
                <w:color w:val="000000"/>
                <w:sz w:val="16"/>
                <w:szCs w:val="16"/>
              </w:rPr>
            </w:pPr>
            <w:r w:rsidRPr="00666FC9">
              <w:rPr>
                <w:color w:val="000000"/>
                <w:sz w:val="16"/>
                <w:szCs w:val="16"/>
              </w:rPr>
              <w:t>• We deliver to our estimates.</w:t>
            </w:r>
          </w:p>
          <w:p w14:paraId="0E602F80" w14:textId="77777777" w:rsidR="00016A9D" w:rsidRPr="00666FC9" w:rsidRDefault="00016A9D" w:rsidP="001B5921">
            <w:pPr>
              <w:rPr>
                <w:color w:val="000000"/>
                <w:sz w:val="16"/>
                <w:szCs w:val="16"/>
              </w:rPr>
            </w:pPr>
            <w:r w:rsidRPr="00666FC9">
              <w:rPr>
                <w:color w:val="000000"/>
                <w:sz w:val="16"/>
                <w:szCs w:val="16"/>
              </w:rPr>
              <w:t>• Control costs.</w:t>
            </w:r>
          </w:p>
        </w:tc>
        <w:tc>
          <w:tcPr>
            <w:tcW w:w="513" w:type="pct"/>
            <w:shd w:val="clear" w:color="auto" w:fill="auto"/>
          </w:tcPr>
          <w:p w14:paraId="0E602F81" w14:textId="77777777" w:rsidR="00016A9D" w:rsidRPr="00666FC9" w:rsidRDefault="00016A9D" w:rsidP="003E3BD0">
            <w:pPr>
              <w:rPr>
                <w:color w:val="000000"/>
                <w:sz w:val="16"/>
                <w:szCs w:val="16"/>
              </w:rPr>
            </w:pPr>
            <w:r w:rsidRPr="00666FC9">
              <w:rPr>
                <w:b/>
                <w:color w:val="000000"/>
                <w:sz w:val="16"/>
                <w:szCs w:val="16"/>
              </w:rPr>
              <w:t>Planned milestone finish date</w:t>
            </w:r>
          </w:p>
          <w:p w14:paraId="0E602F82" w14:textId="77777777" w:rsidR="00016A9D" w:rsidRPr="00666FC9" w:rsidRDefault="00016A9D" w:rsidP="003E3BD0">
            <w:pPr>
              <w:rPr>
                <w:color w:val="000000"/>
                <w:sz w:val="16"/>
                <w:szCs w:val="16"/>
              </w:rPr>
            </w:pPr>
          </w:p>
          <w:p w14:paraId="0E602F83" w14:textId="77777777" w:rsidR="00016A9D" w:rsidRPr="00666FC9" w:rsidRDefault="00016A9D" w:rsidP="003E3BD0">
            <w:pPr>
              <w:rPr>
                <w:color w:val="000000"/>
                <w:sz w:val="16"/>
                <w:szCs w:val="16"/>
              </w:rPr>
            </w:pPr>
            <w:r w:rsidRPr="00666FC9">
              <w:rPr>
                <w:color w:val="000000"/>
                <w:sz w:val="16"/>
                <w:szCs w:val="16"/>
              </w:rPr>
              <w:t>Record during project and/or iteration planning</w:t>
            </w:r>
          </w:p>
        </w:tc>
        <w:tc>
          <w:tcPr>
            <w:tcW w:w="349" w:type="pct"/>
            <w:shd w:val="clear" w:color="auto" w:fill="auto"/>
          </w:tcPr>
          <w:p w14:paraId="0E602F84" w14:textId="77777777" w:rsidR="00016A9D" w:rsidRPr="00666FC9" w:rsidRDefault="00016A9D" w:rsidP="003E3BD0">
            <w:pPr>
              <w:rPr>
                <w:color w:val="000000"/>
                <w:sz w:val="16"/>
                <w:szCs w:val="16"/>
              </w:rPr>
            </w:pPr>
            <w:r w:rsidRPr="00666FC9">
              <w:rPr>
                <w:color w:val="000000"/>
                <w:sz w:val="16"/>
                <w:szCs w:val="16"/>
              </w:rPr>
              <w:t>Project Manager</w:t>
            </w:r>
          </w:p>
        </w:tc>
        <w:tc>
          <w:tcPr>
            <w:tcW w:w="608" w:type="pct"/>
            <w:vMerge w:val="restart"/>
            <w:shd w:val="clear" w:color="auto" w:fill="auto"/>
          </w:tcPr>
          <w:p w14:paraId="0E602F8F" w14:textId="77777777" w:rsidR="00016A9D" w:rsidRPr="00666FC9" w:rsidRDefault="00016A9D" w:rsidP="00016A9D">
            <w:pPr>
              <w:ind w:left="-108"/>
              <w:rPr>
                <w:color w:val="000000"/>
                <w:sz w:val="16"/>
                <w:szCs w:val="16"/>
              </w:rPr>
            </w:pPr>
            <w:r w:rsidRPr="00666FC9">
              <w:rPr>
                <w:color w:val="000000"/>
                <w:sz w:val="16"/>
                <w:szCs w:val="16"/>
              </w:rPr>
              <w:t>Projects behind schedule typically require some sort of corrective action.</w:t>
            </w:r>
          </w:p>
          <w:p w14:paraId="0E602F90" w14:textId="77777777" w:rsidR="00016A9D" w:rsidRPr="00666FC9" w:rsidRDefault="00016A9D" w:rsidP="00016A9D">
            <w:pPr>
              <w:ind w:left="-108"/>
              <w:rPr>
                <w:color w:val="000000"/>
                <w:sz w:val="16"/>
                <w:szCs w:val="16"/>
              </w:rPr>
            </w:pPr>
          </w:p>
          <w:p w14:paraId="0E602F91" w14:textId="77777777" w:rsidR="00016A9D" w:rsidRPr="00666FC9" w:rsidRDefault="00016A9D" w:rsidP="00016A9D">
            <w:pPr>
              <w:ind w:left="-108"/>
              <w:rPr>
                <w:color w:val="000000"/>
                <w:sz w:val="16"/>
                <w:szCs w:val="16"/>
              </w:rPr>
            </w:pPr>
            <w:r w:rsidRPr="00666FC9">
              <w:rPr>
                <w:color w:val="000000"/>
                <w:sz w:val="16"/>
                <w:szCs w:val="16"/>
              </w:rPr>
              <w:t>Projects ahead of schedule may want to consider releasing committed resources that are no longer needed back to the organization.</w:t>
            </w:r>
          </w:p>
        </w:tc>
        <w:tc>
          <w:tcPr>
            <w:tcW w:w="654" w:type="pct"/>
            <w:shd w:val="clear" w:color="auto" w:fill="auto"/>
          </w:tcPr>
          <w:p w14:paraId="0E602F92" w14:textId="77777777" w:rsidR="00016A9D" w:rsidRPr="00666FC9" w:rsidRDefault="00016A9D" w:rsidP="003E3BD0">
            <w:pPr>
              <w:ind w:left="-108"/>
              <w:rPr>
                <w:color w:val="000000"/>
                <w:sz w:val="16"/>
                <w:szCs w:val="16"/>
              </w:rPr>
            </w:pPr>
            <w:r w:rsidRPr="00666FC9">
              <w:rPr>
                <w:color w:val="000000"/>
                <w:sz w:val="16"/>
                <w:szCs w:val="16"/>
              </w:rPr>
              <w:t>Iteration</w:t>
            </w:r>
          </w:p>
        </w:tc>
        <w:tc>
          <w:tcPr>
            <w:tcW w:w="607" w:type="pct"/>
            <w:gridSpan w:val="2"/>
            <w:shd w:val="clear" w:color="auto" w:fill="auto"/>
          </w:tcPr>
          <w:p w14:paraId="0E602F93" w14:textId="77777777" w:rsidR="00016A9D" w:rsidRPr="00666FC9" w:rsidRDefault="00016A9D" w:rsidP="003E3BD0">
            <w:pPr>
              <w:ind w:left="-108"/>
              <w:rPr>
                <w:color w:val="000000"/>
                <w:sz w:val="16"/>
                <w:szCs w:val="16"/>
              </w:rPr>
            </w:pPr>
            <w:r w:rsidRPr="00666FC9">
              <w:rPr>
                <w:color w:val="000000"/>
                <w:sz w:val="16"/>
                <w:szCs w:val="16"/>
              </w:rPr>
              <w:t>MS Project</w:t>
            </w:r>
          </w:p>
        </w:tc>
        <w:tc>
          <w:tcPr>
            <w:tcW w:w="607" w:type="pct"/>
            <w:shd w:val="clear" w:color="auto" w:fill="auto"/>
          </w:tcPr>
          <w:p w14:paraId="0E602F94" w14:textId="77777777" w:rsidR="00016A9D" w:rsidRPr="00666FC9" w:rsidRDefault="00016A9D" w:rsidP="00016A9D">
            <w:pPr>
              <w:rPr>
                <w:color w:val="000000"/>
                <w:sz w:val="16"/>
                <w:szCs w:val="16"/>
              </w:rPr>
            </w:pPr>
            <w:r w:rsidRPr="00666FC9">
              <w:rPr>
                <w:color w:val="000000"/>
                <w:sz w:val="16"/>
                <w:szCs w:val="16"/>
              </w:rPr>
              <w:t>Data is stored in MS Project</w:t>
            </w:r>
          </w:p>
          <w:p w14:paraId="0E602F95" w14:textId="77777777" w:rsidR="00016A9D" w:rsidRPr="00666FC9" w:rsidRDefault="00016A9D" w:rsidP="00016A9D">
            <w:pPr>
              <w:rPr>
                <w:color w:val="000000"/>
                <w:sz w:val="16"/>
                <w:szCs w:val="16"/>
              </w:rPr>
            </w:pPr>
          </w:p>
          <w:p w14:paraId="0E602F96" w14:textId="77777777" w:rsidR="00016A9D" w:rsidRPr="00666FC9" w:rsidRDefault="00016A9D" w:rsidP="00016A9D">
            <w:pPr>
              <w:rPr>
                <w:color w:val="000000"/>
                <w:sz w:val="16"/>
                <w:szCs w:val="16"/>
              </w:rPr>
            </w:pPr>
            <w:r w:rsidRPr="00666FC9">
              <w:rPr>
                <w:color w:val="000000"/>
                <w:sz w:val="16"/>
                <w:szCs w:val="16"/>
              </w:rPr>
              <w:t>Reports and analysis results are stored in location specified in CI/DI list.</w:t>
            </w:r>
          </w:p>
        </w:tc>
        <w:tc>
          <w:tcPr>
            <w:tcW w:w="595" w:type="pct"/>
            <w:shd w:val="clear" w:color="auto" w:fill="auto"/>
          </w:tcPr>
          <w:p w14:paraId="0E602F97" w14:textId="77777777" w:rsidR="00016A9D" w:rsidRPr="00666FC9" w:rsidRDefault="00016A9D" w:rsidP="003E3BD0">
            <w:pPr>
              <w:ind w:left="-108"/>
              <w:rPr>
                <w:color w:val="000000"/>
                <w:sz w:val="16"/>
                <w:szCs w:val="16"/>
              </w:rPr>
            </w:pPr>
            <w:r w:rsidRPr="00666FC9">
              <w:rPr>
                <w:color w:val="000000"/>
                <w:sz w:val="16"/>
                <w:szCs w:val="16"/>
              </w:rPr>
              <w:t>Project Manager</w:t>
            </w:r>
          </w:p>
        </w:tc>
      </w:tr>
      <w:tr w:rsidR="00016A9D" w:rsidRPr="00096FD4" w14:paraId="0E602FA9" w14:textId="77777777" w:rsidTr="00E137CE">
        <w:tc>
          <w:tcPr>
            <w:tcW w:w="453" w:type="pct"/>
            <w:shd w:val="clear" w:color="auto" w:fill="auto"/>
          </w:tcPr>
          <w:p w14:paraId="0E602F99" w14:textId="77777777" w:rsidR="00016A9D" w:rsidRPr="00666FC9" w:rsidRDefault="00016A9D" w:rsidP="003E3BD0">
            <w:pPr>
              <w:rPr>
                <w:color w:val="000000"/>
                <w:sz w:val="16"/>
                <w:szCs w:val="16"/>
              </w:rPr>
            </w:pPr>
            <w:r w:rsidRPr="00666FC9">
              <w:rPr>
                <w:color w:val="000000"/>
                <w:sz w:val="16"/>
                <w:szCs w:val="16"/>
              </w:rPr>
              <w:t>Provide insight into schedule variation from plan and progress to achieving milestones.</w:t>
            </w:r>
          </w:p>
        </w:tc>
        <w:tc>
          <w:tcPr>
            <w:tcW w:w="614" w:type="pct"/>
          </w:tcPr>
          <w:p w14:paraId="0E602F9A" w14:textId="77777777" w:rsidR="00016A9D" w:rsidRPr="00666FC9" w:rsidRDefault="00016A9D" w:rsidP="00016A9D">
            <w:pPr>
              <w:rPr>
                <w:color w:val="000000"/>
                <w:sz w:val="16"/>
                <w:szCs w:val="16"/>
              </w:rPr>
            </w:pPr>
            <w:r w:rsidRPr="00666FC9">
              <w:rPr>
                <w:color w:val="000000"/>
                <w:sz w:val="16"/>
                <w:szCs w:val="16"/>
              </w:rPr>
              <w:t>• Deliver on our commitments.</w:t>
            </w:r>
          </w:p>
          <w:p w14:paraId="0E602F9B" w14:textId="77777777" w:rsidR="00016A9D" w:rsidRPr="00666FC9" w:rsidRDefault="00016A9D" w:rsidP="00016A9D">
            <w:pPr>
              <w:rPr>
                <w:color w:val="000000"/>
                <w:sz w:val="16"/>
                <w:szCs w:val="16"/>
              </w:rPr>
            </w:pPr>
            <w:r w:rsidRPr="00666FC9">
              <w:rPr>
                <w:color w:val="000000"/>
                <w:sz w:val="16"/>
                <w:szCs w:val="16"/>
              </w:rPr>
              <w:t>• Meet deadlines.</w:t>
            </w:r>
          </w:p>
          <w:p w14:paraId="0E602F9C" w14:textId="77777777" w:rsidR="00016A9D" w:rsidRPr="00666FC9" w:rsidRDefault="00016A9D" w:rsidP="00016A9D">
            <w:pPr>
              <w:rPr>
                <w:color w:val="000000"/>
                <w:sz w:val="16"/>
                <w:szCs w:val="16"/>
              </w:rPr>
            </w:pPr>
            <w:r w:rsidRPr="00666FC9">
              <w:rPr>
                <w:color w:val="000000"/>
                <w:sz w:val="16"/>
                <w:szCs w:val="16"/>
              </w:rPr>
              <w:t>• We deliver to our estimates.</w:t>
            </w:r>
          </w:p>
          <w:p w14:paraId="0E602F9D" w14:textId="77777777" w:rsidR="00016A9D" w:rsidRPr="00666FC9" w:rsidRDefault="00016A9D" w:rsidP="00016A9D">
            <w:pPr>
              <w:rPr>
                <w:color w:val="000000"/>
                <w:sz w:val="16"/>
                <w:szCs w:val="16"/>
              </w:rPr>
            </w:pPr>
            <w:r w:rsidRPr="00666FC9">
              <w:rPr>
                <w:color w:val="000000"/>
                <w:sz w:val="16"/>
                <w:szCs w:val="16"/>
              </w:rPr>
              <w:t>• Control costs.</w:t>
            </w:r>
          </w:p>
        </w:tc>
        <w:tc>
          <w:tcPr>
            <w:tcW w:w="513" w:type="pct"/>
            <w:shd w:val="clear" w:color="auto" w:fill="auto"/>
          </w:tcPr>
          <w:p w14:paraId="0E602F9E" w14:textId="77777777" w:rsidR="00016A9D" w:rsidRPr="00666FC9" w:rsidRDefault="00016A9D" w:rsidP="003E3BD0">
            <w:pPr>
              <w:rPr>
                <w:b/>
                <w:color w:val="000000"/>
                <w:sz w:val="16"/>
                <w:szCs w:val="16"/>
              </w:rPr>
            </w:pPr>
            <w:r w:rsidRPr="00666FC9">
              <w:rPr>
                <w:b/>
                <w:color w:val="000000"/>
                <w:sz w:val="16"/>
                <w:szCs w:val="16"/>
              </w:rPr>
              <w:t xml:space="preserve">Actual/Forecast milestone finish date </w:t>
            </w:r>
          </w:p>
          <w:p w14:paraId="0E602F9F" w14:textId="77777777" w:rsidR="00016A9D" w:rsidRPr="00666FC9" w:rsidRDefault="00016A9D" w:rsidP="003E3BD0">
            <w:pPr>
              <w:rPr>
                <w:color w:val="000000"/>
                <w:sz w:val="16"/>
                <w:szCs w:val="16"/>
              </w:rPr>
            </w:pPr>
          </w:p>
          <w:p w14:paraId="0E602FA0" w14:textId="77777777" w:rsidR="00016A9D" w:rsidRPr="00666FC9" w:rsidRDefault="00016A9D" w:rsidP="003E3BD0">
            <w:pPr>
              <w:rPr>
                <w:color w:val="000000"/>
                <w:sz w:val="16"/>
                <w:szCs w:val="16"/>
              </w:rPr>
            </w:pPr>
            <w:r w:rsidRPr="00666FC9">
              <w:rPr>
                <w:color w:val="000000"/>
                <w:sz w:val="16"/>
                <w:szCs w:val="16"/>
              </w:rPr>
              <w:t>Record during project execution</w:t>
            </w:r>
          </w:p>
        </w:tc>
        <w:tc>
          <w:tcPr>
            <w:tcW w:w="349" w:type="pct"/>
            <w:shd w:val="clear" w:color="auto" w:fill="auto"/>
          </w:tcPr>
          <w:p w14:paraId="0E602FA1" w14:textId="77777777" w:rsidR="00016A9D" w:rsidRPr="00666FC9" w:rsidRDefault="00016A9D" w:rsidP="003E3BD0">
            <w:pPr>
              <w:rPr>
                <w:color w:val="000000"/>
                <w:sz w:val="16"/>
                <w:szCs w:val="16"/>
              </w:rPr>
            </w:pPr>
            <w:r w:rsidRPr="00666FC9">
              <w:rPr>
                <w:color w:val="000000"/>
                <w:sz w:val="16"/>
                <w:szCs w:val="16"/>
              </w:rPr>
              <w:t>Project Manager</w:t>
            </w:r>
          </w:p>
        </w:tc>
        <w:tc>
          <w:tcPr>
            <w:tcW w:w="608" w:type="pct"/>
            <w:vMerge/>
            <w:shd w:val="clear" w:color="auto" w:fill="auto"/>
          </w:tcPr>
          <w:p w14:paraId="0E602FA2" w14:textId="77777777" w:rsidR="00016A9D" w:rsidRPr="00666FC9" w:rsidRDefault="00016A9D" w:rsidP="003E3BD0">
            <w:pPr>
              <w:rPr>
                <w:color w:val="000000"/>
                <w:sz w:val="16"/>
                <w:szCs w:val="16"/>
              </w:rPr>
            </w:pPr>
          </w:p>
        </w:tc>
        <w:tc>
          <w:tcPr>
            <w:tcW w:w="654" w:type="pct"/>
            <w:shd w:val="clear" w:color="auto" w:fill="auto"/>
          </w:tcPr>
          <w:p w14:paraId="0E602FA3" w14:textId="77777777" w:rsidR="00016A9D" w:rsidRPr="00666FC9" w:rsidRDefault="00016A9D" w:rsidP="003E3BD0">
            <w:pPr>
              <w:ind w:left="-108"/>
              <w:rPr>
                <w:color w:val="000000"/>
                <w:sz w:val="16"/>
                <w:szCs w:val="16"/>
              </w:rPr>
            </w:pPr>
            <w:r w:rsidRPr="00666FC9">
              <w:rPr>
                <w:color w:val="000000"/>
                <w:sz w:val="16"/>
                <w:szCs w:val="16"/>
              </w:rPr>
              <w:t>Ongoing</w:t>
            </w:r>
          </w:p>
        </w:tc>
        <w:tc>
          <w:tcPr>
            <w:tcW w:w="607" w:type="pct"/>
            <w:gridSpan w:val="2"/>
            <w:shd w:val="clear" w:color="auto" w:fill="auto"/>
          </w:tcPr>
          <w:p w14:paraId="0E602FA4" w14:textId="77777777" w:rsidR="00016A9D" w:rsidRPr="00666FC9" w:rsidRDefault="00016A9D" w:rsidP="003E3BD0">
            <w:pPr>
              <w:ind w:left="-108"/>
              <w:rPr>
                <w:color w:val="000000"/>
                <w:sz w:val="16"/>
                <w:szCs w:val="16"/>
              </w:rPr>
            </w:pPr>
            <w:r w:rsidRPr="00666FC9">
              <w:rPr>
                <w:color w:val="000000"/>
                <w:sz w:val="16"/>
                <w:szCs w:val="16"/>
              </w:rPr>
              <w:t>MS Project</w:t>
            </w:r>
          </w:p>
        </w:tc>
        <w:tc>
          <w:tcPr>
            <w:tcW w:w="607" w:type="pct"/>
            <w:shd w:val="clear" w:color="auto" w:fill="auto"/>
          </w:tcPr>
          <w:p w14:paraId="0E602FA5" w14:textId="77777777" w:rsidR="00016A9D" w:rsidRPr="00666FC9" w:rsidRDefault="00016A9D" w:rsidP="00016A9D">
            <w:pPr>
              <w:rPr>
                <w:color w:val="000000"/>
                <w:sz w:val="16"/>
                <w:szCs w:val="16"/>
              </w:rPr>
            </w:pPr>
            <w:r w:rsidRPr="00666FC9">
              <w:rPr>
                <w:color w:val="000000"/>
                <w:sz w:val="16"/>
                <w:szCs w:val="16"/>
              </w:rPr>
              <w:t>Data is stored in MS Project</w:t>
            </w:r>
          </w:p>
          <w:p w14:paraId="0E602FA6" w14:textId="77777777" w:rsidR="00016A9D" w:rsidRPr="00666FC9" w:rsidRDefault="00016A9D" w:rsidP="00016A9D">
            <w:pPr>
              <w:rPr>
                <w:color w:val="000000"/>
                <w:sz w:val="16"/>
                <w:szCs w:val="16"/>
              </w:rPr>
            </w:pPr>
          </w:p>
          <w:p w14:paraId="0E602FA7" w14:textId="77777777" w:rsidR="00016A9D" w:rsidRPr="00666FC9" w:rsidRDefault="00016A9D" w:rsidP="00016A9D">
            <w:pPr>
              <w:rPr>
                <w:color w:val="000000"/>
                <w:sz w:val="16"/>
                <w:szCs w:val="16"/>
              </w:rPr>
            </w:pPr>
            <w:r w:rsidRPr="00666FC9">
              <w:rPr>
                <w:color w:val="000000"/>
                <w:sz w:val="16"/>
                <w:szCs w:val="16"/>
              </w:rPr>
              <w:t>Reports and analysis results are stored in location specified in CI/DI list.</w:t>
            </w:r>
          </w:p>
        </w:tc>
        <w:tc>
          <w:tcPr>
            <w:tcW w:w="595" w:type="pct"/>
            <w:shd w:val="clear" w:color="auto" w:fill="auto"/>
          </w:tcPr>
          <w:p w14:paraId="0E602FA8" w14:textId="77777777" w:rsidR="00016A9D" w:rsidRPr="00666FC9" w:rsidRDefault="00016A9D" w:rsidP="003E3BD0">
            <w:pPr>
              <w:ind w:left="-108"/>
              <w:rPr>
                <w:color w:val="000000"/>
                <w:sz w:val="16"/>
                <w:szCs w:val="16"/>
              </w:rPr>
            </w:pPr>
            <w:r w:rsidRPr="00666FC9">
              <w:rPr>
                <w:color w:val="000000"/>
                <w:sz w:val="16"/>
                <w:szCs w:val="16"/>
              </w:rPr>
              <w:t>Project Manager</w:t>
            </w:r>
          </w:p>
        </w:tc>
      </w:tr>
      <w:tr w:rsidR="00016A9D" w:rsidRPr="00096FD4" w14:paraId="0E602FBA" w14:textId="77777777" w:rsidTr="00E137CE">
        <w:tc>
          <w:tcPr>
            <w:tcW w:w="453" w:type="pct"/>
            <w:shd w:val="clear" w:color="auto" w:fill="auto"/>
          </w:tcPr>
          <w:p w14:paraId="0E602FAA" w14:textId="77777777" w:rsidR="00016A9D" w:rsidRPr="00666FC9" w:rsidRDefault="00016A9D" w:rsidP="003E3BD0">
            <w:pPr>
              <w:rPr>
                <w:color w:val="000000"/>
                <w:sz w:val="16"/>
                <w:szCs w:val="16"/>
              </w:rPr>
            </w:pPr>
            <w:r w:rsidRPr="00666FC9">
              <w:rPr>
                <w:color w:val="000000"/>
                <w:sz w:val="16"/>
                <w:szCs w:val="16"/>
              </w:rPr>
              <w:t xml:space="preserve">Provide insight into schedule variation from plan and progress to </w:t>
            </w:r>
            <w:r w:rsidRPr="00666FC9">
              <w:rPr>
                <w:color w:val="000000"/>
                <w:sz w:val="16"/>
                <w:szCs w:val="16"/>
              </w:rPr>
              <w:lastRenderedPageBreak/>
              <w:t>achieving milestones.</w:t>
            </w:r>
          </w:p>
        </w:tc>
        <w:tc>
          <w:tcPr>
            <w:tcW w:w="614" w:type="pct"/>
          </w:tcPr>
          <w:p w14:paraId="0E602FAB" w14:textId="77777777" w:rsidR="00016A9D" w:rsidRPr="00666FC9" w:rsidRDefault="00016A9D" w:rsidP="00016A9D">
            <w:pPr>
              <w:rPr>
                <w:color w:val="000000"/>
                <w:sz w:val="16"/>
                <w:szCs w:val="16"/>
              </w:rPr>
            </w:pPr>
            <w:r w:rsidRPr="00666FC9">
              <w:rPr>
                <w:color w:val="000000"/>
                <w:sz w:val="16"/>
                <w:szCs w:val="16"/>
              </w:rPr>
              <w:lastRenderedPageBreak/>
              <w:t>• Deliver on our commitments.</w:t>
            </w:r>
          </w:p>
          <w:p w14:paraId="0E602FAC" w14:textId="77777777" w:rsidR="00016A9D" w:rsidRPr="00666FC9" w:rsidRDefault="00016A9D" w:rsidP="00016A9D">
            <w:pPr>
              <w:rPr>
                <w:color w:val="000000"/>
                <w:sz w:val="16"/>
                <w:szCs w:val="16"/>
              </w:rPr>
            </w:pPr>
            <w:r w:rsidRPr="00666FC9">
              <w:rPr>
                <w:color w:val="000000"/>
                <w:sz w:val="16"/>
                <w:szCs w:val="16"/>
              </w:rPr>
              <w:t>• Meet deadlines.</w:t>
            </w:r>
          </w:p>
          <w:p w14:paraId="0E602FAD" w14:textId="77777777" w:rsidR="00016A9D" w:rsidRPr="00666FC9" w:rsidRDefault="00016A9D" w:rsidP="00016A9D">
            <w:pPr>
              <w:rPr>
                <w:color w:val="000000"/>
                <w:sz w:val="16"/>
                <w:szCs w:val="16"/>
              </w:rPr>
            </w:pPr>
            <w:r w:rsidRPr="00666FC9">
              <w:rPr>
                <w:color w:val="000000"/>
                <w:sz w:val="16"/>
                <w:szCs w:val="16"/>
              </w:rPr>
              <w:t>• We deliver to our estimates.</w:t>
            </w:r>
          </w:p>
          <w:p w14:paraId="0E602FAE" w14:textId="77777777" w:rsidR="00016A9D" w:rsidRPr="00666FC9" w:rsidRDefault="00016A9D" w:rsidP="00016A9D">
            <w:pPr>
              <w:rPr>
                <w:color w:val="000000"/>
                <w:sz w:val="16"/>
                <w:szCs w:val="16"/>
              </w:rPr>
            </w:pPr>
            <w:r w:rsidRPr="00666FC9">
              <w:rPr>
                <w:color w:val="000000"/>
                <w:sz w:val="16"/>
                <w:szCs w:val="16"/>
              </w:rPr>
              <w:lastRenderedPageBreak/>
              <w:t>• Control costs.</w:t>
            </w:r>
          </w:p>
        </w:tc>
        <w:tc>
          <w:tcPr>
            <w:tcW w:w="513" w:type="pct"/>
            <w:shd w:val="clear" w:color="auto" w:fill="auto"/>
          </w:tcPr>
          <w:p w14:paraId="0E602FAF" w14:textId="77777777" w:rsidR="00016A9D" w:rsidRPr="00666FC9" w:rsidRDefault="00016A9D" w:rsidP="003E3BD0">
            <w:pPr>
              <w:rPr>
                <w:b/>
                <w:color w:val="000000"/>
                <w:sz w:val="16"/>
                <w:szCs w:val="16"/>
              </w:rPr>
            </w:pPr>
            <w:r w:rsidRPr="00666FC9">
              <w:rPr>
                <w:b/>
                <w:color w:val="000000"/>
                <w:sz w:val="16"/>
                <w:szCs w:val="16"/>
              </w:rPr>
              <w:lastRenderedPageBreak/>
              <w:t>Milestone % Complete</w:t>
            </w:r>
          </w:p>
          <w:p w14:paraId="0E602FB0" w14:textId="77777777" w:rsidR="00016A9D" w:rsidRPr="00666FC9" w:rsidRDefault="00016A9D" w:rsidP="003E3BD0">
            <w:pPr>
              <w:rPr>
                <w:color w:val="000000"/>
                <w:sz w:val="16"/>
                <w:szCs w:val="16"/>
              </w:rPr>
            </w:pPr>
          </w:p>
          <w:p w14:paraId="0E602FB1" w14:textId="77777777" w:rsidR="00016A9D" w:rsidRPr="00666FC9" w:rsidRDefault="00016A9D" w:rsidP="003E3BD0">
            <w:pPr>
              <w:rPr>
                <w:color w:val="000000"/>
                <w:sz w:val="16"/>
                <w:szCs w:val="16"/>
              </w:rPr>
            </w:pPr>
            <w:r w:rsidRPr="00666FC9">
              <w:rPr>
                <w:color w:val="000000"/>
                <w:sz w:val="16"/>
                <w:szCs w:val="16"/>
              </w:rPr>
              <w:t xml:space="preserve">Record during iteration while </w:t>
            </w:r>
            <w:r w:rsidRPr="00666FC9">
              <w:rPr>
                <w:color w:val="000000"/>
                <w:sz w:val="16"/>
                <w:szCs w:val="16"/>
              </w:rPr>
              <w:lastRenderedPageBreak/>
              <w:t>executing iteration plan</w:t>
            </w:r>
          </w:p>
        </w:tc>
        <w:tc>
          <w:tcPr>
            <w:tcW w:w="349" w:type="pct"/>
            <w:shd w:val="clear" w:color="auto" w:fill="auto"/>
          </w:tcPr>
          <w:p w14:paraId="0E602FB2" w14:textId="77777777" w:rsidR="00016A9D" w:rsidRPr="00666FC9" w:rsidRDefault="00016A9D" w:rsidP="003E3BD0">
            <w:pPr>
              <w:rPr>
                <w:color w:val="000000"/>
                <w:sz w:val="16"/>
                <w:szCs w:val="16"/>
              </w:rPr>
            </w:pPr>
            <w:r w:rsidRPr="00666FC9">
              <w:rPr>
                <w:color w:val="000000"/>
                <w:sz w:val="16"/>
                <w:szCs w:val="16"/>
              </w:rPr>
              <w:lastRenderedPageBreak/>
              <w:t xml:space="preserve">Role or individual responsible for a given </w:t>
            </w:r>
            <w:r w:rsidRPr="00666FC9">
              <w:rPr>
                <w:color w:val="000000"/>
                <w:sz w:val="16"/>
                <w:szCs w:val="16"/>
              </w:rPr>
              <w:lastRenderedPageBreak/>
              <w:t>milestone</w:t>
            </w:r>
          </w:p>
        </w:tc>
        <w:tc>
          <w:tcPr>
            <w:tcW w:w="608" w:type="pct"/>
            <w:vMerge/>
            <w:shd w:val="clear" w:color="auto" w:fill="auto"/>
          </w:tcPr>
          <w:p w14:paraId="0E602FB3" w14:textId="77777777" w:rsidR="00016A9D" w:rsidRPr="00666FC9" w:rsidRDefault="00016A9D" w:rsidP="003E3BD0">
            <w:pPr>
              <w:ind w:left="-108"/>
              <w:rPr>
                <w:color w:val="000000"/>
                <w:sz w:val="16"/>
                <w:szCs w:val="16"/>
              </w:rPr>
            </w:pPr>
          </w:p>
        </w:tc>
        <w:tc>
          <w:tcPr>
            <w:tcW w:w="654" w:type="pct"/>
            <w:shd w:val="clear" w:color="auto" w:fill="auto"/>
          </w:tcPr>
          <w:p w14:paraId="0E602FB4" w14:textId="77777777" w:rsidR="00016A9D" w:rsidRPr="00666FC9" w:rsidRDefault="00016A9D" w:rsidP="003E3BD0">
            <w:pPr>
              <w:rPr>
                <w:color w:val="000000"/>
                <w:sz w:val="16"/>
                <w:szCs w:val="16"/>
              </w:rPr>
            </w:pPr>
            <w:r w:rsidRPr="00666FC9">
              <w:rPr>
                <w:color w:val="000000"/>
                <w:sz w:val="16"/>
                <w:szCs w:val="16"/>
              </w:rPr>
              <w:t>Ongoing</w:t>
            </w:r>
          </w:p>
        </w:tc>
        <w:tc>
          <w:tcPr>
            <w:tcW w:w="607" w:type="pct"/>
            <w:gridSpan w:val="2"/>
            <w:shd w:val="clear" w:color="auto" w:fill="auto"/>
          </w:tcPr>
          <w:p w14:paraId="0E602FB5" w14:textId="77777777" w:rsidR="00016A9D" w:rsidRPr="00666FC9" w:rsidRDefault="00016A9D" w:rsidP="003E3BD0">
            <w:pPr>
              <w:ind w:left="-108"/>
              <w:rPr>
                <w:color w:val="000000"/>
                <w:sz w:val="16"/>
                <w:szCs w:val="16"/>
              </w:rPr>
            </w:pPr>
            <w:r w:rsidRPr="00666FC9">
              <w:rPr>
                <w:color w:val="000000"/>
                <w:sz w:val="16"/>
                <w:szCs w:val="16"/>
              </w:rPr>
              <w:t>MS Project</w:t>
            </w:r>
          </w:p>
        </w:tc>
        <w:tc>
          <w:tcPr>
            <w:tcW w:w="607" w:type="pct"/>
            <w:shd w:val="clear" w:color="auto" w:fill="auto"/>
          </w:tcPr>
          <w:p w14:paraId="0E602FB6" w14:textId="77777777" w:rsidR="00016A9D" w:rsidRPr="00666FC9" w:rsidRDefault="00016A9D" w:rsidP="00016A9D">
            <w:pPr>
              <w:rPr>
                <w:color w:val="000000"/>
                <w:sz w:val="16"/>
                <w:szCs w:val="16"/>
              </w:rPr>
            </w:pPr>
            <w:r w:rsidRPr="00666FC9">
              <w:rPr>
                <w:color w:val="000000"/>
                <w:sz w:val="16"/>
                <w:szCs w:val="16"/>
              </w:rPr>
              <w:t>Data is stored in MS Project</w:t>
            </w:r>
          </w:p>
          <w:p w14:paraId="0E602FB7" w14:textId="77777777" w:rsidR="00016A9D" w:rsidRPr="00666FC9" w:rsidRDefault="00016A9D" w:rsidP="00016A9D">
            <w:pPr>
              <w:rPr>
                <w:color w:val="000000"/>
                <w:sz w:val="16"/>
                <w:szCs w:val="16"/>
              </w:rPr>
            </w:pPr>
          </w:p>
          <w:p w14:paraId="0E602FB8" w14:textId="77777777" w:rsidR="00016A9D" w:rsidRPr="00666FC9" w:rsidRDefault="00016A9D" w:rsidP="00016A9D">
            <w:pPr>
              <w:rPr>
                <w:color w:val="000000"/>
                <w:sz w:val="16"/>
                <w:szCs w:val="16"/>
              </w:rPr>
            </w:pPr>
            <w:r w:rsidRPr="00666FC9">
              <w:rPr>
                <w:color w:val="000000"/>
                <w:sz w:val="16"/>
                <w:szCs w:val="16"/>
              </w:rPr>
              <w:t xml:space="preserve">Reports and analysis results are stored in </w:t>
            </w:r>
            <w:r w:rsidRPr="00666FC9">
              <w:rPr>
                <w:color w:val="000000"/>
                <w:sz w:val="16"/>
                <w:szCs w:val="16"/>
              </w:rPr>
              <w:lastRenderedPageBreak/>
              <w:t>location specified in CI/DI list.</w:t>
            </w:r>
          </w:p>
        </w:tc>
        <w:tc>
          <w:tcPr>
            <w:tcW w:w="595" w:type="pct"/>
            <w:shd w:val="clear" w:color="auto" w:fill="auto"/>
          </w:tcPr>
          <w:p w14:paraId="0E602FB9" w14:textId="77777777" w:rsidR="00016A9D" w:rsidRPr="00666FC9" w:rsidRDefault="00016A9D" w:rsidP="003E3BD0">
            <w:pPr>
              <w:ind w:left="-108"/>
              <w:rPr>
                <w:color w:val="000000"/>
                <w:sz w:val="16"/>
                <w:szCs w:val="16"/>
              </w:rPr>
            </w:pPr>
            <w:r w:rsidRPr="00666FC9">
              <w:rPr>
                <w:color w:val="000000"/>
                <w:sz w:val="16"/>
                <w:szCs w:val="16"/>
              </w:rPr>
              <w:lastRenderedPageBreak/>
              <w:t>Project Manager</w:t>
            </w:r>
          </w:p>
        </w:tc>
      </w:tr>
      <w:tr w:rsidR="0049211F" w:rsidRPr="00666FC9" w14:paraId="0E602FBC" w14:textId="77777777" w:rsidTr="008D0D01">
        <w:trPr>
          <w:gridAfter w:val="3"/>
          <w:wAfter w:w="1342" w:type="pct"/>
        </w:trPr>
        <w:tc>
          <w:tcPr>
            <w:tcW w:w="3658" w:type="pct"/>
            <w:gridSpan w:val="7"/>
            <w:shd w:val="clear" w:color="auto" w:fill="auto"/>
          </w:tcPr>
          <w:p w14:paraId="0E602FBB" w14:textId="77777777" w:rsidR="0049211F" w:rsidRPr="00666FC9" w:rsidRDefault="0049211F" w:rsidP="0049211F">
            <w:pPr>
              <w:rPr>
                <w:b/>
                <w:color w:val="000000"/>
                <w:sz w:val="16"/>
                <w:szCs w:val="16"/>
              </w:rPr>
            </w:pPr>
            <w:r w:rsidRPr="00666FC9">
              <w:rPr>
                <w:b/>
                <w:color w:val="000000"/>
                <w:sz w:val="16"/>
                <w:szCs w:val="16"/>
              </w:rPr>
              <w:lastRenderedPageBreak/>
              <w:t>Quality</w:t>
            </w:r>
          </w:p>
        </w:tc>
      </w:tr>
      <w:tr w:rsidR="00E137CE" w:rsidRPr="00096FD4" w14:paraId="0E602FD1" w14:textId="77777777" w:rsidTr="00E137CE">
        <w:tc>
          <w:tcPr>
            <w:tcW w:w="453" w:type="pct"/>
            <w:shd w:val="clear" w:color="auto" w:fill="auto"/>
          </w:tcPr>
          <w:p w14:paraId="0E602FBD" w14:textId="77777777" w:rsidR="003E3BD0" w:rsidRPr="00666FC9" w:rsidRDefault="0049211F" w:rsidP="003E3BD0">
            <w:pPr>
              <w:rPr>
                <w:rFonts w:eastAsia="Arial Unicode MS"/>
                <w:color w:val="000000"/>
                <w:sz w:val="16"/>
                <w:szCs w:val="16"/>
              </w:rPr>
            </w:pPr>
            <w:r w:rsidRPr="00666FC9">
              <w:rPr>
                <w:rFonts w:eastAsia="Arial Unicode MS"/>
                <w:color w:val="000000"/>
                <w:sz w:val="16"/>
                <w:szCs w:val="16"/>
              </w:rPr>
              <w:t>Provide insight into the quality of the system/solution to be delivered.</w:t>
            </w:r>
          </w:p>
        </w:tc>
        <w:tc>
          <w:tcPr>
            <w:tcW w:w="614" w:type="pct"/>
          </w:tcPr>
          <w:p w14:paraId="0E602FBE" w14:textId="77777777" w:rsidR="0049211F" w:rsidRPr="00666FC9" w:rsidRDefault="0049211F" w:rsidP="0049211F">
            <w:pPr>
              <w:rPr>
                <w:color w:val="000000"/>
                <w:sz w:val="16"/>
                <w:szCs w:val="16"/>
              </w:rPr>
            </w:pPr>
            <w:r w:rsidRPr="00666FC9">
              <w:rPr>
                <w:color w:val="000000"/>
                <w:sz w:val="16"/>
                <w:szCs w:val="16"/>
              </w:rPr>
              <w:t>Are we delivering a quality product?</w:t>
            </w:r>
          </w:p>
          <w:p w14:paraId="0E602FBF" w14:textId="77777777" w:rsidR="0049211F" w:rsidRPr="00666FC9" w:rsidRDefault="0049211F" w:rsidP="0049211F">
            <w:pPr>
              <w:rPr>
                <w:color w:val="000000"/>
                <w:sz w:val="16"/>
                <w:szCs w:val="16"/>
              </w:rPr>
            </w:pPr>
            <w:r w:rsidRPr="00666FC9">
              <w:rPr>
                <w:color w:val="000000"/>
                <w:sz w:val="16"/>
                <w:szCs w:val="16"/>
              </w:rPr>
              <w:t>• How many problem reports have been opened?</w:t>
            </w:r>
          </w:p>
          <w:p w14:paraId="0E602FC0" w14:textId="77777777" w:rsidR="003E3BD0" w:rsidRPr="00666FC9" w:rsidRDefault="0049211F" w:rsidP="0049211F">
            <w:pPr>
              <w:rPr>
                <w:color w:val="000000"/>
                <w:sz w:val="16"/>
                <w:szCs w:val="16"/>
              </w:rPr>
            </w:pPr>
            <w:r w:rsidRPr="00666FC9">
              <w:rPr>
                <w:color w:val="000000"/>
                <w:sz w:val="16"/>
                <w:szCs w:val="16"/>
              </w:rPr>
              <w:t>• What are their severities?</w:t>
            </w:r>
          </w:p>
        </w:tc>
        <w:tc>
          <w:tcPr>
            <w:tcW w:w="513" w:type="pct"/>
            <w:shd w:val="clear" w:color="auto" w:fill="auto"/>
          </w:tcPr>
          <w:p w14:paraId="0E602FC1" w14:textId="77777777" w:rsidR="003E3BD0" w:rsidRPr="00666FC9" w:rsidRDefault="0049211F" w:rsidP="003E3BD0">
            <w:pPr>
              <w:rPr>
                <w:rFonts w:eastAsia="Arial Unicode MS"/>
                <w:b/>
                <w:color w:val="000000"/>
                <w:sz w:val="16"/>
                <w:szCs w:val="16"/>
              </w:rPr>
            </w:pPr>
            <w:r w:rsidRPr="00666FC9">
              <w:rPr>
                <w:rFonts w:eastAsia="Arial Unicode MS"/>
                <w:b/>
                <w:color w:val="000000"/>
                <w:sz w:val="16"/>
                <w:szCs w:val="16"/>
              </w:rPr>
              <w:t>Number of defects by severity</w:t>
            </w:r>
          </w:p>
          <w:p w14:paraId="0E602FC2" w14:textId="77777777" w:rsidR="0049211F" w:rsidRPr="00666FC9" w:rsidRDefault="0049211F" w:rsidP="0049211F">
            <w:pPr>
              <w:rPr>
                <w:rFonts w:eastAsia="Arial Unicode MS"/>
                <w:color w:val="000000"/>
                <w:sz w:val="16"/>
                <w:szCs w:val="16"/>
              </w:rPr>
            </w:pPr>
            <w:r w:rsidRPr="00666FC9">
              <w:rPr>
                <w:rFonts w:eastAsia="Arial Unicode MS"/>
                <w:color w:val="000000"/>
                <w:sz w:val="16"/>
                <w:szCs w:val="16"/>
              </w:rPr>
              <w:t>Count all defects by their severity code</w:t>
            </w:r>
          </w:p>
          <w:p w14:paraId="0E602FC3" w14:textId="77777777" w:rsidR="0049211F" w:rsidRPr="00666FC9" w:rsidRDefault="0049211F" w:rsidP="0049211F">
            <w:pPr>
              <w:rPr>
                <w:rFonts w:eastAsia="Arial Unicode MS"/>
                <w:color w:val="000000"/>
                <w:sz w:val="16"/>
                <w:szCs w:val="16"/>
              </w:rPr>
            </w:pPr>
          </w:p>
          <w:p w14:paraId="0E602FC4" w14:textId="77777777" w:rsidR="0049211F" w:rsidRPr="00666FC9" w:rsidRDefault="008D0D01" w:rsidP="0049211F">
            <w:pPr>
              <w:rPr>
                <w:rFonts w:eastAsia="Arial Unicode MS"/>
                <w:color w:val="000000"/>
                <w:sz w:val="16"/>
                <w:szCs w:val="16"/>
              </w:rPr>
            </w:pPr>
            <w:r w:rsidRPr="00666FC9">
              <w:rPr>
                <w:rFonts w:eastAsia="Arial Unicode MS"/>
                <w:color w:val="000000"/>
                <w:sz w:val="16"/>
                <w:szCs w:val="16"/>
              </w:rPr>
              <w:t xml:space="preserve">Possible representation: </w:t>
            </w:r>
          </w:p>
          <w:p w14:paraId="0E602FC5" w14:textId="77777777" w:rsidR="008D0D01" w:rsidRPr="00666FC9" w:rsidRDefault="008D0D01" w:rsidP="0049211F">
            <w:pPr>
              <w:rPr>
                <w:rFonts w:eastAsia="Arial Unicode MS"/>
                <w:color w:val="000000"/>
                <w:sz w:val="16"/>
                <w:szCs w:val="16"/>
              </w:rPr>
            </w:pPr>
          </w:p>
          <w:p w14:paraId="0E602FC6" w14:textId="77777777" w:rsidR="0049211F" w:rsidRPr="00666FC9" w:rsidRDefault="0049211F" w:rsidP="0049211F">
            <w:pPr>
              <w:rPr>
                <w:rFonts w:eastAsia="Arial Unicode MS"/>
                <w:color w:val="000000"/>
                <w:sz w:val="16"/>
                <w:szCs w:val="16"/>
              </w:rPr>
            </w:pPr>
            <w:r w:rsidRPr="00666FC9">
              <w:rPr>
                <w:rFonts w:eastAsia="Arial Unicode MS"/>
                <w:color w:val="000000"/>
                <w:sz w:val="16"/>
                <w:szCs w:val="16"/>
              </w:rPr>
              <w:t>Stacked vertical bar graphs illustrate the relative weighting of defect severity types</w:t>
            </w:r>
          </w:p>
        </w:tc>
        <w:tc>
          <w:tcPr>
            <w:tcW w:w="349" w:type="pct"/>
            <w:shd w:val="clear" w:color="auto" w:fill="auto"/>
          </w:tcPr>
          <w:p w14:paraId="0E602FC7" w14:textId="77777777" w:rsidR="003E3BD0" w:rsidRPr="00666FC9" w:rsidRDefault="0049211F" w:rsidP="003E3BD0">
            <w:pPr>
              <w:rPr>
                <w:rFonts w:eastAsia="Arial Unicode MS"/>
                <w:color w:val="000000"/>
                <w:sz w:val="16"/>
                <w:szCs w:val="16"/>
              </w:rPr>
            </w:pPr>
            <w:r w:rsidRPr="00666FC9">
              <w:rPr>
                <w:rFonts w:eastAsia="Arial Unicode MS"/>
                <w:color w:val="000000"/>
                <w:sz w:val="16"/>
                <w:szCs w:val="16"/>
              </w:rPr>
              <w:t>Project Manager</w:t>
            </w:r>
          </w:p>
        </w:tc>
        <w:tc>
          <w:tcPr>
            <w:tcW w:w="608" w:type="pct"/>
            <w:shd w:val="clear" w:color="auto" w:fill="auto"/>
          </w:tcPr>
          <w:p w14:paraId="0E602FC8" w14:textId="77777777" w:rsidR="0049211F" w:rsidRPr="00666FC9" w:rsidRDefault="0049211F" w:rsidP="0049211F">
            <w:pPr>
              <w:ind w:left="-108"/>
              <w:rPr>
                <w:rFonts w:eastAsia="Arial Unicode MS"/>
                <w:color w:val="000000"/>
                <w:sz w:val="16"/>
                <w:szCs w:val="16"/>
              </w:rPr>
            </w:pPr>
            <w:r w:rsidRPr="00666FC9">
              <w:rPr>
                <w:rFonts w:eastAsia="Arial Unicode MS"/>
                <w:color w:val="000000"/>
                <w:sz w:val="16"/>
                <w:szCs w:val="16"/>
              </w:rPr>
              <w:t xml:space="preserve">• Are most of the defects being found critical with severe system impacts, or relatively minor?  </w:t>
            </w:r>
          </w:p>
          <w:p w14:paraId="0E602FC9" w14:textId="77777777" w:rsidR="0049211F" w:rsidRPr="00666FC9" w:rsidRDefault="0049211F" w:rsidP="0049211F">
            <w:pPr>
              <w:ind w:left="-108"/>
              <w:rPr>
                <w:rFonts w:eastAsia="Arial Unicode MS"/>
                <w:color w:val="000000"/>
                <w:sz w:val="16"/>
                <w:szCs w:val="16"/>
              </w:rPr>
            </w:pPr>
            <w:r w:rsidRPr="00666FC9">
              <w:rPr>
                <w:rFonts w:eastAsia="Arial Unicode MS"/>
                <w:color w:val="000000"/>
                <w:sz w:val="16"/>
                <w:szCs w:val="16"/>
              </w:rPr>
              <w:t xml:space="preserve">• Is severity trending upward or downward?  </w:t>
            </w:r>
          </w:p>
          <w:p w14:paraId="0E602FCA" w14:textId="77777777" w:rsidR="003E3BD0" w:rsidRPr="00666FC9" w:rsidRDefault="0049211F" w:rsidP="0049211F">
            <w:pPr>
              <w:ind w:left="-108"/>
              <w:rPr>
                <w:rFonts w:eastAsia="Arial Unicode MS"/>
                <w:color w:val="000000"/>
                <w:sz w:val="16"/>
                <w:szCs w:val="16"/>
              </w:rPr>
            </w:pPr>
            <w:r w:rsidRPr="00666FC9">
              <w:rPr>
                <w:rFonts w:eastAsia="Arial Unicode MS"/>
                <w:color w:val="000000"/>
                <w:sz w:val="16"/>
                <w:szCs w:val="16"/>
              </w:rPr>
              <w:t>• Are there particular areas of the system/software with larger quality issues than others?</w:t>
            </w:r>
          </w:p>
        </w:tc>
        <w:tc>
          <w:tcPr>
            <w:tcW w:w="654" w:type="pct"/>
            <w:shd w:val="clear" w:color="auto" w:fill="auto"/>
          </w:tcPr>
          <w:p w14:paraId="0E602FCB" w14:textId="77777777" w:rsidR="003E3BD0" w:rsidRPr="00666FC9" w:rsidRDefault="0049211F" w:rsidP="003E3BD0">
            <w:pPr>
              <w:ind w:left="-108"/>
              <w:rPr>
                <w:rFonts w:eastAsia="Arial Unicode MS"/>
                <w:color w:val="000000"/>
                <w:sz w:val="16"/>
                <w:szCs w:val="16"/>
              </w:rPr>
            </w:pPr>
            <w:r w:rsidRPr="00666FC9">
              <w:rPr>
                <w:rFonts w:eastAsia="Arial Unicode MS"/>
                <w:color w:val="000000"/>
                <w:sz w:val="16"/>
                <w:szCs w:val="16"/>
              </w:rPr>
              <w:t>As needed and determined by the project</w:t>
            </w:r>
          </w:p>
        </w:tc>
        <w:tc>
          <w:tcPr>
            <w:tcW w:w="607" w:type="pct"/>
            <w:gridSpan w:val="2"/>
            <w:shd w:val="clear" w:color="auto" w:fill="auto"/>
          </w:tcPr>
          <w:p w14:paraId="0E602FCC" w14:textId="743E205D" w:rsidR="003E3BD0" w:rsidRPr="00666FC9" w:rsidRDefault="003C21C6" w:rsidP="003E3BD0">
            <w:pPr>
              <w:ind w:left="-108"/>
              <w:rPr>
                <w:rFonts w:eastAsia="Arial Unicode MS"/>
                <w:color w:val="000000"/>
                <w:sz w:val="16"/>
                <w:szCs w:val="16"/>
              </w:rPr>
            </w:pPr>
            <w:r>
              <w:rPr>
                <w:rFonts w:eastAsia="Arial Unicode MS"/>
                <w:color w:val="000000"/>
                <w:sz w:val="16"/>
                <w:szCs w:val="16"/>
              </w:rPr>
              <w:t>TFS</w:t>
            </w:r>
          </w:p>
        </w:tc>
        <w:tc>
          <w:tcPr>
            <w:tcW w:w="607" w:type="pct"/>
            <w:shd w:val="clear" w:color="auto" w:fill="auto"/>
          </w:tcPr>
          <w:p w14:paraId="0E602FCD" w14:textId="74783EB1" w:rsidR="0049211F" w:rsidRPr="00666FC9" w:rsidRDefault="0049211F" w:rsidP="0049211F">
            <w:pPr>
              <w:rPr>
                <w:rFonts w:eastAsia="Arial Unicode MS"/>
                <w:color w:val="000000"/>
                <w:sz w:val="16"/>
                <w:szCs w:val="16"/>
              </w:rPr>
            </w:pPr>
            <w:r w:rsidRPr="00666FC9">
              <w:rPr>
                <w:rFonts w:eastAsia="Arial Unicode MS"/>
                <w:color w:val="000000"/>
                <w:sz w:val="16"/>
                <w:szCs w:val="16"/>
              </w:rPr>
              <w:t xml:space="preserve">Data is stored in </w:t>
            </w:r>
            <w:r w:rsidR="003C21C6">
              <w:rPr>
                <w:rFonts w:eastAsia="Arial Unicode MS"/>
                <w:color w:val="000000"/>
                <w:sz w:val="16"/>
                <w:szCs w:val="16"/>
              </w:rPr>
              <w:t>TFS</w:t>
            </w:r>
          </w:p>
          <w:p w14:paraId="0E602FCE" w14:textId="77777777" w:rsidR="0049211F" w:rsidRPr="00666FC9" w:rsidRDefault="0049211F" w:rsidP="0049211F">
            <w:pPr>
              <w:rPr>
                <w:rFonts w:eastAsia="Arial Unicode MS"/>
                <w:color w:val="000000"/>
                <w:sz w:val="16"/>
                <w:szCs w:val="16"/>
              </w:rPr>
            </w:pPr>
          </w:p>
          <w:p w14:paraId="0E602FCF" w14:textId="77777777" w:rsidR="003E3BD0" w:rsidRPr="00666FC9" w:rsidRDefault="0049211F" w:rsidP="0049211F">
            <w:pPr>
              <w:rPr>
                <w:rFonts w:eastAsia="Arial Unicode MS"/>
                <w:color w:val="000000"/>
                <w:sz w:val="16"/>
                <w:szCs w:val="16"/>
              </w:rPr>
            </w:pPr>
            <w:r w:rsidRPr="00666FC9">
              <w:rPr>
                <w:rFonts w:eastAsia="Arial Unicode MS"/>
                <w:color w:val="000000"/>
                <w:sz w:val="16"/>
                <w:szCs w:val="16"/>
              </w:rPr>
              <w:t>Reports and an</w:t>
            </w:r>
            <w:r w:rsidR="008D0D01" w:rsidRPr="00666FC9">
              <w:rPr>
                <w:rFonts w:eastAsia="Arial Unicode MS"/>
                <w:color w:val="000000"/>
                <w:sz w:val="16"/>
                <w:szCs w:val="16"/>
              </w:rPr>
              <w:t>a</w:t>
            </w:r>
            <w:r w:rsidRPr="00666FC9">
              <w:rPr>
                <w:rFonts w:eastAsia="Arial Unicode MS"/>
                <w:color w:val="000000"/>
                <w:sz w:val="16"/>
                <w:szCs w:val="16"/>
              </w:rPr>
              <w:t>lysis results are stored in location specified in CI/DI list.</w:t>
            </w:r>
          </w:p>
        </w:tc>
        <w:tc>
          <w:tcPr>
            <w:tcW w:w="595" w:type="pct"/>
            <w:shd w:val="clear" w:color="auto" w:fill="auto"/>
          </w:tcPr>
          <w:p w14:paraId="0E602FD0" w14:textId="77777777" w:rsidR="003E3BD0" w:rsidRPr="00666FC9" w:rsidRDefault="0049211F" w:rsidP="003E3BD0">
            <w:pPr>
              <w:ind w:left="-108"/>
              <w:rPr>
                <w:rFonts w:eastAsia="Arial Unicode MS"/>
                <w:color w:val="000000"/>
                <w:sz w:val="16"/>
                <w:szCs w:val="16"/>
              </w:rPr>
            </w:pPr>
            <w:r w:rsidRPr="00666FC9">
              <w:rPr>
                <w:rFonts w:eastAsia="Arial Unicode MS"/>
                <w:color w:val="000000"/>
                <w:sz w:val="16"/>
                <w:szCs w:val="16"/>
              </w:rPr>
              <w:t>Project Manager</w:t>
            </w:r>
          </w:p>
        </w:tc>
      </w:tr>
      <w:tr w:rsidR="00E137CE" w:rsidRPr="00096FD4" w14:paraId="0E602FE5" w14:textId="77777777" w:rsidTr="00E137CE">
        <w:tc>
          <w:tcPr>
            <w:tcW w:w="453" w:type="pct"/>
            <w:shd w:val="clear" w:color="auto" w:fill="auto"/>
          </w:tcPr>
          <w:p w14:paraId="0E602FD2" w14:textId="77777777" w:rsidR="0049211F" w:rsidRPr="00666FC9" w:rsidRDefault="0049211F" w:rsidP="003E3BD0">
            <w:pPr>
              <w:rPr>
                <w:rFonts w:eastAsia="Arial Unicode MS"/>
                <w:color w:val="000000"/>
                <w:sz w:val="16"/>
                <w:szCs w:val="16"/>
              </w:rPr>
            </w:pPr>
            <w:r w:rsidRPr="00666FC9">
              <w:rPr>
                <w:rFonts w:eastAsia="Arial Unicode MS"/>
                <w:color w:val="000000"/>
                <w:sz w:val="16"/>
                <w:szCs w:val="16"/>
              </w:rPr>
              <w:t>Provide insight into the quality of the system/solution to be delivered.</w:t>
            </w:r>
          </w:p>
        </w:tc>
        <w:tc>
          <w:tcPr>
            <w:tcW w:w="614" w:type="pct"/>
          </w:tcPr>
          <w:p w14:paraId="0E602FD3" w14:textId="77777777" w:rsidR="0049211F" w:rsidRPr="00666FC9" w:rsidRDefault="0049211F" w:rsidP="003E3BD0">
            <w:pPr>
              <w:rPr>
                <w:color w:val="000000"/>
                <w:sz w:val="16"/>
                <w:szCs w:val="16"/>
              </w:rPr>
            </w:pPr>
          </w:p>
        </w:tc>
        <w:tc>
          <w:tcPr>
            <w:tcW w:w="513" w:type="pct"/>
            <w:shd w:val="clear" w:color="auto" w:fill="auto"/>
          </w:tcPr>
          <w:p w14:paraId="0E602FD4" w14:textId="77777777" w:rsidR="008D0D01" w:rsidRPr="00666FC9" w:rsidRDefault="008D0D01" w:rsidP="008D0D01">
            <w:pPr>
              <w:rPr>
                <w:rFonts w:eastAsia="Arial Unicode MS"/>
                <w:b/>
                <w:color w:val="000000"/>
                <w:sz w:val="16"/>
                <w:szCs w:val="16"/>
              </w:rPr>
            </w:pPr>
            <w:r w:rsidRPr="00666FC9">
              <w:rPr>
                <w:rFonts w:eastAsia="Arial Unicode MS"/>
                <w:b/>
                <w:color w:val="000000"/>
                <w:sz w:val="16"/>
                <w:szCs w:val="16"/>
              </w:rPr>
              <w:t xml:space="preserve">Open vs. Closed Defects </w:t>
            </w:r>
          </w:p>
          <w:p w14:paraId="0E602FD5"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w:t>
            </w:r>
          </w:p>
          <w:p w14:paraId="0E602FD6"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All SCRs of type Problem Report and Status = Open compared to all SCRs of type Problem Report and Status = Closed </w:t>
            </w:r>
          </w:p>
          <w:p w14:paraId="0E602FD7" w14:textId="77777777" w:rsidR="008D0D01" w:rsidRPr="00666FC9" w:rsidRDefault="008D0D01" w:rsidP="008D0D01">
            <w:pPr>
              <w:rPr>
                <w:rFonts w:eastAsia="Arial Unicode MS"/>
                <w:color w:val="000000"/>
                <w:sz w:val="16"/>
                <w:szCs w:val="16"/>
              </w:rPr>
            </w:pPr>
          </w:p>
          <w:p w14:paraId="0E602FD8"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Possible representation:</w:t>
            </w:r>
          </w:p>
          <w:p w14:paraId="0E602FD9" w14:textId="77777777" w:rsidR="0049211F" w:rsidRPr="00666FC9" w:rsidRDefault="008D0D01" w:rsidP="008D0D01">
            <w:pPr>
              <w:rPr>
                <w:rFonts w:eastAsia="Arial Unicode MS"/>
                <w:color w:val="000000"/>
                <w:sz w:val="16"/>
                <w:szCs w:val="16"/>
              </w:rPr>
            </w:pPr>
            <w:r w:rsidRPr="00666FC9">
              <w:rPr>
                <w:rFonts w:eastAsia="Arial Unicode MS"/>
                <w:color w:val="000000"/>
                <w:sz w:val="16"/>
                <w:szCs w:val="16"/>
              </w:rPr>
              <w:t>Trend graph over time (e.g., by iteration)</w:t>
            </w:r>
          </w:p>
        </w:tc>
        <w:tc>
          <w:tcPr>
            <w:tcW w:w="349" w:type="pct"/>
            <w:shd w:val="clear" w:color="auto" w:fill="auto"/>
          </w:tcPr>
          <w:p w14:paraId="0E602FDA"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t>Project Manager</w:t>
            </w:r>
          </w:p>
        </w:tc>
        <w:tc>
          <w:tcPr>
            <w:tcW w:w="608" w:type="pct"/>
            <w:shd w:val="clear" w:color="auto" w:fill="auto"/>
          </w:tcPr>
          <w:p w14:paraId="0E602FDB" w14:textId="77777777" w:rsidR="008D0D01" w:rsidRPr="00666FC9" w:rsidRDefault="008D0D01" w:rsidP="008D0D01">
            <w:pPr>
              <w:ind w:left="-108"/>
              <w:rPr>
                <w:rFonts w:eastAsia="Arial Unicode MS"/>
                <w:color w:val="000000"/>
                <w:sz w:val="16"/>
                <w:szCs w:val="16"/>
              </w:rPr>
            </w:pPr>
            <w:r w:rsidRPr="00666FC9">
              <w:rPr>
                <w:rFonts w:eastAsia="Arial Unicode MS"/>
                <w:color w:val="000000"/>
                <w:sz w:val="16"/>
                <w:szCs w:val="16"/>
              </w:rPr>
              <w:t xml:space="preserve">Are defects being opened faster than they are being closed?  </w:t>
            </w:r>
          </w:p>
          <w:p w14:paraId="0E602FDC" w14:textId="77777777" w:rsidR="008D0D01" w:rsidRPr="00666FC9" w:rsidRDefault="008D0D01" w:rsidP="008D0D01">
            <w:pPr>
              <w:ind w:left="-108"/>
              <w:rPr>
                <w:rFonts w:eastAsia="Arial Unicode MS"/>
                <w:color w:val="000000"/>
                <w:sz w:val="16"/>
                <w:szCs w:val="16"/>
              </w:rPr>
            </w:pPr>
            <w:r w:rsidRPr="00666FC9">
              <w:rPr>
                <w:rFonts w:eastAsia="Arial Unicode MS"/>
                <w:color w:val="000000"/>
                <w:sz w:val="16"/>
                <w:szCs w:val="16"/>
              </w:rPr>
              <w:t>• Are we opening more or fewer defects this iteration than last?</w:t>
            </w:r>
          </w:p>
          <w:p w14:paraId="0E602FDD" w14:textId="77777777" w:rsidR="008D0D01" w:rsidRPr="00666FC9" w:rsidRDefault="008D0D01" w:rsidP="008D0D01">
            <w:pPr>
              <w:ind w:left="-108"/>
              <w:rPr>
                <w:rFonts w:eastAsia="Arial Unicode MS"/>
                <w:color w:val="000000"/>
                <w:sz w:val="16"/>
                <w:szCs w:val="16"/>
              </w:rPr>
            </w:pPr>
          </w:p>
          <w:p w14:paraId="0E602FDE" w14:textId="77777777" w:rsidR="0049211F" w:rsidRPr="00666FC9" w:rsidRDefault="008D0D01" w:rsidP="008D0D01">
            <w:pPr>
              <w:ind w:left="-108"/>
              <w:rPr>
                <w:rFonts w:eastAsia="Arial Unicode MS"/>
                <w:color w:val="000000"/>
                <w:sz w:val="16"/>
                <w:szCs w:val="16"/>
              </w:rPr>
            </w:pPr>
            <w:r w:rsidRPr="00666FC9">
              <w:rPr>
                <w:rFonts w:eastAsia="Arial Unicode MS"/>
                <w:color w:val="000000"/>
                <w:sz w:val="16"/>
                <w:szCs w:val="16"/>
              </w:rPr>
              <w:t>Answers to these questions are good indicators for project managers and team members of how the project’s quality profile is progressing.</w:t>
            </w:r>
          </w:p>
        </w:tc>
        <w:tc>
          <w:tcPr>
            <w:tcW w:w="654" w:type="pct"/>
            <w:shd w:val="clear" w:color="auto" w:fill="auto"/>
          </w:tcPr>
          <w:p w14:paraId="0E602FDF"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As needed and determined by the project</w:t>
            </w:r>
          </w:p>
        </w:tc>
        <w:tc>
          <w:tcPr>
            <w:tcW w:w="607" w:type="pct"/>
            <w:gridSpan w:val="2"/>
            <w:shd w:val="clear" w:color="auto" w:fill="auto"/>
          </w:tcPr>
          <w:p w14:paraId="0E602FE0" w14:textId="4DA04470" w:rsidR="0049211F" w:rsidRPr="00666FC9" w:rsidRDefault="003C21C6" w:rsidP="003E3BD0">
            <w:pPr>
              <w:ind w:left="-108"/>
              <w:rPr>
                <w:rFonts w:eastAsia="Arial Unicode MS"/>
                <w:color w:val="000000"/>
                <w:sz w:val="16"/>
                <w:szCs w:val="16"/>
              </w:rPr>
            </w:pPr>
            <w:r>
              <w:rPr>
                <w:rFonts w:eastAsia="Arial Unicode MS"/>
                <w:color w:val="000000"/>
                <w:sz w:val="16"/>
                <w:szCs w:val="16"/>
              </w:rPr>
              <w:t>TFS</w:t>
            </w:r>
          </w:p>
        </w:tc>
        <w:tc>
          <w:tcPr>
            <w:tcW w:w="607" w:type="pct"/>
            <w:shd w:val="clear" w:color="auto" w:fill="auto"/>
          </w:tcPr>
          <w:p w14:paraId="0E602FE1" w14:textId="5E3650FA"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Data is stored in </w:t>
            </w:r>
            <w:r w:rsidR="003C21C6">
              <w:rPr>
                <w:rFonts w:eastAsia="Arial Unicode MS"/>
                <w:color w:val="000000"/>
                <w:sz w:val="16"/>
                <w:szCs w:val="16"/>
              </w:rPr>
              <w:t>TFS</w:t>
            </w:r>
          </w:p>
          <w:p w14:paraId="0E602FE2" w14:textId="77777777" w:rsidR="008D0D01" w:rsidRPr="00666FC9" w:rsidRDefault="008D0D01" w:rsidP="008D0D01">
            <w:pPr>
              <w:rPr>
                <w:rFonts w:eastAsia="Arial Unicode MS"/>
                <w:color w:val="000000"/>
                <w:sz w:val="16"/>
                <w:szCs w:val="16"/>
              </w:rPr>
            </w:pPr>
          </w:p>
          <w:p w14:paraId="0E602FE3" w14:textId="77777777" w:rsidR="0049211F" w:rsidRPr="00666FC9" w:rsidRDefault="008D0D01" w:rsidP="008D0D01">
            <w:pPr>
              <w:rPr>
                <w:rFonts w:eastAsia="Arial Unicode MS"/>
                <w:color w:val="000000"/>
                <w:sz w:val="16"/>
                <w:szCs w:val="16"/>
              </w:rPr>
            </w:pPr>
            <w:r w:rsidRPr="00666FC9">
              <w:rPr>
                <w:rFonts w:eastAsia="Arial Unicode MS"/>
                <w:color w:val="000000"/>
                <w:sz w:val="16"/>
                <w:szCs w:val="16"/>
              </w:rPr>
              <w:t>Reports and analysis results are stored in location specified in CI/DI list.</w:t>
            </w:r>
          </w:p>
        </w:tc>
        <w:tc>
          <w:tcPr>
            <w:tcW w:w="595" w:type="pct"/>
            <w:shd w:val="clear" w:color="auto" w:fill="auto"/>
          </w:tcPr>
          <w:p w14:paraId="0E602FE4"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Project Manager</w:t>
            </w:r>
          </w:p>
        </w:tc>
      </w:tr>
      <w:tr w:rsidR="00E137CE" w:rsidRPr="00096FD4" w14:paraId="0E603002" w14:textId="77777777" w:rsidTr="00E137CE">
        <w:tc>
          <w:tcPr>
            <w:tcW w:w="453" w:type="pct"/>
            <w:shd w:val="clear" w:color="auto" w:fill="auto"/>
          </w:tcPr>
          <w:p w14:paraId="0E602FE6"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lastRenderedPageBreak/>
              <w:t>Evaluate the effectiveness of defect detection through the project lifecycle.</w:t>
            </w:r>
          </w:p>
        </w:tc>
        <w:tc>
          <w:tcPr>
            <w:tcW w:w="614" w:type="pct"/>
          </w:tcPr>
          <w:p w14:paraId="0E602FE7" w14:textId="77777777" w:rsidR="008D0D01" w:rsidRPr="00666FC9" w:rsidRDefault="008D0D01" w:rsidP="008D0D01">
            <w:pPr>
              <w:rPr>
                <w:color w:val="000000"/>
                <w:sz w:val="16"/>
                <w:szCs w:val="16"/>
              </w:rPr>
            </w:pPr>
            <w:r w:rsidRPr="00666FC9">
              <w:rPr>
                <w:color w:val="000000"/>
                <w:sz w:val="16"/>
                <w:szCs w:val="16"/>
              </w:rPr>
              <w:t>How effective are peer reviews at removing defects?</w:t>
            </w:r>
          </w:p>
          <w:p w14:paraId="0E602FE8" w14:textId="77777777" w:rsidR="008D0D01" w:rsidRPr="00666FC9" w:rsidRDefault="008D0D01" w:rsidP="008D0D01">
            <w:pPr>
              <w:rPr>
                <w:color w:val="000000"/>
                <w:sz w:val="16"/>
                <w:szCs w:val="16"/>
              </w:rPr>
            </w:pPr>
            <w:r w:rsidRPr="00666FC9">
              <w:rPr>
                <w:color w:val="000000"/>
                <w:sz w:val="16"/>
                <w:szCs w:val="16"/>
              </w:rPr>
              <w:t>• How much time is spent on peer reviews?</w:t>
            </w:r>
          </w:p>
          <w:p w14:paraId="0E602FE9" w14:textId="77777777" w:rsidR="008D0D01" w:rsidRPr="00666FC9" w:rsidRDefault="008D0D01" w:rsidP="008D0D01">
            <w:pPr>
              <w:rPr>
                <w:color w:val="000000"/>
                <w:sz w:val="16"/>
                <w:szCs w:val="16"/>
              </w:rPr>
            </w:pPr>
            <w:r w:rsidRPr="00666FC9">
              <w:rPr>
                <w:color w:val="000000"/>
                <w:sz w:val="16"/>
                <w:szCs w:val="16"/>
              </w:rPr>
              <w:t xml:space="preserve">• How many defects per effort hours are discovered during peer reviews? </w:t>
            </w:r>
          </w:p>
          <w:p w14:paraId="0E602FEA" w14:textId="77777777" w:rsidR="008D0D01" w:rsidRPr="00666FC9" w:rsidRDefault="008D0D01" w:rsidP="008D0D01">
            <w:pPr>
              <w:rPr>
                <w:color w:val="000000"/>
                <w:sz w:val="16"/>
                <w:szCs w:val="16"/>
              </w:rPr>
            </w:pPr>
            <w:r w:rsidRPr="00666FC9">
              <w:rPr>
                <w:color w:val="000000"/>
                <w:sz w:val="16"/>
                <w:szCs w:val="16"/>
              </w:rPr>
              <w:t>• What types of work products undergo peer review?</w:t>
            </w:r>
          </w:p>
          <w:p w14:paraId="0E602FEB" w14:textId="77777777" w:rsidR="0049211F" w:rsidRPr="00666FC9" w:rsidRDefault="008D0D01" w:rsidP="008D0D01">
            <w:pPr>
              <w:rPr>
                <w:color w:val="000000"/>
                <w:sz w:val="16"/>
                <w:szCs w:val="16"/>
              </w:rPr>
            </w:pPr>
            <w:r w:rsidRPr="00666FC9">
              <w:rPr>
                <w:color w:val="000000"/>
                <w:sz w:val="16"/>
                <w:szCs w:val="16"/>
              </w:rPr>
              <w:t>• Are we delivering a quality product?</w:t>
            </w:r>
          </w:p>
        </w:tc>
        <w:tc>
          <w:tcPr>
            <w:tcW w:w="513" w:type="pct"/>
            <w:shd w:val="clear" w:color="auto" w:fill="auto"/>
          </w:tcPr>
          <w:p w14:paraId="0E602FEC" w14:textId="77777777" w:rsidR="0049211F" w:rsidRPr="00666FC9" w:rsidRDefault="0049211F" w:rsidP="003E3BD0">
            <w:pPr>
              <w:rPr>
                <w:rFonts w:eastAsia="Arial Unicode MS"/>
                <w:b/>
                <w:color w:val="000000"/>
                <w:sz w:val="16"/>
                <w:szCs w:val="16"/>
              </w:rPr>
            </w:pPr>
            <w:r w:rsidRPr="00666FC9">
              <w:rPr>
                <w:rFonts w:eastAsia="Arial Unicode MS"/>
                <w:b/>
                <w:color w:val="000000"/>
                <w:sz w:val="16"/>
                <w:szCs w:val="16"/>
              </w:rPr>
              <w:t>Peer Reviews</w:t>
            </w:r>
          </w:p>
          <w:p w14:paraId="0E602FED" w14:textId="77777777" w:rsidR="008D0D01" w:rsidRPr="00666FC9" w:rsidRDefault="008D0D01" w:rsidP="003E3BD0">
            <w:pPr>
              <w:rPr>
                <w:rFonts w:eastAsia="Arial Unicode MS"/>
                <w:b/>
                <w:color w:val="000000"/>
                <w:sz w:val="16"/>
                <w:szCs w:val="16"/>
              </w:rPr>
            </w:pPr>
          </w:p>
          <w:p w14:paraId="0E602FEE"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Project Name</w:t>
            </w:r>
          </w:p>
          <w:p w14:paraId="0E602FEF"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Work Product Type</w:t>
            </w:r>
          </w:p>
          <w:p w14:paraId="0E602FF0"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Architecture</w:t>
            </w:r>
          </w:p>
          <w:p w14:paraId="0E602FF1"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Design</w:t>
            </w:r>
          </w:p>
          <w:p w14:paraId="0E602FF2"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Code</w:t>
            </w:r>
          </w:p>
          <w:p w14:paraId="0E602FF3"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Project Management</w:t>
            </w:r>
          </w:p>
          <w:p w14:paraId="0E602FF4"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Requirements</w:t>
            </w:r>
          </w:p>
          <w:p w14:paraId="0E602FF5"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Testing</w:t>
            </w:r>
          </w:p>
          <w:p w14:paraId="0E602FF6"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Other (specify your own value)</w:t>
            </w:r>
          </w:p>
          <w:p w14:paraId="0E602FF7"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Phase/Iteration ID</w:t>
            </w:r>
          </w:p>
          <w:p w14:paraId="0E602FF8"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Number of Defects</w:t>
            </w:r>
          </w:p>
          <w:p w14:paraId="0E602FF9"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Total effort (hours)</w:t>
            </w:r>
          </w:p>
          <w:p w14:paraId="0E602FFA"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Number of reviewers</w:t>
            </w:r>
          </w:p>
          <w:p w14:paraId="0E602FFB"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Effort per defect found = (Total hours / Number of Defects)</w:t>
            </w:r>
          </w:p>
        </w:tc>
        <w:tc>
          <w:tcPr>
            <w:tcW w:w="349" w:type="pct"/>
            <w:shd w:val="clear" w:color="auto" w:fill="auto"/>
          </w:tcPr>
          <w:p w14:paraId="0E602FFC"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t>Project Manager</w:t>
            </w:r>
          </w:p>
        </w:tc>
        <w:tc>
          <w:tcPr>
            <w:tcW w:w="608" w:type="pct"/>
            <w:shd w:val="clear" w:color="auto" w:fill="auto"/>
          </w:tcPr>
          <w:p w14:paraId="0E602FFD"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Analyze the project's defect discovery rate (I.e., Effort per defect found) and determine if the rate meets the projects needs and expectations.</w:t>
            </w:r>
          </w:p>
        </w:tc>
        <w:tc>
          <w:tcPr>
            <w:tcW w:w="654" w:type="pct"/>
            <w:shd w:val="clear" w:color="auto" w:fill="auto"/>
          </w:tcPr>
          <w:p w14:paraId="0E602FFE"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As needed and determined by the project</w:t>
            </w:r>
          </w:p>
        </w:tc>
        <w:tc>
          <w:tcPr>
            <w:tcW w:w="607" w:type="pct"/>
            <w:gridSpan w:val="2"/>
            <w:shd w:val="clear" w:color="auto" w:fill="auto"/>
          </w:tcPr>
          <w:p w14:paraId="0E602FFF" w14:textId="5D4B96E5" w:rsidR="0049211F" w:rsidRPr="00666FC9" w:rsidRDefault="00174C24" w:rsidP="003E3BD0">
            <w:pPr>
              <w:ind w:left="-108"/>
              <w:rPr>
                <w:rFonts w:eastAsia="Arial Unicode MS"/>
                <w:color w:val="000000"/>
                <w:sz w:val="16"/>
                <w:szCs w:val="16"/>
              </w:rPr>
            </w:pPr>
            <w:hyperlink r:id="rId25" w:anchor="hcsd_wf_practice.base/tasks/peer_review_selected_work_products.hcsd_wf_DE748E2D.html" w:history="1">
              <w:r w:rsidR="00A6376B" w:rsidRPr="00A6376B">
                <w:rPr>
                  <w:rStyle w:val="Hyperlink"/>
                  <w:rFonts w:eastAsia="Arial Unicode MS"/>
                  <w:sz w:val="16"/>
                  <w:szCs w:val="16"/>
                </w:rPr>
                <w:t>Peer Review Selected Work Products</w:t>
              </w:r>
            </w:hyperlink>
          </w:p>
        </w:tc>
        <w:tc>
          <w:tcPr>
            <w:tcW w:w="607" w:type="pct"/>
            <w:shd w:val="clear" w:color="auto" w:fill="auto"/>
          </w:tcPr>
          <w:p w14:paraId="0E603000" w14:textId="47ECC8D6" w:rsidR="0049211F" w:rsidRPr="00666FC9" w:rsidRDefault="00174C24" w:rsidP="003E3BD0">
            <w:pPr>
              <w:rPr>
                <w:rFonts w:eastAsia="Arial Unicode MS"/>
                <w:color w:val="000000"/>
                <w:sz w:val="16"/>
                <w:szCs w:val="16"/>
              </w:rPr>
            </w:pPr>
            <w:hyperlink r:id="rId26" w:history="1">
              <w:r w:rsidR="00A6376B" w:rsidRPr="00A6376B">
                <w:rPr>
                  <w:rStyle w:val="Hyperlink"/>
                  <w:rFonts w:eastAsia="Arial Unicode MS"/>
                  <w:sz w:val="16"/>
                  <w:szCs w:val="16"/>
                </w:rPr>
                <w:t>Peer Review Measurements</w:t>
              </w:r>
            </w:hyperlink>
          </w:p>
        </w:tc>
        <w:tc>
          <w:tcPr>
            <w:tcW w:w="595" w:type="pct"/>
            <w:shd w:val="clear" w:color="auto" w:fill="auto"/>
          </w:tcPr>
          <w:p w14:paraId="0E603001"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Project Manager</w:t>
            </w:r>
          </w:p>
        </w:tc>
      </w:tr>
      <w:tr w:rsidR="00E137CE" w:rsidRPr="00096FD4" w14:paraId="0E603014" w14:textId="77777777" w:rsidTr="00E137CE">
        <w:tc>
          <w:tcPr>
            <w:tcW w:w="453" w:type="pct"/>
            <w:shd w:val="clear" w:color="auto" w:fill="auto"/>
          </w:tcPr>
          <w:p w14:paraId="0E603003" w14:textId="77777777" w:rsidR="0056368E" w:rsidRPr="00666FC9" w:rsidRDefault="0056368E" w:rsidP="003E3BD0">
            <w:pPr>
              <w:rPr>
                <w:rFonts w:eastAsia="Arial Unicode MS"/>
                <w:color w:val="000000"/>
                <w:sz w:val="16"/>
                <w:szCs w:val="16"/>
              </w:rPr>
            </w:pPr>
            <w:r w:rsidRPr="00666FC9">
              <w:rPr>
                <w:rFonts w:eastAsia="Arial Unicode MS"/>
                <w:color w:val="000000"/>
                <w:sz w:val="16"/>
                <w:szCs w:val="16"/>
              </w:rPr>
              <w:t>Provide insight into requirements stability</w:t>
            </w:r>
          </w:p>
        </w:tc>
        <w:tc>
          <w:tcPr>
            <w:tcW w:w="614" w:type="pct"/>
          </w:tcPr>
          <w:p w14:paraId="0E603004" w14:textId="77777777" w:rsidR="0056368E" w:rsidRPr="00666FC9" w:rsidRDefault="0056368E" w:rsidP="0056368E">
            <w:pPr>
              <w:rPr>
                <w:color w:val="000000"/>
                <w:sz w:val="16"/>
                <w:szCs w:val="16"/>
              </w:rPr>
            </w:pPr>
            <w:r w:rsidRPr="00666FC9">
              <w:rPr>
                <w:color w:val="000000"/>
                <w:sz w:val="16"/>
                <w:szCs w:val="16"/>
              </w:rPr>
              <w:t xml:space="preserve">• How many change requests have been opened? </w:t>
            </w:r>
          </w:p>
          <w:p w14:paraId="0E603005" w14:textId="77777777" w:rsidR="0056368E" w:rsidRPr="00666FC9" w:rsidRDefault="0056368E" w:rsidP="0056368E">
            <w:pPr>
              <w:rPr>
                <w:color w:val="000000"/>
                <w:sz w:val="16"/>
                <w:szCs w:val="16"/>
              </w:rPr>
            </w:pPr>
            <w:r w:rsidRPr="00666FC9">
              <w:rPr>
                <w:color w:val="000000"/>
                <w:sz w:val="16"/>
                <w:szCs w:val="16"/>
              </w:rPr>
              <w:t>• How many change requests are currently open?</w:t>
            </w:r>
          </w:p>
        </w:tc>
        <w:tc>
          <w:tcPr>
            <w:tcW w:w="513" w:type="pct"/>
            <w:shd w:val="clear" w:color="auto" w:fill="auto"/>
          </w:tcPr>
          <w:p w14:paraId="0E603006" w14:textId="77777777" w:rsidR="0056368E" w:rsidRPr="00666FC9" w:rsidRDefault="0056368E" w:rsidP="0056368E">
            <w:pPr>
              <w:rPr>
                <w:rFonts w:eastAsia="Arial Unicode MS"/>
                <w:b/>
                <w:color w:val="000000"/>
                <w:sz w:val="16"/>
                <w:szCs w:val="16"/>
              </w:rPr>
            </w:pPr>
            <w:r w:rsidRPr="00666FC9">
              <w:rPr>
                <w:rFonts w:eastAsia="Arial Unicode MS"/>
                <w:b/>
                <w:color w:val="000000"/>
                <w:sz w:val="16"/>
                <w:szCs w:val="16"/>
              </w:rPr>
              <w:t xml:space="preserve">Open vs. Closed Change Requests </w:t>
            </w:r>
          </w:p>
          <w:p w14:paraId="0E603007" w14:textId="77777777" w:rsidR="0056368E" w:rsidRPr="00666FC9" w:rsidRDefault="0056368E" w:rsidP="0056368E">
            <w:pPr>
              <w:rPr>
                <w:rFonts w:eastAsia="Arial Unicode MS"/>
                <w:color w:val="000000"/>
                <w:sz w:val="16"/>
                <w:szCs w:val="16"/>
              </w:rPr>
            </w:pPr>
          </w:p>
          <w:p w14:paraId="0E603008" w14:textId="77777777" w:rsidR="0056368E" w:rsidRPr="00666FC9" w:rsidRDefault="0056368E" w:rsidP="0056368E">
            <w:pPr>
              <w:rPr>
                <w:rFonts w:eastAsia="Arial Unicode MS"/>
                <w:b/>
                <w:color w:val="000000"/>
                <w:sz w:val="16"/>
                <w:szCs w:val="16"/>
              </w:rPr>
            </w:pPr>
            <w:r w:rsidRPr="00666FC9">
              <w:rPr>
                <w:rFonts w:eastAsia="Arial Unicode MS"/>
                <w:color w:val="000000"/>
                <w:sz w:val="16"/>
                <w:szCs w:val="16"/>
              </w:rPr>
              <w:t xml:space="preserve">All SCRs of type Change Request and Status = Open compared to all SCRs of type Change Request and </w:t>
            </w:r>
            <w:r w:rsidRPr="00666FC9">
              <w:rPr>
                <w:rFonts w:eastAsia="Arial Unicode MS"/>
                <w:color w:val="000000"/>
                <w:sz w:val="16"/>
                <w:szCs w:val="16"/>
              </w:rPr>
              <w:lastRenderedPageBreak/>
              <w:t>Status = Closed</w:t>
            </w:r>
          </w:p>
        </w:tc>
        <w:tc>
          <w:tcPr>
            <w:tcW w:w="349" w:type="pct"/>
            <w:shd w:val="clear" w:color="auto" w:fill="auto"/>
          </w:tcPr>
          <w:p w14:paraId="0E603009" w14:textId="77777777" w:rsidR="0056368E" w:rsidRPr="00666FC9" w:rsidRDefault="0056368E" w:rsidP="003E3BD0">
            <w:pPr>
              <w:rPr>
                <w:rFonts w:eastAsia="Arial Unicode MS"/>
                <w:color w:val="000000"/>
                <w:sz w:val="16"/>
                <w:szCs w:val="16"/>
              </w:rPr>
            </w:pPr>
            <w:r w:rsidRPr="00666FC9">
              <w:rPr>
                <w:rFonts w:eastAsia="Arial Unicode MS"/>
                <w:color w:val="000000"/>
                <w:sz w:val="16"/>
                <w:szCs w:val="16"/>
              </w:rPr>
              <w:lastRenderedPageBreak/>
              <w:t>Project Manager</w:t>
            </w:r>
          </w:p>
        </w:tc>
        <w:tc>
          <w:tcPr>
            <w:tcW w:w="608" w:type="pct"/>
            <w:shd w:val="clear" w:color="auto" w:fill="auto"/>
          </w:tcPr>
          <w:p w14:paraId="0E60300A"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xml:space="preserve">• Are change requests being opened faster than they are being closed?  </w:t>
            </w:r>
          </w:p>
          <w:p w14:paraId="0E60300B"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Are we opening more or fewer change requests this iteration than last?</w:t>
            </w:r>
          </w:p>
          <w:p w14:paraId="0E60300C" w14:textId="77777777" w:rsidR="0056368E" w:rsidRPr="00666FC9" w:rsidRDefault="0056368E" w:rsidP="0056368E">
            <w:pPr>
              <w:ind w:left="-108"/>
              <w:rPr>
                <w:rFonts w:eastAsia="Arial Unicode MS"/>
                <w:color w:val="000000"/>
                <w:sz w:val="16"/>
                <w:szCs w:val="16"/>
              </w:rPr>
            </w:pPr>
          </w:p>
          <w:p w14:paraId="0E60300D"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xml:space="preserve">Answers to these questions are good </w:t>
            </w:r>
            <w:r w:rsidRPr="00666FC9">
              <w:rPr>
                <w:rFonts w:eastAsia="Arial Unicode MS"/>
                <w:color w:val="000000"/>
                <w:sz w:val="16"/>
                <w:szCs w:val="16"/>
              </w:rPr>
              <w:lastRenderedPageBreak/>
              <w:t>indicators for project managers and team members of how stable project requirements are. Requirements are typically not stable initially as the team collaborates with customers and other stakeholders to derive customer requirements. However, requirements that are continually changing too far into the SDLC may impact milestone dates and product quality.</w:t>
            </w:r>
          </w:p>
        </w:tc>
        <w:tc>
          <w:tcPr>
            <w:tcW w:w="654" w:type="pct"/>
            <w:shd w:val="clear" w:color="auto" w:fill="auto"/>
          </w:tcPr>
          <w:p w14:paraId="0E60300E" w14:textId="77777777" w:rsidR="0056368E" w:rsidRPr="00666FC9" w:rsidRDefault="0056368E" w:rsidP="003E3BD0">
            <w:pPr>
              <w:ind w:left="-108"/>
              <w:rPr>
                <w:rFonts w:eastAsia="Arial Unicode MS"/>
                <w:color w:val="000000"/>
                <w:sz w:val="16"/>
                <w:szCs w:val="16"/>
              </w:rPr>
            </w:pPr>
            <w:r w:rsidRPr="00666FC9">
              <w:rPr>
                <w:rFonts w:eastAsia="Arial Unicode MS"/>
                <w:color w:val="000000"/>
                <w:sz w:val="16"/>
                <w:szCs w:val="16"/>
              </w:rPr>
              <w:lastRenderedPageBreak/>
              <w:t>As needed and determined by the project</w:t>
            </w:r>
          </w:p>
        </w:tc>
        <w:tc>
          <w:tcPr>
            <w:tcW w:w="607" w:type="pct"/>
            <w:gridSpan w:val="2"/>
            <w:shd w:val="clear" w:color="auto" w:fill="auto"/>
          </w:tcPr>
          <w:p w14:paraId="0E60300F" w14:textId="3985BC97" w:rsidR="0056368E" w:rsidRPr="00666FC9" w:rsidRDefault="003C21C6" w:rsidP="003E3BD0">
            <w:pPr>
              <w:ind w:left="-108"/>
              <w:rPr>
                <w:sz w:val="16"/>
                <w:szCs w:val="16"/>
              </w:rPr>
            </w:pPr>
            <w:r>
              <w:rPr>
                <w:sz w:val="16"/>
                <w:szCs w:val="16"/>
              </w:rPr>
              <w:t>TFS</w:t>
            </w:r>
          </w:p>
        </w:tc>
        <w:tc>
          <w:tcPr>
            <w:tcW w:w="607" w:type="pct"/>
            <w:shd w:val="clear" w:color="auto" w:fill="auto"/>
          </w:tcPr>
          <w:p w14:paraId="0E603010" w14:textId="614D365D" w:rsidR="0056368E" w:rsidRPr="00666FC9" w:rsidRDefault="0056368E" w:rsidP="0056368E">
            <w:pPr>
              <w:rPr>
                <w:sz w:val="16"/>
                <w:szCs w:val="16"/>
              </w:rPr>
            </w:pPr>
            <w:r w:rsidRPr="00666FC9">
              <w:rPr>
                <w:sz w:val="16"/>
                <w:szCs w:val="16"/>
              </w:rPr>
              <w:t xml:space="preserve">Data is stored in </w:t>
            </w:r>
            <w:r w:rsidR="003C21C6">
              <w:rPr>
                <w:sz w:val="16"/>
                <w:szCs w:val="16"/>
              </w:rPr>
              <w:t>TFS</w:t>
            </w:r>
          </w:p>
          <w:p w14:paraId="0E603011" w14:textId="77777777" w:rsidR="0056368E" w:rsidRPr="00666FC9" w:rsidRDefault="0056368E" w:rsidP="0056368E">
            <w:pPr>
              <w:rPr>
                <w:sz w:val="16"/>
                <w:szCs w:val="16"/>
              </w:rPr>
            </w:pPr>
          </w:p>
          <w:p w14:paraId="0E603012" w14:textId="77777777" w:rsidR="0056368E" w:rsidRPr="00666FC9" w:rsidRDefault="0056368E" w:rsidP="0056368E">
            <w:pPr>
              <w:rPr>
                <w:sz w:val="16"/>
                <w:szCs w:val="16"/>
              </w:rPr>
            </w:pPr>
            <w:r w:rsidRPr="00666FC9">
              <w:rPr>
                <w:sz w:val="16"/>
                <w:szCs w:val="16"/>
              </w:rPr>
              <w:t>Reports and analysis results are stored in location specified in CI/DI list.</w:t>
            </w:r>
          </w:p>
        </w:tc>
        <w:tc>
          <w:tcPr>
            <w:tcW w:w="595" w:type="pct"/>
            <w:shd w:val="clear" w:color="auto" w:fill="auto"/>
          </w:tcPr>
          <w:p w14:paraId="0E603013" w14:textId="77777777" w:rsidR="0056368E" w:rsidRPr="00666FC9" w:rsidRDefault="0056368E" w:rsidP="003E3BD0">
            <w:pPr>
              <w:ind w:left="-108"/>
              <w:rPr>
                <w:rFonts w:eastAsia="Arial Unicode MS"/>
                <w:color w:val="000000"/>
                <w:sz w:val="16"/>
                <w:szCs w:val="16"/>
              </w:rPr>
            </w:pPr>
            <w:r w:rsidRPr="00666FC9">
              <w:rPr>
                <w:rFonts w:eastAsia="Arial Unicode MS"/>
                <w:color w:val="000000"/>
                <w:sz w:val="16"/>
                <w:szCs w:val="16"/>
              </w:rPr>
              <w:t>Project Manager</w:t>
            </w:r>
          </w:p>
        </w:tc>
      </w:tr>
    </w:tbl>
    <w:p w14:paraId="0E603015" w14:textId="77777777" w:rsidR="00853CE0" w:rsidRPr="00096FD4" w:rsidRDefault="00853CE0" w:rsidP="003306B3"/>
    <w:p w14:paraId="0E603016" w14:textId="77777777" w:rsidR="003306B3" w:rsidRPr="00096FD4" w:rsidRDefault="003306B3" w:rsidP="00853CE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6"/>
        <w:gridCol w:w="1621"/>
        <w:gridCol w:w="1349"/>
        <w:gridCol w:w="901"/>
        <w:gridCol w:w="1602"/>
        <w:gridCol w:w="1723"/>
        <w:gridCol w:w="1600"/>
        <w:gridCol w:w="1600"/>
        <w:gridCol w:w="1594"/>
      </w:tblGrid>
      <w:tr w:rsidR="00865ABB" w:rsidRPr="00096FD4" w14:paraId="0E603018" w14:textId="77777777" w:rsidTr="00865ABB">
        <w:tc>
          <w:tcPr>
            <w:tcW w:w="5000" w:type="pct"/>
            <w:gridSpan w:val="9"/>
            <w:shd w:val="clear" w:color="auto" w:fill="C0C0C0"/>
            <w:vAlign w:val="center"/>
          </w:tcPr>
          <w:p w14:paraId="0E603017" w14:textId="77777777" w:rsidR="00865ABB" w:rsidRPr="00096FD4" w:rsidRDefault="00667C96" w:rsidP="00865ABB">
            <w:pPr>
              <w:jc w:val="center"/>
              <w:rPr>
                <w:rFonts w:cs="Arial"/>
                <w:b/>
                <w:bCs/>
                <w:sz w:val="24"/>
                <w:szCs w:val="18"/>
              </w:rPr>
            </w:pPr>
            <w:r w:rsidRPr="00096FD4">
              <w:rPr>
                <w:rFonts w:cs="Arial"/>
                <w:b/>
                <w:bCs/>
                <w:sz w:val="24"/>
                <w:szCs w:val="18"/>
              </w:rPr>
              <w:t>Project Specific</w:t>
            </w:r>
            <w:r w:rsidR="00865ABB" w:rsidRPr="00096FD4">
              <w:rPr>
                <w:rFonts w:cs="Arial"/>
                <w:b/>
                <w:bCs/>
                <w:sz w:val="24"/>
                <w:szCs w:val="18"/>
              </w:rPr>
              <w:t xml:space="preserve"> Metrics</w:t>
            </w:r>
          </w:p>
        </w:tc>
      </w:tr>
      <w:tr w:rsidR="00865ABB" w:rsidRPr="00096FD4" w14:paraId="0E603022" w14:textId="77777777" w:rsidTr="00E137CE">
        <w:tc>
          <w:tcPr>
            <w:tcW w:w="450" w:type="pct"/>
            <w:shd w:val="clear" w:color="auto" w:fill="C0C0C0"/>
            <w:vAlign w:val="center"/>
          </w:tcPr>
          <w:p w14:paraId="0E603019" w14:textId="77777777" w:rsidR="00865ABB" w:rsidRPr="00096FD4" w:rsidRDefault="00865ABB" w:rsidP="00865ABB">
            <w:pPr>
              <w:jc w:val="center"/>
              <w:rPr>
                <w:rFonts w:eastAsia="Arial Unicode MS" w:cs="Arial"/>
                <w:b/>
                <w:bCs/>
                <w:sz w:val="18"/>
                <w:szCs w:val="18"/>
              </w:rPr>
            </w:pPr>
            <w:r w:rsidRPr="00096FD4">
              <w:rPr>
                <w:rFonts w:cs="Arial"/>
                <w:b/>
                <w:bCs/>
                <w:sz w:val="18"/>
                <w:szCs w:val="18"/>
              </w:rPr>
              <w:t>Objective</w:t>
            </w:r>
          </w:p>
        </w:tc>
        <w:tc>
          <w:tcPr>
            <w:tcW w:w="615" w:type="pct"/>
            <w:shd w:val="clear" w:color="auto" w:fill="C0C0C0"/>
          </w:tcPr>
          <w:p w14:paraId="0E60301A" w14:textId="77777777" w:rsidR="00865ABB" w:rsidRPr="00096FD4" w:rsidRDefault="00865ABB" w:rsidP="00865ABB">
            <w:pPr>
              <w:jc w:val="center"/>
              <w:rPr>
                <w:rFonts w:cs="Arial"/>
                <w:b/>
                <w:bCs/>
                <w:sz w:val="18"/>
                <w:szCs w:val="18"/>
              </w:rPr>
            </w:pPr>
            <w:r w:rsidRPr="00096FD4">
              <w:rPr>
                <w:rFonts w:cs="Arial"/>
                <w:b/>
                <w:bCs/>
                <w:sz w:val="18"/>
                <w:szCs w:val="18"/>
              </w:rPr>
              <w:t>Information Need</w:t>
            </w:r>
          </w:p>
        </w:tc>
        <w:tc>
          <w:tcPr>
            <w:tcW w:w="512" w:type="pct"/>
            <w:shd w:val="clear" w:color="auto" w:fill="C0C0C0"/>
            <w:vAlign w:val="center"/>
          </w:tcPr>
          <w:p w14:paraId="0E60301B" w14:textId="77777777" w:rsidR="00865ABB" w:rsidRPr="00096FD4" w:rsidRDefault="00865ABB" w:rsidP="00865ABB">
            <w:pPr>
              <w:jc w:val="center"/>
              <w:rPr>
                <w:rFonts w:eastAsia="Arial Unicode MS" w:cs="Arial"/>
                <w:b/>
                <w:bCs/>
                <w:sz w:val="18"/>
                <w:szCs w:val="18"/>
              </w:rPr>
            </w:pPr>
            <w:r w:rsidRPr="00096FD4">
              <w:rPr>
                <w:rFonts w:cs="Arial"/>
                <w:b/>
                <w:bCs/>
                <w:sz w:val="18"/>
                <w:szCs w:val="18"/>
              </w:rPr>
              <w:t>Measurement</w:t>
            </w:r>
          </w:p>
        </w:tc>
        <w:tc>
          <w:tcPr>
            <w:tcW w:w="342" w:type="pct"/>
            <w:shd w:val="clear" w:color="auto" w:fill="C0C0C0"/>
            <w:vAlign w:val="center"/>
          </w:tcPr>
          <w:p w14:paraId="0E60301C" w14:textId="77777777" w:rsidR="00865ABB" w:rsidRPr="00096FD4" w:rsidRDefault="00865ABB" w:rsidP="00865ABB">
            <w:pPr>
              <w:jc w:val="center"/>
              <w:rPr>
                <w:rFonts w:eastAsia="Arial Unicode MS" w:cs="Arial"/>
                <w:b/>
                <w:bCs/>
                <w:sz w:val="18"/>
                <w:szCs w:val="18"/>
              </w:rPr>
            </w:pPr>
            <w:r w:rsidRPr="00096FD4">
              <w:rPr>
                <w:rFonts w:cs="Arial"/>
                <w:b/>
                <w:bCs/>
                <w:sz w:val="18"/>
                <w:szCs w:val="18"/>
              </w:rPr>
              <w:t>Resp. Role</w:t>
            </w:r>
          </w:p>
        </w:tc>
        <w:tc>
          <w:tcPr>
            <w:tcW w:w="608" w:type="pct"/>
            <w:shd w:val="clear" w:color="auto" w:fill="C0C0C0"/>
            <w:vAlign w:val="center"/>
          </w:tcPr>
          <w:p w14:paraId="0E60301D" w14:textId="77777777" w:rsidR="00865ABB" w:rsidRPr="00096FD4" w:rsidRDefault="00865ABB" w:rsidP="00865ABB">
            <w:pPr>
              <w:jc w:val="center"/>
              <w:rPr>
                <w:rFonts w:eastAsia="Arial Unicode MS" w:cs="Arial"/>
                <w:b/>
                <w:bCs/>
                <w:sz w:val="18"/>
                <w:szCs w:val="18"/>
              </w:rPr>
            </w:pPr>
            <w:r w:rsidRPr="00096FD4">
              <w:rPr>
                <w:rFonts w:cs="Arial"/>
                <w:b/>
                <w:bCs/>
                <w:sz w:val="18"/>
                <w:szCs w:val="18"/>
              </w:rPr>
              <w:t>Analysis Method</w:t>
            </w:r>
          </w:p>
        </w:tc>
        <w:tc>
          <w:tcPr>
            <w:tcW w:w="654" w:type="pct"/>
            <w:shd w:val="clear" w:color="auto" w:fill="C0C0C0"/>
            <w:vAlign w:val="center"/>
          </w:tcPr>
          <w:p w14:paraId="0E60301E" w14:textId="77777777" w:rsidR="00865ABB" w:rsidRPr="00096FD4" w:rsidRDefault="00865ABB" w:rsidP="00865ABB">
            <w:pPr>
              <w:ind w:left="-108"/>
              <w:jc w:val="center"/>
              <w:rPr>
                <w:rFonts w:eastAsia="Arial Unicode MS" w:cs="Arial"/>
                <w:b/>
                <w:bCs/>
                <w:sz w:val="18"/>
                <w:szCs w:val="18"/>
              </w:rPr>
            </w:pPr>
            <w:r w:rsidRPr="00096FD4">
              <w:rPr>
                <w:rFonts w:cs="Arial"/>
                <w:b/>
                <w:bCs/>
                <w:sz w:val="18"/>
                <w:szCs w:val="18"/>
              </w:rPr>
              <w:t>Analysis and Reporting Frequency</w:t>
            </w:r>
          </w:p>
        </w:tc>
        <w:tc>
          <w:tcPr>
            <w:tcW w:w="607" w:type="pct"/>
            <w:shd w:val="clear" w:color="auto" w:fill="C0C0C0"/>
            <w:vAlign w:val="center"/>
          </w:tcPr>
          <w:p w14:paraId="0E60301F" w14:textId="77777777" w:rsidR="00865ABB" w:rsidRPr="00096FD4" w:rsidRDefault="00865ABB" w:rsidP="00865ABB">
            <w:pPr>
              <w:jc w:val="center"/>
              <w:rPr>
                <w:rFonts w:eastAsia="Arial Unicode MS" w:cs="Arial"/>
                <w:sz w:val="18"/>
                <w:szCs w:val="18"/>
              </w:rPr>
            </w:pPr>
            <w:r w:rsidRPr="00096FD4">
              <w:rPr>
                <w:rFonts w:cs="Arial"/>
                <w:b/>
                <w:bCs/>
                <w:sz w:val="18"/>
                <w:szCs w:val="18"/>
              </w:rPr>
              <w:t>Source</w:t>
            </w:r>
          </w:p>
        </w:tc>
        <w:tc>
          <w:tcPr>
            <w:tcW w:w="607" w:type="pct"/>
            <w:shd w:val="clear" w:color="auto" w:fill="C0C0C0"/>
            <w:vAlign w:val="center"/>
          </w:tcPr>
          <w:p w14:paraId="0E603020" w14:textId="77777777" w:rsidR="00865ABB" w:rsidRPr="00096FD4" w:rsidRDefault="00865ABB" w:rsidP="00865ABB">
            <w:pPr>
              <w:jc w:val="center"/>
              <w:rPr>
                <w:rFonts w:eastAsia="Arial Unicode MS" w:cs="Arial"/>
                <w:b/>
                <w:bCs/>
                <w:sz w:val="18"/>
                <w:szCs w:val="18"/>
              </w:rPr>
            </w:pPr>
            <w:r w:rsidRPr="00096FD4">
              <w:rPr>
                <w:rFonts w:cs="Arial"/>
                <w:b/>
                <w:bCs/>
                <w:sz w:val="18"/>
                <w:szCs w:val="18"/>
              </w:rPr>
              <w:t>Where Data and Results are Stored</w:t>
            </w:r>
          </w:p>
        </w:tc>
        <w:tc>
          <w:tcPr>
            <w:tcW w:w="604" w:type="pct"/>
            <w:shd w:val="clear" w:color="auto" w:fill="C0C0C0"/>
            <w:vAlign w:val="center"/>
          </w:tcPr>
          <w:p w14:paraId="0E603021" w14:textId="77777777" w:rsidR="00865ABB" w:rsidRPr="00096FD4" w:rsidRDefault="00865ABB" w:rsidP="00865ABB">
            <w:pPr>
              <w:jc w:val="center"/>
              <w:rPr>
                <w:rFonts w:eastAsia="Arial Unicode MS" w:cs="Arial"/>
                <w:b/>
                <w:bCs/>
                <w:sz w:val="18"/>
                <w:szCs w:val="18"/>
              </w:rPr>
            </w:pPr>
            <w:r w:rsidRPr="00096FD4">
              <w:rPr>
                <w:rFonts w:cs="Arial"/>
                <w:b/>
                <w:bCs/>
                <w:sz w:val="18"/>
                <w:szCs w:val="18"/>
              </w:rPr>
              <w:t>Who Receives Data</w:t>
            </w:r>
          </w:p>
        </w:tc>
      </w:tr>
      <w:tr w:rsidR="00865ABB" w:rsidRPr="00096FD4" w14:paraId="0E60302C" w14:textId="77777777" w:rsidTr="00E137CE">
        <w:tc>
          <w:tcPr>
            <w:tcW w:w="450" w:type="pct"/>
            <w:shd w:val="clear" w:color="auto" w:fill="auto"/>
          </w:tcPr>
          <w:p w14:paraId="0E603023" w14:textId="77777777" w:rsidR="00865ABB" w:rsidRPr="00096FD4" w:rsidRDefault="00496DE0" w:rsidP="00865ABB">
            <w:pPr>
              <w:rPr>
                <w:color w:val="000000"/>
                <w:sz w:val="18"/>
                <w:szCs w:val="18"/>
              </w:rPr>
            </w:pPr>
            <w:r>
              <w:rPr>
                <w:color w:val="000000"/>
                <w:sz w:val="18"/>
                <w:szCs w:val="18"/>
              </w:rPr>
              <w:t>None</w:t>
            </w:r>
          </w:p>
        </w:tc>
        <w:tc>
          <w:tcPr>
            <w:tcW w:w="615" w:type="pct"/>
          </w:tcPr>
          <w:p w14:paraId="0E603024" w14:textId="77777777" w:rsidR="00865ABB" w:rsidRPr="00096FD4" w:rsidRDefault="00865ABB" w:rsidP="00865ABB">
            <w:pPr>
              <w:rPr>
                <w:color w:val="000000"/>
                <w:sz w:val="18"/>
              </w:rPr>
            </w:pPr>
          </w:p>
        </w:tc>
        <w:tc>
          <w:tcPr>
            <w:tcW w:w="512" w:type="pct"/>
            <w:shd w:val="clear" w:color="auto" w:fill="auto"/>
          </w:tcPr>
          <w:p w14:paraId="0E603025" w14:textId="77777777" w:rsidR="00865ABB" w:rsidRPr="00096FD4" w:rsidRDefault="00865ABB" w:rsidP="00865ABB">
            <w:pPr>
              <w:rPr>
                <w:color w:val="000000"/>
                <w:sz w:val="18"/>
              </w:rPr>
            </w:pPr>
          </w:p>
        </w:tc>
        <w:tc>
          <w:tcPr>
            <w:tcW w:w="342" w:type="pct"/>
            <w:shd w:val="clear" w:color="auto" w:fill="auto"/>
          </w:tcPr>
          <w:p w14:paraId="0E603026" w14:textId="77777777" w:rsidR="00865ABB" w:rsidRPr="00096FD4" w:rsidRDefault="00865ABB" w:rsidP="00865ABB">
            <w:pPr>
              <w:rPr>
                <w:color w:val="000000"/>
                <w:sz w:val="18"/>
              </w:rPr>
            </w:pPr>
          </w:p>
        </w:tc>
        <w:tc>
          <w:tcPr>
            <w:tcW w:w="608" w:type="pct"/>
            <w:shd w:val="clear" w:color="auto" w:fill="auto"/>
          </w:tcPr>
          <w:p w14:paraId="0E603027" w14:textId="77777777" w:rsidR="00865ABB" w:rsidRPr="00096FD4" w:rsidRDefault="00865ABB" w:rsidP="00865ABB">
            <w:pPr>
              <w:ind w:left="-108"/>
              <w:rPr>
                <w:color w:val="000000"/>
                <w:sz w:val="18"/>
              </w:rPr>
            </w:pPr>
          </w:p>
        </w:tc>
        <w:tc>
          <w:tcPr>
            <w:tcW w:w="654" w:type="pct"/>
            <w:shd w:val="clear" w:color="auto" w:fill="auto"/>
          </w:tcPr>
          <w:p w14:paraId="0E603028" w14:textId="77777777" w:rsidR="00865ABB" w:rsidRPr="00096FD4" w:rsidRDefault="00865ABB" w:rsidP="00865ABB">
            <w:pPr>
              <w:ind w:left="-108"/>
              <w:rPr>
                <w:color w:val="000000"/>
                <w:sz w:val="18"/>
              </w:rPr>
            </w:pPr>
          </w:p>
        </w:tc>
        <w:tc>
          <w:tcPr>
            <w:tcW w:w="607" w:type="pct"/>
            <w:shd w:val="clear" w:color="auto" w:fill="auto"/>
          </w:tcPr>
          <w:p w14:paraId="0E603029" w14:textId="77777777" w:rsidR="00865ABB" w:rsidRPr="00096FD4" w:rsidRDefault="00865ABB" w:rsidP="00865ABB">
            <w:pPr>
              <w:ind w:left="-108"/>
              <w:rPr>
                <w:color w:val="000000"/>
                <w:sz w:val="18"/>
              </w:rPr>
            </w:pPr>
          </w:p>
        </w:tc>
        <w:tc>
          <w:tcPr>
            <w:tcW w:w="607" w:type="pct"/>
            <w:shd w:val="clear" w:color="auto" w:fill="auto"/>
          </w:tcPr>
          <w:p w14:paraId="0E60302A" w14:textId="77777777" w:rsidR="00865ABB" w:rsidRPr="00096FD4" w:rsidRDefault="00865ABB" w:rsidP="00865ABB">
            <w:pPr>
              <w:rPr>
                <w:color w:val="000000"/>
                <w:sz w:val="18"/>
              </w:rPr>
            </w:pPr>
          </w:p>
        </w:tc>
        <w:tc>
          <w:tcPr>
            <w:tcW w:w="604" w:type="pct"/>
            <w:shd w:val="clear" w:color="auto" w:fill="auto"/>
          </w:tcPr>
          <w:p w14:paraId="0E60302B" w14:textId="77777777" w:rsidR="00865ABB" w:rsidRPr="00096FD4" w:rsidRDefault="00865ABB" w:rsidP="00865ABB">
            <w:pPr>
              <w:rPr>
                <w:color w:val="000000"/>
                <w:sz w:val="18"/>
              </w:rPr>
            </w:pPr>
          </w:p>
        </w:tc>
      </w:tr>
    </w:tbl>
    <w:p w14:paraId="0E60302D" w14:textId="77777777" w:rsidR="0063160C" w:rsidRPr="00096FD4" w:rsidRDefault="0063160C" w:rsidP="003306B3">
      <w:pPr>
        <w:rPr>
          <w:b/>
          <w:sz w:val="24"/>
          <w:szCs w:val="24"/>
        </w:rPr>
      </w:pPr>
    </w:p>
    <w:p w14:paraId="31295314" w14:textId="11D10C29" w:rsidR="00DA6B8A" w:rsidRDefault="00DA6B8A" w:rsidP="003306B3"/>
    <w:p w14:paraId="17A78CCB" w14:textId="349A4A02" w:rsidR="00DA6B8A" w:rsidRPr="00096FD4" w:rsidRDefault="00DA6B8A" w:rsidP="003306B3">
      <w:pPr>
        <w:sectPr w:rsidR="00DA6B8A" w:rsidRPr="00096FD4" w:rsidSect="00BB63A0">
          <w:pgSz w:w="15840" w:h="12240" w:orient="landscape" w:code="1"/>
          <w:pgMar w:top="1440" w:right="1440" w:bottom="1440" w:left="1440" w:header="720" w:footer="720" w:gutter="0"/>
          <w:cols w:space="720"/>
          <w:docGrid w:linePitch="360"/>
        </w:sectPr>
      </w:pPr>
      <w:r>
        <w:t xml:space="preserve">The </w:t>
      </w:r>
      <w:r w:rsidR="00377B6A">
        <w:t>eCL</w:t>
      </w:r>
      <w:r w:rsidR="00253D6C">
        <w:t>, Assignment and Exception Tracking System and Report Automation</w:t>
      </w:r>
      <w:r>
        <w:t xml:space="preserve"> systems are bid as one under the CCO contract.  They use the same charge code and </w:t>
      </w:r>
      <w:r w:rsidR="00253D6C">
        <w:t xml:space="preserve">may </w:t>
      </w:r>
      <w:r>
        <w:t>share resources.</w:t>
      </w:r>
    </w:p>
    <w:p w14:paraId="0E603030" w14:textId="77777777" w:rsidR="0051713E" w:rsidRPr="00096FD4" w:rsidRDefault="0051713E" w:rsidP="003306B3"/>
    <w:p w14:paraId="0E603031" w14:textId="77777777" w:rsidR="00617192" w:rsidRPr="00096FD4" w:rsidRDefault="00617192" w:rsidP="00466E89">
      <w:pPr>
        <w:pStyle w:val="Heading1"/>
        <w:rPr>
          <w:rFonts w:ascii="Times New Roman" w:hAnsi="Times New Roman"/>
        </w:rPr>
      </w:pPr>
      <w:bookmarkStart w:id="15" w:name="_Toc453235046"/>
      <w:r w:rsidRPr="00096FD4">
        <w:rPr>
          <w:rFonts w:ascii="Times New Roman" w:hAnsi="Times New Roman"/>
        </w:rPr>
        <w:t xml:space="preserve">Project </w:t>
      </w:r>
      <w:bookmarkEnd w:id="12"/>
      <w:bookmarkEnd w:id="13"/>
      <w:r w:rsidR="00466E89" w:rsidRPr="00096FD4">
        <w:rPr>
          <w:rFonts w:ascii="Times New Roman" w:hAnsi="Times New Roman"/>
        </w:rPr>
        <w:t>m</w:t>
      </w:r>
      <w:r w:rsidRPr="00096FD4">
        <w:rPr>
          <w:rFonts w:ascii="Times New Roman" w:hAnsi="Times New Roman"/>
        </w:rPr>
        <w:t xml:space="preserve">ilestones and </w:t>
      </w:r>
      <w:r w:rsidR="00466E89" w:rsidRPr="00096FD4">
        <w:rPr>
          <w:rFonts w:ascii="Times New Roman" w:hAnsi="Times New Roman"/>
        </w:rPr>
        <w:t>o</w:t>
      </w:r>
      <w:r w:rsidRPr="00096FD4">
        <w:rPr>
          <w:rFonts w:ascii="Times New Roman" w:hAnsi="Times New Roman"/>
        </w:rPr>
        <w:t>bjectives</w:t>
      </w:r>
      <w:bookmarkEnd w:id="15"/>
    </w:p>
    <w:p w14:paraId="0E603032" w14:textId="5F784706" w:rsidR="002C25EC" w:rsidRPr="006C3EC3" w:rsidRDefault="002C25EC" w:rsidP="002C25EC">
      <w:r w:rsidRPr="006C3EC3">
        <w:t>Project Milestones and objectives will be tracked in</w:t>
      </w:r>
      <w:r w:rsidR="002577F8" w:rsidRPr="006C3EC3">
        <w:t xml:space="preserve"> the project management schedule</w:t>
      </w:r>
      <w:r w:rsidRPr="006C3EC3">
        <w:t xml:space="preserve">. </w:t>
      </w:r>
      <w:r w:rsidR="00AD349F" w:rsidRPr="006C3EC3">
        <w:t xml:space="preserve">The Microsoft Project schedule </w:t>
      </w:r>
      <w:r w:rsidR="006C3EC3" w:rsidRPr="006C3EC3">
        <w:t xml:space="preserve">link can be found in the CI/DI List (see section 14). </w:t>
      </w:r>
    </w:p>
    <w:p w14:paraId="0E603035" w14:textId="77777777" w:rsidR="00AD349F" w:rsidRDefault="00AD349F" w:rsidP="002C25EC">
      <w:pPr>
        <w:rPr>
          <w:rFonts w:ascii="Arial" w:hAnsi="Arial" w:cs="Arial"/>
        </w:rPr>
      </w:pPr>
    </w:p>
    <w:p w14:paraId="3075F16A" w14:textId="210751F3" w:rsidR="00E20DC9" w:rsidRDefault="00E20DC9" w:rsidP="00E20DC9">
      <w:pPr>
        <w:pStyle w:val="Heading2"/>
      </w:pPr>
      <w:bookmarkStart w:id="16" w:name="_Toc453235047"/>
      <w:r>
        <w:t>Iterations</w:t>
      </w:r>
      <w:bookmarkEnd w:id="16"/>
    </w:p>
    <w:p w14:paraId="0E603036" w14:textId="51C1F900" w:rsidR="002C25EC" w:rsidRDefault="002C25EC" w:rsidP="002C25EC">
      <w:r w:rsidRPr="006C3EC3">
        <w:t xml:space="preserve">All </w:t>
      </w:r>
      <w:r w:rsidR="00A845F1" w:rsidRPr="006C3EC3">
        <w:t xml:space="preserve">minor </w:t>
      </w:r>
      <w:r w:rsidRPr="006C3EC3">
        <w:t>changes related to the system will be identified and worked with the Software Change Request process.</w:t>
      </w:r>
      <w:r w:rsidR="00AD349F" w:rsidRPr="006C3EC3">
        <w:t xml:space="preserve"> </w:t>
      </w:r>
      <w:r w:rsidRPr="006C3EC3">
        <w:t>This may include but is not restricted to security changes, new reports</w:t>
      </w:r>
      <w:r w:rsidR="00AD349F" w:rsidRPr="006C3EC3">
        <w:t xml:space="preserve">, </w:t>
      </w:r>
      <w:r w:rsidRPr="006C3EC3">
        <w:t>new data feeds</w:t>
      </w:r>
      <w:r w:rsidR="00AD349F" w:rsidRPr="006C3EC3">
        <w:t>, database and user interface updates</w:t>
      </w:r>
      <w:r w:rsidRPr="006C3EC3">
        <w:t xml:space="preserve">. </w:t>
      </w:r>
    </w:p>
    <w:p w14:paraId="1A6A31B1" w14:textId="77777777" w:rsidR="006B75E1" w:rsidRDefault="006B75E1" w:rsidP="002C25EC"/>
    <w:p w14:paraId="77010FFD" w14:textId="1194E70B" w:rsidR="006B75E1" w:rsidRDefault="006B75E1" w:rsidP="002C25EC">
      <w:r>
        <w:t xml:space="preserve">This section plus TFS constitutes this project’s iteration plan.  </w:t>
      </w:r>
      <w:proofErr w:type="gramStart"/>
      <w:r>
        <w:t>Each iteration</w:t>
      </w:r>
      <w:proofErr w:type="gramEnd"/>
      <w:r>
        <w:t xml:space="preserve"> cover</w:t>
      </w:r>
      <w:r w:rsidR="00767519">
        <w:t>s</w:t>
      </w:r>
      <w:r>
        <w:t xml:space="preserve"> 3 months and 1.6 FTE. Th</w:t>
      </w:r>
      <w:r w:rsidR="00135CCA">
        <w:t>e amount of allocated hours is 2920</w:t>
      </w:r>
      <w:r>
        <w:t xml:space="preserve">.  On </w:t>
      </w:r>
      <w:proofErr w:type="spellStart"/>
      <w:r>
        <w:t>aveage</w:t>
      </w:r>
      <w:proofErr w:type="spellEnd"/>
      <w:r>
        <w:t xml:space="preserve"> we expect that </w:t>
      </w:r>
      <w:r w:rsidR="00767519">
        <w:t xml:space="preserve">8 </w:t>
      </w:r>
      <w:r>
        <w:t>small</w:t>
      </w:r>
      <w:r w:rsidR="00767519">
        <w:t xml:space="preserve"> (&lt; 20 </w:t>
      </w:r>
      <w:proofErr w:type="spellStart"/>
      <w:r w:rsidR="00767519">
        <w:t>hrs</w:t>
      </w:r>
      <w:proofErr w:type="spellEnd"/>
      <w:r w:rsidR="00767519">
        <w:t>)</w:t>
      </w:r>
      <w:r>
        <w:t>,</w:t>
      </w:r>
      <w:r w:rsidR="00767519">
        <w:t xml:space="preserve"> 5 </w:t>
      </w:r>
      <w:r>
        <w:t>med</w:t>
      </w:r>
      <w:r w:rsidR="00767519">
        <w:t xml:space="preserve"> (20 – 80 </w:t>
      </w:r>
      <w:proofErr w:type="spellStart"/>
      <w:r w:rsidR="00767519">
        <w:t>hrs</w:t>
      </w:r>
      <w:proofErr w:type="spellEnd"/>
      <w:r w:rsidR="00767519">
        <w:t>), 1</w:t>
      </w:r>
      <w:r>
        <w:t xml:space="preserve"> large </w:t>
      </w:r>
      <w:proofErr w:type="gramStart"/>
      <w:r w:rsidR="00767519">
        <w:t>( &gt;</w:t>
      </w:r>
      <w:proofErr w:type="gramEnd"/>
      <w:r w:rsidR="00767519">
        <w:t xml:space="preserve"> 120) </w:t>
      </w:r>
      <w:r>
        <w:t xml:space="preserve">work items will be done per quarter.  This projection is based on </w:t>
      </w:r>
      <w:proofErr w:type="spellStart"/>
      <w:r>
        <w:t>converations</w:t>
      </w:r>
      <w:proofErr w:type="spellEnd"/>
      <w:r>
        <w:t xml:space="preserve"> with the program and historical data.</w:t>
      </w:r>
    </w:p>
    <w:p w14:paraId="6439DD9E" w14:textId="77777777" w:rsidR="006B75E1" w:rsidRDefault="006B75E1" w:rsidP="002C25EC"/>
    <w:p w14:paraId="1AF7D5A3" w14:textId="1DEDD43C" w:rsidR="006B75E1" w:rsidRPr="006C3EC3" w:rsidRDefault="006B75E1" w:rsidP="002C25EC">
      <w:r>
        <w:t>Work items will be made active and prioritize with the program manager on an ongoing basis.</w:t>
      </w:r>
    </w:p>
    <w:p w14:paraId="0E603037" w14:textId="77777777" w:rsidR="002C25EC" w:rsidRPr="002C25EC" w:rsidRDefault="002C25EC" w:rsidP="002C25EC">
      <w:pPr>
        <w:pStyle w:val="BodyText"/>
      </w:pPr>
    </w:p>
    <w:p w14:paraId="0E603038" w14:textId="77777777" w:rsidR="00880534" w:rsidRPr="00096FD4" w:rsidRDefault="00880534" w:rsidP="0088053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
        <w:gridCol w:w="4300"/>
        <w:gridCol w:w="1825"/>
        <w:gridCol w:w="1726"/>
      </w:tblGrid>
      <w:tr w:rsidR="00880534" w:rsidRPr="00096FD4" w14:paraId="0E60303D" w14:textId="77777777">
        <w:tc>
          <w:tcPr>
            <w:tcW w:w="1005" w:type="dxa"/>
            <w:shd w:val="clear" w:color="auto" w:fill="E6E6E6"/>
          </w:tcPr>
          <w:p w14:paraId="0E603039" w14:textId="77777777" w:rsidR="00880534" w:rsidRPr="00096FD4" w:rsidRDefault="00880534" w:rsidP="00EF0522">
            <w:pPr>
              <w:pStyle w:val="BodyText"/>
              <w:spacing w:before="60"/>
              <w:ind w:left="0"/>
              <w:rPr>
                <w:b/>
                <w:bCs/>
              </w:rPr>
            </w:pPr>
            <w:r w:rsidRPr="00096FD4">
              <w:rPr>
                <w:b/>
                <w:bCs/>
              </w:rPr>
              <w:t>Iteration</w:t>
            </w:r>
          </w:p>
        </w:tc>
        <w:tc>
          <w:tcPr>
            <w:tcW w:w="4300" w:type="dxa"/>
            <w:shd w:val="clear" w:color="auto" w:fill="E6E6E6"/>
          </w:tcPr>
          <w:p w14:paraId="0E60303A" w14:textId="77777777" w:rsidR="00880534" w:rsidRPr="00096FD4" w:rsidRDefault="00880534" w:rsidP="00EF0522">
            <w:pPr>
              <w:pStyle w:val="BodyText"/>
              <w:spacing w:before="60"/>
              <w:ind w:left="0"/>
              <w:rPr>
                <w:b/>
                <w:bCs/>
              </w:rPr>
            </w:pPr>
            <w:r w:rsidRPr="00096FD4">
              <w:rPr>
                <w:b/>
                <w:bCs/>
              </w:rPr>
              <w:t xml:space="preserve">Primary objectives </w:t>
            </w:r>
            <w:r w:rsidRPr="00096FD4">
              <w:t>(risks and use case scenarios)</w:t>
            </w:r>
          </w:p>
        </w:tc>
        <w:tc>
          <w:tcPr>
            <w:tcW w:w="1825" w:type="dxa"/>
            <w:shd w:val="clear" w:color="auto" w:fill="E6E6E6"/>
          </w:tcPr>
          <w:p w14:paraId="0E60303B" w14:textId="77777777" w:rsidR="00880534" w:rsidRPr="00096FD4" w:rsidRDefault="00880534" w:rsidP="00EF0522">
            <w:pPr>
              <w:pStyle w:val="BodyText"/>
              <w:spacing w:before="60"/>
              <w:ind w:left="0"/>
              <w:rPr>
                <w:b/>
                <w:bCs/>
              </w:rPr>
            </w:pPr>
            <w:r w:rsidRPr="00096FD4">
              <w:rPr>
                <w:b/>
                <w:bCs/>
              </w:rPr>
              <w:t>Scheduled start or milestone</w:t>
            </w:r>
          </w:p>
        </w:tc>
        <w:tc>
          <w:tcPr>
            <w:tcW w:w="1726" w:type="dxa"/>
            <w:shd w:val="clear" w:color="auto" w:fill="E6E6E6"/>
          </w:tcPr>
          <w:p w14:paraId="0E60303C" w14:textId="77777777" w:rsidR="00880534" w:rsidRPr="00096FD4" w:rsidRDefault="00880534" w:rsidP="00EF0522">
            <w:pPr>
              <w:pStyle w:val="BodyText"/>
              <w:spacing w:before="60"/>
              <w:ind w:left="0"/>
              <w:rPr>
                <w:b/>
                <w:bCs/>
              </w:rPr>
            </w:pPr>
            <w:r w:rsidRPr="00096FD4">
              <w:rPr>
                <w:b/>
                <w:bCs/>
              </w:rPr>
              <w:t>Target velocity</w:t>
            </w:r>
          </w:p>
        </w:tc>
      </w:tr>
      <w:tr w:rsidR="00880534" w:rsidRPr="00096FD4" w14:paraId="0E60304D" w14:textId="77777777">
        <w:tc>
          <w:tcPr>
            <w:tcW w:w="1005" w:type="dxa"/>
          </w:tcPr>
          <w:p w14:paraId="0E60303E" w14:textId="7D7A6B07" w:rsidR="00880534" w:rsidRPr="00096FD4" w:rsidRDefault="006B75E1" w:rsidP="00EF0522">
            <w:pPr>
              <w:pStyle w:val="BodyText"/>
              <w:spacing w:before="60"/>
              <w:ind w:left="0"/>
            </w:pPr>
            <w:r>
              <w:t>Q</w:t>
            </w:r>
            <w:r w:rsidR="00C334EF">
              <w:t>1</w:t>
            </w:r>
          </w:p>
        </w:tc>
        <w:tc>
          <w:tcPr>
            <w:tcW w:w="4300" w:type="dxa"/>
          </w:tcPr>
          <w:p w14:paraId="0E60303F" w14:textId="74978963" w:rsidR="002C25EC" w:rsidRPr="00071F6F" w:rsidRDefault="006B75E1" w:rsidP="002C25EC">
            <w:pPr>
              <w:pStyle w:val="BodyText"/>
              <w:spacing w:before="60"/>
              <w:ind w:left="0"/>
              <w:rPr>
                <w:rFonts w:ascii="Arial" w:hAnsi="Arial" w:cs="Arial"/>
              </w:rPr>
            </w:pPr>
            <w:r>
              <w:rPr>
                <w:rFonts w:ascii="Arial" w:hAnsi="Arial" w:cs="Arial"/>
              </w:rPr>
              <w:t>Maintenance Iterations Q</w:t>
            </w:r>
            <w:r w:rsidR="00257AEE">
              <w:rPr>
                <w:rFonts w:ascii="Arial" w:hAnsi="Arial" w:cs="Arial"/>
              </w:rPr>
              <w:t>1-</w:t>
            </w:r>
            <w:r w:rsidR="00750A5C">
              <w:rPr>
                <w:rFonts w:ascii="Arial" w:hAnsi="Arial" w:cs="Arial"/>
              </w:rPr>
              <w:t>4</w:t>
            </w:r>
          </w:p>
          <w:p w14:paraId="46A5245C" w14:textId="4870BB4F" w:rsidR="00964E1B" w:rsidRPr="00071F6F" w:rsidRDefault="002C25EC" w:rsidP="002C25EC">
            <w:pPr>
              <w:pStyle w:val="BodyText"/>
              <w:spacing w:before="60"/>
              <w:ind w:left="0"/>
              <w:rPr>
                <w:rFonts w:ascii="Arial" w:hAnsi="Arial" w:cs="Arial"/>
              </w:rPr>
            </w:pPr>
            <w:r w:rsidRPr="00071F6F">
              <w:rPr>
                <w:rFonts w:ascii="Arial" w:hAnsi="Arial" w:cs="Arial"/>
              </w:rPr>
              <w:t>Objectives:</w:t>
            </w:r>
          </w:p>
          <w:p w14:paraId="0AC9A6C7" w14:textId="54B8348A" w:rsidR="00257AEE" w:rsidRPr="00750A5C" w:rsidRDefault="00964E1B" w:rsidP="00750A5C">
            <w:pPr>
              <w:pStyle w:val="BodyText"/>
              <w:keepLines w:val="0"/>
              <w:widowControl/>
              <w:numPr>
                <w:ilvl w:val="0"/>
                <w:numId w:val="4"/>
              </w:numPr>
              <w:spacing w:before="60" w:line="240" w:lineRule="auto"/>
              <w:rPr>
                <w:rFonts w:ascii="Arial" w:hAnsi="Arial" w:cs="Arial"/>
              </w:rPr>
            </w:pPr>
            <w:r>
              <w:rPr>
                <w:rFonts w:ascii="Arial" w:hAnsi="Arial" w:cs="Arial"/>
              </w:rPr>
              <w:t>SCRs as needed</w:t>
            </w:r>
          </w:p>
          <w:p w14:paraId="0E603048" w14:textId="77777777" w:rsidR="002C25EC" w:rsidRPr="00071F6F" w:rsidRDefault="002C25EC" w:rsidP="000F0191">
            <w:pPr>
              <w:pStyle w:val="BodyText"/>
              <w:keepLines w:val="0"/>
              <w:widowControl/>
              <w:numPr>
                <w:ilvl w:val="0"/>
                <w:numId w:val="4"/>
              </w:numPr>
              <w:spacing w:before="60" w:line="240" w:lineRule="auto"/>
              <w:rPr>
                <w:rFonts w:ascii="Arial" w:hAnsi="Arial" w:cs="Arial"/>
              </w:rPr>
            </w:pPr>
            <w:r w:rsidRPr="00071F6F">
              <w:rPr>
                <w:rFonts w:ascii="Arial" w:hAnsi="Arial" w:cs="Arial"/>
              </w:rPr>
              <w:t>Security and system patching</w:t>
            </w:r>
          </w:p>
          <w:p w14:paraId="0E603049" w14:textId="77777777" w:rsidR="00880534" w:rsidRPr="007D4680" w:rsidRDefault="002C25EC" w:rsidP="000F0191">
            <w:pPr>
              <w:pStyle w:val="BodyText"/>
              <w:keepLines w:val="0"/>
              <w:widowControl/>
              <w:numPr>
                <w:ilvl w:val="0"/>
                <w:numId w:val="4"/>
              </w:numPr>
              <w:spacing w:before="60" w:line="240" w:lineRule="auto"/>
              <w:rPr>
                <w:rFonts w:ascii="Arial" w:hAnsi="Arial" w:cs="Arial"/>
              </w:rPr>
            </w:pPr>
            <w:r w:rsidRPr="00071F6F">
              <w:rPr>
                <w:rFonts w:ascii="Arial" w:hAnsi="Arial" w:cs="Arial"/>
              </w:rPr>
              <w:t>Issue Log research and resolution</w:t>
            </w:r>
          </w:p>
        </w:tc>
        <w:tc>
          <w:tcPr>
            <w:tcW w:w="1825" w:type="dxa"/>
          </w:tcPr>
          <w:p w14:paraId="0E60304A" w14:textId="29A347A2" w:rsidR="002C25EC" w:rsidRPr="00071F6F" w:rsidRDefault="00750A5C" w:rsidP="002C25EC">
            <w:pPr>
              <w:pStyle w:val="BodyText"/>
              <w:spacing w:before="60"/>
              <w:ind w:left="0"/>
              <w:rPr>
                <w:rFonts w:ascii="Arial" w:hAnsi="Arial" w:cs="Arial"/>
              </w:rPr>
            </w:pPr>
            <w:r>
              <w:rPr>
                <w:rFonts w:ascii="Arial" w:hAnsi="Arial" w:cs="Arial"/>
              </w:rPr>
              <w:t>6/1/</w:t>
            </w:r>
            <w:r w:rsidR="002C25EC">
              <w:rPr>
                <w:rFonts w:ascii="Arial" w:hAnsi="Arial" w:cs="Arial"/>
              </w:rPr>
              <w:t>1</w:t>
            </w:r>
            <w:r>
              <w:rPr>
                <w:rFonts w:ascii="Arial" w:hAnsi="Arial" w:cs="Arial"/>
              </w:rPr>
              <w:t>6</w:t>
            </w:r>
            <w:r w:rsidR="002C25EC">
              <w:rPr>
                <w:rFonts w:ascii="Arial" w:hAnsi="Arial" w:cs="Arial"/>
              </w:rPr>
              <w:t xml:space="preserve"> – </w:t>
            </w:r>
            <w:r>
              <w:rPr>
                <w:rFonts w:ascii="Arial" w:hAnsi="Arial" w:cs="Arial"/>
              </w:rPr>
              <w:t>8/31/16</w:t>
            </w:r>
          </w:p>
          <w:p w14:paraId="0E60304B" w14:textId="77777777" w:rsidR="00880534" w:rsidRPr="00096FD4" w:rsidRDefault="00880534" w:rsidP="00EF0522">
            <w:pPr>
              <w:pStyle w:val="BodyText"/>
              <w:spacing w:before="60"/>
              <w:ind w:left="0"/>
            </w:pPr>
          </w:p>
        </w:tc>
        <w:tc>
          <w:tcPr>
            <w:tcW w:w="1726" w:type="dxa"/>
          </w:tcPr>
          <w:p w14:paraId="0E60304C" w14:textId="0D7AFA96" w:rsidR="00880534" w:rsidRPr="00096FD4" w:rsidRDefault="00880534" w:rsidP="00EF0522">
            <w:pPr>
              <w:pStyle w:val="BodyText"/>
              <w:spacing w:before="60"/>
              <w:ind w:left="0"/>
            </w:pPr>
          </w:p>
        </w:tc>
      </w:tr>
      <w:tr w:rsidR="00C334EF" w:rsidRPr="00096FD4" w14:paraId="62ED9C5D" w14:textId="77777777">
        <w:tc>
          <w:tcPr>
            <w:tcW w:w="1005" w:type="dxa"/>
          </w:tcPr>
          <w:p w14:paraId="08BEAD98" w14:textId="377E1918" w:rsidR="00C334EF" w:rsidRDefault="006B75E1" w:rsidP="00EF0522">
            <w:pPr>
              <w:pStyle w:val="BodyText"/>
              <w:spacing w:before="60"/>
              <w:ind w:left="0"/>
            </w:pPr>
            <w:r>
              <w:t>Q</w:t>
            </w:r>
            <w:r w:rsidR="00C334EF">
              <w:t>2</w:t>
            </w:r>
          </w:p>
        </w:tc>
        <w:tc>
          <w:tcPr>
            <w:tcW w:w="4300" w:type="dxa"/>
          </w:tcPr>
          <w:p w14:paraId="4A81DCE1" w14:textId="77777777" w:rsidR="00C334EF" w:rsidRDefault="00C334EF" w:rsidP="00C334EF">
            <w:pPr>
              <w:pStyle w:val="BodyText"/>
              <w:keepLines w:val="0"/>
              <w:widowControl/>
              <w:numPr>
                <w:ilvl w:val="0"/>
                <w:numId w:val="4"/>
              </w:numPr>
              <w:spacing w:before="60" w:line="240" w:lineRule="auto"/>
              <w:rPr>
                <w:rFonts w:ascii="Arial" w:hAnsi="Arial" w:cs="Arial"/>
              </w:rPr>
            </w:pPr>
            <w:r>
              <w:rPr>
                <w:rFonts w:ascii="Arial" w:hAnsi="Arial" w:cs="Arial"/>
              </w:rPr>
              <w:t>SCRs as needed</w:t>
            </w:r>
          </w:p>
          <w:p w14:paraId="5203A967" w14:textId="77777777"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Security and system patching</w:t>
            </w:r>
          </w:p>
          <w:p w14:paraId="1616472F" w14:textId="7186AC3B"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Issue Log research and resolution</w:t>
            </w:r>
          </w:p>
        </w:tc>
        <w:tc>
          <w:tcPr>
            <w:tcW w:w="1825" w:type="dxa"/>
          </w:tcPr>
          <w:p w14:paraId="6FB59AEE" w14:textId="05FDC778" w:rsidR="00C334EF" w:rsidRDefault="00750A5C" w:rsidP="002C25EC">
            <w:pPr>
              <w:pStyle w:val="BodyText"/>
              <w:spacing w:before="60"/>
              <w:ind w:left="0"/>
              <w:rPr>
                <w:rFonts w:ascii="Arial" w:hAnsi="Arial" w:cs="Arial"/>
              </w:rPr>
            </w:pPr>
            <w:r>
              <w:rPr>
                <w:rFonts w:ascii="Arial" w:hAnsi="Arial" w:cs="Arial"/>
              </w:rPr>
              <w:t xml:space="preserve">9/1/16 </w:t>
            </w:r>
            <w:r w:rsidR="00C334EF">
              <w:rPr>
                <w:rFonts w:ascii="Arial" w:hAnsi="Arial" w:cs="Arial"/>
              </w:rPr>
              <w:t>-</w:t>
            </w:r>
            <w:r>
              <w:rPr>
                <w:rFonts w:ascii="Arial" w:hAnsi="Arial" w:cs="Arial"/>
              </w:rPr>
              <w:t xml:space="preserve"> 11</w:t>
            </w:r>
            <w:r w:rsidR="00C334EF">
              <w:rPr>
                <w:rFonts w:ascii="Arial" w:hAnsi="Arial" w:cs="Arial"/>
              </w:rPr>
              <w:t>/</w:t>
            </w:r>
            <w:r w:rsidR="00EF6643">
              <w:rPr>
                <w:rFonts w:ascii="Arial" w:hAnsi="Arial" w:cs="Arial"/>
              </w:rPr>
              <w:t>30</w:t>
            </w:r>
            <w:r>
              <w:rPr>
                <w:rFonts w:ascii="Arial" w:hAnsi="Arial" w:cs="Arial"/>
              </w:rPr>
              <w:t>/16</w:t>
            </w:r>
          </w:p>
        </w:tc>
        <w:tc>
          <w:tcPr>
            <w:tcW w:w="1726" w:type="dxa"/>
          </w:tcPr>
          <w:p w14:paraId="250599E5" w14:textId="77777777" w:rsidR="00C334EF" w:rsidRPr="00096FD4" w:rsidRDefault="00C334EF" w:rsidP="00EF0522">
            <w:pPr>
              <w:pStyle w:val="BodyText"/>
              <w:spacing w:before="60"/>
              <w:ind w:left="0"/>
            </w:pPr>
          </w:p>
        </w:tc>
      </w:tr>
      <w:tr w:rsidR="00C334EF" w:rsidRPr="00096FD4" w14:paraId="78168D9A" w14:textId="77777777">
        <w:tc>
          <w:tcPr>
            <w:tcW w:w="1005" w:type="dxa"/>
          </w:tcPr>
          <w:p w14:paraId="50C75E80" w14:textId="3119DAA9" w:rsidR="00C334EF" w:rsidRDefault="006B75E1" w:rsidP="00EF0522">
            <w:pPr>
              <w:pStyle w:val="BodyText"/>
              <w:spacing w:before="60"/>
              <w:ind w:left="0"/>
            </w:pPr>
            <w:r>
              <w:t>Q</w:t>
            </w:r>
            <w:r w:rsidR="00C334EF">
              <w:t>3</w:t>
            </w:r>
          </w:p>
        </w:tc>
        <w:tc>
          <w:tcPr>
            <w:tcW w:w="4300" w:type="dxa"/>
          </w:tcPr>
          <w:p w14:paraId="0A6F3A4A" w14:textId="77777777" w:rsidR="00C334EF" w:rsidRDefault="00C334EF" w:rsidP="00C334EF">
            <w:pPr>
              <w:pStyle w:val="BodyText"/>
              <w:keepLines w:val="0"/>
              <w:widowControl/>
              <w:numPr>
                <w:ilvl w:val="0"/>
                <w:numId w:val="4"/>
              </w:numPr>
              <w:spacing w:before="60" w:line="240" w:lineRule="auto"/>
              <w:rPr>
                <w:rFonts w:ascii="Arial" w:hAnsi="Arial" w:cs="Arial"/>
              </w:rPr>
            </w:pPr>
            <w:r>
              <w:rPr>
                <w:rFonts w:ascii="Arial" w:hAnsi="Arial" w:cs="Arial"/>
              </w:rPr>
              <w:t>SCRs as needed</w:t>
            </w:r>
          </w:p>
          <w:p w14:paraId="77D64CF3" w14:textId="77777777"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Security and system patching</w:t>
            </w:r>
          </w:p>
          <w:p w14:paraId="0B8146D8" w14:textId="7352F82A"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Issue Log research and resolution</w:t>
            </w:r>
          </w:p>
        </w:tc>
        <w:tc>
          <w:tcPr>
            <w:tcW w:w="1825" w:type="dxa"/>
          </w:tcPr>
          <w:p w14:paraId="798786FC" w14:textId="6D458625" w:rsidR="00C334EF" w:rsidRDefault="00750A5C" w:rsidP="00676A08">
            <w:pPr>
              <w:pStyle w:val="BodyText"/>
              <w:spacing w:before="60"/>
              <w:ind w:left="0"/>
              <w:rPr>
                <w:rFonts w:ascii="Arial" w:hAnsi="Arial" w:cs="Arial"/>
              </w:rPr>
            </w:pPr>
            <w:r>
              <w:rPr>
                <w:rFonts w:ascii="Arial" w:hAnsi="Arial" w:cs="Arial"/>
              </w:rPr>
              <w:t>12/1/16 – 2/28</w:t>
            </w:r>
            <w:r w:rsidR="00C334EF">
              <w:rPr>
                <w:rFonts w:ascii="Arial" w:hAnsi="Arial" w:cs="Arial"/>
              </w:rPr>
              <w:t>/1</w:t>
            </w:r>
            <w:r>
              <w:rPr>
                <w:rFonts w:ascii="Arial" w:hAnsi="Arial" w:cs="Arial"/>
              </w:rPr>
              <w:t>7</w:t>
            </w:r>
          </w:p>
        </w:tc>
        <w:tc>
          <w:tcPr>
            <w:tcW w:w="1726" w:type="dxa"/>
          </w:tcPr>
          <w:p w14:paraId="5F526C6D" w14:textId="77777777" w:rsidR="00C334EF" w:rsidRPr="00096FD4" w:rsidRDefault="00C334EF" w:rsidP="00EF0522">
            <w:pPr>
              <w:pStyle w:val="BodyText"/>
              <w:spacing w:before="60"/>
              <w:ind w:left="0"/>
            </w:pPr>
          </w:p>
        </w:tc>
      </w:tr>
      <w:tr w:rsidR="00676A08" w:rsidRPr="00096FD4" w14:paraId="14007C36" w14:textId="77777777">
        <w:tc>
          <w:tcPr>
            <w:tcW w:w="1005" w:type="dxa"/>
          </w:tcPr>
          <w:p w14:paraId="25BFB1A8" w14:textId="67E6C03F" w:rsidR="00676A08" w:rsidRDefault="006B75E1" w:rsidP="00EF0522">
            <w:pPr>
              <w:pStyle w:val="BodyText"/>
              <w:spacing w:before="60"/>
              <w:ind w:left="0"/>
            </w:pPr>
            <w:r>
              <w:t>Q</w:t>
            </w:r>
            <w:r w:rsidR="00676A08">
              <w:t>4</w:t>
            </w:r>
          </w:p>
        </w:tc>
        <w:tc>
          <w:tcPr>
            <w:tcW w:w="4300" w:type="dxa"/>
          </w:tcPr>
          <w:p w14:paraId="1E8A846A" w14:textId="77777777" w:rsidR="00676A08" w:rsidRDefault="00676A08" w:rsidP="00C334EF">
            <w:pPr>
              <w:pStyle w:val="BodyText"/>
              <w:keepLines w:val="0"/>
              <w:widowControl/>
              <w:numPr>
                <w:ilvl w:val="0"/>
                <w:numId w:val="4"/>
              </w:numPr>
              <w:spacing w:before="60" w:line="240" w:lineRule="auto"/>
              <w:rPr>
                <w:rFonts w:ascii="Arial" w:hAnsi="Arial" w:cs="Arial"/>
              </w:rPr>
            </w:pPr>
            <w:r>
              <w:rPr>
                <w:rFonts w:ascii="Arial" w:hAnsi="Arial" w:cs="Arial"/>
              </w:rPr>
              <w:t>SCRs as needed</w:t>
            </w:r>
          </w:p>
          <w:p w14:paraId="7057F2A4" w14:textId="77777777" w:rsidR="00676A08" w:rsidRDefault="00676A08" w:rsidP="00C334EF">
            <w:pPr>
              <w:pStyle w:val="BodyText"/>
              <w:keepLines w:val="0"/>
              <w:widowControl/>
              <w:numPr>
                <w:ilvl w:val="0"/>
                <w:numId w:val="4"/>
              </w:numPr>
              <w:spacing w:before="60" w:line="240" w:lineRule="auto"/>
              <w:rPr>
                <w:rFonts w:ascii="Arial" w:hAnsi="Arial" w:cs="Arial"/>
              </w:rPr>
            </w:pPr>
            <w:r>
              <w:rPr>
                <w:rFonts w:ascii="Arial" w:hAnsi="Arial" w:cs="Arial"/>
              </w:rPr>
              <w:t>Security and System patching</w:t>
            </w:r>
          </w:p>
          <w:p w14:paraId="460F4FE6" w14:textId="3D06ABA5" w:rsidR="00676A08" w:rsidRDefault="00676A08" w:rsidP="00C334EF">
            <w:pPr>
              <w:pStyle w:val="BodyText"/>
              <w:keepLines w:val="0"/>
              <w:widowControl/>
              <w:numPr>
                <w:ilvl w:val="0"/>
                <w:numId w:val="4"/>
              </w:numPr>
              <w:spacing w:before="60" w:line="240" w:lineRule="auto"/>
              <w:rPr>
                <w:rFonts w:ascii="Arial" w:hAnsi="Arial" w:cs="Arial"/>
              </w:rPr>
            </w:pPr>
            <w:r>
              <w:rPr>
                <w:rFonts w:ascii="Arial" w:hAnsi="Arial" w:cs="Arial"/>
              </w:rPr>
              <w:t>Issue Log research and resolution</w:t>
            </w:r>
          </w:p>
        </w:tc>
        <w:tc>
          <w:tcPr>
            <w:tcW w:w="1825" w:type="dxa"/>
          </w:tcPr>
          <w:p w14:paraId="54790A89" w14:textId="0B226020" w:rsidR="00676A08" w:rsidRDefault="00750A5C" w:rsidP="004C05C8">
            <w:pPr>
              <w:pStyle w:val="BodyText"/>
              <w:spacing w:before="60"/>
              <w:ind w:left="0"/>
              <w:rPr>
                <w:rFonts w:ascii="Arial" w:hAnsi="Arial" w:cs="Arial"/>
              </w:rPr>
            </w:pPr>
            <w:r>
              <w:rPr>
                <w:rFonts w:ascii="Arial" w:hAnsi="Arial" w:cs="Arial"/>
              </w:rPr>
              <w:t>3/1</w:t>
            </w:r>
            <w:r w:rsidR="004C05C8">
              <w:rPr>
                <w:rFonts w:ascii="Arial" w:hAnsi="Arial" w:cs="Arial"/>
              </w:rPr>
              <w:t>/</w:t>
            </w:r>
            <w:r>
              <w:rPr>
                <w:rFonts w:ascii="Arial" w:hAnsi="Arial" w:cs="Arial"/>
              </w:rPr>
              <w:t>17 – 5/31/17</w:t>
            </w:r>
          </w:p>
        </w:tc>
        <w:tc>
          <w:tcPr>
            <w:tcW w:w="1726" w:type="dxa"/>
          </w:tcPr>
          <w:p w14:paraId="42961DC2" w14:textId="77777777" w:rsidR="00676A08" w:rsidRPr="00096FD4" w:rsidRDefault="00676A08" w:rsidP="00EF0522">
            <w:pPr>
              <w:pStyle w:val="BodyText"/>
              <w:spacing w:before="60"/>
              <w:ind w:left="0"/>
            </w:pPr>
          </w:p>
        </w:tc>
      </w:tr>
      <w:bookmarkEnd w:id="5"/>
      <w:bookmarkEnd w:id="6"/>
      <w:bookmarkEnd w:id="7"/>
    </w:tbl>
    <w:p w14:paraId="0E60304E" w14:textId="79048246" w:rsidR="00B42205" w:rsidRDefault="00B42205"/>
    <w:p w14:paraId="040975C0" w14:textId="73B7AA8C" w:rsidR="00A845F1" w:rsidRDefault="00E20DC9" w:rsidP="00E20DC9">
      <w:pPr>
        <w:pStyle w:val="Heading2"/>
      </w:pPr>
      <w:bookmarkStart w:id="17" w:name="_Toc453235048"/>
      <w:r>
        <w:t>Documentation Updates</w:t>
      </w:r>
      <w:bookmarkEnd w:id="17"/>
    </w:p>
    <w:p w14:paraId="3FDDD087" w14:textId="77777777" w:rsidR="00C334EF" w:rsidRDefault="00E20DC9" w:rsidP="00E20DC9">
      <w:r>
        <w:t>The team will update the following documents as SCRs and new development activities.</w:t>
      </w:r>
    </w:p>
    <w:p w14:paraId="0BFA52DB" w14:textId="7641ECB2" w:rsidR="00E20DC9" w:rsidRDefault="00E20DC9" w:rsidP="00C334EF"/>
    <w:tbl>
      <w:tblPr>
        <w:tblStyle w:val="TableGrid"/>
        <w:tblW w:w="0" w:type="auto"/>
        <w:tblLook w:val="04A0" w:firstRow="1" w:lastRow="0" w:firstColumn="1" w:lastColumn="0" w:noHBand="0" w:noVBand="1"/>
      </w:tblPr>
      <w:tblGrid>
        <w:gridCol w:w="3192"/>
        <w:gridCol w:w="3192"/>
      </w:tblGrid>
      <w:tr w:rsidR="009552E7" w14:paraId="0C367A69" w14:textId="77777777" w:rsidTr="009552E7">
        <w:tc>
          <w:tcPr>
            <w:tcW w:w="3192" w:type="dxa"/>
            <w:shd w:val="clear" w:color="auto" w:fill="BFBFBF" w:themeFill="background1" w:themeFillShade="BF"/>
          </w:tcPr>
          <w:p w14:paraId="57B46020" w14:textId="488A8B5A" w:rsidR="009552E7" w:rsidRPr="009552E7" w:rsidRDefault="009552E7" w:rsidP="00C334EF">
            <w:pPr>
              <w:rPr>
                <w:b/>
              </w:rPr>
            </w:pPr>
            <w:r w:rsidRPr="009552E7">
              <w:rPr>
                <w:b/>
              </w:rPr>
              <w:t>Document</w:t>
            </w:r>
          </w:p>
        </w:tc>
        <w:tc>
          <w:tcPr>
            <w:tcW w:w="3192" w:type="dxa"/>
            <w:shd w:val="clear" w:color="auto" w:fill="BFBFBF" w:themeFill="background1" w:themeFillShade="BF"/>
          </w:tcPr>
          <w:p w14:paraId="3DD8931A" w14:textId="0610DD55" w:rsidR="009552E7" w:rsidRPr="009552E7" w:rsidRDefault="009552E7" w:rsidP="00C334EF">
            <w:pPr>
              <w:rPr>
                <w:b/>
              </w:rPr>
            </w:pPr>
            <w:r w:rsidRPr="009552E7">
              <w:rPr>
                <w:b/>
              </w:rPr>
              <w:t>Role</w:t>
            </w:r>
          </w:p>
        </w:tc>
      </w:tr>
      <w:tr w:rsidR="009552E7" w14:paraId="4DFC5CFA" w14:textId="77777777" w:rsidTr="00E20DC9">
        <w:tc>
          <w:tcPr>
            <w:tcW w:w="3192" w:type="dxa"/>
          </w:tcPr>
          <w:p w14:paraId="2102D3D4" w14:textId="51845F12" w:rsidR="009552E7" w:rsidRDefault="009552E7" w:rsidP="00C334EF">
            <w:r>
              <w:t>Functional Specification</w:t>
            </w:r>
          </w:p>
        </w:tc>
        <w:tc>
          <w:tcPr>
            <w:tcW w:w="3192" w:type="dxa"/>
          </w:tcPr>
          <w:p w14:paraId="04854303" w14:textId="5E40045D" w:rsidR="009552E7" w:rsidRDefault="009552E7" w:rsidP="00C334EF">
            <w:r>
              <w:t>Requirements Engineer</w:t>
            </w:r>
          </w:p>
        </w:tc>
      </w:tr>
      <w:tr w:rsidR="009552E7" w14:paraId="6F4B44C3" w14:textId="77777777" w:rsidTr="00E20DC9">
        <w:tc>
          <w:tcPr>
            <w:tcW w:w="3192" w:type="dxa"/>
          </w:tcPr>
          <w:p w14:paraId="6587C92C" w14:textId="58F440EB" w:rsidR="009552E7" w:rsidRDefault="009552E7" w:rsidP="00C334EF">
            <w:r>
              <w:lastRenderedPageBreak/>
              <w:t>Trace Matrix</w:t>
            </w:r>
          </w:p>
        </w:tc>
        <w:tc>
          <w:tcPr>
            <w:tcW w:w="3192" w:type="dxa"/>
          </w:tcPr>
          <w:p w14:paraId="2D6B6F1C" w14:textId="77777777" w:rsidR="009552E7" w:rsidRDefault="009552E7" w:rsidP="00C334EF">
            <w:r>
              <w:t>Requirements Engineer</w:t>
            </w:r>
          </w:p>
          <w:p w14:paraId="3F1538A6" w14:textId="77777777" w:rsidR="009552E7" w:rsidRDefault="009552E7" w:rsidP="00C334EF">
            <w:r>
              <w:t>Developer</w:t>
            </w:r>
          </w:p>
          <w:p w14:paraId="253D7B79" w14:textId="090E0204" w:rsidR="009552E7" w:rsidRDefault="009552E7" w:rsidP="00C334EF">
            <w:r>
              <w:t>Test Engineer</w:t>
            </w:r>
          </w:p>
        </w:tc>
      </w:tr>
      <w:tr w:rsidR="009552E7" w14:paraId="30560452" w14:textId="77777777" w:rsidTr="00E20DC9">
        <w:tc>
          <w:tcPr>
            <w:tcW w:w="3192" w:type="dxa"/>
          </w:tcPr>
          <w:p w14:paraId="3753E98B" w14:textId="6EF09680" w:rsidR="009552E7" w:rsidRDefault="009552E7" w:rsidP="00C334EF">
            <w:r>
              <w:t>Architecture</w:t>
            </w:r>
          </w:p>
        </w:tc>
        <w:tc>
          <w:tcPr>
            <w:tcW w:w="3192" w:type="dxa"/>
          </w:tcPr>
          <w:p w14:paraId="29334E77" w14:textId="1ECAAF1A" w:rsidR="009552E7" w:rsidRDefault="009552E7" w:rsidP="00C334EF">
            <w:r>
              <w:t>Developer</w:t>
            </w:r>
          </w:p>
        </w:tc>
      </w:tr>
      <w:tr w:rsidR="009552E7" w14:paraId="4A917035" w14:textId="77777777" w:rsidTr="00E20DC9">
        <w:tc>
          <w:tcPr>
            <w:tcW w:w="3192" w:type="dxa"/>
          </w:tcPr>
          <w:p w14:paraId="3599D24B" w14:textId="797013AA" w:rsidR="009552E7" w:rsidRDefault="009552E7" w:rsidP="00C334EF">
            <w:r>
              <w:t>High Level Design</w:t>
            </w:r>
          </w:p>
        </w:tc>
        <w:tc>
          <w:tcPr>
            <w:tcW w:w="3192" w:type="dxa"/>
          </w:tcPr>
          <w:p w14:paraId="69255EFC" w14:textId="5BAF5425" w:rsidR="009552E7" w:rsidRDefault="009552E7" w:rsidP="00C334EF">
            <w:r>
              <w:t>Developer</w:t>
            </w:r>
          </w:p>
        </w:tc>
      </w:tr>
      <w:tr w:rsidR="009552E7" w14:paraId="49083879" w14:textId="77777777" w:rsidTr="00E20DC9">
        <w:tc>
          <w:tcPr>
            <w:tcW w:w="3192" w:type="dxa"/>
          </w:tcPr>
          <w:p w14:paraId="46DB552D" w14:textId="5B6B5585" w:rsidR="009552E7" w:rsidRDefault="009552E7" w:rsidP="00C334EF">
            <w:r>
              <w:t>Detail Design</w:t>
            </w:r>
          </w:p>
        </w:tc>
        <w:tc>
          <w:tcPr>
            <w:tcW w:w="3192" w:type="dxa"/>
          </w:tcPr>
          <w:p w14:paraId="675F8386" w14:textId="3FBCA7CF" w:rsidR="009552E7" w:rsidRDefault="009552E7" w:rsidP="00C334EF">
            <w:r>
              <w:t>Developer</w:t>
            </w:r>
          </w:p>
        </w:tc>
      </w:tr>
      <w:tr w:rsidR="009552E7" w14:paraId="36CF59AB" w14:textId="77777777" w:rsidTr="00E20DC9">
        <w:tc>
          <w:tcPr>
            <w:tcW w:w="3192" w:type="dxa"/>
          </w:tcPr>
          <w:p w14:paraId="67E5C0F1" w14:textId="4BAFC25F" w:rsidR="009552E7" w:rsidRDefault="009552E7" w:rsidP="00C334EF">
            <w:r>
              <w:t>Code</w:t>
            </w:r>
          </w:p>
        </w:tc>
        <w:tc>
          <w:tcPr>
            <w:tcW w:w="3192" w:type="dxa"/>
          </w:tcPr>
          <w:p w14:paraId="7427D2D0" w14:textId="30C09AC4" w:rsidR="009552E7" w:rsidRDefault="009552E7" w:rsidP="00C334EF">
            <w:r>
              <w:t>Developer</w:t>
            </w:r>
          </w:p>
        </w:tc>
      </w:tr>
      <w:tr w:rsidR="009552E7" w14:paraId="01833D26" w14:textId="77777777" w:rsidTr="00E20DC9">
        <w:tc>
          <w:tcPr>
            <w:tcW w:w="3192" w:type="dxa"/>
          </w:tcPr>
          <w:p w14:paraId="131A5BB7" w14:textId="22CD9E18" w:rsidR="009552E7" w:rsidRDefault="009552E7" w:rsidP="00C334EF">
            <w:r>
              <w:t>Unit Test Cases</w:t>
            </w:r>
          </w:p>
        </w:tc>
        <w:tc>
          <w:tcPr>
            <w:tcW w:w="3192" w:type="dxa"/>
          </w:tcPr>
          <w:p w14:paraId="753D3AB8" w14:textId="4536B68B" w:rsidR="009552E7" w:rsidRDefault="009552E7" w:rsidP="00C334EF">
            <w:r>
              <w:t>Developer</w:t>
            </w:r>
          </w:p>
        </w:tc>
      </w:tr>
      <w:tr w:rsidR="009552E7" w14:paraId="32B999B8" w14:textId="77777777" w:rsidTr="00E20DC9">
        <w:tc>
          <w:tcPr>
            <w:tcW w:w="3192" w:type="dxa"/>
          </w:tcPr>
          <w:p w14:paraId="367D952D" w14:textId="154B0669" w:rsidR="009552E7" w:rsidRDefault="009552E7" w:rsidP="00C334EF">
            <w:r>
              <w:t>System Test Cases</w:t>
            </w:r>
          </w:p>
        </w:tc>
        <w:tc>
          <w:tcPr>
            <w:tcW w:w="3192" w:type="dxa"/>
          </w:tcPr>
          <w:p w14:paraId="0AD0A8C8" w14:textId="7A419719" w:rsidR="009552E7" w:rsidRDefault="009552E7" w:rsidP="00C334EF">
            <w:r>
              <w:t>Test Engineer</w:t>
            </w:r>
          </w:p>
        </w:tc>
      </w:tr>
      <w:tr w:rsidR="009552E7" w14:paraId="34270B31" w14:textId="77777777" w:rsidTr="00E20DC9">
        <w:tc>
          <w:tcPr>
            <w:tcW w:w="3192" w:type="dxa"/>
          </w:tcPr>
          <w:p w14:paraId="6F4E2F71" w14:textId="7FC220E1" w:rsidR="009552E7" w:rsidRDefault="009552E7" w:rsidP="00C334EF">
            <w:r>
              <w:t>Work Item List &amp; Iteration Plan</w:t>
            </w:r>
          </w:p>
        </w:tc>
        <w:tc>
          <w:tcPr>
            <w:tcW w:w="3192" w:type="dxa"/>
          </w:tcPr>
          <w:p w14:paraId="257EF84A" w14:textId="1DD8C1F1" w:rsidR="009552E7" w:rsidRDefault="009552E7" w:rsidP="00C334EF">
            <w:r>
              <w:t>SPM</w:t>
            </w:r>
          </w:p>
        </w:tc>
      </w:tr>
      <w:tr w:rsidR="009552E7" w14:paraId="2D1A459B" w14:textId="77777777" w:rsidTr="00E20DC9">
        <w:tc>
          <w:tcPr>
            <w:tcW w:w="3192" w:type="dxa"/>
          </w:tcPr>
          <w:p w14:paraId="0B221D01" w14:textId="661FCD69" w:rsidR="009552E7" w:rsidRDefault="009552E7" w:rsidP="00C334EF">
            <w:r>
              <w:t>Lessons Learned</w:t>
            </w:r>
          </w:p>
        </w:tc>
        <w:tc>
          <w:tcPr>
            <w:tcW w:w="3192" w:type="dxa"/>
          </w:tcPr>
          <w:p w14:paraId="36BF5F78" w14:textId="1772A5A0" w:rsidR="009552E7" w:rsidRDefault="009552E7" w:rsidP="00C334EF">
            <w:r>
              <w:t>SPM</w:t>
            </w:r>
          </w:p>
        </w:tc>
      </w:tr>
      <w:tr w:rsidR="009552E7" w14:paraId="37DAF618" w14:textId="77777777" w:rsidTr="00E20DC9">
        <w:tc>
          <w:tcPr>
            <w:tcW w:w="3192" w:type="dxa"/>
          </w:tcPr>
          <w:p w14:paraId="7537F0BC" w14:textId="6D18150D" w:rsidR="009552E7" w:rsidRDefault="009552E7" w:rsidP="00C334EF">
            <w:r>
              <w:t>Risk Register</w:t>
            </w:r>
          </w:p>
        </w:tc>
        <w:tc>
          <w:tcPr>
            <w:tcW w:w="3192" w:type="dxa"/>
          </w:tcPr>
          <w:p w14:paraId="7E1B4E42" w14:textId="4FEC80BE" w:rsidR="009552E7" w:rsidRDefault="009552E7" w:rsidP="00C334EF">
            <w:r>
              <w:t>SPM</w:t>
            </w:r>
          </w:p>
        </w:tc>
      </w:tr>
      <w:tr w:rsidR="009552E7" w14:paraId="443296F7" w14:textId="77777777" w:rsidTr="00E20DC9">
        <w:tc>
          <w:tcPr>
            <w:tcW w:w="3192" w:type="dxa"/>
          </w:tcPr>
          <w:p w14:paraId="1E926001" w14:textId="63D65C64" w:rsidR="009552E7" w:rsidRDefault="009552E7" w:rsidP="00C334EF">
            <w:r>
              <w:t>WBS</w:t>
            </w:r>
          </w:p>
        </w:tc>
        <w:tc>
          <w:tcPr>
            <w:tcW w:w="3192" w:type="dxa"/>
          </w:tcPr>
          <w:p w14:paraId="7079C29A" w14:textId="31A3604A" w:rsidR="009552E7" w:rsidRDefault="009552E7" w:rsidP="00C334EF">
            <w:r>
              <w:t>SPM</w:t>
            </w:r>
          </w:p>
        </w:tc>
      </w:tr>
    </w:tbl>
    <w:p w14:paraId="436F51DD" w14:textId="5A226498" w:rsidR="00E20DC9" w:rsidRDefault="00E20DC9" w:rsidP="00C334EF"/>
    <w:p w14:paraId="556346E5" w14:textId="2CCAB494" w:rsidR="009552E7" w:rsidRPr="00E20DC9" w:rsidRDefault="009552E7" w:rsidP="00E20DC9">
      <w:r>
        <w:t>Traceability covers requirements and testing only.  Defined process in the tailoring and planning worksheet also includes architecture, design elements and code</w:t>
      </w:r>
      <w:r w:rsidR="00AB4B92">
        <w:t>.  Developers will fill in the missing information for these areas in the trace matrix as they work on new change requests.</w:t>
      </w:r>
    </w:p>
    <w:p w14:paraId="79F6ECCF" w14:textId="77777777" w:rsidR="00A845F1" w:rsidRDefault="00A845F1"/>
    <w:p w14:paraId="0E60304F" w14:textId="77777777" w:rsidR="009059FC" w:rsidRPr="00096FD4" w:rsidRDefault="009059FC" w:rsidP="009059FC">
      <w:pPr>
        <w:pStyle w:val="Heading1"/>
        <w:rPr>
          <w:rFonts w:ascii="Times New Roman" w:hAnsi="Times New Roman"/>
        </w:rPr>
      </w:pPr>
      <w:bookmarkStart w:id="18" w:name="_Toc453235049"/>
      <w:r w:rsidRPr="00096FD4">
        <w:rPr>
          <w:rFonts w:ascii="Times New Roman" w:hAnsi="Times New Roman"/>
        </w:rPr>
        <w:t>Stakeholder plan</w:t>
      </w:r>
      <w:bookmarkEnd w:id="18"/>
    </w:p>
    <w:p w14:paraId="0E603051" w14:textId="77777777" w:rsidR="009059FC" w:rsidRPr="00096FD4" w:rsidRDefault="009059FC" w:rsidP="009059FC">
      <w:pPr>
        <w:pStyle w:val="Comment"/>
        <w:rPr>
          <w:sz w:val="20"/>
        </w:rPr>
      </w:pPr>
    </w:p>
    <w:tbl>
      <w:tblPr>
        <w:tblW w:w="999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2520"/>
        <w:gridCol w:w="1800"/>
        <w:gridCol w:w="3690"/>
      </w:tblGrid>
      <w:tr w:rsidR="00781B73" w:rsidRPr="00096FD4" w14:paraId="0E603056" w14:textId="77777777" w:rsidTr="00EC4D30">
        <w:trPr>
          <w:cantSplit/>
          <w:tblHeader/>
        </w:trPr>
        <w:tc>
          <w:tcPr>
            <w:tcW w:w="1980" w:type="dxa"/>
            <w:tcBorders>
              <w:top w:val="single" w:sz="6" w:space="0" w:color="auto"/>
              <w:left w:val="single" w:sz="6" w:space="0" w:color="auto"/>
              <w:bottom w:val="single" w:sz="6" w:space="0" w:color="auto"/>
              <w:right w:val="single" w:sz="6" w:space="0" w:color="auto"/>
            </w:tcBorders>
            <w:shd w:val="pct15" w:color="auto" w:fill="FFFFFF"/>
          </w:tcPr>
          <w:p w14:paraId="0E603052" w14:textId="77777777" w:rsidR="00781B73" w:rsidRPr="00096FD4" w:rsidRDefault="00781B73" w:rsidP="002D7933">
            <w:pPr>
              <w:pStyle w:val="Table-ColHead"/>
              <w:rPr>
                <w:rFonts w:ascii="Times New Roman" w:hAnsi="Times New Roman"/>
              </w:rPr>
            </w:pPr>
            <w:r w:rsidRPr="00096FD4">
              <w:rPr>
                <w:rFonts w:ascii="Times New Roman" w:hAnsi="Times New Roman"/>
              </w:rPr>
              <w:t>Role</w:t>
            </w:r>
          </w:p>
        </w:tc>
        <w:tc>
          <w:tcPr>
            <w:tcW w:w="2520" w:type="dxa"/>
            <w:tcBorders>
              <w:top w:val="single" w:sz="6" w:space="0" w:color="auto"/>
              <w:left w:val="single" w:sz="6" w:space="0" w:color="auto"/>
              <w:bottom w:val="single" w:sz="6" w:space="0" w:color="auto"/>
              <w:right w:val="single" w:sz="6" w:space="0" w:color="auto"/>
            </w:tcBorders>
            <w:shd w:val="pct15" w:color="auto" w:fill="FFFFFF"/>
          </w:tcPr>
          <w:p w14:paraId="0E603053" w14:textId="77777777" w:rsidR="00781B73" w:rsidRPr="00096FD4" w:rsidRDefault="00781B73" w:rsidP="002D7933">
            <w:pPr>
              <w:pStyle w:val="Table-ColHead"/>
              <w:rPr>
                <w:rFonts w:ascii="Times New Roman" w:hAnsi="Times New Roman"/>
              </w:rPr>
            </w:pPr>
            <w:r w:rsidRPr="00096FD4">
              <w:rPr>
                <w:rFonts w:ascii="Times New Roman" w:hAnsi="Times New Roman"/>
              </w:rPr>
              <w:t>Assigned Person(s)</w:t>
            </w:r>
          </w:p>
        </w:tc>
        <w:tc>
          <w:tcPr>
            <w:tcW w:w="1800" w:type="dxa"/>
            <w:tcBorders>
              <w:top w:val="single" w:sz="6" w:space="0" w:color="auto"/>
              <w:left w:val="single" w:sz="6" w:space="0" w:color="auto"/>
              <w:bottom w:val="single" w:sz="6" w:space="0" w:color="auto"/>
              <w:right w:val="single" w:sz="6" w:space="0" w:color="auto"/>
            </w:tcBorders>
            <w:shd w:val="pct15" w:color="auto" w:fill="FFFFFF"/>
          </w:tcPr>
          <w:p w14:paraId="0E603054" w14:textId="77777777" w:rsidR="00781B73" w:rsidRPr="00096FD4" w:rsidRDefault="00781B73" w:rsidP="002D7933">
            <w:pPr>
              <w:pStyle w:val="Table-ColHead"/>
              <w:rPr>
                <w:rFonts w:ascii="Times New Roman" w:hAnsi="Times New Roman"/>
              </w:rPr>
            </w:pPr>
            <w:r w:rsidRPr="00096FD4">
              <w:rPr>
                <w:rFonts w:ascii="Times New Roman" w:hAnsi="Times New Roman"/>
              </w:rPr>
              <w:t>Communications Plan</w:t>
            </w:r>
          </w:p>
        </w:tc>
        <w:tc>
          <w:tcPr>
            <w:tcW w:w="3690" w:type="dxa"/>
            <w:tcBorders>
              <w:top w:val="single" w:sz="6" w:space="0" w:color="auto"/>
              <w:left w:val="single" w:sz="6" w:space="0" w:color="auto"/>
              <w:bottom w:val="single" w:sz="6" w:space="0" w:color="auto"/>
              <w:right w:val="single" w:sz="6" w:space="0" w:color="auto"/>
            </w:tcBorders>
            <w:shd w:val="pct15" w:color="auto" w:fill="FFFFFF"/>
          </w:tcPr>
          <w:p w14:paraId="0E603055" w14:textId="77777777" w:rsidR="00781B73" w:rsidRPr="00096FD4" w:rsidRDefault="009F3E15" w:rsidP="002D7933">
            <w:pPr>
              <w:pStyle w:val="Table-ColHead"/>
              <w:rPr>
                <w:rFonts w:ascii="Times New Roman" w:hAnsi="Times New Roman"/>
              </w:rPr>
            </w:pPr>
            <w:r>
              <w:rPr>
                <w:rFonts w:ascii="Times New Roman" w:hAnsi="Times New Roman"/>
              </w:rPr>
              <w:t>Responsibilities</w:t>
            </w:r>
          </w:p>
        </w:tc>
      </w:tr>
      <w:tr w:rsidR="00781B73" w:rsidRPr="00096FD4" w14:paraId="0E603065"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57" w14:textId="77777777" w:rsidR="00781B73" w:rsidRPr="00096FD4" w:rsidRDefault="00781B73" w:rsidP="002D7933">
            <w:pPr>
              <w:pStyle w:val="Table-Text"/>
            </w:pPr>
            <w:r w:rsidRPr="00096FD4">
              <w:t>*Customer</w:t>
            </w:r>
          </w:p>
        </w:tc>
        <w:tc>
          <w:tcPr>
            <w:tcW w:w="2520" w:type="dxa"/>
            <w:tcBorders>
              <w:top w:val="single" w:sz="6" w:space="0" w:color="auto"/>
              <w:left w:val="single" w:sz="6" w:space="0" w:color="auto"/>
              <w:bottom w:val="single" w:sz="6" w:space="0" w:color="auto"/>
              <w:right w:val="single" w:sz="6" w:space="0" w:color="auto"/>
            </w:tcBorders>
          </w:tcPr>
          <w:p w14:paraId="0E60305F" w14:textId="3289BB58" w:rsidR="00781B73" w:rsidRPr="00096FD4" w:rsidRDefault="00400445" w:rsidP="00400445">
            <w:pPr>
              <w:pStyle w:val="Table-Text"/>
            </w:pPr>
            <w:r>
              <w:t>Brian Dye, Director Quality</w:t>
            </w:r>
            <w:r w:rsidR="00781B73">
              <w:t xml:space="preserve">, </w:t>
            </w:r>
          </w:p>
        </w:tc>
        <w:tc>
          <w:tcPr>
            <w:tcW w:w="1800" w:type="dxa"/>
            <w:tcBorders>
              <w:top w:val="single" w:sz="6" w:space="0" w:color="auto"/>
              <w:left w:val="single" w:sz="6" w:space="0" w:color="auto"/>
              <w:bottom w:val="single" w:sz="6" w:space="0" w:color="auto"/>
              <w:right w:val="single" w:sz="6" w:space="0" w:color="auto"/>
            </w:tcBorders>
          </w:tcPr>
          <w:p w14:paraId="0E603060" w14:textId="77777777" w:rsidR="00781B73" w:rsidRDefault="00781B73" w:rsidP="009653D0">
            <w:pPr>
              <w:pStyle w:val="Table-Text"/>
            </w:pPr>
            <w:r>
              <w:t>email</w:t>
            </w:r>
          </w:p>
          <w:p w14:paraId="0E603061" w14:textId="77777777" w:rsidR="00781B73" w:rsidRDefault="00781B73" w:rsidP="009653D0">
            <w:pPr>
              <w:pStyle w:val="Table-Text"/>
            </w:pPr>
            <w:r>
              <w:t>Teleconferences</w:t>
            </w:r>
          </w:p>
          <w:p w14:paraId="0E603062" w14:textId="77777777" w:rsidR="00781B73" w:rsidRDefault="00781B73" w:rsidP="009653D0">
            <w:pPr>
              <w:pStyle w:val="Table-Text"/>
            </w:pPr>
            <w:r>
              <w:t>Status Reports</w:t>
            </w:r>
          </w:p>
          <w:p w14:paraId="0E603063" w14:textId="5C04CA94" w:rsidR="00BB2C10" w:rsidRPr="00096FD4" w:rsidRDefault="00BB2C10" w:rsidP="0060091E">
            <w:pPr>
              <w:pStyle w:val="Table-Text"/>
            </w:pPr>
          </w:p>
        </w:tc>
        <w:tc>
          <w:tcPr>
            <w:tcW w:w="3690" w:type="dxa"/>
            <w:tcBorders>
              <w:top w:val="single" w:sz="6" w:space="0" w:color="auto"/>
              <w:left w:val="single" w:sz="6" w:space="0" w:color="auto"/>
              <w:bottom w:val="single" w:sz="6" w:space="0" w:color="auto"/>
              <w:right w:val="single" w:sz="6" w:space="0" w:color="auto"/>
            </w:tcBorders>
          </w:tcPr>
          <w:p w14:paraId="7F7DC9F8" w14:textId="07FB4ACD" w:rsidR="006B6757" w:rsidRDefault="006B6757" w:rsidP="009653D0">
            <w:pPr>
              <w:pStyle w:val="Table-Text"/>
            </w:pPr>
            <w:r>
              <w:t xml:space="preserve">Executive sponsorship for the </w:t>
            </w:r>
            <w:r w:rsidR="00377B6A">
              <w:t>eCL</w:t>
            </w:r>
          </w:p>
          <w:p w14:paraId="0E603064" w14:textId="77777777" w:rsidR="00781B73" w:rsidRDefault="00413195" w:rsidP="009653D0">
            <w:pPr>
              <w:pStyle w:val="Table-Text"/>
            </w:pPr>
            <w:r>
              <w:t>Provide requirements for the CCO program</w:t>
            </w:r>
          </w:p>
        </w:tc>
      </w:tr>
      <w:tr w:rsidR="00781B73" w:rsidRPr="00096FD4" w14:paraId="0E603070"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66" w14:textId="77777777" w:rsidR="00781B73" w:rsidRPr="00096FD4" w:rsidRDefault="00781B73" w:rsidP="002D7933">
            <w:pPr>
              <w:pStyle w:val="Table-Text"/>
            </w:pPr>
            <w:r w:rsidRPr="00096FD4">
              <w:t>*Program Manager</w:t>
            </w:r>
          </w:p>
        </w:tc>
        <w:tc>
          <w:tcPr>
            <w:tcW w:w="2520" w:type="dxa"/>
            <w:tcBorders>
              <w:top w:val="single" w:sz="6" w:space="0" w:color="auto"/>
              <w:left w:val="single" w:sz="6" w:space="0" w:color="auto"/>
              <w:bottom w:val="single" w:sz="6" w:space="0" w:color="auto"/>
              <w:right w:val="single" w:sz="6" w:space="0" w:color="auto"/>
            </w:tcBorders>
          </w:tcPr>
          <w:p w14:paraId="0E603068" w14:textId="77777777" w:rsidR="00A1491E" w:rsidRPr="00096FD4" w:rsidRDefault="00A1491E" w:rsidP="009653D0">
            <w:pPr>
              <w:pStyle w:val="Table-Text"/>
            </w:pPr>
            <w:r>
              <w:t>John Tiongson</w:t>
            </w:r>
          </w:p>
        </w:tc>
        <w:tc>
          <w:tcPr>
            <w:tcW w:w="1800" w:type="dxa"/>
            <w:tcBorders>
              <w:top w:val="single" w:sz="6" w:space="0" w:color="auto"/>
              <w:left w:val="single" w:sz="6" w:space="0" w:color="auto"/>
              <w:bottom w:val="single" w:sz="6" w:space="0" w:color="auto"/>
              <w:right w:val="single" w:sz="6" w:space="0" w:color="auto"/>
            </w:tcBorders>
          </w:tcPr>
          <w:p w14:paraId="0E603069" w14:textId="77777777" w:rsidR="00781B73" w:rsidRPr="008249D5" w:rsidRDefault="00781B73" w:rsidP="009653D0">
            <w:pPr>
              <w:pStyle w:val="Table-Text"/>
            </w:pPr>
            <w:r w:rsidRPr="008249D5">
              <w:t>email</w:t>
            </w:r>
          </w:p>
          <w:p w14:paraId="0E60306A" w14:textId="77777777" w:rsidR="00781B73" w:rsidRPr="008249D5" w:rsidRDefault="00781B73" w:rsidP="009653D0">
            <w:pPr>
              <w:pStyle w:val="Table-Text"/>
            </w:pPr>
            <w:r w:rsidRPr="008249D5">
              <w:t>Face-to-Face Meetings</w:t>
            </w:r>
          </w:p>
          <w:p w14:paraId="0E60306B" w14:textId="77777777" w:rsidR="00781B73" w:rsidRPr="008249D5" w:rsidRDefault="00781B73" w:rsidP="009653D0">
            <w:pPr>
              <w:pStyle w:val="Table-Text"/>
            </w:pPr>
            <w:r w:rsidRPr="008249D5">
              <w:t>Teleconferences</w:t>
            </w:r>
          </w:p>
          <w:p w14:paraId="0E60306C" w14:textId="630EE254" w:rsidR="00BB2C10" w:rsidRPr="008249D5" w:rsidRDefault="003C21C6" w:rsidP="009653D0">
            <w:pPr>
              <w:pStyle w:val="Table-Text"/>
            </w:pPr>
            <w:r>
              <w:t>TFS</w:t>
            </w:r>
          </w:p>
          <w:p w14:paraId="0E60306D" w14:textId="77777777" w:rsidR="0042649F" w:rsidRPr="008249D5" w:rsidRDefault="0042649F" w:rsidP="009653D0">
            <w:pPr>
              <w:pStyle w:val="Table-Text"/>
            </w:pPr>
            <w:r w:rsidRPr="008249D5">
              <w:t>Weekly project calls</w:t>
            </w:r>
          </w:p>
        </w:tc>
        <w:tc>
          <w:tcPr>
            <w:tcW w:w="3690" w:type="dxa"/>
            <w:tcBorders>
              <w:top w:val="single" w:sz="6" w:space="0" w:color="auto"/>
              <w:left w:val="single" w:sz="6" w:space="0" w:color="auto"/>
              <w:bottom w:val="single" w:sz="6" w:space="0" w:color="auto"/>
              <w:right w:val="single" w:sz="6" w:space="0" w:color="auto"/>
            </w:tcBorders>
          </w:tcPr>
          <w:p w14:paraId="0E60306E" w14:textId="77777777" w:rsidR="00781B73" w:rsidRPr="008249D5" w:rsidRDefault="00413195" w:rsidP="009653D0">
            <w:pPr>
              <w:pStyle w:val="Table-Text"/>
            </w:pPr>
            <w:r w:rsidRPr="008249D5">
              <w:t>Provide requirements for the CCO program</w:t>
            </w:r>
          </w:p>
          <w:p w14:paraId="0E60306F" w14:textId="77777777" w:rsidR="00413195" w:rsidRPr="008249D5" w:rsidRDefault="00413195" w:rsidP="009653D0">
            <w:pPr>
              <w:pStyle w:val="Table-Text"/>
            </w:pPr>
            <w:r w:rsidRPr="008249D5">
              <w:t>Responsible for the planning, monitoring and controlling the program to ensure that it meets with its business plan goals, and for reporting performance against plan.  Serves as communication liaison between the customers, project staff and the development staff.</w:t>
            </w:r>
          </w:p>
        </w:tc>
      </w:tr>
      <w:tr w:rsidR="00781B73" w:rsidRPr="00096FD4" w14:paraId="0E60307C"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71" w14:textId="77777777" w:rsidR="00781B73" w:rsidRPr="00096FD4" w:rsidRDefault="00781B73" w:rsidP="00071391">
            <w:pPr>
              <w:pStyle w:val="Table-Text"/>
            </w:pPr>
            <w:r w:rsidRPr="00096FD4">
              <w:t>*Tester</w:t>
            </w:r>
          </w:p>
        </w:tc>
        <w:tc>
          <w:tcPr>
            <w:tcW w:w="2520" w:type="dxa"/>
            <w:tcBorders>
              <w:top w:val="single" w:sz="6" w:space="0" w:color="auto"/>
              <w:left w:val="single" w:sz="6" w:space="0" w:color="auto"/>
              <w:bottom w:val="single" w:sz="6" w:space="0" w:color="auto"/>
              <w:right w:val="single" w:sz="6" w:space="0" w:color="auto"/>
            </w:tcBorders>
          </w:tcPr>
          <w:p w14:paraId="0E603072" w14:textId="5D1231B5" w:rsidR="00781B73" w:rsidRPr="00096FD4" w:rsidRDefault="00F86BDA" w:rsidP="002D7933">
            <w:pPr>
              <w:pStyle w:val="Table-Text"/>
            </w:pPr>
            <w:r>
              <w:t>Doug Stearns</w:t>
            </w:r>
          </w:p>
        </w:tc>
        <w:tc>
          <w:tcPr>
            <w:tcW w:w="1800" w:type="dxa"/>
            <w:tcBorders>
              <w:top w:val="single" w:sz="6" w:space="0" w:color="auto"/>
              <w:left w:val="single" w:sz="6" w:space="0" w:color="auto"/>
              <w:bottom w:val="single" w:sz="6" w:space="0" w:color="auto"/>
              <w:right w:val="single" w:sz="6" w:space="0" w:color="auto"/>
            </w:tcBorders>
          </w:tcPr>
          <w:p w14:paraId="0E603073" w14:textId="77777777" w:rsidR="00781B73" w:rsidRDefault="00781B73" w:rsidP="002D7933">
            <w:pPr>
              <w:pStyle w:val="Table-Text"/>
            </w:pPr>
            <w:r>
              <w:t>Email</w:t>
            </w:r>
          </w:p>
          <w:p w14:paraId="0E603074" w14:textId="77777777" w:rsidR="00781B73" w:rsidRDefault="00781B73" w:rsidP="002D7933">
            <w:pPr>
              <w:pStyle w:val="Table-Text"/>
            </w:pPr>
            <w:r>
              <w:t>Teleconferences</w:t>
            </w:r>
          </w:p>
          <w:p w14:paraId="0E603075" w14:textId="1E10F93F" w:rsidR="00BB2C10" w:rsidRDefault="003C21C6" w:rsidP="002D7933">
            <w:pPr>
              <w:pStyle w:val="Table-Text"/>
            </w:pPr>
            <w:r>
              <w:t>TFS</w:t>
            </w:r>
          </w:p>
          <w:p w14:paraId="0E603076" w14:textId="18984742" w:rsidR="0042649F" w:rsidRDefault="00CA4D52" w:rsidP="002D7933">
            <w:pPr>
              <w:pStyle w:val="Table-Text"/>
            </w:pPr>
            <w:r>
              <w:t>S</w:t>
            </w:r>
            <w:r w:rsidR="0042649F">
              <w:t>tandup meetings</w:t>
            </w:r>
          </w:p>
          <w:p w14:paraId="0E603077" w14:textId="050827CE" w:rsidR="0042649F" w:rsidRPr="00096FD4" w:rsidRDefault="00CA4D52" w:rsidP="002D7933">
            <w:pPr>
              <w:pStyle w:val="Table-Text"/>
            </w:pPr>
            <w:r>
              <w:t>M</w:t>
            </w:r>
            <w:r w:rsidR="0042649F">
              <w:t>eetings with SPM</w:t>
            </w:r>
          </w:p>
        </w:tc>
        <w:tc>
          <w:tcPr>
            <w:tcW w:w="3690" w:type="dxa"/>
            <w:tcBorders>
              <w:top w:val="single" w:sz="6" w:space="0" w:color="auto"/>
              <w:left w:val="single" w:sz="6" w:space="0" w:color="auto"/>
              <w:bottom w:val="single" w:sz="6" w:space="0" w:color="auto"/>
              <w:right w:val="single" w:sz="6" w:space="0" w:color="auto"/>
            </w:tcBorders>
          </w:tcPr>
          <w:p w14:paraId="0E603078" w14:textId="77777777" w:rsidR="00781B73" w:rsidRDefault="00413195" w:rsidP="002D7933">
            <w:pPr>
              <w:pStyle w:val="Table-Text"/>
            </w:pPr>
            <w:r>
              <w:t xml:space="preserve">Leads the creation of the Functional Specification and Traceability </w:t>
            </w:r>
            <w:r w:rsidR="005249F7">
              <w:t>Matrices</w:t>
            </w:r>
          </w:p>
          <w:p w14:paraId="0E603079" w14:textId="77777777" w:rsidR="00413195" w:rsidRDefault="0042649F" w:rsidP="002D7933">
            <w:pPr>
              <w:pStyle w:val="Table-Text"/>
            </w:pPr>
            <w:r>
              <w:t>Focal point of communication with the customer on issues that arise in the system.</w:t>
            </w:r>
          </w:p>
          <w:p w14:paraId="0E60307A" w14:textId="77777777" w:rsidR="0042649F" w:rsidRDefault="0042649F" w:rsidP="0042649F">
            <w:pPr>
              <w:pStyle w:val="Table-Text"/>
            </w:pPr>
            <w:r>
              <w:t>Leads the creation of the System Test Plans and Test Cases. Coordinates and participates in t</w:t>
            </w:r>
            <w:r w:rsidR="009F3E15">
              <w:t>he</w:t>
            </w:r>
            <w:r>
              <w:t xml:space="preserve"> execution of the System Test Plan and cases.</w:t>
            </w:r>
          </w:p>
          <w:p w14:paraId="0E60307B" w14:textId="2880759C" w:rsidR="0042649F" w:rsidRDefault="0042649F" w:rsidP="0042649F">
            <w:pPr>
              <w:pStyle w:val="Table-Text"/>
            </w:pPr>
            <w:r>
              <w:t xml:space="preserve">For work done within </w:t>
            </w:r>
            <w:r w:rsidR="003C21C6">
              <w:t>TFS</w:t>
            </w:r>
            <w:r>
              <w:t>, responsible for the effort, estimate, and testing is all encompassing for the issues being corrected.</w:t>
            </w:r>
          </w:p>
        </w:tc>
      </w:tr>
      <w:tr w:rsidR="00781B73" w:rsidRPr="00096FD4" w14:paraId="0E603088"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7D" w14:textId="77777777" w:rsidR="00781B73" w:rsidRPr="00096FD4" w:rsidRDefault="00781B73" w:rsidP="002D7933">
            <w:pPr>
              <w:pStyle w:val="Table-Text"/>
            </w:pPr>
            <w:r w:rsidRPr="00096FD4">
              <w:lastRenderedPageBreak/>
              <w:t>*SCM Lead</w:t>
            </w:r>
          </w:p>
        </w:tc>
        <w:tc>
          <w:tcPr>
            <w:tcW w:w="2520" w:type="dxa"/>
            <w:tcBorders>
              <w:top w:val="single" w:sz="6" w:space="0" w:color="auto"/>
              <w:left w:val="single" w:sz="6" w:space="0" w:color="auto"/>
              <w:bottom w:val="single" w:sz="6" w:space="0" w:color="auto"/>
              <w:right w:val="single" w:sz="6" w:space="0" w:color="auto"/>
            </w:tcBorders>
          </w:tcPr>
          <w:p w14:paraId="0E60307E" w14:textId="77777777" w:rsidR="00781B73" w:rsidRPr="00096FD4" w:rsidRDefault="00781B73" w:rsidP="002D7933">
            <w:pPr>
              <w:pStyle w:val="Table-Text"/>
            </w:pPr>
            <w:r>
              <w:t>Jackie Miller</w:t>
            </w:r>
          </w:p>
        </w:tc>
        <w:tc>
          <w:tcPr>
            <w:tcW w:w="1800" w:type="dxa"/>
            <w:tcBorders>
              <w:top w:val="single" w:sz="6" w:space="0" w:color="auto"/>
              <w:left w:val="single" w:sz="6" w:space="0" w:color="auto"/>
              <w:bottom w:val="single" w:sz="6" w:space="0" w:color="auto"/>
              <w:right w:val="single" w:sz="6" w:space="0" w:color="auto"/>
            </w:tcBorders>
          </w:tcPr>
          <w:p w14:paraId="0E60307F" w14:textId="77777777" w:rsidR="00781B73" w:rsidRDefault="00781B73" w:rsidP="002D7933">
            <w:pPr>
              <w:pStyle w:val="Table-Text"/>
            </w:pPr>
            <w:r>
              <w:t>Email</w:t>
            </w:r>
          </w:p>
          <w:p w14:paraId="0E603080" w14:textId="77777777" w:rsidR="00781B73" w:rsidRDefault="00781B73" w:rsidP="002D7933">
            <w:pPr>
              <w:pStyle w:val="Table-Text"/>
            </w:pPr>
            <w:r>
              <w:t>Teleconferences</w:t>
            </w:r>
          </w:p>
          <w:p w14:paraId="0E603081" w14:textId="446D75EB" w:rsidR="00BB2C10" w:rsidRPr="00096FD4" w:rsidRDefault="003C21C6" w:rsidP="002D7933">
            <w:pPr>
              <w:pStyle w:val="Table-Text"/>
            </w:pPr>
            <w:r>
              <w:t>TFS</w:t>
            </w:r>
          </w:p>
        </w:tc>
        <w:tc>
          <w:tcPr>
            <w:tcW w:w="3690" w:type="dxa"/>
            <w:tcBorders>
              <w:top w:val="single" w:sz="6" w:space="0" w:color="auto"/>
              <w:left w:val="single" w:sz="6" w:space="0" w:color="auto"/>
              <w:bottom w:val="single" w:sz="6" w:space="0" w:color="auto"/>
              <w:right w:val="single" w:sz="6" w:space="0" w:color="auto"/>
            </w:tcBorders>
          </w:tcPr>
          <w:p w14:paraId="0E603082" w14:textId="77777777" w:rsidR="00781B73" w:rsidRDefault="0042649F" w:rsidP="002D7933">
            <w:pPr>
              <w:pStyle w:val="Table-Text"/>
            </w:pPr>
            <w:r>
              <w:t>Leads all SCM activity.</w:t>
            </w:r>
          </w:p>
          <w:p w14:paraId="0E603083" w14:textId="77777777" w:rsidR="0042649F" w:rsidRDefault="0042649F" w:rsidP="002D7933">
            <w:pPr>
              <w:pStyle w:val="Table-Text"/>
            </w:pPr>
            <w:r>
              <w:t>Creates and maintains the SCCB charter.</w:t>
            </w:r>
          </w:p>
          <w:p w14:paraId="0E603084" w14:textId="77777777" w:rsidR="0042649F" w:rsidRDefault="0042649F" w:rsidP="002D7933">
            <w:pPr>
              <w:pStyle w:val="Table-Text"/>
            </w:pPr>
            <w:r>
              <w:t>The SCM lead is a member of the SCCB.</w:t>
            </w:r>
          </w:p>
          <w:p w14:paraId="0E603085" w14:textId="77777777" w:rsidR="0042649F" w:rsidRDefault="0042649F" w:rsidP="002D7933">
            <w:pPr>
              <w:pStyle w:val="Table-Text"/>
            </w:pPr>
            <w:r>
              <w:t>Facilitates the SCCB meetings</w:t>
            </w:r>
          </w:p>
          <w:p w14:paraId="0E603086" w14:textId="77777777" w:rsidR="0042649F" w:rsidRDefault="0042649F" w:rsidP="002D7933">
            <w:pPr>
              <w:pStyle w:val="Table-Text"/>
            </w:pPr>
            <w:r>
              <w:t>Generates the SCCB meeting minutes</w:t>
            </w:r>
          </w:p>
          <w:p w14:paraId="0E603087" w14:textId="77777777" w:rsidR="0042649F" w:rsidRDefault="0042649F" w:rsidP="002D7933">
            <w:pPr>
              <w:pStyle w:val="Table-Text"/>
            </w:pPr>
            <w:r>
              <w:t>Provides SCM tool training and support</w:t>
            </w:r>
          </w:p>
        </w:tc>
      </w:tr>
      <w:tr w:rsidR="00781B73" w:rsidRPr="00096FD4" w14:paraId="0E60309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89" w14:textId="77777777" w:rsidR="00781B73" w:rsidRPr="00096FD4" w:rsidRDefault="00781B73" w:rsidP="00071391">
            <w:pPr>
              <w:pStyle w:val="Table-Text"/>
            </w:pPr>
            <w:r w:rsidRPr="00096FD4">
              <w:t>*Project Manager</w:t>
            </w:r>
          </w:p>
        </w:tc>
        <w:tc>
          <w:tcPr>
            <w:tcW w:w="2520" w:type="dxa"/>
            <w:tcBorders>
              <w:top w:val="single" w:sz="6" w:space="0" w:color="auto"/>
              <w:left w:val="single" w:sz="6" w:space="0" w:color="auto"/>
              <w:bottom w:val="single" w:sz="6" w:space="0" w:color="auto"/>
              <w:right w:val="single" w:sz="6" w:space="0" w:color="auto"/>
            </w:tcBorders>
          </w:tcPr>
          <w:p w14:paraId="0E60308A" w14:textId="3E065414" w:rsidR="00781B73" w:rsidRDefault="00400445" w:rsidP="002D7933">
            <w:pPr>
              <w:pStyle w:val="Table-Text"/>
            </w:pPr>
            <w:r>
              <w:t>Mike Ingram</w:t>
            </w:r>
          </w:p>
          <w:p w14:paraId="0E60308B" w14:textId="77777777" w:rsidR="00781B73" w:rsidRPr="00096FD4" w:rsidRDefault="00781B73"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8C" w14:textId="77777777" w:rsidR="00781B73" w:rsidRDefault="00781B73" w:rsidP="002D7933">
            <w:pPr>
              <w:pStyle w:val="Table-Text"/>
            </w:pPr>
            <w:r>
              <w:t>Email</w:t>
            </w:r>
          </w:p>
          <w:p w14:paraId="0E60308D" w14:textId="77777777" w:rsidR="00781B73" w:rsidRDefault="00781B73" w:rsidP="002D7933">
            <w:pPr>
              <w:pStyle w:val="Table-Text"/>
            </w:pPr>
            <w:r>
              <w:t>Teleconferences</w:t>
            </w:r>
          </w:p>
          <w:p w14:paraId="0E60308E" w14:textId="23605B2E" w:rsidR="00BB2C10" w:rsidRDefault="003C21C6" w:rsidP="002D7933">
            <w:pPr>
              <w:pStyle w:val="Table-Text"/>
            </w:pPr>
            <w:r>
              <w:t>TFS</w:t>
            </w:r>
          </w:p>
          <w:p w14:paraId="0E60308F" w14:textId="2D61A3C5" w:rsidR="0042649F" w:rsidRDefault="00253D6C" w:rsidP="002D7933">
            <w:pPr>
              <w:pStyle w:val="Table-Text"/>
            </w:pPr>
            <w:r>
              <w:t>S</w:t>
            </w:r>
            <w:r w:rsidR="0042649F">
              <w:t>tandup meetings</w:t>
            </w:r>
          </w:p>
          <w:p w14:paraId="0E603090" w14:textId="77777777" w:rsidR="0042649F" w:rsidRDefault="0042649F" w:rsidP="002D7933">
            <w:pPr>
              <w:pStyle w:val="Table-Text"/>
            </w:pPr>
            <w:r>
              <w:t>Weekly meetings with the program</w:t>
            </w:r>
          </w:p>
          <w:p w14:paraId="0E603091" w14:textId="24EBC987" w:rsidR="0042649F" w:rsidRDefault="0042649F" w:rsidP="002D7933">
            <w:pPr>
              <w:pStyle w:val="Table-Text"/>
            </w:pPr>
            <w:r>
              <w:t>1 to 1 with direct reports</w:t>
            </w:r>
          </w:p>
          <w:p w14:paraId="0E603092" w14:textId="77777777" w:rsidR="0042649F" w:rsidRDefault="0042649F" w:rsidP="002D7933">
            <w:pPr>
              <w:pStyle w:val="Table-Text"/>
            </w:pPr>
            <w:r>
              <w:t>Meeting with MGR</w:t>
            </w:r>
          </w:p>
          <w:p w14:paraId="0E603094" w14:textId="77777777" w:rsidR="0042649F" w:rsidRDefault="0042649F" w:rsidP="002D7933">
            <w:pPr>
              <w:pStyle w:val="Table-Text"/>
            </w:pPr>
            <w:r>
              <w:t>Document Reviews</w:t>
            </w:r>
          </w:p>
          <w:p w14:paraId="0E603095" w14:textId="77777777" w:rsidR="0042649F" w:rsidRPr="00096FD4" w:rsidRDefault="0042649F" w:rsidP="002D7933">
            <w:pPr>
              <w:pStyle w:val="Table-Text"/>
            </w:pPr>
            <w:r>
              <w:t>SharePoint</w:t>
            </w:r>
          </w:p>
        </w:tc>
        <w:tc>
          <w:tcPr>
            <w:tcW w:w="3690" w:type="dxa"/>
            <w:tcBorders>
              <w:top w:val="single" w:sz="6" w:space="0" w:color="auto"/>
              <w:left w:val="single" w:sz="6" w:space="0" w:color="auto"/>
              <w:bottom w:val="single" w:sz="6" w:space="0" w:color="auto"/>
              <w:right w:val="single" w:sz="6" w:space="0" w:color="auto"/>
            </w:tcBorders>
          </w:tcPr>
          <w:p w14:paraId="0E603096" w14:textId="77777777" w:rsidR="00781B73" w:rsidRDefault="0042649F" w:rsidP="0042649F">
            <w:pPr>
              <w:pStyle w:val="Table-Text"/>
            </w:pPr>
            <w:r>
              <w:t>Develops and updates the project plan</w:t>
            </w:r>
          </w:p>
          <w:p w14:paraId="0E603097" w14:textId="77777777" w:rsidR="0042649F" w:rsidRDefault="0042649F" w:rsidP="0042649F">
            <w:pPr>
              <w:pStyle w:val="Table-Text"/>
            </w:pPr>
            <w:r>
              <w:t>Ensures the software development is completed on time and within budget, and serves as contact between project staff and development resources.</w:t>
            </w:r>
          </w:p>
          <w:p w14:paraId="0E603098" w14:textId="77777777" w:rsidR="0042649F" w:rsidRDefault="0042649F" w:rsidP="0042649F">
            <w:pPr>
              <w:pStyle w:val="Table-Text"/>
            </w:pPr>
            <w:r>
              <w:t>Responsible for Risk Management and Measurement and Analysis including monthly reporting to senior management and program manager.</w:t>
            </w:r>
          </w:p>
          <w:p w14:paraId="0E603099" w14:textId="77777777" w:rsidR="0042649F" w:rsidRDefault="0042649F" w:rsidP="0042649F">
            <w:pPr>
              <w:pStyle w:val="Table-Text"/>
            </w:pPr>
            <w:r>
              <w:t>Responsible for production status and issues</w:t>
            </w:r>
          </w:p>
          <w:p w14:paraId="0E60309A" w14:textId="77777777" w:rsidR="0042649F" w:rsidRDefault="0042649F" w:rsidP="0042649F">
            <w:pPr>
              <w:pStyle w:val="Table-Text"/>
            </w:pPr>
            <w:r>
              <w:t>Responsible for directing development resources to ensure a quality product from development to production support.</w:t>
            </w:r>
          </w:p>
          <w:p w14:paraId="0E60309B" w14:textId="77777777" w:rsidR="0042649F" w:rsidRDefault="0042649F" w:rsidP="0042649F">
            <w:pPr>
              <w:pStyle w:val="Table-Text"/>
            </w:pPr>
            <w:r>
              <w:t>Responsible for coordinating the effort between development, testing and business analysts</w:t>
            </w:r>
          </w:p>
          <w:p w14:paraId="0E60309C" w14:textId="77777777" w:rsidR="0042649F" w:rsidRDefault="0042649F" w:rsidP="0042649F">
            <w:pPr>
              <w:pStyle w:val="Table-Text"/>
            </w:pPr>
            <w:r>
              <w:t>Responsible for formal decision making (DAR)</w:t>
            </w:r>
          </w:p>
          <w:p w14:paraId="0E60309D" w14:textId="77777777" w:rsidR="0042649F" w:rsidRDefault="0042649F" w:rsidP="0042649F">
            <w:pPr>
              <w:pStyle w:val="Table-Text"/>
            </w:pPr>
            <w:r>
              <w:t>Responsible for project measurement (MA)</w:t>
            </w:r>
          </w:p>
        </w:tc>
      </w:tr>
      <w:tr w:rsidR="00781B73" w:rsidRPr="00096FD4" w14:paraId="0E6030B1"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9F" w14:textId="77777777" w:rsidR="00781B73" w:rsidRPr="00096FD4" w:rsidRDefault="00781B73" w:rsidP="00071391">
            <w:pPr>
              <w:pStyle w:val="Table-Text"/>
            </w:pPr>
            <w:r w:rsidRPr="00096FD4">
              <w:t>*Process Auditor</w:t>
            </w:r>
          </w:p>
        </w:tc>
        <w:tc>
          <w:tcPr>
            <w:tcW w:w="2520" w:type="dxa"/>
            <w:tcBorders>
              <w:top w:val="single" w:sz="6" w:space="0" w:color="auto"/>
              <w:left w:val="single" w:sz="6" w:space="0" w:color="auto"/>
              <w:bottom w:val="single" w:sz="6" w:space="0" w:color="auto"/>
              <w:right w:val="single" w:sz="6" w:space="0" w:color="auto"/>
            </w:tcBorders>
          </w:tcPr>
          <w:p w14:paraId="0E6030A0" w14:textId="77777777" w:rsidR="00781B73" w:rsidRPr="00096FD4" w:rsidRDefault="00781B73" w:rsidP="002D7933">
            <w:pPr>
              <w:pStyle w:val="Table-Text"/>
            </w:pPr>
            <w:r>
              <w:t>Karen Black</w:t>
            </w:r>
          </w:p>
        </w:tc>
        <w:tc>
          <w:tcPr>
            <w:tcW w:w="1800" w:type="dxa"/>
            <w:tcBorders>
              <w:top w:val="single" w:sz="6" w:space="0" w:color="auto"/>
              <w:left w:val="single" w:sz="6" w:space="0" w:color="auto"/>
              <w:bottom w:val="single" w:sz="6" w:space="0" w:color="auto"/>
              <w:right w:val="single" w:sz="6" w:space="0" w:color="auto"/>
            </w:tcBorders>
          </w:tcPr>
          <w:p w14:paraId="0E6030A1" w14:textId="77777777" w:rsidR="00781B73" w:rsidRDefault="00413195" w:rsidP="002D7933">
            <w:pPr>
              <w:pStyle w:val="Table-Text"/>
            </w:pPr>
            <w:r>
              <w:t>eMail</w:t>
            </w:r>
          </w:p>
          <w:p w14:paraId="0E6030A2" w14:textId="77777777" w:rsidR="00B22BE7" w:rsidRDefault="00B22BE7" w:rsidP="002D7933">
            <w:pPr>
              <w:pStyle w:val="Table-Text"/>
            </w:pPr>
            <w:r>
              <w:t>Governance Monthly Report</w:t>
            </w:r>
          </w:p>
          <w:p w14:paraId="0E6030A3" w14:textId="77777777" w:rsidR="00B22BE7" w:rsidRDefault="00B22BE7" w:rsidP="002D7933">
            <w:pPr>
              <w:pStyle w:val="Table-Text"/>
            </w:pPr>
            <w:r>
              <w:t>Governance audit plans and reports</w:t>
            </w:r>
          </w:p>
          <w:p w14:paraId="0E6030A4" w14:textId="77777777" w:rsidR="00B22BE7" w:rsidRDefault="00B22BE7" w:rsidP="002D7933">
            <w:pPr>
              <w:pStyle w:val="Table-Text"/>
            </w:pPr>
            <w:r>
              <w:t>SharePoint</w:t>
            </w:r>
          </w:p>
          <w:p w14:paraId="0E6030A6" w14:textId="3492147C" w:rsidR="00B22BE7" w:rsidRPr="00096FD4" w:rsidRDefault="003C21C6" w:rsidP="002D7933">
            <w:pPr>
              <w:pStyle w:val="Table-Text"/>
            </w:pPr>
            <w:r>
              <w:t>TFS</w:t>
            </w:r>
          </w:p>
        </w:tc>
        <w:tc>
          <w:tcPr>
            <w:tcW w:w="3690" w:type="dxa"/>
            <w:tcBorders>
              <w:top w:val="single" w:sz="6" w:space="0" w:color="auto"/>
              <w:left w:val="single" w:sz="6" w:space="0" w:color="auto"/>
              <w:bottom w:val="single" w:sz="6" w:space="0" w:color="auto"/>
              <w:right w:val="single" w:sz="6" w:space="0" w:color="auto"/>
            </w:tcBorders>
          </w:tcPr>
          <w:p w14:paraId="0E6030A7" w14:textId="77777777" w:rsidR="007E36E5" w:rsidRPr="004F60C4" w:rsidRDefault="007E36E5" w:rsidP="004F60C4">
            <w:pPr>
              <w:widowControl/>
              <w:spacing w:line="240" w:lineRule="auto"/>
              <w:rPr>
                <w:sz w:val="22"/>
                <w:szCs w:val="22"/>
              </w:rPr>
            </w:pPr>
            <w:r w:rsidRPr="004F60C4">
              <w:rPr>
                <w:sz w:val="22"/>
                <w:szCs w:val="22"/>
              </w:rPr>
              <w:t xml:space="preserve">Objectively evaluating performed processes, work products, and services against the applicable process descriptions, standards, and procedures </w:t>
            </w:r>
          </w:p>
          <w:p w14:paraId="0E6030A8" w14:textId="77777777" w:rsidR="004F60C4" w:rsidRDefault="004F60C4" w:rsidP="004F60C4">
            <w:pPr>
              <w:widowControl/>
              <w:spacing w:line="240" w:lineRule="auto"/>
              <w:rPr>
                <w:sz w:val="22"/>
                <w:szCs w:val="22"/>
              </w:rPr>
            </w:pPr>
          </w:p>
          <w:p w14:paraId="0E6030A9" w14:textId="77777777" w:rsidR="007E36E5" w:rsidRPr="004F60C4" w:rsidRDefault="007E36E5" w:rsidP="004F60C4">
            <w:pPr>
              <w:widowControl/>
              <w:spacing w:line="240" w:lineRule="auto"/>
              <w:rPr>
                <w:sz w:val="22"/>
                <w:szCs w:val="22"/>
              </w:rPr>
            </w:pPr>
            <w:r w:rsidRPr="004F60C4">
              <w:rPr>
                <w:sz w:val="22"/>
                <w:szCs w:val="22"/>
              </w:rPr>
              <w:t xml:space="preserve">Identifying and documenting noncompliance issues </w:t>
            </w:r>
          </w:p>
          <w:p w14:paraId="0E6030AA" w14:textId="77777777" w:rsidR="004F60C4" w:rsidRDefault="004F60C4" w:rsidP="004F60C4">
            <w:pPr>
              <w:widowControl/>
              <w:spacing w:line="240" w:lineRule="auto"/>
              <w:rPr>
                <w:sz w:val="22"/>
                <w:szCs w:val="22"/>
              </w:rPr>
            </w:pPr>
          </w:p>
          <w:p w14:paraId="0E6030AB" w14:textId="77777777" w:rsidR="007E36E5" w:rsidRPr="004F60C4" w:rsidRDefault="007E36E5" w:rsidP="004F60C4">
            <w:pPr>
              <w:widowControl/>
              <w:spacing w:line="240" w:lineRule="auto"/>
              <w:rPr>
                <w:sz w:val="22"/>
                <w:szCs w:val="22"/>
              </w:rPr>
            </w:pPr>
            <w:r w:rsidRPr="004F60C4">
              <w:rPr>
                <w:sz w:val="22"/>
                <w:szCs w:val="22"/>
              </w:rPr>
              <w:t xml:space="preserve">Providing feedback to project staff and managers on the results of quality assurance activities </w:t>
            </w:r>
          </w:p>
          <w:p w14:paraId="0E6030AC" w14:textId="77777777" w:rsidR="004F60C4" w:rsidRDefault="004F60C4" w:rsidP="004F60C4">
            <w:pPr>
              <w:widowControl/>
              <w:spacing w:line="240" w:lineRule="auto"/>
              <w:rPr>
                <w:sz w:val="22"/>
                <w:szCs w:val="22"/>
              </w:rPr>
            </w:pPr>
          </w:p>
          <w:p w14:paraId="0E6030AD" w14:textId="77777777" w:rsidR="007E36E5" w:rsidRPr="004F60C4" w:rsidRDefault="007E36E5" w:rsidP="004F60C4">
            <w:pPr>
              <w:widowControl/>
              <w:spacing w:line="240" w:lineRule="auto"/>
              <w:rPr>
                <w:sz w:val="22"/>
                <w:szCs w:val="22"/>
              </w:rPr>
            </w:pPr>
            <w:r w:rsidRPr="004F60C4">
              <w:rPr>
                <w:sz w:val="22"/>
                <w:szCs w:val="22"/>
              </w:rPr>
              <w:t xml:space="preserve">Ensuring that noncompliance issues are addressed </w:t>
            </w:r>
          </w:p>
          <w:p w14:paraId="0E6030AE" w14:textId="77777777" w:rsidR="004F60C4" w:rsidRDefault="004F60C4" w:rsidP="004F60C4">
            <w:pPr>
              <w:widowControl/>
              <w:spacing w:line="240" w:lineRule="auto"/>
              <w:rPr>
                <w:sz w:val="22"/>
                <w:szCs w:val="22"/>
              </w:rPr>
            </w:pPr>
          </w:p>
          <w:p w14:paraId="0E6030AF" w14:textId="77777777" w:rsidR="007E36E5" w:rsidRPr="004F60C4" w:rsidRDefault="007E36E5" w:rsidP="004F60C4">
            <w:pPr>
              <w:widowControl/>
              <w:spacing w:line="240" w:lineRule="auto"/>
              <w:rPr>
                <w:sz w:val="22"/>
                <w:szCs w:val="22"/>
              </w:rPr>
            </w:pPr>
            <w:r w:rsidRPr="004F60C4">
              <w:rPr>
                <w:sz w:val="22"/>
                <w:szCs w:val="22"/>
              </w:rPr>
              <w:t>Mentoring projects on process usage</w:t>
            </w:r>
          </w:p>
          <w:p w14:paraId="0E6030B0" w14:textId="77777777" w:rsidR="00413195" w:rsidRPr="00096FD4" w:rsidRDefault="00413195" w:rsidP="002D7933">
            <w:pPr>
              <w:pStyle w:val="Table-Text"/>
            </w:pPr>
          </w:p>
        </w:tc>
      </w:tr>
      <w:tr w:rsidR="00781B73" w:rsidRPr="00096FD4" w14:paraId="0E6030B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B2" w14:textId="77777777" w:rsidR="00781B73" w:rsidRPr="00096FD4" w:rsidRDefault="00781B73" w:rsidP="002D7933">
            <w:pPr>
              <w:pStyle w:val="Table-Text"/>
            </w:pPr>
            <w:r w:rsidRPr="00096FD4">
              <w:lastRenderedPageBreak/>
              <w:t>*Risk Management</w:t>
            </w:r>
          </w:p>
        </w:tc>
        <w:tc>
          <w:tcPr>
            <w:tcW w:w="2520" w:type="dxa"/>
            <w:tcBorders>
              <w:top w:val="single" w:sz="6" w:space="0" w:color="auto"/>
              <w:left w:val="single" w:sz="6" w:space="0" w:color="auto"/>
              <w:bottom w:val="single" w:sz="6" w:space="0" w:color="auto"/>
              <w:right w:val="single" w:sz="6" w:space="0" w:color="auto"/>
            </w:tcBorders>
          </w:tcPr>
          <w:p w14:paraId="0E6030B3" w14:textId="77777777" w:rsidR="00781B73" w:rsidRPr="00096FD4" w:rsidRDefault="00781B73" w:rsidP="002D7933">
            <w:pPr>
              <w:pStyle w:val="Table-Text"/>
            </w:pPr>
            <w:r w:rsidRPr="00096FD4">
              <w:t>*All project members</w:t>
            </w:r>
          </w:p>
        </w:tc>
        <w:tc>
          <w:tcPr>
            <w:tcW w:w="1800" w:type="dxa"/>
            <w:tcBorders>
              <w:top w:val="single" w:sz="6" w:space="0" w:color="auto"/>
              <w:left w:val="single" w:sz="6" w:space="0" w:color="auto"/>
              <w:bottom w:val="single" w:sz="6" w:space="0" w:color="auto"/>
              <w:right w:val="single" w:sz="6" w:space="0" w:color="auto"/>
            </w:tcBorders>
          </w:tcPr>
          <w:p w14:paraId="0E6030B4" w14:textId="34D42660" w:rsidR="00781B73" w:rsidRDefault="00691B08" w:rsidP="002D7933">
            <w:pPr>
              <w:pStyle w:val="Table-Text"/>
            </w:pPr>
            <w:r>
              <w:t>Team</w:t>
            </w:r>
            <w:r w:rsidR="003957BA">
              <w:t xml:space="preserve"> meetings</w:t>
            </w:r>
          </w:p>
          <w:p w14:paraId="0E6030B5" w14:textId="77777777" w:rsidR="003957BA" w:rsidRDefault="003957BA" w:rsidP="002D7933">
            <w:pPr>
              <w:pStyle w:val="Table-Text"/>
            </w:pPr>
            <w:r>
              <w:t>Weekly team status meetings</w:t>
            </w:r>
          </w:p>
          <w:p w14:paraId="0E6030B7" w14:textId="6E605568" w:rsidR="003957BA" w:rsidRDefault="00CA4D52" w:rsidP="002D7933">
            <w:pPr>
              <w:pStyle w:val="Table-Text"/>
            </w:pPr>
            <w:r>
              <w:t>D</w:t>
            </w:r>
            <w:r w:rsidR="003957BA">
              <w:t>ocument Reviews</w:t>
            </w:r>
          </w:p>
          <w:p w14:paraId="0E6030B8" w14:textId="77777777" w:rsidR="003957BA" w:rsidRDefault="003957BA" w:rsidP="002D7933">
            <w:pPr>
              <w:pStyle w:val="Table-Text"/>
            </w:pPr>
            <w:r>
              <w:t>SharePoint</w:t>
            </w:r>
          </w:p>
          <w:p w14:paraId="0E6030B9" w14:textId="78191D6D" w:rsidR="003957BA" w:rsidRDefault="003C21C6" w:rsidP="002D7933">
            <w:pPr>
              <w:pStyle w:val="Table-Text"/>
            </w:pPr>
            <w:r>
              <w:t>TFS</w:t>
            </w:r>
          </w:p>
          <w:p w14:paraId="0E6030BB" w14:textId="77777777" w:rsidR="003957BA" w:rsidRPr="00096FD4" w:rsidRDefault="003957BA" w:rsidP="002D7933">
            <w:pPr>
              <w:pStyle w:val="Table-Text"/>
            </w:pPr>
            <w:r>
              <w:t>eMail</w:t>
            </w:r>
          </w:p>
        </w:tc>
        <w:tc>
          <w:tcPr>
            <w:tcW w:w="3690" w:type="dxa"/>
            <w:tcBorders>
              <w:top w:val="single" w:sz="6" w:space="0" w:color="auto"/>
              <w:left w:val="single" w:sz="6" w:space="0" w:color="auto"/>
              <w:bottom w:val="single" w:sz="6" w:space="0" w:color="auto"/>
              <w:right w:val="single" w:sz="6" w:space="0" w:color="auto"/>
            </w:tcBorders>
          </w:tcPr>
          <w:p w14:paraId="0E6030BC" w14:textId="77777777" w:rsidR="00781B73" w:rsidRDefault="003957BA" w:rsidP="002D7933">
            <w:pPr>
              <w:pStyle w:val="Table-Text"/>
            </w:pPr>
            <w:r>
              <w:t>Participates in monthly risk management review</w:t>
            </w:r>
          </w:p>
          <w:p w14:paraId="0E6030BD" w14:textId="77777777" w:rsidR="003957BA" w:rsidRPr="00096FD4" w:rsidRDefault="003957BA" w:rsidP="002D7933">
            <w:pPr>
              <w:pStyle w:val="Table-Text"/>
            </w:pPr>
            <w:r>
              <w:t>Identifies risks as needed</w:t>
            </w:r>
          </w:p>
        </w:tc>
      </w:tr>
      <w:tr w:rsidR="00781B73" w:rsidRPr="00096FD4" w14:paraId="0E6030CA"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BF" w14:textId="77777777" w:rsidR="00781B73" w:rsidRPr="00096FD4" w:rsidRDefault="00781B73" w:rsidP="002D7933">
            <w:pPr>
              <w:pStyle w:val="Table-Text"/>
            </w:pPr>
            <w:r w:rsidRPr="00096FD4">
              <w:t>*Validation</w:t>
            </w:r>
          </w:p>
        </w:tc>
        <w:tc>
          <w:tcPr>
            <w:tcW w:w="2520" w:type="dxa"/>
            <w:tcBorders>
              <w:top w:val="single" w:sz="6" w:space="0" w:color="auto"/>
              <w:left w:val="single" w:sz="6" w:space="0" w:color="auto"/>
              <w:bottom w:val="single" w:sz="6" w:space="0" w:color="auto"/>
              <w:right w:val="single" w:sz="6" w:space="0" w:color="auto"/>
            </w:tcBorders>
          </w:tcPr>
          <w:p w14:paraId="0E6030C0" w14:textId="6C0D31D8" w:rsidR="00B22BE7" w:rsidRPr="00096FD4" w:rsidRDefault="00377B6A" w:rsidP="002D7933">
            <w:pPr>
              <w:pStyle w:val="Table-Text"/>
            </w:pPr>
            <w:r>
              <w:t>eCL</w:t>
            </w:r>
            <w:r w:rsidR="00A1491E">
              <w:t xml:space="preserve"> Team</w:t>
            </w:r>
          </w:p>
        </w:tc>
        <w:tc>
          <w:tcPr>
            <w:tcW w:w="1800" w:type="dxa"/>
            <w:tcBorders>
              <w:top w:val="single" w:sz="6" w:space="0" w:color="auto"/>
              <w:left w:val="single" w:sz="6" w:space="0" w:color="auto"/>
              <w:bottom w:val="single" w:sz="6" w:space="0" w:color="auto"/>
              <w:right w:val="single" w:sz="6" w:space="0" w:color="auto"/>
            </w:tcBorders>
          </w:tcPr>
          <w:p w14:paraId="0E6030C1" w14:textId="71E8936B" w:rsidR="00781B73" w:rsidRDefault="00691B08" w:rsidP="002D7933">
            <w:pPr>
              <w:pStyle w:val="Table-Text"/>
            </w:pPr>
            <w:r>
              <w:t>Team</w:t>
            </w:r>
            <w:r w:rsidR="00B22BE7">
              <w:t xml:space="preserve"> meetings</w:t>
            </w:r>
          </w:p>
          <w:p w14:paraId="0E6030C2" w14:textId="77777777" w:rsidR="00B22BE7" w:rsidRDefault="00B22BE7" w:rsidP="002D7933">
            <w:pPr>
              <w:pStyle w:val="Table-Text"/>
            </w:pPr>
            <w:r>
              <w:t>Weekly meetings with customer</w:t>
            </w:r>
          </w:p>
          <w:p w14:paraId="0E6030C4" w14:textId="77777777" w:rsidR="00B22BE7" w:rsidRDefault="00B22BE7" w:rsidP="002D7933">
            <w:pPr>
              <w:pStyle w:val="Table-Text"/>
            </w:pPr>
            <w:r>
              <w:t>Document reviews</w:t>
            </w:r>
          </w:p>
          <w:p w14:paraId="0E6030C5" w14:textId="77777777" w:rsidR="00B22BE7" w:rsidRDefault="00B22BE7" w:rsidP="002D7933">
            <w:pPr>
              <w:pStyle w:val="Table-Text"/>
            </w:pPr>
            <w:r>
              <w:t>SharePoint</w:t>
            </w:r>
          </w:p>
          <w:p w14:paraId="0E6030C7" w14:textId="2C1B77DD" w:rsidR="00B22BE7" w:rsidRDefault="003C21C6" w:rsidP="002D7933">
            <w:pPr>
              <w:pStyle w:val="Table-Text"/>
            </w:pPr>
            <w:r>
              <w:t>TFS</w:t>
            </w:r>
          </w:p>
          <w:p w14:paraId="0E6030C8" w14:textId="77777777" w:rsidR="00B22BE7" w:rsidRPr="00096FD4" w:rsidRDefault="00B22BE7" w:rsidP="002D7933">
            <w:pPr>
              <w:pStyle w:val="Table-Text"/>
            </w:pPr>
            <w:r>
              <w:t>email</w:t>
            </w:r>
          </w:p>
        </w:tc>
        <w:tc>
          <w:tcPr>
            <w:tcW w:w="3690" w:type="dxa"/>
            <w:tcBorders>
              <w:top w:val="single" w:sz="6" w:space="0" w:color="auto"/>
              <w:left w:val="single" w:sz="6" w:space="0" w:color="auto"/>
              <w:bottom w:val="single" w:sz="6" w:space="0" w:color="auto"/>
              <w:right w:val="single" w:sz="6" w:space="0" w:color="auto"/>
            </w:tcBorders>
          </w:tcPr>
          <w:p w14:paraId="0E6030C9" w14:textId="77777777" w:rsidR="00781B73" w:rsidRPr="00096FD4" w:rsidRDefault="00B22BE7" w:rsidP="002D7933">
            <w:pPr>
              <w:pStyle w:val="Table-Text"/>
            </w:pPr>
            <w:r>
              <w:t>SPM assures that all validation activities are carried out. All team members have the responsibility to identify and report any validation issues.</w:t>
            </w:r>
          </w:p>
        </w:tc>
      </w:tr>
      <w:tr w:rsidR="00781B73" w:rsidRPr="00096FD4" w14:paraId="0E6030D2"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CB" w14:textId="77777777" w:rsidR="00781B73" w:rsidRPr="00096FD4" w:rsidRDefault="00781B73" w:rsidP="002D7933">
            <w:pPr>
              <w:pStyle w:val="Table-Text"/>
            </w:pPr>
            <w:r w:rsidRPr="00096FD4">
              <w:t>*Project Security Analyst</w:t>
            </w:r>
          </w:p>
        </w:tc>
        <w:tc>
          <w:tcPr>
            <w:tcW w:w="2520" w:type="dxa"/>
            <w:tcBorders>
              <w:top w:val="single" w:sz="6" w:space="0" w:color="auto"/>
              <w:left w:val="single" w:sz="6" w:space="0" w:color="auto"/>
              <w:bottom w:val="single" w:sz="6" w:space="0" w:color="auto"/>
              <w:right w:val="single" w:sz="6" w:space="0" w:color="auto"/>
            </w:tcBorders>
          </w:tcPr>
          <w:p w14:paraId="0E6030CC" w14:textId="77777777" w:rsidR="00781B73" w:rsidRPr="00096FD4" w:rsidRDefault="00781B73" w:rsidP="005667F8">
            <w:r>
              <w:t>Brian Szabo</w:t>
            </w:r>
          </w:p>
        </w:tc>
        <w:tc>
          <w:tcPr>
            <w:tcW w:w="1800" w:type="dxa"/>
            <w:tcBorders>
              <w:top w:val="single" w:sz="6" w:space="0" w:color="auto"/>
              <w:left w:val="single" w:sz="6" w:space="0" w:color="auto"/>
              <w:bottom w:val="single" w:sz="6" w:space="0" w:color="auto"/>
              <w:right w:val="single" w:sz="6" w:space="0" w:color="auto"/>
            </w:tcBorders>
          </w:tcPr>
          <w:p w14:paraId="0E6030CD" w14:textId="77777777" w:rsidR="00781B73" w:rsidRDefault="00781B73" w:rsidP="002D7933">
            <w:pPr>
              <w:pStyle w:val="Table-Text"/>
            </w:pPr>
            <w:r>
              <w:t>Email</w:t>
            </w:r>
          </w:p>
          <w:p w14:paraId="0E6030CE" w14:textId="0FB75308" w:rsidR="00781B73" w:rsidRPr="00096FD4" w:rsidRDefault="00781B73" w:rsidP="002D7933">
            <w:pPr>
              <w:pStyle w:val="Table-Text"/>
            </w:pPr>
            <w:r>
              <w:t>Teleconferences</w:t>
            </w:r>
            <w:r w:rsidR="00BB2C10">
              <w:br/>
            </w:r>
            <w:r w:rsidR="003C21C6">
              <w:t>TFS</w:t>
            </w:r>
          </w:p>
        </w:tc>
        <w:tc>
          <w:tcPr>
            <w:tcW w:w="3690" w:type="dxa"/>
            <w:tcBorders>
              <w:top w:val="single" w:sz="6" w:space="0" w:color="auto"/>
              <w:left w:val="single" w:sz="6" w:space="0" w:color="auto"/>
              <w:bottom w:val="single" w:sz="6" w:space="0" w:color="auto"/>
              <w:right w:val="single" w:sz="6" w:space="0" w:color="auto"/>
            </w:tcBorders>
          </w:tcPr>
          <w:p w14:paraId="0E6030CF" w14:textId="77777777" w:rsidR="00781B73" w:rsidRDefault="00413195" w:rsidP="002D7933">
            <w:pPr>
              <w:pStyle w:val="Table-Text"/>
            </w:pPr>
            <w:r>
              <w:t>Performs monthly and quarterly scans to ensure compliance.</w:t>
            </w:r>
          </w:p>
          <w:p w14:paraId="0E6030D0" w14:textId="77777777" w:rsidR="00413195" w:rsidRDefault="00413195" w:rsidP="002D7933">
            <w:pPr>
              <w:pStyle w:val="Table-Text"/>
            </w:pPr>
            <w:r>
              <w:t>Mentors team on security awareness.</w:t>
            </w:r>
          </w:p>
          <w:p w14:paraId="0E6030D1" w14:textId="77777777" w:rsidR="00413195" w:rsidRDefault="00413195" w:rsidP="002D7933">
            <w:pPr>
              <w:pStyle w:val="Table-Text"/>
            </w:pPr>
            <w:r>
              <w:t>Participates in SCCB meetings to provide security oversight and approval.</w:t>
            </w:r>
          </w:p>
        </w:tc>
      </w:tr>
      <w:tr w:rsidR="00781B73" w:rsidRPr="00096FD4" w14:paraId="0E6030E1"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D3" w14:textId="77777777" w:rsidR="00781B73" w:rsidRPr="00096FD4" w:rsidRDefault="00781B73" w:rsidP="002D7933">
            <w:pPr>
              <w:pStyle w:val="Table-Text"/>
            </w:pPr>
            <w:r w:rsidRPr="00096FD4">
              <w:t>*Developers</w:t>
            </w:r>
            <w:r>
              <w:t xml:space="preserve"> </w:t>
            </w:r>
          </w:p>
        </w:tc>
        <w:tc>
          <w:tcPr>
            <w:tcW w:w="2520" w:type="dxa"/>
            <w:tcBorders>
              <w:top w:val="single" w:sz="6" w:space="0" w:color="auto"/>
              <w:left w:val="single" w:sz="6" w:space="0" w:color="auto"/>
              <w:bottom w:val="single" w:sz="6" w:space="0" w:color="auto"/>
              <w:right w:val="single" w:sz="6" w:space="0" w:color="auto"/>
            </w:tcBorders>
          </w:tcPr>
          <w:p w14:paraId="0E6030D5" w14:textId="77777777" w:rsidR="00781B73" w:rsidRDefault="00781B73" w:rsidP="002D7933">
            <w:pPr>
              <w:pStyle w:val="Table-Text"/>
            </w:pPr>
            <w:r>
              <w:t>Dave Hinman</w:t>
            </w:r>
          </w:p>
          <w:p w14:paraId="63967561" w14:textId="158CDD1F" w:rsidR="00781B73" w:rsidRDefault="00253D6C" w:rsidP="002D7933">
            <w:pPr>
              <w:pStyle w:val="Table-Text"/>
            </w:pPr>
            <w:r>
              <w:t>Lili Huang</w:t>
            </w:r>
          </w:p>
          <w:p w14:paraId="1E21EC52" w14:textId="77777777" w:rsidR="00CA4D52" w:rsidRDefault="00CA4D52" w:rsidP="00CA4D52">
            <w:pPr>
              <w:pStyle w:val="Table-Text"/>
            </w:pPr>
            <w:r>
              <w:t>Susmitha Palacherla</w:t>
            </w:r>
          </w:p>
          <w:p w14:paraId="0E6030D6" w14:textId="77777777" w:rsidR="00CA4D52" w:rsidRPr="00096FD4" w:rsidRDefault="00CA4D52"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D7" w14:textId="77777777" w:rsidR="00781B73" w:rsidRDefault="00781B73" w:rsidP="001E1877">
            <w:pPr>
              <w:pStyle w:val="Table-Text"/>
            </w:pPr>
            <w:r>
              <w:t>email</w:t>
            </w:r>
          </w:p>
          <w:p w14:paraId="0E6030D8" w14:textId="77777777" w:rsidR="00781B73" w:rsidRDefault="00781B73" w:rsidP="001E1877">
            <w:pPr>
              <w:pStyle w:val="Table-Text"/>
            </w:pPr>
            <w:r>
              <w:t>Face-to-Face Meetings</w:t>
            </w:r>
          </w:p>
          <w:p w14:paraId="0E6030D9" w14:textId="77777777" w:rsidR="00781B73" w:rsidRDefault="00781B73" w:rsidP="001E1877">
            <w:pPr>
              <w:pStyle w:val="Table-Text"/>
            </w:pPr>
            <w:r>
              <w:t>Teleconferences</w:t>
            </w:r>
          </w:p>
          <w:p w14:paraId="0E6030DA" w14:textId="1B18DF10" w:rsidR="00BB2C10" w:rsidRDefault="003C21C6" w:rsidP="001E1877">
            <w:pPr>
              <w:pStyle w:val="Table-Text"/>
            </w:pPr>
            <w:r>
              <w:t>TFS</w:t>
            </w:r>
          </w:p>
          <w:p w14:paraId="0E6030DB" w14:textId="150BBAF7" w:rsidR="0042649F" w:rsidRDefault="00691B08" w:rsidP="001E1877">
            <w:pPr>
              <w:pStyle w:val="Table-Text"/>
            </w:pPr>
            <w:r>
              <w:t xml:space="preserve">Team </w:t>
            </w:r>
            <w:r w:rsidR="0042649F">
              <w:t>meetings</w:t>
            </w:r>
          </w:p>
          <w:p w14:paraId="0E6030DC" w14:textId="7E10551E" w:rsidR="0042649F" w:rsidRPr="00096FD4" w:rsidRDefault="00691B08" w:rsidP="001E1877">
            <w:pPr>
              <w:pStyle w:val="Table-Text"/>
            </w:pPr>
            <w:r>
              <w:t>Bi-</w:t>
            </w:r>
            <w:r w:rsidR="0042649F">
              <w:t>Weekly 1 to 1 with SPM</w:t>
            </w:r>
          </w:p>
        </w:tc>
        <w:tc>
          <w:tcPr>
            <w:tcW w:w="3690" w:type="dxa"/>
            <w:tcBorders>
              <w:top w:val="single" w:sz="6" w:space="0" w:color="auto"/>
              <w:left w:val="single" w:sz="6" w:space="0" w:color="auto"/>
              <w:bottom w:val="single" w:sz="6" w:space="0" w:color="auto"/>
              <w:right w:val="single" w:sz="6" w:space="0" w:color="auto"/>
            </w:tcBorders>
          </w:tcPr>
          <w:p w14:paraId="0E6030DD" w14:textId="77777777" w:rsidR="00781B73" w:rsidRDefault="00413195" w:rsidP="001E1877">
            <w:pPr>
              <w:pStyle w:val="Table-Text"/>
            </w:pPr>
            <w:r>
              <w:t>Software development and unit testing</w:t>
            </w:r>
          </w:p>
          <w:p w14:paraId="0E6030DE" w14:textId="77777777" w:rsidR="00413195" w:rsidRDefault="00413195" w:rsidP="001E1877">
            <w:pPr>
              <w:pStyle w:val="Table-Text"/>
            </w:pPr>
            <w:r>
              <w:t>Documentation updates</w:t>
            </w:r>
          </w:p>
          <w:p w14:paraId="0E6030DF" w14:textId="77777777" w:rsidR="00413195" w:rsidRDefault="00413195" w:rsidP="001E1877">
            <w:pPr>
              <w:pStyle w:val="Table-Text"/>
            </w:pPr>
            <w:r>
              <w:t>Support production operations.</w:t>
            </w:r>
          </w:p>
          <w:p w14:paraId="0E6030E0" w14:textId="77777777" w:rsidR="00413195" w:rsidRDefault="00413195" w:rsidP="001E1877">
            <w:pPr>
              <w:pStyle w:val="Table-Text"/>
            </w:pPr>
          </w:p>
        </w:tc>
      </w:tr>
      <w:tr w:rsidR="00781B73" w:rsidRPr="00096FD4" w14:paraId="0E6030E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E2" w14:textId="77777777" w:rsidR="00781B73" w:rsidRPr="00096FD4" w:rsidRDefault="00781B73" w:rsidP="002D7933">
            <w:pPr>
              <w:pStyle w:val="Table-Text"/>
            </w:pPr>
            <w:r w:rsidRPr="00096FD4">
              <w:t xml:space="preserve">*Development Team Lead </w:t>
            </w:r>
          </w:p>
        </w:tc>
        <w:tc>
          <w:tcPr>
            <w:tcW w:w="2520" w:type="dxa"/>
            <w:tcBorders>
              <w:top w:val="single" w:sz="6" w:space="0" w:color="auto"/>
              <w:left w:val="single" w:sz="6" w:space="0" w:color="auto"/>
              <w:bottom w:val="single" w:sz="6" w:space="0" w:color="auto"/>
              <w:right w:val="single" w:sz="6" w:space="0" w:color="auto"/>
            </w:tcBorders>
          </w:tcPr>
          <w:p w14:paraId="0E6030E3" w14:textId="77777777" w:rsidR="001E6EB2" w:rsidRDefault="001E6EB2" w:rsidP="001E6EB2">
            <w:pPr>
              <w:pStyle w:val="Table-Text"/>
            </w:pPr>
            <w:r>
              <w:t>Susmitha Palacherla</w:t>
            </w:r>
          </w:p>
          <w:p w14:paraId="0E6030E4" w14:textId="77777777" w:rsidR="00781B73" w:rsidRPr="00096FD4" w:rsidRDefault="00781B73"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E5" w14:textId="77777777" w:rsidR="00781B73" w:rsidRDefault="00781B73" w:rsidP="001E1877">
            <w:pPr>
              <w:pStyle w:val="Table-Text"/>
            </w:pPr>
            <w:r>
              <w:t>email</w:t>
            </w:r>
          </w:p>
          <w:p w14:paraId="0E6030E6" w14:textId="77777777" w:rsidR="00781B73" w:rsidRDefault="00781B73" w:rsidP="001E1877">
            <w:pPr>
              <w:pStyle w:val="Table-Text"/>
            </w:pPr>
            <w:r>
              <w:t>Face-to-Face Meetings</w:t>
            </w:r>
          </w:p>
          <w:p w14:paraId="0E6030E7" w14:textId="77777777" w:rsidR="00781B73" w:rsidRDefault="00781B73" w:rsidP="001E1877">
            <w:pPr>
              <w:pStyle w:val="Table-Text"/>
            </w:pPr>
            <w:r>
              <w:t>Teleconferences</w:t>
            </w:r>
          </w:p>
          <w:p w14:paraId="649E5809" w14:textId="313D7703" w:rsidR="00BB2C10" w:rsidRDefault="003C21C6" w:rsidP="001E1877">
            <w:pPr>
              <w:pStyle w:val="Table-Text"/>
            </w:pPr>
            <w:r>
              <w:t>TFS</w:t>
            </w:r>
          </w:p>
          <w:p w14:paraId="0E6030E8" w14:textId="29A43B38" w:rsidR="00691B08" w:rsidRPr="00096FD4" w:rsidRDefault="00691B08" w:rsidP="001E1877">
            <w:pPr>
              <w:pStyle w:val="Table-Text"/>
            </w:pPr>
            <w:r>
              <w:t>Bi-Weekly 1 to 1 with SPM</w:t>
            </w:r>
          </w:p>
        </w:tc>
        <w:tc>
          <w:tcPr>
            <w:tcW w:w="3690" w:type="dxa"/>
            <w:tcBorders>
              <w:top w:val="single" w:sz="6" w:space="0" w:color="auto"/>
              <w:left w:val="single" w:sz="6" w:space="0" w:color="auto"/>
              <w:bottom w:val="single" w:sz="6" w:space="0" w:color="auto"/>
              <w:right w:val="single" w:sz="6" w:space="0" w:color="auto"/>
            </w:tcBorders>
          </w:tcPr>
          <w:p w14:paraId="0E6030E9" w14:textId="77777777" w:rsidR="00781B73" w:rsidRDefault="00413195" w:rsidP="001E1877">
            <w:pPr>
              <w:pStyle w:val="Table-Text"/>
            </w:pPr>
            <w:r>
              <w:t>Leads the design effort for the project</w:t>
            </w:r>
          </w:p>
          <w:p w14:paraId="0E6030EA" w14:textId="77777777" w:rsidR="00413195" w:rsidRDefault="00413195" w:rsidP="001E1877">
            <w:pPr>
              <w:pStyle w:val="Table-Text"/>
            </w:pPr>
            <w:r>
              <w:t>Leads the coding and unit testing of applications</w:t>
            </w:r>
          </w:p>
          <w:p w14:paraId="0E6030EB" w14:textId="77777777" w:rsidR="00413195" w:rsidRDefault="00413195" w:rsidP="001E1877">
            <w:pPr>
              <w:pStyle w:val="Table-Text"/>
            </w:pPr>
            <w:r>
              <w:t>Will be involved in the creation of baselines as well as the baseline audit</w:t>
            </w:r>
          </w:p>
          <w:p w14:paraId="0E6030EC" w14:textId="77777777" w:rsidR="00413195" w:rsidRDefault="00413195" w:rsidP="001E1877">
            <w:pPr>
              <w:pStyle w:val="Table-Text"/>
            </w:pPr>
            <w:r>
              <w:t>Responsible for the coordination of development efforts</w:t>
            </w:r>
          </w:p>
          <w:p w14:paraId="0E6030ED" w14:textId="77777777" w:rsidR="00413195" w:rsidRDefault="00413195" w:rsidP="001E1877">
            <w:pPr>
              <w:pStyle w:val="Table-Text"/>
            </w:pPr>
            <w:r>
              <w:t>Coordinates the system test and production builds</w:t>
            </w:r>
          </w:p>
        </w:tc>
      </w:tr>
      <w:tr w:rsidR="00781B73" w:rsidRPr="00096FD4" w14:paraId="0E6030FC"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EF" w14:textId="77777777" w:rsidR="00781B73" w:rsidRPr="00096FD4" w:rsidRDefault="00781B73" w:rsidP="006B3CEE">
            <w:pPr>
              <w:pStyle w:val="Table-Text"/>
            </w:pPr>
            <w:r w:rsidRPr="00096FD4">
              <w:lastRenderedPageBreak/>
              <w:t>* Stakeholders</w:t>
            </w:r>
          </w:p>
        </w:tc>
        <w:tc>
          <w:tcPr>
            <w:tcW w:w="2520" w:type="dxa"/>
            <w:tcBorders>
              <w:top w:val="single" w:sz="6" w:space="0" w:color="auto"/>
              <w:left w:val="single" w:sz="6" w:space="0" w:color="auto"/>
              <w:bottom w:val="single" w:sz="6" w:space="0" w:color="auto"/>
              <w:right w:val="single" w:sz="6" w:space="0" w:color="auto"/>
            </w:tcBorders>
          </w:tcPr>
          <w:p w14:paraId="0E6030F0" w14:textId="77777777" w:rsidR="00781B73" w:rsidRDefault="00781B73" w:rsidP="001E1877">
            <w:pPr>
              <w:pStyle w:val="BodyText"/>
              <w:ind w:left="0"/>
            </w:pPr>
            <w:r>
              <w:t>Supervisors</w:t>
            </w:r>
          </w:p>
          <w:p w14:paraId="0E6030F1" w14:textId="77777777" w:rsidR="00781B73" w:rsidRDefault="00781B73" w:rsidP="001E1877">
            <w:pPr>
              <w:pStyle w:val="BodyText"/>
              <w:ind w:left="0"/>
            </w:pPr>
            <w:r>
              <w:t>CSRs</w:t>
            </w:r>
          </w:p>
          <w:p w14:paraId="6424D08D" w14:textId="77777777" w:rsidR="00A6376B" w:rsidRDefault="00A6376B" w:rsidP="001E1877">
            <w:pPr>
              <w:pStyle w:val="BodyText"/>
              <w:ind w:left="0"/>
            </w:pPr>
            <w:r>
              <w:t>Quality Specialists</w:t>
            </w:r>
          </w:p>
          <w:p w14:paraId="7361A702" w14:textId="2E9DD5BB" w:rsidR="00A6376B" w:rsidRDefault="00A6376B" w:rsidP="001E1877">
            <w:pPr>
              <w:pStyle w:val="BodyText"/>
              <w:ind w:left="0"/>
            </w:pPr>
            <w:r>
              <w:t>LSAs</w:t>
            </w:r>
          </w:p>
          <w:p w14:paraId="5EB7B8D2" w14:textId="77777777" w:rsidR="00B277CD" w:rsidRDefault="00B277CD" w:rsidP="001E1877">
            <w:pPr>
              <w:pStyle w:val="BodyText"/>
              <w:ind w:left="0"/>
            </w:pPr>
            <w:r>
              <w:t>Trainers</w:t>
            </w:r>
          </w:p>
          <w:p w14:paraId="493A3837" w14:textId="54EEC13A" w:rsidR="00B277CD" w:rsidRDefault="00B277CD" w:rsidP="001E1877">
            <w:pPr>
              <w:pStyle w:val="BodyText"/>
              <w:ind w:left="0"/>
            </w:pPr>
            <w:r>
              <w:t>HR</w:t>
            </w:r>
          </w:p>
          <w:p w14:paraId="0E6030F2" w14:textId="77777777" w:rsidR="00781B73" w:rsidRDefault="00781B73" w:rsidP="001E1877">
            <w:pPr>
              <w:pStyle w:val="BodyText"/>
              <w:ind w:left="0"/>
            </w:pPr>
            <w:r>
              <w:t>Contact Center Managers</w:t>
            </w:r>
          </w:p>
          <w:p w14:paraId="0E6030F3" w14:textId="77777777" w:rsidR="00781B73" w:rsidRDefault="00781B73" w:rsidP="001E1877">
            <w:pPr>
              <w:pStyle w:val="BodyText"/>
              <w:ind w:left="0"/>
            </w:pPr>
            <w:r>
              <w:t>CCO Program Management</w:t>
            </w:r>
          </w:p>
          <w:p w14:paraId="0E6030F4" w14:textId="77777777" w:rsidR="00781B73" w:rsidRDefault="00781B73" w:rsidP="001E1877">
            <w:pPr>
              <w:pStyle w:val="BodyText"/>
              <w:ind w:left="0"/>
            </w:pPr>
            <w:r>
              <w:t>Senior Management</w:t>
            </w:r>
          </w:p>
          <w:p w14:paraId="0E6030F5" w14:textId="77777777" w:rsidR="00781B73" w:rsidRPr="001E1877" w:rsidRDefault="00781B73" w:rsidP="001E187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0F6" w14:textId="77777777" w:rsidR="00413195" w:rsidRDefault="00413195" w:rsidP="00413195">
            <w:pPr>
              <w:pStyle w:val="Table-Text"/>
            </w:pPr>
            <w:r>
              <w:t>email</w:t>
            </w:r>
          </w:p>
          <w:p w14:paraId="0E6030F7" w14:textId="77777777" w:rsidR="00413195" w:rsidRDefault="00413195" w:rsidP="00413195">
            <w:pPr>
              <w:pStyle w:val="Table-Text"/>
            </w:pPr>
            <w:r>
              <w:t>Face-to-Face Meetings</w:t>
            </w:r>
          </w:p>
          <w:p w14:paraId="0E6030F8" w14:textId="77777777" w:rsidR="00413195" w:rsidRDefault="00413195" w:rsidP="00413195">
            <w:pPr>
              <w:pStyle w:val="Table-Text"/>
            </w:pPr>
            <w:r>
              <w:t>Teleconferences</w:t>
            </w:r>
          </w:p>
          <w:p w14:paraId="0E6030F9" w14:textId="49B105EA" w:rsidR="00781B73" w:rsidRPr="00096FD4" w:rsidRDefault="00781B73" w:rsidP="00413195">
            <w:pPr>
              <w:pStyle w:val="Table-Text"/>
            </w:pPr>
          </w:p>
        </w:tc>
        <w:tc>
          <w:tcPr>
            <w:tcW w:w="3690" w:type="dxa"/>
            <w:tcBorders>
              <w:top w:val="single" w:sz="6" w:space="0" w:color="auto"/>
              <w:left w:val="single" w:sz="6" w:space="0" w:color="auto"/>
              <w:bottom w:val="single" w:sz="6" w:space="0" w:color="auto"/>
              <w:right w:val="single" w:sz="6" w:space="0" w:color="auto"/>
            </w:tcBorders>
          </w:tcPr>
          <w:p w14:paraId="0E6030FA" w14:textId="77777777" w:rsidR="00781B73" w:rsidRDefault="00413195" w:rsidP="006B3CEE">
            <w:pPr>
              <w:pStyle w:val="Table-Text"/>
            </w:pPr>
            <w:r>
              <w:t>Provide requirements for the CCO program</w:t>
            </w:r>
          </w:p>
          <w:p w14:paraId="6677BC5D" w14:textId="77777777" w:rsidR="00413195" w:rsidRDefault="00413195" w:rsidP="006B3CEE">
            <w:pPr>
              <w:pStyle w:val="Table-Text"/>
            </w:pPr>
            <w:r>
              <w:t>Identify any issues with the application</w:t>
            </w:r>
          </w:p>
          <w:p w14:paraId="0E6030FB" w14:textId="1A822403" w:rsidR="00B277CD" w:rsidRPr="00096FD4" w:rsidRDefault="00B277CD" w:rsidP="006B3CEE">
            <w:pPr>
              <w:pStyle w:val="Table-Text"/>
            </w:pPr>
            <w:r>
              <w:t>Use the software as part of their day-to-day job.</w:t>
            </w:r>
          </w:p>
        </w:tc>
      </w:tr>
      <w:tr w:rsidR="003957BA" w:rsidRPr="00096FD4" w14:paraId="0E60310B"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FD" w14:textId="598B6D58" w:rsidR="003957BA" w:rsidRPr="00096FD4" w:rsidRDefault="003957BA" w:rsidP="006B3CEE">
            <w:pPr>
              <w:pStyle w:val="Table-Text"/>
            </w:pPr>
            <w:r>
              <w:t>Senior Management</w:t>
            </w:r>
          </w:p>
        </w:tc>
        <w:tc>
          <w:tcPr>
            <w:tcW w:w="2520" w:type="dxa"/>
            <w:tcBorders>
              <w:top w:val="single" w:sz="6" w:space="0" w:color="auto"/>
              <w:left w:val="single" w:sz="6" w:space="0" w:color="auto"/>
              <w:bottom w:val="single" w:sz="6" w:space="0" w:color="auto"/>
              <w:right w:val="single" w:sz="6" w:space="0" w:color="auto"/>
            </w:tcBorders>
          </w:tcPr>
          <w:p w14:paraId="0E6030FE" w14:textId="77777777" w:rsidR="003957BA" w:rsidRDefault="003957BA" w:rsidP="001E1877">
            <w:pPr>
              <w:pStyle w:val="BodyText"/>
              <w:ind w:left="0"/>
            </w:pPr>
            <w:r>
              <w:t>Jacquie Haltmeyer</w:t>
            </w:r>
          </w:p>
          <w:p w14:paraId="0E6030FF" w14:textId="77777777" w:rsidR="003957BA" w:rsidRDefault="003957BA" w:rsidP="001E1877">
            <w:pPr>
              <w:pStyle w:val="BodyText"/>
              <w:ind w:left="0"/>
            </w:pPr>
            <w:r>
              <w:t>John Hess</w:t>
            </w:r>
          </w:p>
          <w:p w14:paraId="0E603100" w14:textId="77777777" w:rsidR="003957BA" w:rsidRDefault="003957BA" w:rsidP="001E187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103" w14:textId="52FD7453" w:rsidR="003957BA" w:rsidRDefault="003957BA" w:rsidP="00413195">
            <w:pPr>
              <w:pStyle w:val="Table-Text"/>
            </w:pPr>
            <w:r>
              <w:t>Weekly 1 to 1 with manager</w:t>
            </w:r>
          </w:p>
          <w:p w14:paraId="0E603104" w14:textId="77777777" w:rsidR="003957BA" w:rsidRDefault="003957BA" w:rsidP="00413195">
            <w:pPr>
              <w:pStyle w:val="Table-Text"/>
            </w:pPr>
            <w:r>
              <w:t>SharePoint</w:t>
            </w:r>
          </w:p>
          <w:p w14:paraId="0E603105" w14:textId="513B864A" w:rsidR="003957BA" w:rsidRDefault="003C21C6" w:rsidP="00413195">
            <w:pPr>
              <w:pStyle w:val="Table-Text"/>
            </w:pPr>
            <w:r>
              <w:t>TFS</w:t>
            </w:r>
          </w:p>
          <w:p w14:paraId="0E603106" w14:textId="77777777" w:rsidR="003957BA" w:rsidRDefault="003957BA" w:rsidP="00413195">
            <w:pPr>
              <w:pStyle w:val="Table-Text"/>
            </w:pPr>
            <w:r>
              <w:t>Schedule</w:t>
            </w:r>
          </w:p>
          <w:p w14:paraId="0E603107" w14:textId="77777777" w:rsidR="003957BA" w:rsidRDefault="003957BA" w:rsidP="00413195">
            <w:pPr>
              <w:pStyle w:val="Table-Text"/>
            </w:pPr>
            <w:r>
              <w:t>eMail</w:t>
            </w:r>
          </w:p>
        </w:tc>
        <w:tc>
          <w:tcPr>
            <w:tcW w:w="3690" w:type="dxa"/>
            <w:tcBorders>
              <w:top w:val="single" w:sz="6" w:space="0" w:color="auto"/>
              <w:left w:val="single" w:sz="6" w:space="0" w:color="auto"/>
              <w:bottom w:val="single" w:sz="6" w:space="0" w:color="auto"/>
              <w:right w:val="single" w:sz="6" w:space="0" w:color="auto"/>
            </w:tcBorders>
          </w:tcPr>
          <w:p w14:paraId="0E603108" w14:textId="77777777" w:rsidR="003957BA" w:rsidRDefault="00D85BA3" w:rsidP="006B3CEE">
            <w:pPr>
              <w:pStyle w:val="Table-Text"/>
            </w:pPr>
            <w:r>
              <w:t xml:space="preserve">Responsible for assisting the Program Manager and software project manager with planning, monitoring, and controlling </w:t>
            </w:r>
            <w:r w:rsidR="00341598">
              <w:t>the program to ensure that it meets its business plan goals, and for reporting performance against the plan. Serves as communication liaison between the customers, project staff, and development staff.</w:t>
            </w:r>
          </w:p>
          <w:p w14:paraId="0E603109" w14:textId="77777777" w:rsidR="00341598" w:rsidRDefault="00341598" w:rsidP="006B3CEE">
            <w:pPr>
              <w:pStyle w:val="Table-Text"/>
            </w:pPr>
            <w:r>
              <w:t>Breaks down barriers for the team. Helps provide necessary resources while balancing the needs of the CCO program against the business unit.</w:t>
            </w:r>
          </w:p>
          <w:p w14:paraId="0E60310A" w14:textId="77777777" w:rsidR="00341598" w:rsidRDefault="00341598" w:rsidP="006B3CEE">
            <w:pPr>
              <w:pStyle w:val="Table-Text"/>
            </w:pPr>
            <w:r>
              <w:t>Used as a mentor to help guide the software project manager.</w:t>
            </w:r>
          </w:p>
        </w:tc>
      </w:tr>
      <w:tr w:rsidR="00943A61" w:rsidRPr="00096FD4" w14:paraId="0E603118"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10C" w14:textId="138B3D2A" w:rsidR="00943A61" w:rsidRDefault="00943A61" w:rsidP="006B3CEE">
            <w:pPr>
              <w:pStyle w:val="Table-Text"/>
            </w:pPr>
            <w:r>
              <w:t>Data Feed Providers</w:t>
            </w:r>
          </w:p>
          <w:p w14:paraId="0E60310E" w14:textId="7C54EE68" w:rsidR="00943A61" w:rsidRDefault="00587A95" w:rsidP="000F0191">
            <w:pPr>
              <w:pStyle w:val="Table-Text"/>
              <w:numPr>
                <w:ilvl w:val="0"/>
                <w:numId w:val="9"/>
              </w:numPr>
            </w:pPr>
            <w:r>
              <w:t>IQS</w:t>
            </w:r>
          </w:p>
          <w:p w14:paraId="614AF44E" w14:textId="5FB62C27" w:rsidR="00587A95" w:rsidRDefault="00587A95" w:rsidP="000F0191">
            <w:pPr>
              <w:pStyle w:val="Table-Text"/>
              <w:numPr>
                <w:ilvl w:val="0"/>
                <w:numId w:val="9"/>
              </w:numPr>
            </w:pPr>
            <w:r>
              <w:t>ETS</w:t>
            </w:r>
          </w:p>
          <w:p w14:paraId="6AC8C156" w14:textId="32ADF309" w:rsidR="00587A95" w:rsidRDefault="00587A95" w:rsidP="000F0191">
            <w:pPr>
              <w:pStyle w:val="Table-Text"/>
              <w:numPr>
                <w:ilvl w:val="0"/>
                <w:numId w:val="9"/>
              </w:numPr>
            </w:pPr>
            <w:r>
              <w:t>HR</w:t>
            </w:r>
          </w:p>
          <w:p w14:paraId="6E36A866" w14:textId="77777777" w:rsidR="00F8155D" w:rsidRDefault="00F8155D" w:rsidP="000F0191">
            <w:pPr>
              <w:pStyle w:val="Table-Text"/>
              <w:numPr>
                <w:ilvl w:val="0"/>
                <w:numId w:val="9"/>
              </w:numPr>
            </w:pPr>
            <w:r>
              <w:t>Aspect</w:t>
            </w:r>
          </w:p>
          <w:p w14:paraId="41E74545" w14:textId="59AFC50F" w:rsidR="00F8155D" w:rsidRDefault="00F8155D" w:rsidP="000F0191">
            <w:pPr>
              <w:pStyle w:val="Table-Text"/>
              <w:numPr>
                <w:ilvl w:val="0"/>
                <w:numId w:val="9"/>
              </w:numPr>
            </w:pPr>
            <w:r>
              <w:t>Analytics</w:t>
            </w:r>
          </w:p>
          <w:p w14:paraId="0E60310F" w14:textId="77777777" w:rsidR="001E6EB2" w:rsidRDefault="001E6EB2" w:rsidP="001E6EB2">
            <w:pPr>
              <w:pStyle w:val="Table-Text"/>
              <w:ind w:left="720"/>
            </w:pPr>
          </w:p>
        </w:tc>
        <w:tc>
          <w:tcPr>
            <w:tcW w:w="2520" w:type="dxa"/>
            <w:tcBorders>
              <w:top w:val="single" w:sz="6" w:space="0" w:color="auto"/>
              <w:left w:val="single" w:sz="6" w:space="0" w:color="auto"/>
              <w:bottom w:val="single" w:sz="6" w:space="0" w:color="auto"/>
              <w:right w:val="single" w:sz="6" w:space="0" w:color="auto"/>
            </w:tcBorders>
          </w:tcPr>
          <w:p w14:paraId="0E603110" w14:textId="30B7D175" w:rsidR="00943A61" w:rsidRDefault="00B20AEE" w:rsidP="001E1877">
            <w:pPr>
              <w:pStyle w:val="BodyText"/>
              <w:ind w:left="0"/>
            </w:pPr>
            <w:r>
              <w:t xml:space="preserve">SPM – </w:t>
            </w:r>
            <w:r w:rsidR="00400445">
              <w:t>Mike Ingram</w:t>
            </w:r>
          </w:p>
          <w:p w14:paraId="0E603111" w14:textId="77777777" w:rsidR="00943A61" w:rsidRDefault="00943A61" w:rsidP="005249F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112" w14:textId="77777777" w:rsidR="00943A61" w:rsidRDefault="00B6735C" w:rsidP="00413195">
            <w:pPr>
              <w:pStyle w:val="Table-Text"/>
            </w:pPr>
            <w:r>
              <w:t>eMail</w:t>
            </w:r>
          </w:p>
          <w:p w14:paraId="0E603113" w14:textId="053B4EBF" w:rsidR="00691B08" w:rsidRDefault="00691B08" w:rsidP="00413195">
            <w:pPr>
              <w:pStyle w:val="Table-Text"/>
            </w:pPr>
            <w:r>
              <w:t>Teleconferences</w:t>
            </w:r>
          </w:p>
        </w:tc>
        <w:tc>
          <w:tcPr>
            <w:tcW w:w="3690" w:type="dxa"/>
            <w:tcBorders>
              <w:top w:val="single" w:sz="6" w:space="0" w:color="auto"/>
              <w:left w:val="single" w:sz="6" w:space="0" w:color="auto"/>
              <w:bottom w:val="single" w:sz="6" w:space="0" w:color="auto"/>
              <w:right w:val="single" w:sz="6" w:space="0" w:color="auto"/>
            </w:tcBorders>
          </w:tcPr>
          <w:p w14:paraId="0E603114" w14:textId="77777777" w:rsidR="00B6735C" w:rsidRPr="001E6EB2" w:rsidRDefault="00B6735C" w:rsidP="00B6735C">
            <w:pPr>
              <w:pStyle w:val="Table-Text"/>
            </w:pPr>
            <w:r w:rsidRPr="001E6EB2">
              <w:t>Participate in meetings with the team.</w:t>
            </w:r>
          </w:p>
          <w:p w14:paraId="0E603115" w14:textId="77777777" w:rsidR="00B6735C" w:rsidRPr="001E6EB2" w:rsidRDefault="00B6735C" w:rsidP="00B6735C">
            <w:pPr>
              <w:pStyle w:val="Table-Text"/>
            </w:pPr>
            <w:r w:rsidRPr="001E6EB2">
              <w:t>Provide feedback on requirements.</w:t>
            </w:r>
          </w:p>
          <w:p w14:paraId="0E603116" w14:textId="77777777" w:rsidR="00B6735C" w:rsidRPr="001E6EB2" w:rsidRDefault="00B6735C" w:rsidP="00B6735C">
            <w:pPr>
              <w:pStyle w:val="Table-Text"/>
            </w:pPr>
            <w:r w:rsidRPr="001E6EB2">
              <w:t>Provide feedback during testing.</w:t>
            </w:r>
          </w:p>
          <w:p w14:paraId="0E603117" w14:textId="77777777" w:rsidR="00943A61" w:rsidRDefault="00B6735C" w:rsidP="00B6735C">
            <w:pPr>
              <w:pStyle w:val="Table-Text"/>
            </w:pPr>
            <w:r w:rsidRPr="001E6EB2">
              <w:t>Coordinate changes in data feed consumer systems that impact team.</w:t>
            </w:r>
          </w:p>
        </w:tc>
      </w:tr>
    </w:tbl>
    <w:p w14:paraId="0E603119" w14:textId="77777777" w:rsidR="009059FC" w:rsidRPr="00096FD4" w:rsidRDefault="009059FC" w:rsidP="009059FC">
      <w:r w:rsidRPr="00096FD4">
        <w:t xml:space="preserve">*Required Roles  </w:t>
      </w:r>
    </w:p>
    <w:p w14:paraId="0E60311A" w14:textId="77777777" w:rsidR="00BB2C10" w:rsidRDefault="00BB2C10">
      <w:r>
        <w:br w:type="page"/>
      </w:r>
    </w:p>
    <w:p w14:paraId="0E60311B" w14:textId="77777777" w:rsidR="00BB2C10" w:rsidRDefault="00BB2C10">
      <w:pPr>
        <w:sectPr w:rsidR="00BB2C10" w:rsidSect="00EC4D30">
          <w:pgSz w:w="12240" w:h="15840" w:code="1"/>
          <w:pgMar w:top="1440" w:right="1440" w:bottom="1440" w:left="1440" w:header="720" w:footer="720" w:gutter="0"/>
          <w:cols w:space="720"/>
          <w:docGrid w:linePitch="360"/>
        </w:sectPr>
      </w:pPr>
    </w:p>
    <w:p w14:paraId="0E60311C" w14:textId="77777777" w:rsidR="0062773A" w:rsidRPr="00096FD4" w:rsidRDefault="0062773A" w:rsidP="0062773A">
      <w:pPr>
        <w:pStyle w:val="Heading1"/>
        <w:rPr>
          <w:rFonts w:ascii="Times New Roman" w:hAnsi="Times New Roman"/>
        </w:rPr>
      </w:pPr>
      <w:bookmarkStart w:id="19" w:name="_Toc453235050"/>
      <w:r w:rsidRPr="00096FD4">
        <w:rPr>
          <w:rFonts w:ascii="Times New Roman" w:hAnsi="Times New Roman"/>
        </w:rPr>
        <w:lastRenderedPageBreak/>
        <w:t>Project Security Plan</w:t>
      </w:r>
      <w:bookmarkEnd w:id="19"/>
    </w:p>
    <w:p w14:paraId="0E60311D" w14:textId="77777777" w:rsidR="0062773A" w:rsidRPr="00096FD4" w:rsidRDefault="0062773A" w:rsidP="001F4749">
      <w:pPr>
        <w:pStyle w:val="InfoBlue"/>
        <w:jc w:val="both"/>
        <w:rPr>
          <w:rFonts w:ascii="Times New Roman" w:hAnsi="Times New Roman"/>
          <w:i/>
        </w:rPr>
      </w:pPr>
    </w:p>
    <w:p w14:paraId="4951D670" w14:textId="55BA1E49" w:rsidR="0058617A" w:rsidRDefault="0058617A" w:rsidP="00676A08">
      <w:pPr>
        <w:pStyle w:val="BodyText"/>
        <w:spacing w:after="0" w:line="240" w:lineRule="auto"/>
        <w:ind w:left="0"/>
      </w:pPr>
      <w:r w:rsidRPr="00676A08">
        <w:t xml:space="preserve">This is a GDIT initiated application not located on the CCO network and does not store or retain any PHI data.  The </w:t>
      </w:r>
      <w:r w:rsidR="00377B6A">
        <w:t>eCL</w:t>
      </w:r>
      <w:r w:rsidRPr="00676A08">
        <w:t xml:space="preserve"> </w:t>
      </w:r>
      <w:r w:rsidR="00C334EF" w:rsidRPr="00676A08">
        <w:t>follows</w:t>
      </w:r>
      <w:r w:rsidRPr="00676A08">
        <w:t xml:space="preserve"> GDIT security policies.</w:t>
      </w:r>
    </w:p>
    <w:p w14:paraId="0DF33F45" w14:textId="77777777" w:rsidR="006E2EFF" w:rsidRPr="00676A08" w:rsidRDefault="006E2EFF" w:rsidP="00676A08">
      <w:pPr>
        <w:pStyle w:val="BodyText"/>
        <w:spacing w:after="0" w:line="240" w:lineRule="auto"/>
        <w:ind w:left="0"/>
      </w:pPr>
    </w:p>
    <w:p w14:paraId="639C6D6A" w14:textId="1786429E" w:rsidR="0058617A" w:rsidRPr="00676A08" w:rsidRDefault="0058617A" w:rsidP="00676A08">
      <w:pPr>
        <w:shd w:val="clear" w:color="auto" w:fill="FFFFFF"/>
        <w:spacing w:line="240" w:lineRule="auto"/>
        <w:rPr>
          <w:color w:val="000000"/>
        </w:rPr>
      </w:pPr>
      <w:r w:rsidRPr="00676A08">
        <w:rPr>
          <w:color w:val="000000"/>
        </w:rPr>
        <w:t xml:space="preserve">The </w:t>
      </w:r>
      <w:r w:rsidR="00377B6A">
        <w:rPr>
          <w:color w:val="000000"/>
        </w:rPr>
        <w:t>eCL</w:t>
      </w:r>
      <w:r w:rsidRPr="00676A08">
        <w:t xml:space="preserve"> </w:t>
      </w:r>
      <w:r w:rsidRPr="00676A08">
        <w:rPr>
          <w:color w:val="000000"/>
        </w:rPr>
        <w:t xml:space="preserve">servers were requested to be built based on the GDIT Windows Server Standard Build, and will follow this standard install for all rebuilds.    </w:t>
      </w:r>
    </w:p>
    <w:p w14:paraId="031E567A" w14:textId="77777777" w:rsidR="0058617A" w:rsidRPr="00676A08" w:rsidRDefault="0058617A" w:rsidP="00676A08">
      <w:pPr>
        <w:shd w:val="clear" w:color="auto" w:fill="FFFFFF"/>
        <w:spacing w:line="240" w:lineRule="auto"/>
        <w:rPr>
          <w:color w:val="000000"/>
        </w:rPr>
      </w:pPr>
    </w:p>
    <w:p w14:paraId="3DE82710" w14:textId="77777777" w:rsidR="0058617A" w:rsidRPr="00676A08" w:rsidRDefault="0058617A" w:rsidP="00676A08">
      <w:pPr>
        <w:pStyle w:val="BodyText"/>
        <w:spacing w:after="0" w:line="240" w:lineRule="auto"/>
        <w:ind w:left="0"/>
        <w:rPr>
          <w:color w:val="000000"/>
        </w:rPr>
      </w:pPr>
      <w:r w:rsidRPr="00676A08">
        <w:rPr>
          <w:color w:val="000000"/>
        </w:rPr>
        <w:t>The project is requesting a waiver for the creation of the following security documents:</w:t>
      </w:r>
    </w:p>
    <w:p w14:paraId="0E2F791E" w14:textId="77777777" w:rsidR="0058617A" w:rsidRPr="00676A08" w:rsidRDefault="0058617A" w:rsidP="00676A08">
      <w:pPr>
        <w:pStyle w:val="BodyText"/>
        <w:numPr>
          <w:ilvl w:val="0"/>
          <w:numId w:val="13"/>
        </w:numPr>
        <w:spacing w:after="0" w:line="240" w:lineRule="auto"/>
        <w:rPr>
          <w:color w:val="000000"/>
        </w:rPr>
      </w:pPr>
      <w:r w:rsidRPr="00676A08">
        <w:rPr>
          <w:color w:val="000000"/>
        </w:rPr>
        <w:t>Application Threat Modeling</w:t>
      </w:r>
    </w:p>
    <w:p w14:paraId="4E463862" w14:textId="77777777" w:rsidR="0058617A" w:rsidRPr="00676A08" w:rsidRDefault="0058617A" w:rsidP="00676A08">
      <w:pPr>
        <w:pStyle w:val="BodyText"/>
        <w:numPr>
          <w:ilvl w:val="0"/>
          <w:numId w:val="13"/>
        </w:numPr>
        <w:spacing w:after="0" w:line="240" w:lineRule="auto"/>
        <w:rPr>
          <w:color w:val="000000"/>
        </w:rPr>
      </w:pPr>
      <w:r w:rsidRPr="00676A08">
        <w:rPr>
          <w:color w:val="000000"/>
        </w:rPr>
        <w:t>Application Security Risk &amp; Requirements</w:t>
      </w:r>
    </w:p>
    <w:p w14:paraId="76EDE230" w14:textId="77777777" w:rsidR="0058617A" w:rsidRPr="00676A08" w:rsidRDefault="0058617A" w:rsidP="00676A08">
      <w:pPr>
        <w:pStyle w:val="BodyText"/>
        <w:numPr>
          <w:ilvl w:val="0"/>
          <w:numId w:val="13"/>
        </w:numPr>
        <w:spacing w:after="0" w:line="240" w:lineRule="auto"/>
        <w:rPr>
          <w:color w:val="000000"/>
        </w:rPr>
      </w:pPr>
      <w:r w:rsidRPr="00676A08">
        <w:rPr>
          <w:color w:val="000000"/>
        </w:rPr>
        <w:t>Acceptable Risks and Safeguards Audit</w:t>
      </w:r>
    </w:p>
    <w:p w14:paraId="1F0B3C6F" w14:textId="77777777" w:rsidR="0058617A" w:rsidRPr="00676A08" w:rsidRDefault="0058617A" w:rsidP="00676A08">
      <w:pPr>
        <w:pStyle w:val="BodyText"/>
        <w:spacing w:after="0" w:line="240" w:lineRule="auto"/>
        <w:ind w:left="0"/>
      </w:pPr>
      <w:r w:rsidRPr="00676A08">
        <w:t>This waiver request is to be approved by the program manager.  Acceptance of the plan by the program manager will suffice as acceptance of the waiver request.</w:t>
      </w:r>
    </w:p>
    <w:p w14:paraId="0D1A1E82" w14:textId="77777777" w:rsidR="0058617A" w:rsidRPr="00676A08" w:rsidRDefault="0058617A" w:rsidP="00676A08">
      <w:pPr>
        <w:pStyle w:val="BodyText"/>
        <w:spacing w:after="0" w:line="240" w:lineRule="auto"/>
        <w:ind w:left="0"/>
      </w:pPr>
    </w:p>
    <w:p w14:paraId="3E110CD6" w14:textId="77777777" w:rsidR="0058617A" w:rsidRPr="00676A08" w:rsidRDefault="0058617A" w:rsidP="00676A08">
      <w:pPr>
        <w:pStyle w:val="BodyText"/>
        <w:spacing w:after="0" w:line="240" w:lineRule="auto"/>
        <w:ind w:left="0"/>
      </w:pPr>
      <w:r w:rsidRPr="00676A08">
        <w:t>The project will perform the following on a case by case basis if the ISSO or GDIT security determines it to be necessary for the work currently being performed by the project.  The project is an internal facing web site.  The system follows Rolls Based Access Controls (RBAC).  No PHI or PII is associated with the system.</w:t>
      </w:r>
    </w:p>
    <w:tbl>
      <w:tblPr>
        <w:tblStyle w:val="TableGrid"/>
        <w:tblW w:w="0" w:type="auto"/>
        <w:tblLook w:val="04A0" w:firstRow="1" w:lastRow="0" w:firstColumn="1" w:lastColumn="0" w:noHBand="0" w:noVBand="1"/>
      </w:tblPr>
      <w:tblGrid>
        <w:gridCol w:w="2898"/>
        <w:gridCol w:w="6678"/>
      </w:tblGrid>
      <w:tr w:rsidR="0058617A" w:rsidRPr="00676A08" w14:paraId="60BA68DB" w14:textId="77777777" w:rsidTr="00F8155D">
        <w:tc>
          <w:tcPr>
            <w:tcW w:w="2898" w:type="dxa"/>
          </w:tcPr>
          <w:p w14:paraId="2F263CA5" w14:textId="77777777" w:rsidR="0058617A" w:rsidRPr="00676A08" w:rsidRDefault="0058617A" w:rsidP="00F8155D">
            <w:pPr>
              <w:pStyle w:val="BodyText"/>
              <w:ind w:left="0"/>
            </w:pPr>
            <w:r w:rsidRPr="00676A08">
              <w:t>Evaluate code for security</w:t>
            </w:r>
          </w:p>
        </w:tc>
        <w:tc>
          <w:tcPr>
            <w:tcW w:w="6678" w:type="dxa"/>
          </w:tcPr>
          <w:p w14:paraId="68F143AE" w14:textId="77777777" w:rsidR="0058617A" w:rsidRPr="00676A08" w:rsidRDefault="0058617A" w:rsidP="00F8155D">
            <w:pPr>
              <w:pStyle w:val="BodyText"/>
              <w:ind w:left="0"/>
            </w:pPr>
            <w:r w:rsidRPr="00676A08">
              <w:t>This is to support the assessment of the system implementation against its requirements and within its modeled operational environment by identifying and eliminating source code vulnerabilities and ensuring that source code conforms to established secure coding standards and applicable secure coding guidelines.</w:t>
            </w:r>
          </w:p>
          <w:p w14:paraId="0ABE5DD4" w14:textId="77777777" w:rsidR="0058617A" w:rsidRPr="00676A08" w:rsidRDefault="0058617A" w:rsidP="00F8155D">
            <w:pPr>
              <w:pStyle w:val="BodyText"/>
              <w:ind w:left="0"/>
            </w:pPr>
            <w:r w:rsidRPr="00676A08">
              <w:t>The four steps to be followed include:</w:t>
            </w:r>
          </w:p>
          <w:p w14:paraId="44224BE8" w14:textId="77777777" w:rsidR="0058617A" w:rsidRPr="00676A08" w:rsidRDefault="0058617A" w:rsidP="00F8155D">
            <w:pPr>
              <w:pStyle w:val="BodyText"/>
              <w:ind w:left="0"/>
            </w:pPr>
            <w:r w:rsidRPr="00676A08">
              <w:t>Conduct Security Code Review - The Information System Security Officer or approved designee conducts a static code review to ensure conformance to established Secure Coding Standards and applicable Secure Coding Guidelines.</w:t>
            </w:r>
          </w:p>
          <w:p w14:paraId="72C6DE77" w14:textId="77777777" w:rsidR="0058617A" w:rsidRPr="00676A08" w:rsidRDefault="0058617A" w:rsidP="00F8155D">
            <w:pPr>
              <w:pStyle w:val="BodyText"/>
              <w:ind w:left="0"/>
            </w:pPr>
            <w:r w:rsidRPr="00676A08">
              <w:t>Identify Security Risks/Issues - The Information System Security Officer or approved designee identifies issues resulting from the Security Code Review.</w:t>
            </w:r>
          </w:p>
          <w:p w14:paraId="52517D9B" w14:textId="77777777" w:rsidR="0058617A" w:rsidRPr="00676A08" w:rsidRDefault="0058617A" w:rsidP="00F8155D">
            <w:pPr>
              <w:pStyle w:val="BodyText"/>
              <w:ind w:left="0"/>
            </w:pPr>
            <w:r w:rsidRPr="00676A08">
              <w:t>Resolve Security Risks/Issues - The Software Project Manager (SPM) works with the Information System Security Officer or approved designee to resolve the identified security risks and issues.</w:t>
            </w:r>
          </w:p>
          <w:p w14:paraId="1B4C7F40" w14:textId="77777777" w:rsidR="0058617A" w:rsidRPr="00676A08" w:rsidRDefault="0058617A" w:rsidP="00F8155D">
            <w:pPr>
              <w:pStyle w:val="BodyText"/>
              <w:ind w:left="0"/>
            </w:pPr>
            <w:r w:rsidRPr="00676A08">
              <w:t>Update Project Risks/Issues - The SPM reviews any outstanding issues or risks resulting from the Security Code Review and tracks them to resolution on the Global Project Issues List or the project's defect tracking system.</w:t>
            </w:r>
          </w:p>
        </w:tc>
      </w:tr>
      <w:tr w:rsidR="0058617A" w:rsidRPr="002E6274" w14:paraId="0C8E6359" w14:textId="77777777" w:rsidTr="00F8155D">
        <w:tc>
          <w:tcPr>
            <w:tcW w:w="2898" w:type="dxa"/>
          </w:tcPr>
          <w:p w14:paraId="6A5572A5" w14:textId="77777777" w:rsidR="0058617A" w:rsidRPr="00676A08" w:rsidRDefault="0058617A" w:rsidP="00F8155D">
            <w:pPr>
              <w:pStyle w:val="BodyText"/>
              <w:ind w:left="0"/>
            </w:pPr>
            <w:r w:rsidRPr="00676A08">
              <w:t>Evaluate security testing</w:t>
            </w:r>
          </w:p>
        </w:tc>
        <w:tc>
          <w:tcPr>
            <w:tcW w:w="6678" w:type="dxa"/>
          </w:tcPr>
          <w:p w14:paraId="6B1C2304" w14:textId="77777777" w:rsidR="0058617A" w:rsidRPr="00676A08" w:rsidRDefault="0058617A" w:rsidP="00F8155D">
            <w:pPr>
              <w:pStyle w:val="BodyText"/>
              <w:ind w:left="0"/>
            </w:pPr>
            <w:r w:rsidRPr="00676A08">
              <w:t>The purpose is to support the assessment of the system implementation against its requirements and within its modeled operational environment by ensuring the test results sufficiently cover all testable security requirements and to determine whether the software satisfies its security requirements.</w:t>
            </w:r>
          </w:p>
          <w:p w14:paraId="3178530E" w14:textId="77777777" w:rsidR="0058617A" w:rsidRPr="00676A08" w:rsidRDefault="0058617A" w:rsidP="00F8155D">
            <w:pPr>
              <w:pStyle w:val="BodyText"/>
              <w:ind w:left="0"/>
            </w:pPr>
            <w:r w:rsidRPr="00676A08">
              <w:t>The four steps to be followed include:</w:t>
            </w:r>
          </w:p>
          <w:p w14:paraId="68E5F35B" w14:textId="77777777" w:rsidR="0060091E" w:rsidRDefault="0058617A" w:rsidP="0060091E">
            <w:pPr>
              <w:pStyle w:val="BodyText"/>
              <w:ind w:left="0"/>
            </w:pPr>
            <w:r w:rsidRPr="00676A08">
              <w:t>Review test results for security coverage</w:t>
            </w:r>
          </w:p>
          <w:p w14:paraId="3F000527" w14:textId="58B5D953" w:rsidR="0058617A" w:rsidRPr="00676A08" w:rsidRDefault="0058617A" w:rsidP="0060091E">
            <w:pPr>
              <w:pStyle w:val="BodyText"/>
              <w:numPr>
                <w:ilvl w:val="0"/>
                <w:numId w:val="15"/>
              </w:numPr>
              <w:spacing w:after="0" w:line="240" w:lineRule="auto"/>
              <w:ind w:left="1080" w:hanging="720"/>
            </w:pPr>
            <w:r w:rsidRPr="00676A08">
              <w:t>The Information System Security Officer or approved designee analyzes the test results for security coverage. The Information System Security Officer or approved designee identifies issues resulting from the analysis of the test results.</w:t>
            </w:r>
          </w:p>
          <w:p w14:paraId="6C6EBB9B" w14:textId="77777777" w:rsidR="0058617A" w:rsidRPr="00676A08" w:rsidRDefault="0058617A" w:rsidP="0060091E">
            <w:pPr>
              <w:pStyle w:val="BodyText"/>
              <w:numPr>
                <w:ilvl w:val="0"/>
                <w:numId w:val="15"/>
              </w:numPr>
              <w:spacing w:after="0" w:line="240" w:lineRule="auto"/>
              <w:ind w:left="1080" w:hanging="720"/>
            </w:pPr>
            <w:r w:rsidRPr="00676A08">
              <w:t>Resolve security risks/issues - The Project Manager or Supplier Agreement Manager work with the Information System Security Officer or approved designee to resolve issues.</w:t>
            </w:r>
          </w:p>
          <w:p w14:paraId="6F2008D7" w14:textId="77777777" w:rsidR="0058617A" w:rsidRPr="00676A08" w:rsidRDefault="0058617A" w:rsidP="0060091E">
            <w:pPr>
              <w:pStyle w:val="BodyText"/>
              <w:numPr>
                <w:ilvl w:val="0"/>
                <w:numId w:val="15"/>
              </w:numPr>
              <w:spacing w:after="0" w:line="240" w:lineRule="auto"/>
              <w:ind w:left="1080" w:hanging="720"/>
            </w:pPr>
            <w:r w:rsidRPr="00676A08">
              <w:lastRenderedPageBreak/>
              <w:t>Update Project Risks/Issues - The project manager or SAM Manager review any outstanding issues or risks resulting from the test results review and tracks them to resolution.</w:t>
            </w:r>
          </w:p>
          <w:p w14:paraId="3B0010B9" w14:textId="77777777" w:rsidR="0058617A" w:rsidRPr="00676A08" w:rsidRDefault="0058617A" w:rsidP="0060091E">
            <w:pPr>
              <w:pStyle w:val="BodyText"/>
              <w:numPr>
                <w:ilvl w:val="0"/>
                <w:numId w:val="15"/>
              </w:numPr>
              <w:spacing w:after="0" w:line="240" w:lineRule="auto"/>
              <w:ind w:left="1080" w:hanging="720"/>
            </w:pPr>
            <w:r w:rsidRPr="00676A08">
              <w:t>Approve test results - The Information System Security Officer approves the security test results.</w:t>
            </w:r>
          </w:p>
        </w:tc>
      </w:tr>
      <w:tr w:rsidR="0058617A" w:rsidRPr="002E6274" w14:paraId="2AFE92A8" w14:textId="77777777" w:rsidTr="00F8155D">
        <w:tc>
          <w:tcPr>
            <w:tcW w:w="2898" w:type="dxa"/>
          </w:tcPr>
          <w:p w14:paraId="4D861483" w14:textId="77777777" w:rsidR="0058617A" w:rsidRPr="00676A08" w:rsidRDefault="0058617A" w:rsidP="00F8155D">
            <w:pPr>
              <w:pStyle w:val="BodyText"/>
              <w:ind w:left="0"/>
            </w:pPr>
            <w:r w:rsidRPr="00676A08">
              <w:lastRenderedPageBreak/>
              <w:t>Review test activities for security</w:t>
            </w:r>
          </w:p>
        </w:tc>
        <w:tc>
          <w:tcPr>
            <w:tcW w:w="6678" w:type="dxa"/>
          </w:tcPr>
          <w:p w14:paraId="2BCDD4DC" w14:textId="77777777" w:rsidR="0058617A" w:rsidRPr="00676A08" w:rsidRDefault="0058617A" w:rsidP="00F8155D">
            <w:pPr>
              <w:pStyle w:val="BodyText"/>
              <w:ind w:left="0"/>
            </w:pPr>
            <w:r w:rsidRPr="00676A08">
              <w:t>To support the assessment of the system implementation against its requirements and within its modeled operational environment by ensuring the testing approach planned by the project sufficiently covers all testable security requirements.</w:t>
            </w:r>
          </w:p>
          <w:p w14:paraId="126BCBA6" w14:textId="63A70D42" w:rsidR="0058617A" w:rsidRPr="00676A08" w:rsidRDefault="0058617A" w:rsidP="00F8155D">
            <w:pPr>
              <w:pStyle w:val="BodyText"/>
              <w:ind w:left="0"/>
            </w:pPr>
            <w:r w:rsidRPr="00676A08">
              <w:t>Fo</w:t>
            </w:r>
            <w:r w:rsidR="0060091E">
              <w:t>u</w:t>
            </w:r>
            <w:r w:rsidRPr="00676A08">
              <w:t>r steps to complete:</w:t>
            </w:r>
          </w:p>
          <w:p w14:paraId="4C705CF8" w14:textId="77777777" w:rsidR="0058617A" w:rsidRPr="00676A08" w:rsidRDefault="0058617A" w:rsidP="00B419B1">
            <w:pPr>
              <w:pStyle w:val="BodyText"/>
              <w:numPr>
                <w:ilvl w:val="0"/>
                <w:numId w:val="16"/>
              </w:numPr>
              <w:spacing w:after="0" w:line="240" w:lineRule="auto"/>
            </w:pPr>
            <w:r w:rsidRPr="00676A08">
              <w:t>Review test activities for security coverage - The Information System Security Officer or approved designee reviews the Test Plan to ensure the testing approach planned by the project will sufficiently address all testable security requirements. The Information System Security Officer or approved designee identifies issues resulting from their review of the Test Plan.</w:t>
            </w:r>
          </w:p>
          <w:p w14:paraId="07C3750A" w14:textId="77777777" w:rsidR="0058617A" w:rsidRPr="00676A08" w:rsidRDefault="0058617A" w:rsidP="00B419B1">
            <w:pPr>
              <w:pStyle w:val="BodyText"/>
              <w:numPr>
                <w:ilvl w:val="0"/>
                <w:numId w:val="16"/>
              </w:numPr>
              <w:spacing w:after="0" w:line="240" w:lineRule="auto"/>
            </w:pPr>
            <w:r w:rsidRPr="00676A08">
              <w:t>Resolve security risks/issues - The project manager works with the Information System Security Officer or approved designee to resolve the identified security risks and issues.</w:t>
            </w:r>
          </w:p>
          <w:p w14:paraId="706DB514" w14:textId="77777777" w:rsidR="0058617A" w:rsidRPr="00676A08" w:rsidRDefault="0058617A" w:rsidP="00B419B1">
            <w:pPr>
              <w:pStyle w:val="BodyText"/>
              <w:numPr>
                <w:ilvl w:val="0"/>
                <w:numId w:val="16"/>
              </w:numPr>
              <w:spacing w:after="0" w:line="240" w:lineRule="auto"/>
            </w:pPr>
            <w:r w:rsidRPr="00676A08">
              <w:t>Update project risks/issues - The project manager reviews any outstanding issues or risks resulting from the review and tracks them to resolution.</w:t>
            </w:r>
          </w:p>
          <w:p w14:paraId="3BC8C62A" w14:textId="77777777" w:rsidR="0058617A" w:rsidRPr="00676A08" w:rsidRDefault="0058617A" w:rsidP="00B419B1">
            <w:pPr>
              <w:pStyle w:val="BodyText"/>
              <w:numPr>
                <w:ilvl w:val="0"/>
                <w:numId w:val="16"/>
              </w:numPr>
              <w:spacing w:after="0" w:line="240" w:lineRule="auto"/>
            </w:pPr>
            <w:r w:rsidRPr="00676A08">
              <w:t>Approve test planning - The Information System Security Officer approves the planned testing activities.</w:t>
            </w:r>
          </w:p>
          <w:p w14:paraId="20670384" w14:textId="77777777" w:rsidR="0058617A" w:rsidRPr="00676A08" w:rsidRDefault="0058617A" w:rsidP="00F8155D">
            <w:pPr>
              <w:pStyle w:val="BodyText"/>
              <w:ind w:left="0"/>
            </w:pPr>
          </w:p>
        </w:tc>
      </w:tr>
      <w:tr w:rsidR="0058617A" w:rsidRPr="002E6274" w14:paraId="336D9D76" w14:textId="77777777" w:rsidTr="00F8155D">
        <w:tc>
          <w:tcPr>
            <w:tcW w:w="2898" w:type="dxa"/>
          </w:tcPr>
          <w:p w14:paraId="034CF740" w14:textId="77777777" w:rsidR="0058617A" w:rsidRPr="00676A08" w:rsidRDefault="0058617A" w:rsidP="00F8155D">
            <w:pPr>
              <w:pStyle w:val="BodyText"/>
              <w:ind w:left="0"/>
            </w:pPr>
            <w:r w:rsidRPr="00676A08">
              <w:t>Verify operations security</w:t>
            </w:r>
          </w:p>
        </w:tc>
        <w:tc>
          <w:tcPr>
            <w:tcW w:w="6678" w:type="dxa"/>
          </w:tcPr>
          <w:p w14:paraId="3AB5F8EA" w14:textId="77777777" w:rsidR="0058617A" w:rsidRPr="00676A08" w:rsidRDefault="0058617A" w:rsidP="00F8155D">
            <w:pPr>
              <w:pStyle w:val="BodyText"/>
              <w:ind w:left="0"/>
            </w:pPr>
            <w:r w:rsidRPr="00676A08">
              <w:t>To ensure that the system is secure in its operational environment.</w:t>
            </w:r>
          </w:p>
          <w:p w14:paraId="721AF85B" w14:textId="77777777" w:rsidR="0058617A" w:rsidRPr="00676A08" w:rsidRDefault="0058617A" w:rsidP="00F8155D">
            <w:pPr>
              <w:pStyle w:val="BodyText"/>
              <w:ind w:left="0"/>
            </w:pPr>
          </w:p>
          <w:p w14:paraId="0FB6B99E" w14:textId="77777777" w:rsidR="0058617A" w:rsidRPr="00676A08" w:rsidRDefault="0058617A" w:rsidP="00F8155D">
            <w:pPr>
              <w:pStyle w:val="BodyText"/>
              <w:ind w:left="0"/>
            </w:pPr>
            <w:r w:rsidRPr="00676A08">
              <w:t>Verify hardware configurations - The Information System Security Officer or approved designee verifies hardware security configurations (e.g., routers, networks, hardware encryption, hardware access, etc.).</w:t>
            </w:r>
          </w:p>
          <w:p w14:paraId="6FFB8DEE" w14:textId="77777777" w:rsidR="0058617A" w:rsidRPr="00676A08" w:rsidRDefault="0058617A" w:rsidP="00F8155D">
            <w:pPr>
              <w:pStyle w:val="BodyText"/>
              <w:ind w:left="0"/>
            </w:pPr>
            <w:r w:rsidRPr="00676A08">
              <w:t>Verify Software security - The Information System Security Officer or approved designee verifies software configuration and security by reviewing configuration and/or performing security scans. (e.g., account access, security settings, security log settings, etc.).</w:t>
            </w:r>
          </w:p>
          <w:p w14:paraId="2080D1C2" w14:textId="77777777" w:rsidR="0058617A" w:rsidRPr="00676A08" w:rsidRDefault="0058617A" w:rsidP="00F8155D">
            <w:pPr>
              <w:pStyle w:val="BodyText"/>
              <w:ind w:left="0"/>
            </w:pPr>
            <w:r w:rsidRPr="00676A08">
              <w:t>Identify and resolve issues - The Information System Security Officer or approved designee, Program Manager, and Project Manager identify and resolve outstanding issues. Any remaining issues are tracked to resolution</w:t>
            </w:r>
          </w:p>
          <w:p w14:paraId="08FBC158" w14:textId="77777777" w:rsidR="0058617A" w:rsidRPr="00676A08" w:rsidRDefault="0058617A" w:rsidP="00F8155D">
            <w:pPr>
              <w:pStyle w:val="BodyText"/>
              <w:ind w:left="0"/>
            </w:pPr>
            <w:r w:rsidRPr="00676A08">
              <w:t>ISSO approves for release - The Information System Security Officer approves the system's security settings and configuration</w:t>
            </w:r>
          </w:p>
          <w:p w14:paraId="3D34F37B" w14:textId="77777777" w:rsidR="0058617A" w:rsidRPr="00676A08" w:rsidRDefault="0058617A" w:rsidP="00F8155D">
            <w:pPr>
              <w:pStyle w:val="BodyText"/>
              <w:ind w:left="0"/>
            </w:pPr>
          </w:p>
        </w:tc>
      </w:tr>
    </w:tbl>
    <w:p w14:paraId="0E603146" w14:textId="77777777" w:rsidR="00845592" w:rsidRPr="00096FD4" w:rsidRDefault="00845592" w:rsidP="00B42205">
      <w:pPr>
        <w:pStyle w:val="Heading1"/>
        <w:rPr>
          <w:rFonts w:ascii="Times New Roman" w:hAnsi="Times New Roman"/>
        </w:rPr>
      </w:pPr>
      <w:bookmarkStart w:id="20" w:name="_Toc453235051"/>
      <w:r w:rsidRPr="00096FD4">
        <w:rPr>
          <w:rFonts w:ascii="Times New Roman" w:hAnsi="Times New Roman"/>
        </w:rPr>
        <w:t>Tools and environment</w:t>
      </w:r>
      <w:bookmarkEnd w:id="20"/>
    </w:p>
    <w:p w14:paraId="0E603149" w14:textId="77777777" w:rsidR="006C338D" w:rsidRPr="006C338D" w:rsidRDefault="006C338D" w:rsidP="006C338D">
      <w:pPr>
        <w:pStyle w:val="Comment"/>
        <w:rPr>
          <w:i w:val="0"/>
          <w:color w:val="auto"/>
          <w:sz w:val="20"/>
        </w:rPr>
      </w:pPr>
    </w:p>
    <w:p w14:paraId="0E60314A" w14:textId="77777777" w:rsidR="006C338D" w:rsidRPr="006C338D" w:rsidRDefault="006C338D" w:rsidP="006C338D">
      <w:pPr>
        <w:pStyle w:val="Comment"/>
        <w:rPr>
          <w:i w:val="0"/>
          <w:color w:val="auto"/>
          <w:sz w:val="20"/>
        </w:rPr>
      </w:pPr>
    </w:p>
    <w:p w14:paraId="0E60314B" w14:textId="77777777" w:rsidR="006C338D" w:rsidRPr="006C338D" w:rsidRDefault="006C338D" w:rsidP="006C338D">
      <w:pPr>
        <w:pStyle w:val="Heading1"/>
        <w:widowControl/>
        <w:numPr>
          <w:ilvl w:val="0"/>
          <w:numId w:val="0"/>
        </w:numPr>
        <w:autoSpaceDE w:val="0"/>
        <w:autoSpaceDN w:val="0"/>
        <w:adjustRightInd w:val="0"/>
        <w:spacing w:before="0" w:after="0" w:line="240" w:lineRule="auto"/>
        <w:ind w:left="1488"/>
        <w:rPr>
          <w:rFonts w:ascii="Times New Roman" w:hAnsi="Times New Roman"/>
          <w:b w:val="0"/>
          <w:sz w:val="20"/>
        </w:rPr>
      </w:pPr>
      <w:bookmarkStart w:id="21" w:name="_Toc232562013"/>
      <w:bookmarkStart w:id="22" w:name="_Toc292107903"/>
      <w:bookmarkStart w:id="23" w:name="_Toc371672040"/>
      <w:bookmarkStart w:id="24" w:name="_Toc453235052"/>
      <w:r w:rsidRPr="006C338D">
        <w:rPr>
          <w:rFonts w:ascii="Times New Roman" w:hAnsi="Times New Roman"/>
          <w:b w:val="0"/>
          <w:sz w:val="20"/>
        </w:rPr>
        <w:lastRenderedPageBreak/>
        <w:t>System Environment</w:t>
      </w:r>
      <w:bookmarkEnd w:id="21"/>
      <w:bookmarkEnd w:id="22"/>
      <w:bookmarkEnd w:id="23"/>
      <w:bookmarkEnd w:id="24"/>
    </w:p>
    <w:p w14:paraId="0E60315C" w14:textId="18B435D3" w:rsidR="00E34F84" w:rsidRDefault="00A37B8A" w:rsidP="00EC4D30">
      <w:pPr>
        <w:rPr>
          <w:rFonts w:ascii="Arial" w:hAnsi="Arial" w:cs="Arial"/>
        </w:rPr>
      </w:pPr>
      <w:r>
        <w:rPr>
          <w:rFonts w:ascii="Arial" w:hAnsi="Arial" w:cs="Arial"/>
          <w:noProof/>
        </w:rPr>
        <mc:AlternateContent>
          <mc:Choice Requires="wpc">
            <w:drawing>
              <wp:inline distT="0" distB="0" distL="0" distR="0" wp14:anchorId="5D45626A" wp14:editId="76CC5A61">
                <wp:extent cx="5939790" cy="3160395"/>
                <wp:effectExtent l="0" t="0" r="3810" b="1905"/>
                <wp:docPr id="1091" name="Canvas 10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 name="Group 205"/>
                        <wpg:cNvGrpSpPr>
                          <a:grpSpLocks/>
                        </wpg:cNvGrpSpPr>
                        <wpg:grpSpPr bwMode="auto">
                          <a:xfrm>
                            <a:off x="2259330" y="184785"/>
                            <a:ext cx="3663315" cy="2809875"/>
                            <a:chOff x="3558" y="291"/>
                            <a:chExt cx="5769" cy="4425"/>
                          </a:xfrm>
                        </wpg:grpSpPr>
                        <wps:wsp>
                          <wps:cNvPr id="127" name="Rectangle 5"/>
                          <wps:cNvSpPr>
                            <a:spLocks noChangeArrowheads="1"/>
                          </wps:cNvSpPr>
                          <wps:spPr bwMode="auto">
                            <a:xfrm>
                              <a:off x="3558" y="291"/>
                              <a:ext cx="5769" cy="23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6"/>
                          <wps:cNvSpPr>
                            <a:spLocks noChangeArrowheads="1"/>
                          </wps:cNvSpPr>
                          <wps:spPr bwMode="auto">
                            <a:xfrm>
                              <a:off x="3558" y="291"/>
                              <a:ext cx="5769" cy="2304"/>
                            </a:xfrm>
                            <a:prstGeom prst="rect">
                              <a:avLst/>
                            </a:prstGeom>
                            <a:noFill/>
                            <a:ln w="82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Line 7"/>
                          <wps:cNvCnPr/>
                          <wps:spPr bwMode="auto">
                            <a:xfrm flipV="1">
                              <a:off x="6487" y="4261"/>
                              <a:ext cx="299" cy="227"/>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0" name="Line 8"/>
                          <wps:cNvCnPr/>
                          <wps:spPr bwMode="auto">
                            <a:xfrm flipV="1">
                              <a:off x="6786" y="4261"/>
                              <a:ext cx="0" cy="318"/>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1" name="Line 9"/>
                          <wps:cNvCnPr/>
                          <wps:spPr bwMode="auto">
                            <a:xfrm flipH="1" flipV="1">
                              <a:off x="6786" y="4261"/>
                              <a:ext cx="299" cy="227"/>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2" name="Line 10"/>
                          <wps:cNvCnPr/>
                          <wps:spPr bwMode="auto">
                            <a:xfrm flipH="1">
                              <a:off x="6786" y="4261"/>
                              <a:ext cx="449" cy="0"/>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3" name="Line 11"/>
                          <wps:cNvCnPr/>
                          <wps:spPr bwMode="auto">
                            <a:xfrm flipH="1">
                              <a:off x="6786" y="4035"/>
                              <a:ext cx="299" cy="226"/>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4" name="Line 12"/>
                          <wps:cNvCnPr/>
                          <wps:spPr bwMode="auto">
                            <a:xfrm>
                              <a:off x="6786" y="3921"/>
                              <a:ext cx="0" cy="340"/>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5" name="Line 13"/>
                          <wps:cNvCnPr/>
                          <wps:spPr bwMode="auto">
                            <a:xfrm>
                              <a:off x="6580" y="4072"/>
                              <a:ext cx="206" cy="189"/>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6" name="Line 14"/>
                          <wps:cNvCnPr/>
                          <wps:spPr bwMode="auto">
                            <a:xfrm>
                              <a:off x="6337" y="4261"/>
                              <a:ext cx="449" cy="0"/>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7" name="Rectangle 15"/>
                          <wps:cNvSpPr>
                            <a:spLocks noChangeArrowheads="1"/>
                          </wps:cNvSpPr>
                          <wps:spPr bwMode="auto">
                            <a:xfrm>
                              <a:off x="6185" y="3804"/>
                              <a:ext cx="1200"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6"/>
                          <wps:cNvSpPr>
                            <a:spLocks noChangeArrowheads="1"/>
                          </wps:cNvSpPr>
                          <wps:spPr bwMode="auto">
                            <a:xfrm>
                              <a:off x="6185" y="3806"/>
                              <a:ext cx="1200" cy="7"/>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7"/>
                          <wps:cNvSpPr>
                            <a:spLocks noChangeArrowheads="1"/>
                          </wps:cNvSpPr>
                          <wps:spPr bwMode="auto">
                            <a:xfrm>
                              <a:off x="6185" y="3813"/>
                              <a:ext cx="1200" cy="8"/>
                            </a:xfrm>
                            <a:prstGeom prst="rect">
                              <a:avLst/>
                            </a:prstGeom>
                            <a:solidFill>
                              <a:srgbClr val="E4E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8"/>
                          <wps:cNvSpPr>
                            <a:spLocks noChangeArrowheads="1"/>
                          </wps:cNvSpPr>
                          <wps:spPr bwMode="auto">
                            <a:xfrm>
                              <a:off x="6185" y="3821"/>
                              <a:ext cx="1200" cy="7"/>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9"/>
                          <wps:cNvSpPr>
                            <a:spLocks noChangeArrowheads="1"/>
                          </wps:cNvSpPr>
                          <wps:spPr bwMode="auto">
                            <a:xfrm>
                              <a:off x="6185" y="3828"/>
                              <a:ext cx="1200" cy="8"/>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20"/>
                          <wps:cNvSpPr>
                            <a:spLocks noChangeArrowheads="1"/>
                          </wps:cNvSpPr>
                          <wps:spPr bwMode="auto">
                            <a:xfrm>
                              <a:off x="6185" y="3836"/>
                              <a:ext cx="1200" cy="9"/>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21"/>
                          <wps:cNvSpPr>
                            <a:spLocks noChangeArrowheads="1"/>
                          </wps:cNvSpPr>
                          <wps:spPr bwMode="auto">
                            <a:xfrm>
                              <a:off x="6185" y="3845"/>
                              <a:ext cx="1200" cy="8"/>
                            </a:xfrm>
                            <a:prstGeom prst="rect">
                              <a:avLst/>
                            </a:prstGeom>
                            <a:solidFill>
                              <a:srgbClr val="DCDC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22"/>
                          <wps:cNvSpPr>
                            <a:spLocks noChangeArrowheads="1"/>
                          </wps:cNvSpPr>
                          <wps:spPr bwMode="auto">
                            <a:xfrm>
                              <a:off x="6185" y="3853"/>
                              <a:ext cx="1200" cy="9"/>
                            </a:xfrm>
                            <a:prstGeom prst="rect">
                              <a:avLst/>
                            </a:prstGeom>
                            <a:solidFill>
                              <a:srgbClr val="DADA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23"/>
                          <wps:cNvSpPr>
                            <a:spLocks noChangeArrowheads="1"/>
                          </wps:cNvSpPr>
                          <wps:spPr bwMode="auto">
                            <a:xfrm>
                              <a:off x="6185" y="3862"/>
                              <a:ext cx="1200" cy="6"/>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24"/>
                          <wps:cNvSpPr>
                            <a:spLocks noChangeArrowheads="1"/>
                          </wps:cNvSpPr>
                          <wps:spPr bwMode="auto">
                            <a:xfrm>
                              <a:off x="6185" y="3868"/>
                              <a:ext cx="1200" cy="9"/>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25"/>
                          <wps:cNvSpPr>
                            <a:spLocks noChangeArrowheads="1"/>
                          </wps:cNvSpPr>
                          <wps:spPr bwMode="auto">
                            <a:xfrm>
                              <a:off x="6185" y="3877"/>
                              <a:ext cx="1200" cy="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26"/>
                          <wps:cNvSpPr>
                            <a:spLocks noChangeArrowheads="1"/>
                          </wps:cNvSpPr>
                          <wps:spPr bwMode="auto">
                            <a:xfrm>
                              <a:off x="6185" y="3884"/>
                              <a:ext cx="1200" cy="8"/>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27"/>
                          <wps:cNvSpPr>
                            <a:spLocks noChangeArrowheads="1"/>
                          </wps:cNvSpPr>
                          <wps:spPr bwMode="auto">
                            <a:xfrm>
                              <a:off x="6185" y="3892"/>
                              <a:ext cx="1200" cy="7"/>
                            </a:xfrm>
                            <a:prstGeom prst="rect">
                              <a:avLst/>
                            </a:prstGeom>
                            <a:solidFill>
                              <a:srgbClr val="D0D0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28"/>
                          <wps:cNvSpPr>
                            <a:spLocks noChangeArrowheads="1"/>
                          </wps:cNvSpPr>
                          <wps:spPr bwMode="auto">
                            <a:xfrm>
                              <a:off x="6185" y="3899"/>
                              <a:ext cx="1200" cy="8"/>
                            </a:xfrm>
                            <a:prstGeom prst="rect">
                              <a:avLst/>
                            </a:prstGeom>
                            <a:solidFill>
                              <a:srgbClr val="CE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29"/>
                          <wps:cNvSpPr>
                            <a:spLocks noChangeArrowheads="1"/>
                          </wps:cNvSpPr>
                          <wps:spPr bwMode="auto">
                            <a:xfrm>
                              <a:off x="6185" y="3907"/>
                              <a:ext cx="1200" cy="7"/>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30"/>
                          <wps:cNvSpPr>
                            <a:spLocks noChangeArrowheads="1"/>
                          </wps:cNvSpPr>
                          <wps:spPr bwMode="auto">
                            <a:xfrm>
                              <a:off x="6185" y="3914"/>
                              <a:ext cx="1200" cy="8"/>
                            </a:xfrm>
                            <a:prstGeom prst="rect">
                              <a:avLst/>
                            </a:prstGeom>
                            <a:solidFill>
                              <a:srgbClr val="CA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31"/>
                          <wps:cNvSpPr>
                            <a:spLocks noChangeArrowheads="1"/>
                          </wps:cNvSpPr>
                          <wps:spPr bwMode="auto">
                            <a:xfrm>
                              <a:off x="6185" y="3922"/>
                              <a:ext cx="1200" cy="9"/>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32"/>
                          <wps:cNvSpPr>
                            <a:spLocks noChangeArrowheads="1"/>
                          </wps:cNvSpPr>
                          <wps:spPr bwMode="auto">
                            <a:xfrm>
                              <a:off x="6185" y="3931"/>
                              <a:ext cx="1200" cy="8"/>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33"/>
                          <wps:cNvSpPr>
                            <a:spLocks noChangeArrowheads="1"/>
                          </wps:cNvSpPr>
                          <wps:spPr bwMode="auto">
                            <a:xfrm>
                              <a:off x="6185" y="3939"/>
                              <a:ext cx="1200" cy="7"/>
                            </a:xfrm>
                            <a:prstGeom prst="rect">
                              <a:avLst/>
                            </a:prstGeom>
                            <a:solidFill>
                              <a:srgbClr val="C4C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34"/>
                          <wps:cNvSpPr>
                            <a:spLocks noChangeArrowheads="1"/>
                          </wps:cNvSpPr>
                          <wps:spPr bwMode="auto">
                            <a:xfrm>
                              <a:off x="6185" y="3946"/>
                              <a:ext cx="1200" cy="8"/>
                            </a:xfrm>
                            <a:prstGeom prst="rect">
                              <a:avLst/>
                            </a:prstGeom>
                            <a:solidFill>
                              <a:srgbClr val="C2C2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35"/>
                          <wps:cNvSpPr>
                            <a:spLocks noChangeArrowheads="1"/>
                          </wps:cNvSpPr>
                          <wps:spPr bwMode="auto">
                            <a:xfrm>
                              <a:off x="6185" y="3954"/>
                              <a:ext cx="1200" cy="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36"/>
                          <wps:cNvSpPr>
                            <a:spLocks noChangeArrowheads="1"/>
                          </wps:cNvSpPr>
                          <wps:spPr bwMode="auto">
                            <a:xfrm>
                              <a:off x="6185" y="3963"/>
                              <a:ext cx="1200" cy="8"/>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37"/>
                          <wps:cNvSpPr>
                            <a:spLocks noChangeArrowheads="1"/>
                          </wps:cNvSpPr>
                          <wps:spPr bwMode="auto">
                            <a:xfrm>
                              <a:off x="6185" y="3971"/>
                              <a:ext cx="1200" cy="9"/>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38"/>
                          <wps:cNvSpPr>
                            <a:spLocks noChangeArrowheads="1"/>
                          </wps:cNvSpPr>
                          <wps:spPr bwMode="auto">
                            <a:xfrm>
                              <a:off x="6185" y="3980"/>
                              <a:ext cx="1200" cy="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39"/>
                          <wps:cNvSpPr>
                            <a:spLocks noChangeArrowheads="1"/>
                          </wps:cNvSpPr>
                          <wps:spPr bwMode="auto">
                            <a:xfrm>
                              <a:off x="6185" y="3986"/>
                              <a:ext cx="1200" cy="9"/>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40"/>
                          <wps:cNvSpPr>
                            <a:spLocks noChangeArrowheads="1"/>
                          </wps:cNvSpPr>
                          <wps:spPr bwMode="auto">
                            <a:xfrm>
                              <a:off x="6185" y="3995"/>
                              <a:ext cx="1200" cy="8"/>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41"/>
                          <wps:cNvSpPr>
                            <a:spLocks noChangeArrowheads="1"/>
                          </wps:cNvSpPr>
                          <wps:spPr bwMode="auto">
                            <a:xfrm>
                              <a:off x="6185" y="4003"/>
                              <a:ext cx="1200" cy="9"/>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42"/>
                          <wps:cNvSpPr>
                            <a:spLocks noChangeArrowheads="1"/>
                          </wps:cNvSpPr>
                          <wps:spPr bwMode="auto">
                            <a:xfrm>
                              <a:off x="6185" y="4012"/>
                              <a:ext cx="1200" cy="8"/>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43"/>
                          <wps:cNvSpPr>
                            <a:spLocks noChangeArrowheads="1"/>
                          </wps:cNvSpPr>
                          <wps:spPr bwMode="auto">
                            <a:xfrm>
                              <a:off x="6185" y="4020"/>
                              <a:ext cx="1200" cy="8"/>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44"/>
                          <wps:cNvSpPr>
                            <a:spLocks noChangeArrowheads="1"/>
                          </wps:cNvSpPr>
                          <wps:spPr bwMode="auto">
                            <a:xfrm>
                              <a:off x="6185" y="4028"/>
                              <a:ext cx="1200" cy="7"/>
                            </a:xfrm>
                            <a:prstGeom prst="rect">
                              <a:avLst/>
                            </a:prstGeom>
                            <a:solidFill>
                              <a:srgbClr val="AEAE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45"/>
                          <wps:cNvSpPr>
                            <a:spLocks noChangeArrowheads="1"/>
                          </wps:cNvSpPr>
                          <wps:spPr bwMode="auto">
                            <a:xfrm>
                              <a:off x="6185" y="4035"/>
                              <a:ext cx="1200" cy="9"/>
                            </a:xfrm>
                            <a:prstGeom prst="rect">
                              <a:avLst/>
                            </a:prstGeom>
                            <a:solidFill>
                              <a:srgbClr val="ACAC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46"/>
                          <wps:cNvSpPr>
                            <a:spLocks noChangeArrowheads="1"/>
                          </wps:cNvSpPr>
                          <wps:spPr bwMode="auto">
                            <a:xfrm>
                              <a:off x="6185" y="4044"/>
                              <a:ext cx="1200" cy="6"/>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47"/>
                          <wps:cNvSpPr>
                            <a:spLocks noChangeArrowheads="1"/>
                          </wps:cNvSpPr>
                          <wps:spPr bwMode="auto">
                            <a:xfrm>
                              <a:off x="6185" y="4050"/>
                              <a:ext cx="1200" cy="9"/>
                            </a:xfrm>
                            <a:prstGeom prst="rect">
                              <a:avLst/>
                            </a:prstGeom>
                            <a:solidFill>
                              <a:srgbClr val="A8A8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48"/>
                          <wps:cNvSpPr>
                            <a:spLocks noChangeArrowheads="1"/>
                          </wps:cNvSpPr>
                          <wps:spPr bwMode="auto">
                            <a:xfrm>
                              <a:off x="6185" y="4059"/>
                              <a:ext cx="1200" cy="7"/>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49"/>
                          <wps:cNvSpPr>
                            <a:spLocks noChangeArrowheads="1"/>
                          </wps:cNvSpPr>
                          <wps:spPr bwMode="auto">
                            <a:xfrm>
                              <a:off x="6185" y="4066"/>
                              <a:ext cx="1200" cy="8"/>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50"/>
                          <wps:cNvSpPr>
                            <a:spLocks noChangeArrowheads="1"/>
                          </wps:cNvSpPr>
                          <wps:spPr bwMode="auto">
                            <a:xfrm>
                              <a:off x="6185" y="4074"/>
                              <a:ext cx="1200" cy="7"/>
                            </a:xfrm>
                            <a:prstGeom prst="rect">
                              <a:avLst/>
                            </a:prstGeom>
                            <a:solidFill>
                              <a:srgbClr val="A2A2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51"/>
                          <wps:cNvSpPr>
                            <a:spLocks noChangeArrowheads="1"/>
                          </wps:cNvSpPr>
                          <wps:spPr bwMode="auto">
                            <a:xfrm>
                              <a:off x="6185" y="4081"/>
                              <a:ext cx="1200" cy="8"/>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52"/>
                          <wps:cNvSpPr>
                            <a:spLocks noChangeArrowheads="1"/>
                          </wps:cNvSpPr>
                          <wps:spPr bwMode="auto">
                            <a:xfrm>
                              <a:off x="6185" y="4089"/>
                              <a:ext cx="1200" cy="9"/>
                            </a:xfrm>
                            <a:prstGeom prst="rect">
                              <a:avLst/>
                            </a:prstGeom>
                            <a:solidFill>
                              <a:srgbClr val="9E9E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53"/>
                          <wps:cNvSpPr>
                            <a:spLocks noChangeArrowheads="1"/>
                          </wps:cNvSpPr>
                          <wps:spPr bwMode="auto">
                            <a:xfrm>
                              <a:off x="6185" y="4098"/>
                              <a:ext cx="1200" cy="8"/>
                            </a:xfrm>
                            <a:prstGeom prst="rect">
                              <a:avLst/>
                            </a:prstGeom>
                            <a:solidFill>
                              <a:srgbClr val="9C9C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54"/>
                          <wps:cNvSpPr>
                            <a:spLocks noChangeArrowheads="1"/>
                          </wps:cNvSpPr>
                          <wps:spPr bwMode="auto">
                            <a:xfrm>
                              <a:off x="6185" y="4106"/>
                              <a:ext cx="1200" cy="7"/>
                            </a:xfrm>
                            <a:prstGeom prst="rect">
                              <a:avLst/>
                            </a:prstGeom>
                            <a:solidFill>
                              <a:srgbClr val="9A9A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55"/>
                          <wps:cNvSpPr>
                            <a:spLocks noChangeArrowheads="1"/>
                          </wps:cNvSpPr>
                          <wps:spPr bwMode="auto">
                            <a:xfrm>
                              <a:off x="6185" y="4113"/>
                              <a:ext cx="1200" cy="8"/>
                            </a:xfrm>
                            <a:prstGeom prst="rect">
                              <a:avLst/>
                            </a:prstGeom>
                            <a:solidFill>
                              <a:srgbClr val="9898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56"/>
                          <wps:cNvSpPr>
                            <a:spLocks noChangeArrowheads="1"/>
                          </wps:cNvSpPr>
                          <wps:spPr bwMode="auto">
                            <a:xfrm>
                              <a:off x="6185" y="4121"/>
                              <a:ext cx="1200" cy="9"/>
                            </a:xfrm>
                            <a:prstGeom prst="rect">
                              <a:avLst/>
                            </a:prstGeom>
                            <a:solidFill>
                              <a:srgbClr val="9696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57"/>
                          <wps:cNvSpPr>
                            <a:spLocks noChangeArrowheads="1"/>
                          </wps:cNvSpPr>
                          <wps:spPr bwMode="auto">
                            <a:xfrm>
                              <a:off x="6185" y="4130"/>
                              <a:ext cx="1200" cy="8"/>
                            </a:xfrm>
                            <a:prstGeom prst="rect">
                              <a:avLst/>
                            </a:prstGeom>
                            <a:solidFill>
                              <a:srgbClr val="9494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58"/>
                          <wps:cNvSpPr>
                            <a:spLocks noChangeArrowheads="1"/>
                          </wps:cNvSpPr>
                          <wps:spPr bwMode="auto">
                            <a:xfrm>
                              <a:off x="6185" y="4138"/>
                              <a:ext cx="1200" cy="8"/>
                            </a:xfrm>
                            <a:prstGeom prst="rect">
                              <a:avLst/>
                            </a:prstGeom>
                            <a:solidFill>
                              <a:srgbClr val="9292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59"/>
                          <wps:cNvSpPr>
                            <a:spLocks noChangeArrowheads="1"/>
                          </wps:cNvSpPr>
                          <wps:spPr bwMode="auto">
                            <a:xfrm>
                              <a:off x="6185" y="4146"/>
                              <a:ext cx="1200" cy="7"/>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60"/>
                          <wps:cNvSpPr>
                            <a:spLocks noChangeArrowheads="1"/>
                          </wps:cNvSpPr>
                          <wps:spPr bwMode="auto">
                            <a:xfrm>
                              <a:off x="6185" y="4153"/>
                              <a:ext cx="1200" cy="9"/>
                            </a:xfrm>
                            <a:prstGeom prst="rect">
                              <a:avLst/>
                            </a:prstGeom>
                            <a:solidFill>
                              <a:srgbClr val="8E8E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61"/>
                          <wps:cNvSpPr>
                            <a:spLocks noChangeArrowheads="1"/>
                          </wps:cNvSpPr>
                          <wps:spPr bwMode="auto">
                            <a:xfrm>
                              <a:off x="6185" y="4162"/>
                              <a:ext cx="1200" cy="6"/>
                            </a:xfrm>
                            <a:prstGeom prst="rect">
                              <a:avLst/>
                            </a:prstGeom>
                            <a:solidFill>
                              <a:srgbClr val="8C8C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62"/>
                          <wps:cNvSpPr>
                            <a:spLocks noChangeArrowheads="1"/>
                          </wps:cNvSpPr>
                          <wps:spPr bwMode="auto">
                            <a:xfrm>
                              <a:off x="6185" y="4168"/>
                              <a:ext cx="1200" cy="9"/>
                            </a:xfrm>
                            <a:prstGeom prst="rect">
                              <a:avLst/>
                            </a:prstGeom>
                            <a:solidFill>
                              <a:srgbClr val="8A8A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63"/>
                          <wps:cNvSpPr>
                            <a:spLocks noChangeArrowheads="1"/>
                          </wps:cNvSpPr>
                          <wps:spPr bwMode="auto">
                            <a:xfrm>
                              <a:off x="6185" y="4177"/>
                              <a:ext cx="1200" cy="6"/>
                            </a:xfrm>
                            <a:prstGeom prst="rect">
                              <a:avLst/>
                            </a:prstGeom>
                            <a:solidFill>
                              <a:srgbClr val="8888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64"/>
                          <wps:cNvSpPr>
                            <a:spLocks noChangeArrowheads="1"/>
                          </wps:cNvSpPr>
                          <wps:spPr bwMode="auto">
                            <a:xfrm>
                              <a:off x="6185" y="4183"/>
                              <a:ext cx="1200" cy="9"/>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65"/>
                          <wps:cNvSpPr>
                            <a:spLocks noChangeArrowheads="1"/>
                          </wps:cNvSpPr>
                          <wps:spPr bwMode="auto">
                            <a:xfrm>
                              <a:off x="6185" y="4192"/>
                              <a:ext cx="1200" cy="7"/>
                            </a:xfrm>
                            <a:prstGeom prst="rect">
                              <a:avLst/>
                            </a:prstGeom>
                            <a:solidFill>
                              <a:srgbClr val="8484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66"/>
                          <wps:cNvSpPr>
                            <a:spLocks noChangeArrowheads="1"/>
                          </wps:cNvSpPr>
                          <wps:spPr bwMode="auto">
                            <a:xfrm>
                              <a:off x="6185" y="4199"/>
                              <a:ext cx="1200" cy="8"/>
                            </a:xfrm>
                            <a:prstGeom prst="rect">
                              <a:avLst/>
                            </a:prstGeom>
                            <a:solidFill>
                              <a:srgbClr val="8282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67"/>
                          <wps:cNvSpPr>
                            <a:spLocks noChangeArrowheads="1"/>
                          </wps:cNvSpPr>
                          <wps:spPr bwMode="auto">
                            <a:xfrm>
                              <a:off x="6185" y="4207"/>
                              <a:ext cx="1200" cy="8"/>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68"/>
                          <wps:cNvSpPr>
                            <a:spLocks noChangeArrowheads="1"/>
                          </wps:cNvSpPr>
                          <wps:spPr bwMode="auto">
                            <a:xfrm>
                              <a:off x="6185" y="4215"/>
                              <a:ext cx="1200" cy="7"/>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69"/>
                          <wps:cNvSpPr>
                            <a:spLocks noChangeArrowheads="1"/>
                          </wps:cNvSpPr>
                          <wps:spPr bwMode="auto">
                            <a:xfrm>
                              <a:off x="6185" y="4222"/>
                              <a:ext cx="1200" cy="9"/>
                            </a:xfrm>
                            <a:prstGeom prst="rect">
                              <a:avLst/>
                            </a:prstGeom>
                            <a:solidFill>
                              <a:srgbClr val="7C7C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70"/>
                          <wps:cNvSpPr>
                            <a:spLocks noChangeArrowheads="1"/>
                          </wps:cNvSpPr>
                          <wps:spPr bwMode="auto">
                            <a:xfrm>
                              <a:off x="6185" y="4231"/>
                              <a:ext cx="1200" cy="8"/>
                            </a:xfrm>
                            <a:prstGeom prst="rect">
                              <a:avLst/>
                            </a:prstGeom>
                            <a:solidFill>
                              <a:srgbClr val="7A7A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71"/>
                          <wps:cNvSpPr>
                            <a:spLocks noChangeArrowheads="1"/>
                          </wps:cNvSpPr>
                          <wps:spPr bwMode="auto">
                            <a:xfrm>
                              <a:off x="6185" y="4239"/>
                              <a:ext cx="1200" cy="8"/>
                            </a:xfrm>
                            <a:prstGeom prst="rect">
                              <a:avLst/>
                            </a:prstGeom>
                            <a:solidFill>
                              <a:srgbClr val="7878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72"/>
                          <wps:cNvSpPr>
                            <a:spLocks noChangeArrowheads="1"/>
                          </wps:cNvSpPr>
                          <wps:spPr bwMode="auto">
                            <a:xfrm>
                              <a:off x="6185" y="4247"/>
                              <a:ext cx="1200" cy="9"/>
                            </a:xfrm>
                            <a:prstGeom prst="rect">
                              <a:avLst/>
                            </a:prstGeom>
                            <a:solidFill>
                              <a:srgbClr val="76767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73"/>
                          <wps:cNvSpPr>
                            <a:spLocks noChangeArrowheads="1"/>
                          </wps:cNvSpPr>
                          <wps:spPr bwMode="auto">
                            <a:xfrm>
                              <a:off x="6185" y="4256"/>
                              <a:ext cx="1200" cy="8"/>
                            </a:xfrm>
                            <a:prstGeom prst="rect">
                              <a:avLst/>
                            </a:prstGeom>
                            <a:solidFill>
                              <a:srgbClr val="74747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74"/>
                          <wps:cNvSpPr>
                            <a:spLocks noChangeArrowheads="1"/>
                          </wps:cNvSpPr>
                          <wps:spPr bwMode="auto">
                            <a:xfrm>
                              <a:off x="6185" y="4264"/>
                              <a:ext cx="1200" cy="7"/>
                            </a:xfrm>
                            <a:prstGeom prst="rect">
                              <a:avLst/>
                            </a:prstGeom>
                            <a:solidFill>
                              <a:srgbClr val="7272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75"/>
                          <wps:cNvSpPr>
                            <a:spLocks noChangeArrowheads="1"/>
                          </wps:cNvSpPr>
                          <wps:spPr bwMode="auto">
                            <a:xfrm>
                              <a:off x="6185" y="4271"/>
                              <a:ext cx="1200" cy="8"/>
                            </a:xfrm>
                            <a:prstGeom prst="rect">
                              <a:avLst/>
                            </a:prstGeom>
                            <a:solidFill>
                              <a:srgbClr val="7070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76"/>
                          <wps:cNvSpPr>
                            <a:spLocks noChangeArrowheads="1"/>
                          </wps:cNvSpPr>
                          <wps:spPr bwMode="auto">
                            <a:xfrm>
                              <a:off x="6185" y="4279"/>
                              <a:ext cx="1200" cy="9"/>
                            </a:xfrm>
                            <a:prstGeom prst="rect">
                              <a:avLst/>
                            </a:prstGeom>
                            <a:solidFill>
                              <a:srgbClr val="6E6E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77"/>
                          <wps:cNvSpPr>
                            <a:spLocks noChangeArrowheads="1"/>
                          </wps:cNvSpPr>
                          <wps:spPr bwMode="auto">
                            <a:xfrm>
                              <a:off x="6185" y="4288"/>
                              <a:ext cx="1200" cy="8"/>
                            </a:xfrm>
                            <a:prstGeom prst="rect">
                              <a:avLst/>
                            </a:prstGeom>
                            <a:solidFill>
                              <a:srgbClr val="6C6C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78"/>
                          <wps:cNvSpPr>
                            <a:spLocks noChangeArrowheads="1"/>
                          </wps:cNvSpPr>
                          <wps:spPr bwMode="auto">
                            <a:xfrm>
                              <a:off x="6185" y="4296"/>
                              <a:ext cx="1200" cy="9"/>
                            </a:xfrm>
                            <a:prstGeom prst="rect">
                              <a:avLst/>
                            </a:prstGeom>
                            <a:solidFill>
                              <a:srgbClr val="6A6A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79"/>
                          <wps:cNvSpPr>
                            <a:spLocks noChangeArrowheads="1"/>
                          </wps:cNvSpPr>
                          <wps:spPr bwMode="auto">
                            <a:xfrm>
                              <a:off x="6185" y="4305"/>
                              <a:ext cx="1200" cy="8"/>
                            </a:xfrm>
                            <a:prstGeom prst="rect">
                              <a:avLst/>
                            </a:prstGeom>
                            <a:solidFill>
                              <a:srgbClr val="6868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80"/>
                          <wps:cNvSpPr>
                            <a:spLocks noChangeArrowheads="1"/>
                          </wps:cNvSpPr>
                          <wps:spPr bwMode="auto">
                            <a:xfrm>
                              <a:off x="6185" y="4313"/>
                              <a:ext cx="1200" cy="7"/>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81"/>
                          <wps:cNvSpPr>
                            <a:spLocks noChangeArrowheads="1"/>
                          </wps:cNvSpPr>
                          <wps:spPr bwMode="auto">
                            <a:xfrm>
                              <a:off x="6185" y="4320"/>
                              <a:ext cx="1200" cy="8"/>
                            </a:xfrm>
                            <a:prstGeom prst="rect">
                              <a:avLst/>
                            </a:prstGeom>
                            <a:solidFill>
                              <a:srgbClr val="64646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82"/>
                          <wps:cNvSpPr>
                            <a:spLocks noChangeArrowheads="1"/>
                          </wps:cNvSpPr>
                          <wps:spPr bwMode="auto">
                            <a:xfrm>
                              <a:off x="6185" y="4328"/>
                              <a:ext cx="1200" cy="7"/>
                            </a:xfrm>
                            <a:prstGeom prst="rect">
                              <a:avLst/>
                            </a:prstGeom>
                            <a:solidFill>
                              <a:srgbClr val="62626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83"/>
                          <wps:cNvSpPr>
                            <a:spLocks noChangeArrowheads="1"/>
                          </wps:cNvSpPr>
                          <wps:spPr bwMode="auto">
                            <a:xfrm>
                              <a:off x="6185" y="4335"/>
                              <a:ext cx="1200" cy="8"/>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Rectangle 84"/>
                          <wps:cNvSpPr>
                            <a:spLocks noChangeArrowheads="1"/>
                          </wps:cNvSpPr>
                          <wps:spPr bwMode="auto">
                            <a:xfrm>
                              <a:off x="6185" y="4343"/>
                              <a:ext cx="1200" cy="7"/>
                            </a:xfrm>
                            <a:prstGeom prst="rect">
                              <a:avLst/>
                            </a:prstGeom>
                            <a:solidFill>
                              <a:srgbClr val="5E5E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85"/>
                          <wps:cNvSpPr>
                            <a:spLocks noChangeArrowheads="1"/>
                          </wps:cNvSpPr>
                          <wps:spPr bwMode="auto">
                            <a:xfrm>
                              <a:off x="6185" y="4350"/>
                              <a:ext cx="1200" cy="9"/>
                            </a:xfrm>
                            <a:prstGeom prst="rect">
                              <a:avLst/>
                            </a:prstGeom>
                            <a:solidFill>
                              <a:srgbClr val="5C5C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86"/>
                          <wps:cNvSpPr>
                            <a:spLocks noChangeArrowheads="1"/>
                          </wps:cNvSpPr>
                          <wps:spPr bwMode="auto">
                            <a:xfrm>
                              <a:off x="6185" y="4359"/>
                              <a:ext cx="1200" cy="6"/>
                            </a:xfrm>
                            <a:prstGeom prst="rect">
                              <a:avLst/>
                            </a:prstGeom>
                            <a:solidFill>
                              <a:srgbClr val="5A5A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Rectangle 87"/>
                          <wps:cNvSpPr>
                            <a:spLocks noChangeArrowheads="1"/>
                          </wps:cNvSpPr>
                          <wps:spPr bwMode="auto">
                            <a:xfrm>
                              <a:off x="6185" y="4365"/>
                              <a:ext cx="1200" cy="9"/>
                            </a:xfrm>
                            <a:prstGeom prst="rect">
                              <a:avLst/>
                            </a:prstGeom>
                            <a:solidFill>
                              <a:srgbClr val="5858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88"/>
                          <wps:cNvSpPr>
                            <a:spLocks noChangeArrowheads="1"/>
                          </wps:cNvSpPr>
                          <wps:spPr bwMode="auto">
                            <a:xfrm>
                              <a:off x="6185" y="4374"/>
                              <a:ext cx="1200" cy="8"/>
                            </a:xfrm>
                            <a:prstGeom prst="rect">
                              <a:avLst/>
                            </a:prstGeom>
                            <a:solidFill>
                              <a:srgbClr val="5656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89"/>
                          <wps:cNvSpPr>
                            <a:spLocks noChangeArrowheads="1"/>
                          </wps:cNvSpPr>
                          <wps:spPr bwMode="auto">
                            <a:xfrm>
                              <a:off x="6185" y="4382"/>
                              <a:ext cx="1200" cy="7"/>
                            </a:xfrm>
                            <a:prstGeom prst="rect">
                              <a:avLst/>
                            </a:prstGeom>
                            <a:solidFill>
                              <a:srgbClr val="54545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90"/>
                          <wps:cNvSpPr>
                            <a:spLocks noChangeArrowheads="1"/>
                          </wps:cNvSpPr>
                          <wps:spPr bwMode="auto">
                            <a:xfrm>
                              <a:off x="6185" y="4389"/>
                              <a:ext cx="1200" cy="8"/>
                            </a:xfrm>
                            <a:prstGeom prst="rect">
                              <a:avLst/>
                            </a:prstGeom>
                            <a:solidFill>
                              <a:srgbClr val="5252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91"/>
                          <wps:cNvSpPr>
                            <a:spLocks noChangeArrowheads="1"/>
                          </wps:cNvSpPr>
                          <wps:spPr bwMode="auto">
                            <a:xfrm>
                              <a:off x="6185" y="4397"/>
                              <a:ext cx="1200" cy="9"/>
                            </a:xfrm>
                            <a:prstGeom prst="rect">
                              <a:avLst/>
                            </a:prstGeom>
                            <a:solidFill>
                              <a:srgbClr val="505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92"/>
                          <wps:cNvSpPr>
                            <a:spLocks noChangeArrowheads="1"/>
                          </wps:cNvSpPr>
                          <wps:spPr bwMode="auto">
                            <a:xfrm>
                              <a:off x="6185" y="4406"/>
                              <a:ext cx="1200" cy="8"/>
                            </a:xfrm>
                            <a:prstGeom prst="rect">
                              <a:avLst/>
                            </a:prstGeom>
                            <a:solidFill>
                              <a:srgbClr val="4E4E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Rectangle 93"/>
                          <wps:cNvSpPr>
                            <a:spLocks noChangeArrowheads="1"/>
                          </wps:cNvSpPr>
                          <wps:spPr bwMode="auto">
                            <a:xfrm>
                              <a:off x="6185" y="4414"/>
                              <a:ext cx="1200" cy="9"/>
                            </a:xfrm>
                            <a:prstGeom prst="rect">
                              <a:avLst/>
                            </a:prstGeom>
                            <a:solidFill>
                              <a:srgbClr val="4C4C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94"/>
                          <wps:cNvSpPr>
                            <a:spLocks noChangeArrowheads="1"/>
                          </wps:cNvSpPr>
                          <wps:spPr bwMode="auto">
                            <a:xfrm>
                              <a:off x="6185" y="4423"/>
                              <a:ext cx="1200" cy="6"/>
                            </a:xfrm>
                            <a:prstGeom prst="rect">
                              <a:avLst/>
                            </a:prstGeom>
                            <a:solidFill>
                              <a:srgbClr val="4A4A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95"/>
                          <wps:cNvSpPr>
                            <a:spLocks noChangeArrowheads="1"/>
                          </wps:cNvSpPr>
                          <wps:spPr bwMode="auto">
                            <a:xfrm>
                              <a:off x="6185" y="4429"/>
                              <a:ext cx="1200" cy="9"/>
                            </a:xfrm>
                            <a:prstGeom prst="rect">
                              <a:avLst/>
                            </a:prstGeom>
                            <a:solidFill>
                              <a:srgbClr val="4848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96"/>
                          <wps:cNvSpPr>
                            <a:spLocks noChangeArrowheads="1"/>
                          </wps:cNvSpPr>
                          <wps:spPr bwMode="auto">
                            <a:xfrm>
                              <a:off x="6185" y="4438"/>
                              <a:ext cx="1200" cy="8"/>
                            </a:xfrm>
                            <a:prstGeom prst="rect">
                              <a:avLst/>
                            </a:prstGeom>
                            <a:solidFill>
                              <a:srgbClr val="4646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97"/>
                          <wps:cNvSpPr>
                            <a:spLocks noChangeArrowheads="1"/>
                          </wps:cNvSpPr>
                          <wps:spPr bwMode="auto">
                            <a:xfrm>
                              <a:off x="6185" y="4446"/>
                              <a:ext cx="1200" cy="9"/>
                            </a:xfrm>
                            <a:prstGeom prst="rect">
                              <a:avLst/>
                            </a:prstGeom>
                            <a:solidFill>
                              <a:srgbClr val="4444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98"/>
                          <wps:cNvSpPr>
                            <a:spLocks noChangeArrowheads="1"/>
                          </wps:cNvSpPr>
                          <wps:spPr bwMode="auto">
                            <a:xfrm>
                              <a:off x="6185" y="4455"/>
                              <a:ext cx="1200" cy="8"/>
                            </a:xfrm>
                            <a:prstGeom prst="rect">
                              <a:avLst/>
                            </a:prstGeom>
                            <a:solidFill>
                              <a:srgbClr val="4242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99"/>
                          <wps:cNvSpPr>
                            <a:spLocks noChangeArrowheads="1"/>
                          </wps:cNvSpPr>
                          <wps:spPr bwMode="auto">
                            <a:xfrm>
                              <a:off x="6185" y="4463"/>
                              <a:ext cx="1200" cy="8"/>
                            </a:xfrm>
                            <a:prstGeom prst="rect">
                              <a:avLst/>
                            </a:prstGeom>
                            <a:solidFill>
                              <a:srgbClr val="404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100"/>
                          <wps:cNvSpPr>
                            <a:spLocks noChangeArrowheads="1"/>
                          </wps:cNvSpPr>
                          <wps:spPr bwMode="auto">
                            <a:xfrm>
                              <a:off x="6185" y="4471"/>
                              <a:ext cx="1200" cy="9"/>
                            </a:xfrm>
                            <a:prstGeom prst="rect">
                              <a:avLst/>
                            </a:prstGeom>
                            <a:solidFill>
                              <a:srgbClr val="3E3E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101"/>
                          <wps:cNvSpPr>
                            <a:spLocks noChangeArrowheads="1"/>
                          </wps:cNvSpPr>
                          <wps:spPr bwMode="auto">
                            <a:xfrm>
                              <a:off x="6185" y="4480"/>
                              <a:ext cx="1200" cy="7"/>
                            </a:xfrm>
                            <a:prstGeom prst="rect">
                              <a:avLst/>
                            </a:prstGeom>
                            <a:solidFill>
                              <a:srgbClr val="3C3C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102"/>
                          <wps:cNvSpPr>
                            <a:spLocks noChangeArrowheads="1"/>
                          </wps:cNvSpPr>
                          <wps:spPr bwMode="auto">
                            <a:xfrm>
                              <a:off x="6185" y="4487"/>
                              <a:ext cx="1200" cy="8"/>
                            </a:xfrm>
                            <a:prstGeom prst="rect">
                              <a:avLst/>
                            </a:prstGeom>
                            <a:solidFill>
                              <a:srgbClr val="3A3A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03"/>
                          <wps:cNvSpPr>
                            <a:spLocks noChangeArrowheads="1"/>
                          </wps:cNvSpPr>
                          <wps:spPr bwMode="auto">
                            <a:xfrm>
                              <a:off x="6185" y="4495"/>
                              <a:ext cx="1200" cy="7"/>
                            </a:xfrm>
                            <a:prstGeom prst="rect">
                              <a:avLst/>
                            </a:prstGeom>
                            <a:solidFill>
                              <a:srgbClr val="3838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104"/>
                          <wps:cNvSpPr>
                            <a:spLocks noChangeArrowheads="1"/>
                          </wps:cNvSpPr>
                          <wps:spPr bwMode="auto">
                            <a:xfrm>
                              <a:off x="6185" y="4502"/>
                              <a:ext cx="1200" cy="8"/>
                            </a:xfrm>
                            <a:prstGeom prst="rect">
                              <a:avLst/>
                            </a:prstGeom>
                            <a:solidFill>
                              <a:srgbClr val="3636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105"/>
                          <wps:cNvSpPr>
                            <a:spLocks noChangeArrowheads="1"/>
                          </wps:cNvSpPr>
                          <wps:spPr bwMode="auto">
                            <a:xfrm>
                              <a:off x="6185" y="4510"/>
                              <a:ext cx="1200" cy="7"/>
                            </a:xfrm>
                            <a:prstGeom prst="rect">
                              <a:avLst/>
                            </a:prstGeom>
                            <a:solidFill>
                              <a:srgbClr val="3434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106"/>
                          <wps:cNvSpPr>
                            <a:spLocks noChangeArrowheads="1"/>
                          </wps:cNvSpPr>
                          <wps:spPr bwMode="auto">
                            <a:xfrm>
                              <a:off x="6185" y="4517"/>
                              <a:ext cx="1200" cy="8"/>
                            </a:xfrm>
                            <a:prstGeom prst="rect">
                              <a:avLst/>
                            </a:prstGeom>
                            <a:solidFill>
                              <a:srgbClr val="3232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107"/>
                          <wps:cNvSpPr>
                            <a:spLocks noChangeArrowheads="1"/>
                          </wps:cNvSpPr>
                          <wps:spPr bwMode="auto">
                            <a:xfrm>
                              <a:off x="6185" y="4525"/>
                              <a:ext cx="1200" cy="7"/>
                            </a:xfrm>
                            <a:prstGeom prst="rect">
                              <a:avLst/>
                            </a:prstGeom>
                            <a:solidFill>
                              <a:srgbClr val="3030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108"/>
                          <wps:cNvSpPr>
                            <a:spLocks noChangeArrowheads="1"/>
                          </wps:cNvSpPr>
                          <wps:spPr bwMode="auto">
                            <a:xfrm>
                              <a:off x="6185" y="4532"/>
                              <a:ext cx="1200" cy="8"/>
                            </a:xfrm>
                            <a:prstGeom prst="rect">
                              <a:avLst/>
                            </a:prstGeom>
                            <a:solidFill>
                              <a:srgbClr val="2E2E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09"/>
                          <wps:cNvSpPr>
                            <a:spLocks noChangeArrowheads="1"/>
                          </wps:cNvSpPr>
                          <wps:spPr bwMode="auto">
                            <a:xfrm>
                              <a:off x="6185" y="4540"/>
                              <a:ext cx="1200" cy="9"/>
                            </a:xfrm>
                            <a:prstGeom prst="rect">
                              <a:avLst/>
                            </a:prstGeom>
                            <a:solidFill>
                              <a:srgbClr val="2C2C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10"/>
                          <wps:cNvSpPr>
                            <a:spLocks noChangeArrowheads="1"/>
                          </wps:cNvSpPr>
                          <wps:spPr bwMode="auto">
                            <a:xfrm>
                              <a:off x="6185" y="4549"/>
                              <a:ext cx="1200" cy="7"/>
                            </a:xfrm>
                            <a:prstGeom prst="rect">
                              <a:avLst/>
                            </a:prstGeom>
                            <a:solidFill>
                              <a:srgbClr val="2A2A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111"/>
                          <wps:cNvSpPr>
                            <a:spLocks noChangeArrowheads="1"/>
                          </wps:cNvSpPr>
                          <wps:spPr bwMode="auto">
                            <a:xfrm>
                              <a:off x="6185" y="4556"/>
                              <a:ext cx="1200" cy="8"/>
                            </a:xfrm>
                            <a:prstGeom prst="rect">
                              <a:avLst/>
                            </a:prstGeom>
                            <a:solidFill>
                              <a:srgbClr val="2828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112"/>
                          <wps:cNvSpPr>
                            <a:spLocks noChangeArrowheads="1"/>
                          </wps:cNvSpPr>
                          <wps:spPr bwMode="auto">
                            <a:xfrm>
                              <a:off x="6185" y="4564"/>
                              <a:ext cx="1200" cy="8"/>
                            </a:xfrm>
                            <a:prstGeom prst="rect">
                              <a:avLst/>
                            </a:prstGeom>
                            <a:solidFill>
                              <a:srgbClr val="2626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113"/>
                          <wps:cNvSpPr>
                            <a:spLocks noChangeArrowheads="1"/>
                          </wps:cNvSpPr>
                          <wps:spPr bwMode="auto">
                            <a:xfrm>
                              <a:off x="6185" y="4572"/>
                              <a:ext cx="1200" cy="9"/>
                            </a:xfrm>
                            <a:prstGeom prst="rect">
                              <a:avLst/>
                            </a:prstGeom>
                            <a:solidFill>
                              <a:srgbClr val="2424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114"/>
                          <wps:cNvSpPr>
                            <a:spLocks noChangeArrowheads="1"/>
                          </wps:cNvSpPr>
                          <wps:spPr bwMode="auto">
                            <a:xfrm>
                              <a:off x="6185" y="4581"/>
                              <a:ext cx="1200" cy="8"/>
                            </a:xfrm>
                            <a:prstGeom prst="rect">
                              <a:avLst/>
                            </a:prstGeom>
                            <a:solidFill>
                              <a:srgbClr val="2222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115"/>
                          <wps:cNvSpPr>
                            <a:spLocks noChangeArrowheads="1"/>
                          </wps:cNvSpPr>
                          <wps:spPr bwMode="auto">
                            <a:xfrm>
                              <a:off x="6185" y="4589"/>
                              <a:ext cx="1200" cy="7"/>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116"/>
                          <wps:cNvSpPr>
                            <a:spLocks noChangeArrowheads="1"/>
                          </wps:cNvSpPr>
                          <wps:spPr bwMode="auto">
                            <a:xfrm>
                              <a:off x="6185" y="4596"/>
                              <a:ext cx="1200" cy="8"/>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117"/>
                          <wps:cNvSpPr>
                            <a:spLocks noChangeArrowheads="1"/>
                          </wps:cNvSpPr>
                          <wps:spPr bwMode="auto">
                            <a:xfrm>
                              <a:off x="6185" y="4604"/>
                              <a:ext cx="1200" cy="9"/>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118"/>
                          <wps:cNvSpPr>
                            <a:spLocks noChangeArrowheads="1"/>
                          </wps:cNvSpPr>
                          <wps:spPr bwMode="auto">
                            <a:xfrm>
                              <a:off x="6185" y="4613"/>
                              <a:ext cx="1200" cy="7"/>
                            </a:xfrm>
                            <a:prstGeom prst="rect">
                              <a:avLst/>
                            </a:prstGeom>
                            <a:solidFill>
                              <a:srgbClr val="1A1A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119"/>
                          <wps:cNvSpPr>
                            <a:spLocks noChangeArrowheads="1"/>
                          </wps:cNvSpPr>
                          <wps:spPr bwMode="auto">
                            <a:xfrm>
                              <a:off x="6185" y="4620"/>
                              <a:ext cx="1200" cy="8"/>
                            </a:xfrm>
                            <a:prstGeom prst="rect">
                              <a:avLst/>
                            </a:prstGeom>
                            <a:solidFill>
                              <a:srgbClr val="1818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120"/>
                          <wps:cNvSpPr>
                            <a:spLocks noChangeArrowheads="1"/>
                          </wps:cNvSpPr>
                          <wps:spPr bwMode="auto">
                            <a:xfrm>
                              <a:off x="6185" y="4628"/>
                              <a:ext cx="1200" cy="7"/>
                            </a:xfrm>
                            <a:prstGeom prst="rect">
                              <a:avLst/>
                            </a:prstGeom>
                            <a:solidFill>
                              <a:srgbClr val="1616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121"/>
                          <wps:cNvSpPr>
                            <a:spLocks noChangeArrowheads="1"/>
                          </wps:cNvSpPr>
                          <wps:spPr bwMode="auto">
                            <a:xfrm>
                              <a:off x="6185" y="4635"/>
                              <a:ext cx="1200" cy="8"/>
                            </a:xfrm>
                            <a:prstGeom prst="rect">
                              <a:avLst/>
                            </a:prstGeom>
                            <a:solidFill>
                              <a:srgbClr val="1414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122"/>
                          <wps:cNvSpPr>
                            <a:spLocks noChangeArrowheads="1"/>
                          </wps:cNvSpPr>
                          <wps:spPr bwMode="auto">
                            <a:xfrm>
                              <a:off x="6185" y="4643"/>
                              <a:ext cx="1200" cy="7"/>
                            </a:xfrm>
                            <a:prstGeom prst="rect">
                              <a:avLst/>
                            </a:prstGeom>
                            <a:solidFill>
                              <a:srgbClr val="1212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123"/>
                          <wps:cNvSpPr>
                            <a:spLocks noChangeArrowheads="1"/>
                          </wps:cNvSpPr>
                          <wps:spPr bwMode="auto">
                            <a:xfrm>
                              <a:off x="6185" y="4650"/>
                              <a:ext cx="1200" cy="8"/>
                            </a:xfrm>
                            <a:prstGeom prst="rect">
                              <a:avLst/>
                            </a:prstGeom>
                            <a:solidFill>
                              <a:srgbClr val="1010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124"/>
                          <wps:cNvSpPr>
                            <a:spLocks noChangeArrowheads="1"/>
                          </wps:cNvSpPr>
                          <wps:spPr bwMode="auto">
                            <a:xfrm>
                              <a:off x="6185" y="4658"/>
                              <a:ext cx="1200" cy="7"/>
                            </a:xfrm>
                            <a:prstGeom prst="rect">
                              <a:avLst/>
                            </a:prstGeom>
                            <a:solidFill>
                              <a:srgbClr val="0E0E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125"/>
                          <wps:cNvSpPr>
                            <a:spLocks noChangeArrowheads="1"/>
                          </wps:cNvSpPr>
                          <wps:spPr bwMode="auto">
                            <a:xfrm>
                              <a:off x="6185" y="4665"/>
                              <a:ext cx="1200" cy="8"/>
                            </a:xfrm>
                            <a:prstGeom prst="rect">
                              <a:avLst/>
                            </a:prstGeom>
                            <a:solidFill>
                              <a:srgbClr val="0C0C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126"/>
                          <wps:cNvSpPr>
                            <a:spLocks noChangeArrowheads="1"/>
                          </wps:cNvSpPr>
                          <wps:spPr bwMode="auto">
                            <a:xfrm>
                              <a:off x="6185" y="4673"/>
                              <a:ext cx="1200" cy="9"/>
                            </a:xfrm>
                            <a:prstGeom prst="rect">
                              <a:avLst/>
                            </a:prstGeom>
                            <a:solidFill>
                              <a:srgbClr val="0A0A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127"/>
                          <wps:cNvSpPr>
                            <a:spLocks noChangeArrowheads="1"/>
                          </wps:cNvSpPr>
                          <wps:spPr bwMode="auto">
                            <a:xfrm>
                              <a:off x="6185" y="4682"/>
                              <a:ext cx="1200" cy="8"/>
                            </a:xfrm>
                            <a:prstGeom prst="rect">
                              <a:avLst/>
                            </a:prstGeom>
                            <a:solidFill>
                              <a:srgbClr val="0808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128"/>
                          <wps:cNvSpPr>
                            <a:spLocks noChangeArrowheads="1"/>
                          </wps:cNvSpPr>
                          <wps:spPr bwMode="auto">
                            <a:xfrm>
                              <a:off x="6185" y="4690"/>
                              <a:ext cx="1200" cy="9"/>
                            </a:xfrm>
                            <a:prstGeom prst="rect">
                              <a:avLst/>
                            </a:prstGeom>
                            <a:solidFill>
                              <a:srgbClr val="06060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129"/>
                          <wps:cNvSpPr>
                            <a:spLocks noChangeArrowheads="1"/>
                          </wps:cNvSpPr>
                          <wps:spPr bwMode="auto">
                            <a:xfrm>
                              <a:off x="6185" y="4699"/>
                              <a:ext cx="1200" cy="8"/>
                            </a:xfrm>
                            <a:prstGeom prst="rect">
                              <a:avLst/>
                            </a:prstGeom>
                            <a:solidFill>
                              <a:srgbClr val="04040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Rectangle 130"/>
                          <wps:cNvSpPr>
                            <a:spLocks noChangeArrowheads="1"/>
                          </wps:cNvSpPr>
                          <wps:spPr bwMode="auto">
                            <a:xfrm>
                              <a:off x="6185" y="4707"/>
                              <a:ext cx="1200" cy="7"/>
                            </a:xfrm>
                            <a:prstGeom prst="rect">
                              <a:avLst/>
                            </a:prstGeom>
                            <a:solidFill>
                              <a:srgbClr val="0202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Rectangle 131"/>
                          <wps:cNvSpPr>
                            <a:spLocks noChangeArrowheads="1"/>
                          </wps:cNvSpPr>
                          <wps:spPr bwMode="auto">
                            <a:xfrm>
                              <a:off x="6185" y="4714"/>
                              <a:ext cx="1200"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Freeform 132"/>
                          <wps:cNvSpPr>
                            <a:spLocks/>
                          </wps:cNvSpPr>
                          <wps:spPr bwMode="auto">
                            <a:xfrm>
                              <a:off x="6189" y="3808"/>
                              <a:ext cx="1196" cy="906"/>
                            </a:xfrm>
                            <a:custGeom>
                              <a:avLst/>
                              <a:gdLst>
                                <a:gd name="T0" fmla="*/ 116 w 1196"/>
                                <a:gd name="T1" fmla="*/ 322 h 906"/>
                                <a:gd name="T2" fmla="*/ 168 w 1196"/>
                                <a:gd name="T3" fmla="*/ 266 h 906"/>
                                <a:gd name="T4" fmla="*/ 214 w 1196"/>
                                <a:gd name="T5" fmla="*/ 244 h 906"/>
                                <a:gd name="T6" fmla="*/ 266 w 1196"/>
                                <a:gd name="T7" fmla="*/ 241 h 906"/>
                                <a:gd name="T8" fmla="*/ 312 w 1196"/>
                                <a:gd name="T9" fmla="*/ 256 h 906"/>
                                <a:gd name="T10" fmla="*/ 349 w 1196"/>
                                <a:gd name="T11" fmla="*/ 244 h 906"/>
                                <a:gd name="T12" fmla="*/ 396 w 1196"/>
                                <a:gd name="T13" fmla="*/ 177 h 906"/>
                                <a:gd name="T14" fmla="*/ 464 w 1196"/>
                                <a:gd name="T15" fmla="*/ 155 h 906"/>
                                <a:gd name="T16" fmla="*/ 506 w 1196"/>
                                <a:gd name="T17" fmla="*/ 168 h 906"/>
                                <a:gd name="T18" fmla="*/ 551 w 1196"/>
                                <a:gd name="T19" fmla="*/ 217 h 906"/>
                                <a:gd name="T20" fmla="*/ 546 w 1196"/>
                                <a:gd name="T21" fmla="*/ 163 h 906"/>
                                <a:gd name="T22" fmla="*/ 565 w 1196"/>
                                <a:gd name="T23" fmla="*/ 116 h 906"/>
                                <a:gd name="T24" fmla="*/ 597 w 1196"/>
                                <a:gd name="T25" fmla="*/ 92 h 906"/>
                                <a:gd name="T26" fmla="*/ 626 w 1196"/>
                                <a:gd name="T27" fmla="*/ 91 h 906"/>
                                <a:gd name="T28" fmla="*/ 653 w 1196"/>
                                <a:gd name="T29" fmla="*/ 106 h 906"/>
                                <a:gd name="T30" fmla="*/ 693 w 1196"/>
                                <a:gd name="T31" fmla="*/ 91 h 906"/>
                                <a:gd name="T32" fmla="*/ 746 w 1196"/>
                                <a:gd name="T33" fmla="*/ 77 h 906"/>
                                <a:gd name="T34" fmla="*/ 798 w 1196"/>
                                <a:gd name="T35" fmla="*/ 89 h 906"/>
                                <a:gd name="T36" fmla="*/ 830 w 1196"/>
                                <a:gd name="T37" fmla="*/ 28 h 906"/>
                                <a:gd name="T38" fmla="*/ 880 w 1196"/>
                                <a:gd name="T39" fmla="*/ 2 h 906"/>
                                <a:gd name="T40" fmla="*/ 929 w 1196"/>
                                <a:gd name="T41" fmla="*/ 12 h 906"/>
                                <a:gd name="T42" fmla="*/ 967 w 1196"/>
                                <a:gd name="T43" fmla="*/ 50 h 906"/>
                                <a:gd name="T44" fmla="*/ 1000 w 1196"/>
                                <a:gd name="T45" fmla="*/ 91 h 906"/>
                                <a:gd name="T46" fmla="*/ 1064 w 1196"/>
                                <a:gd name="T47" fmla="*/ 108 h 906"/>
                                <a:gd name="T48" fmla="*/ 1115 w 1196"/>
                                <a:gd name="T49" fmla="*/ 173 h 906"/>
                                <a:gd name="T50" fmla="*/ 1130 w 1196"/>
                                <a:gd name="T51" fmla="*/ 256 h 906"/>
                                <a:gd name="T52" fmla="*/ 1129 w 1196"/>
                                <a:gd name="T53" fmla="*/ 315 h 906"/>
                                <a:gd name="T54" fmla="*/ 1169 w 1196"/>
                                <a:gd name="T55" fmla="*/ 337 h 906"/>
                                <a:gd name="T56" fmla="*/ 1193 w 1196"/>
                                <a:gd name="T57" fmla="*/ 384 h 906"/>
                                <a:gd name="T58" fmla="*/ 1189 w 1196"/>
                                <a:gd name="T59" fmla="*/ 451 h 906"/>
                                <a:gd name="T60" fmla="*/ 1161 w 1196"/>
                                <a:gd name="T61" fmla="*/ 520 h 906"/>
                                <a:gd name="T62" fmla="*/ 1142 w 1196"/>
                                <a:gd name="T63" fmla="*/ 636 h 906"/>
                                <a:gd name="T64" fmla="*/ 1085 w 1196"/>
                                <a:gd name="T65" fmla="*/ 714 h 906"/>
                                <a:gd name="T66" fmla="*/ 1042 w 1196"/>
                                <a:gd name="T67" fmla="*/ 737 h 906"/>
                                <a:gd name="T68" fmla="*/ 988 w 1196"/>
                                <a:gd name="T69" fmla="*/ 741 h 906"/>
                                <a:gd name="T70" fmla="*/ 963 w 1196"/>
                                <a:gd name="T71" fmla="*/ 776 h 906"/>
                                <a:gd name="T72" fmla="*/ 929 w 1196"/>
                                <a:gd name="T73" fmla="*/ 796 h 906"/>
                                <a:gd name="T74" fmla="*/ 891 w 1196"/>
                                <a:gd name="T75" fmla="*/ 788 h 906"/>
                                <a:gd name="T76" fmla="*/ 867 w 1196"/>
                                <a:gd name="T77" fmla="*/ 761 h 906"/>
                                <a:gd name="T78" fmla="*/ 825 w 1196"/>
                                <a:gd name="T79" fmla="*/ 823 h 906"/>
                                <a:gd name="T80" fmla="*/ 762 w 1196"/>
                                <a:gd name="T81" fmla="*/ 845 h 906"/>
                                <a:gd name="T82" fmla="*/ 702 w 1196"/>
                                <a:gd name="T83" fmla="*/ 844 h 906"/>
                                <a:gd name="T84" fmla="*/ 653 w 1196"/>
                                <a:gd name="T85" fmla="*/ 857 h 906"/>
                                <a:gd name="T86" fmla="*/ 604 w 1196"/>
                                <a:gd name="T87" fmla="*/ 854 h 906"/>
                                <a:gd name="T88" fmla="*/ 560 w 1196"/>
                                <a:gd name="T89" fmla="*/ 876 h 906"/>
                                <a:gd name="T90" fmla="*/ 513 w 1196"/>
                                <a:gd name="T91" fmla="*/ 901 h 906"/>
                                <a:gd name="T92" fmla="*/ 464 w 1196"/>
                                <a:gd name="T93" fmla="*/ 906 h 906"/>
                                <a:gd name="T94" fmla="*/ 415 w 1196"/>
                                <a:gd name="T95" fmla="*/ 892 h 906"/>
                                <a:gd name="T96" fmla="*/ 369 w 1196"/>
                                <a:gd name="T97" fmla="*/ 862 h 906"/>
                                <a:gd name="T98" fmla="*/ 341 w 1196"/>
                                <a:gd name="T99" fmla="*/ 823 h 906"/>
                                <a:gd name="T100" fmla="*/ 319 w 1196"/>
                                <a:gd name="T101" fmla="*/ 833 h 906"/>
                                <a:gd name="T102" fmla="*/ 287 w 1196"/>
                                <a:gd name="T103" fmla="*/ 837 h 906"/>
                                <a:gd name="T104" fmla="*/ 258 w 1196"/>
                                <a:gd name="T105" fmla="*/ 815 h 906"/>
                                <a:gd name="T106" fmla="*/ 243 w 1196"/>
                                <a:gd name="T107" fmla="*/ 775 h 906"/>
                                <a:gd name="T108" fmla="*/ 197 w 1196"/>
                                <a:gd name="T109" fmla="*/ 776 h 906"/>
                                <a:gd name="T110" fmla="*/ 130 w 1196"/>
                                <a:gd name="T111" fmla="*/ 758 h 906"/>
                                <a:gd name="T112" fmla="*/ 77 w 1196"/>
                                <a:gd name="T113" fmla="*/ 695 h 906"/>
                                <a:gd name="T114" fmla="*/ 25 w 1196"/>
                                <a:gd name="T115" fmla="*/ 652 h 906"/>
                                <a:gd name="T116" fmla="*/ 0 w 1196"/>
                                <a:gd name="T117" fmla="*/ 581 h 906"/>
                                <a:gd name="T118" fmla="*/ 8 w 1196"/>
                                <a:gd name="T119" fmla="*/ 507 h 906"/>
                                <a:gd name="T120" fmla="*/ 42 w 1196"/>
                                <a:gd name="T121" fmla="*/ 448 h 906"/>
                                <a:gd name="T122" fmla="*/ 81 w 1196"/>
                                <a:gd name="T123" fmla="*/ 424 h 9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196" h="906">
                                  <a:moveTo>
                                    <a:pt x="81" y="424"/>
                                  </a:moveTo>
                                  <a:lnTo>
                                    <a:pt x="86" y="401"/>
                                  </a:lnTo>
                                  <a:lnTo>
                                    <a:pt x="91" y="380"/>
                                  </a:lnTo>
                                  <a:lnTo>
                                    <a:pt x="98" y="359"/>
                                  </a:lnTo>
                                  <a:lnTo>
                                    <a:pt x="108" y="340"/>
                                  </a:lnTo>
                                  <a:lnTo>
                                    <a:pt x="116" y="322"/>
                                  </a:lnTo>
                                  <a:lnTo>
                                    <a:pt x="128" y="306"/>
                                  </a:lnTo>
                                  <a:lnTo>
                                    <a:pt x="140" y="291"/>
                                  </a:lnTo>
                                  <a:lnTo>
                                    <a:pt x="147" y="284"/>
                                  </a:lnTo>
                                  <a:lnTo>
                                    <a:pt x="153" y="278"/>
                                  </a:lnTo>
                                  <a:lnTo>
                                    <a:pt x="160" y="273"/>
                                  </a:lnTo>
                                  <a:lnTo>
                                    <a:pt x="168" y="266"/>
                                  </a:lnTo>
                                  <a:lnTo>
                                    <a:pt x="175" y="261"/>
                                  </a:lnTo>
                                  <a:lnTo>
                                    <a:pt x="182" y="258"/>
                                  </a:lnTo>
                                  <a:lnTo>
                                    <a:pt x="190" y="252"/>
                                  </a:lnTo>
                                  <a:lnTo>
                                    <a:pt x="199" y="249"/>
                                  </a:lnTo>
                                  <a:lnTo>
                                    <a:pt x="206" y="246"/>
                                  </a:lnTo>
                                  <a:lnTo>
                                    <a:pt x="214" y="244"/>
                                  </a:lnTo>
                                  <a:lnTo>
                                    <a:pt x="222" y="242"/>
                                  </a:lnTo>
                                  <a:lnTo>
                                    <a:pt x="231" y="241"/>
                                  </a:lnTo>
                                  <a:lnTo>
                                    <a:pt x="239" y="239"/>
                                  </a:lnTo>
                                  <a:lnTo>
                                    <a:pt x="248" y="239"/>
                                  </a:lnTo>
                                  <a:lnTo>
                                    <a:pt x="256" y="239"/>
                                  </a:lnTo>
                                  <a:lnTo>
                                    <a:pt x="266" y="241"/>
                                  </a:lnTo>
                                  <a:lnTo>
                                    <a:pt x="275" y="242"/>
                                  </a:lnTo>
                                  <a:lnTo>
                                    <a:pt x="283" y="244"/>
                                  </a:lnTo>
                                  <a:lnTo>
                                    <a:pt x="290" y="246"/>
                                  </a:lnTo>
                                  <a:lnTo>
                                    <a:pt x="298" y="249"/>
                                  </a:lnTo>
                                  <a:lnTo>
                                    <a:pt x="305" y="252"/>
                                  </a:lnTo>
                                  <a:lnTo>
                                    <a:pt x="312" y="256"/>
                                  </a:lnTo>
                                  <a:lnTo>
                                    <a:pt x="320" y="259"/>
                                  </a:lnTo>
                                  <a:lnTo>
                                    <a:pt x="327" y="264"/>
                                  </a:lnTo>
                                  <a:lnTo>
                                    <a:pt x="334" y="269"/>
                                  </a:lnTo>
                                  <a:lnTo>
                                    <a:pt x="341" y="274"/>
                                  </a:lnTo>
                                  <a:lnTo>
                                    <a:pt x="344" y="259"/>
                                  </a:lnTo>
                                  <a:lnTo>
                                    <a:pt x="349" y="244"/>
                                  </a:lnTo>
                                  <a:lnTo>
                                    <a:pt x="356" y="231"/>
                                  </a:lnTo>
                                  <a:lnTo>
                                    <a:pt x="361" y="217"/>
                                  </a:lnTo>
                                  <a:lnTo>
                                    <a:pt x="369" y="205"/>
                                  </a:lnTo>
                                  <a:lnTo>
                                    <a:pt x="378" y="194"/>
                                  </a:lnTo>
                                  <a:lnTo>
                                    <a:pt x="386" y="185"/>
                                  </a:lnTo>
                                  <a:lnTo>
                                    <a:pt x="396" y="177"/>
                                  </a:lnTo>
                                  <a:lnTo>
                                    <a:pt x="406" y="168"/>
                                  </a:lnTo>
                                  <a:lnTo>
                                    <a:pt x="417" y="163"/>
                                  </a:lnTo>
                                  <a:lnTo>
                                    <a:pt x="428" y="158"/>
                                  </a:lnTo>
                                  <a:lnTo>
                                    <a:pt x="440" y="156"/>
                                  </a:lnTo>
                                  <a:lnTo>
                                    <a:pt x="452" y="155"/>
                                  </a:lnTo>
                                  <a:lnTo>
                                    <a:pt x="464" y="155"/>
                                  </a:lnTo>
                                  <a:lnTo>
                                    <a:pt x="469" y="155"/>
                                  </a:lnTo>
                                  <a:lnTo>
                                    <a:pt x="476" y="156"/>
                                  </a:lnTo>
                                  <a:lnTo>
                                    <a:pt x="481" y="158"/>
                                  </a:lnTo>
                                  <a:lnTo>
                                    <a:pt x="487" y="160"/>
                                  </a:lnTo>
                                  <a:lnTo>
                                    <a:pt x="497" y="163"/>
                                  </a:lnTo>
                                  <a:lnTo>
                                    <a:pt x="506" y="168"/>
                                  </a:lnTo>
                                  <a:lnTo>
                                    <a:pt x="514" y="173"/>
                                  </a:lnTo>
                                  <a:lnTo>
                                    <a:pt x="523" y="182"/>
                                  </a:lnTo>
                                  <a:lnTo>
                                    <a:pt x="531" y="188"/>
                                  </a:lnTo>
                                  <a:lnTo>
                                    <a:pt x="538" y="197"/>
                                  </a:lnTo>
                                  <a:lnTo>
                                    <a:pt x="545" y="207"/>
                                  </a:lnTo>
                                  <a:lnTo>
                                    <a:pt x="551" y="217"/>
                                  </a:lnTo>
                                  <a:lnTo>
                                    <a:pt x="550" y="209"/>
                                  </a:lnTo>
                                  <a:lnTo>
                                    <a:pt x="546" y="199"/>
                                  </a:lnTo>
                                  <a:lnTo>
                                    <a:pt x="546" y="190"/>
                                  </a:lnTo>
                                  <a:lnTo>
                                    <a:pt x="546" y="182"/>
                                  </a:lnTo>
                                  <a:lnTo>
                                    <a:pt x="546" y="172"/>
                                  </a:lnTo>
                                  <a:lnTo>
                                    <a:pt x="546" y="163"/>
                                  </a:lnTo>
                                  <a:lnTo>
                                    <a:pt x="548" y="155"/>
                                  </a:lnTo>
                                  <a:lnTo>
                                    <a:pt x="550" y="146"/>
                                  </a:lnTo>
                                  <a:lnTo>
                                    <a:pt x="553" y="138"/>
                                  </a:lnTo>
                                  <a:lnTo>
                                    <a:pt x="557" y="131"/>
                                  </a:lnTo>
                                  <a:lnTo>
                                    <a:pt x="560" y="123"/>
                                  </a:lnTo>
                                  <a:lnTo>
                                    <a:pt x="565" y="116"/>
                                  </a:lnTo>
                                  <a:lnTo>
                                    <a:pt x="570" y="111"/>
                                  </a:lnTo>
                                  <a:lnTo>
                                    <a:pt x="575" y="104"/>
                                  </a:lnTo>
                                  <a:lnTo>
                                    <a:pt x="580" y="99"/>
                                  </a:lnTo>
                                  <a:lnTo>
                                    <a:pt x="587" y="96"/>
                                  </a:lnTo>
                                  <a:lnTo>
                                    <a:pt x="592" y="94"/>
                                  </a:lnTo>
                                  <a:lnTo>
                                    <a:pt x="597" y="92"/>
                                  </a:lnTo>
                                  <a:lnTo>
                                    <a:pt x="602" y="91"/>
                                  </a:lnTo>
                                  <a:lnTo>
                                    <a:pt x="607" y="89"/>
                                  </a:lnTo>
                                  <a:lnTo>
                                    <a:pt x="611" y="89"/>
                                  </a:lnTo>
                                  <a:lnTo>
                                    <a:pt x="616" y="89"/>
                                  </a:lnTo>
                                  <a:lnTo>
                                    <a:pt x="621" y="89"/>
                                  </a:lnTo>
                                  <a:lnTo>
                                    <a:pt x="626" y="91"/>
                                  </a:lnTo>
                                  <a:lnTo>
                                    <a:pt x="631" y="92"/>
                                  </a:lnTo>
                                  <a:lnTo>
                                    <a:pt x="636" y="94"/>
                                  </a:lnTo>
                                  <a:lnTo>
                                    <a:pt x="641" y="96"/>
                                  </a:lnTo>
                                  <a:lnTo>
                                    <a:pt x="644" y="99"/>
                                  </a:lnTo>
                                  <a:lnTo>
                                    <a:pt x="649" y="103"/>
                                  </a:lnTo>
                                  <a:lnTo>
                                    <a:pt x="653" y="106"/>
                                  </a:lnTo>
                                  <a:lnTo>
                                    <a:pt x="658" y="109"/>
                                  </a:lnTo>
                                  <a:lnTo>
                                    <a:pt x="661" y="114"/>
                                  </a:lnTo>
                                  <a:lnTo>
                                    <a:pt x="668" y="108"/>
                                  </a:lnTo>
                                  <a:lnTo>
                                    <a:pt x="676" y="101"/>
                                  </a:lnTo>
                                  <a:lnTo>
                                    <a:pt x="685" y="96"/>
                                  </a:lnTo>
                                  <a:lnTo>
                                    <a:pt x="693" y="91"/>
                                  </a:lnTo>
                                  <a:lnTo>
                                    <a:pt x="702" y="87"/>
                                  </a:lnTo>
                                  <a:lnTo>
                                    <a:pt x="710" y="82"/>
                                  </a:lnTo>
                                  <a:lnTo>
                                    <a:pt x="719" y="81"/>
                                  </a:lnTo>
                                  <a:lnTo>
                                    <a:pt x="727" y="79"/>
                                  </a:lnTo>
                                  <a:lnTo>
                                    <a:pt x="735" y="77"/>
                                  </a:lnTo>
                                  <a:lnTo>
                                    <a:pt x="746" y="77"/>
                                  </a:lnTo>
                                  <a:lnTo>
                                    <a:pt x="754" y="77"/>
                                  </a:lnTo>
                                  <a:lnTo>
                                    <a:pt x="762" y="77"/>
                                  </a:lnTo>
                                  <a:lnTo>
                                    <a:pt x="771" y="79"/>
                                  </a:lnTo>
                                  <a:lnTo>
                                    <a:pt x="781" y="82"/>
                                  </a:lnTo>
                                  <a:lnTo>
                                    <a:pt x="789" y="86"/>
                                  </a:lnTo>
                                  <a:lnTo>
                                    <a:pt x="798" y="89"/>
                                  </a:lnTo>
                                  <a:lnTo>
                                    <a:pt x="801" y="77"/>
                                  </a:lnTo>
                                  <a:lnTo>
                                    <a:pt x="806" y="66"/>
                                  </a:lnTo>
                                  <a:lnTo>
                                    <a:pt x="811" y="55"/>
                                  </a:lnTo>
                                  <a:lnTo>
                                    <a:pt x="816" y="45"/>
                                  </a:lnTo>
                                  <a:lnTo>
                                    <a:pt x="823" y="35"/>
                                  </a:lnTo>
                                  <a:lnTo>
                                    <a:pt x="830" y="28"/>
                                  </a:lnTo>
                                  <a:lnTo>
                                    <a:pt x="837" y="20"/>
                                  </a:lnTo>
                                  <a:lnTo>
                                    <a:pt x="845" y="15"/>
                                  </a:lnTo>
                                  <a:lnTo>
                                    <a:pt x="853" y="10"/>
                                  </a:lnTo>
                                  <a:lnTo>
                                    <a:pt x="862" y="5"/>
                                  </a:lnTo>
                                  <a:lnTo>
                                    <a:pt x="870" y="3"/>
                                  </a:lnTo>
                                  <a:lnTo>
                                    <a:pt x="880" y="2"/>
                                  </a:lnTo>
                                  <a:lnTo>
                                    <a:pt x="889" y="0"/>
                                  </a:lnTo>
                                  <a:lnTo>
                                    <a:pt x="899" y="2"/>
                                  </a:lnTo>
                                  <a:lnTo>
                                    <a:pt x="907" y="3"/>
                                  </a:lnTo>
                                  <a:lnTo>
                                    <a:pt x="918" y="7"/>
                                  </a:lnTo>
                                  <a:lnTo>
                                    <a:pt x="924" y="8"/>
                                  </a:lnTo>
                                  <a:lnTo>
                                    <a:pt x="929" y="12"/>
                                  </a:lnTo>
                                  <a:lnTo>
                                    <a:pt x="934" y="15"/>
                                  </a:lnTo>
                                  <a:lnTo>
                                    <a:pt x="940" y="20"/>
                                  </a:lnTo>
                                  <a:lnTo>
                                    <a:pt x="945" y="23"/>
                                  </a:lnTo>
                                  <a:lnTo>
                                    <a:pt x="950" y="28"/>
                                  </a:lnTo>
                                  <a:lnTo>
                                    <a:pt x="958" y="39"/>
                                  </a:lnTo>
                                  <a:lnTo>
                                    <a:pt x="967" y="50"/>
                                  </a:lnTo>
                                  <a:lnTo>
                                    <a:pt x="973" y="64"/>
                                  </a:lnTo>
                                  <a:lnTo>
                                    <a:pt x="978" y="79"/>
                                  </a:lnTo>
                                  <a:lnTo>
                                    <a:pt x="982" y="94"/>
                                  </a:lnTo>
                                  <a:lnTo>
                                    <a:pt x="988" y="92"/>
                                  </a:lnTo>
                                  <a:lnTo>
                                    <a:pt x="994" y="91"/>
                                  </a:lnTo>
                                  <a:lnTo>
                                    <a:pt x="1000" y="91"/>
                                  </a:lnTo>
                                  <a:lnTo>
                                    <a:pt x="1007" y="91"/>
                                  </a:lnTo>
                                  <a:lnTo>
                                    <a:pt x="1019" y="91"/>
                                  </a:lnTo>
                                  <a:lnTo>
                                    <a:pt x="1031" y="92"/>
                                  </a:lnTo>
                                  <a:lnTo>
                                    <a:pt x="1042" y="96"/>
                                  </a:lnTo>
                                  <a:lnTo>
                                    <a:pt x="1053" y="101"/>
                                  </a:lnTo>
                                  <a:lnTo>
                                    <a:pt x="1064" y="108"/>
                                  </a:lnTo>
                                  <a:lnTo>
                                    <a:pt x="1075" y="116"/>
                                  </a:lnTo>
                                  <a:lnTo>
                                    <a:pt x="1083" y="124"/>
                                  </a:lnTo>
                                  <a:lnTo>
                                    <a:pt x="1093" y="136"/>
                                  </a:lnTo>
                                  <a:lnTo>
                                    <a:pt x="1102" y="146"/>
                                  </a:lnTo>
                                  <a:lnTo>
                                    <a:pt x="1108" y="160"/>
                                  </a:lnTo>
                                  <a:lnTo>
                                    <a:pt x="1115" y="173"/>
                                  </a:lnTo>
                                  <a:lnTo>
                                    <a:pt x="1120" y="187"/>
                                  </a:lnTo>
                                  <a:lnTo>
                                    <a:pt x="1125" y="202"/>
                                  </a:lnTo>
                                  <a:lnTo>
                                    <a:pt x="1129" y="219"/>
                                  </a:lnTo>
                                  <a:lnTo>
                                    <a:pt x="1130" y="231"/>
                                  </a:lnTo>
                                  <a:lnTo>
                                    <a:pt x="1130" y="242"/>
                                  </a:lnTo>
                                  <a:lnTo>
                                    <a:pt x="1130" y="256"/>
                                  </a:lnTo>
                                  <a:lnTo>
                                    <a:pt x="1130" y="268"/>
                                  </a:lnTo>
                                  <a:lnTo>
                                    <a:pt x="1129" y="279"/>
                                  </a:lnTo>
                                  <a:lnTo>
                                    <a:pt x="1127" y="291"/>
                                  </a:lnTo>
                                  <a:lnTo>
                                    <a:pt x="1125" y="303"/>
                                  </a:lnTo>
                                  <a:lnTo>
                                    <a:pt x="1122" y="315"/>
                                  </a:lnTo>
                                  <a:lnTo>
                                    <a:pt x="1129" y="315"/>
                                  </a:lnTo>
                                  <a:lnTo>
                                    <a:pt x="1137" y="316"/>
                                  </a:lnTo>
                                  <a:lnTo>
                                    <a:pt x="1144" y="320"/>
                                  </a:lnTo>
                                  <a:lnTo>
                                    <a:pt x="1150" y="323"/>
                                  </a:lnTo>
                                  <a:lnTo>
                                    <a:pt x="1157" y="327"/>
                                  </a:lnTo>
                                  <a:lnTo>
                                    <a:pt x="1162" y="332"/>
                                  </a:lnTo>
                                  <a:lnTo>
                                    <a:pt x="1169" y="337"/>
                                  </a:lnTo>
                                  <a:lnTo>
                                    <a:pt x="1174" y="343"/>
                                  </a:lnTo>
                                  <a:lnTo>
                                    <a:pt x="1179" y="350"/>
                                  </a:lnTo>
                                  <a:lnTo>
                                    <a:pt x="1183" y="359"/>
                                  </a:lnTo>
                                  <a:lnTo>
                                    <a:pt x="1188" y="367"/>
                                  </a:lnTo>
                                  <a:lnTo>
                                    <a:pt x="1191" y="375"/>
                                  </a:lnTo>
                                  <a:lnTo>
                                    <a:pt x="1193" y="384"/>
                                  </a:lnTo>
                                  <a:lnTo>
                                    <a:pt x="1194" y="394"/>
                                  </a:lnTo>
                                  <a:lnTo>
                                    <a:pt x="1196" y="404"/>
                                  </a:lnTo>
                                  <a:lnTo>
                                    <a:pt x="1196" y="414"/>
                                  </a:lnTo>
                                  <a:lnTo>
                                    <a:pt x="1194" y="428"/>
                                  </a:lnTo>
                                  <a:lnTo>
                                    <a:pt x="1193" y="439"/>
                                  </a:lnTo>
                                  <a:lnTo>
                                    <a:pt x="1189" y="451"/>
                                  </a:lnTo>
                                  <a:lnTo>
                                    <a:pt x="1186" y="463"/>
                                  </a:lnTo>
                                  <a:lnTo>
                                    <a:pt x="1179" y="473"/>
                                  </a:lnTo>
                                  <a:lnTo>
                                    <a:pt x="1174" y="483"/>
                                  </a:lnTo>
                                  <a:lnTo>
                                    <a:pt x="1167" y="492"/>
                                  </a:lnTo>
                                  <a:lnTo>
                                    <a:pt x="1159" y="498"/>
                                  </a:lnTo>
                                  <a:lnTo>
                                    <a:pt x="1161" y="520"/>
                                  </a:lnTo>
                                  <a:lnTo>
                                    <a:pt x="1161" y="540"/>
                                  </a:lnTo>
                                  <a:lnTo>
                                    <a:pt x="1161" y="561"/>
                                  </a:lnTo>
                                  <a:lnTo>
                                    <a:pt x="1157" y="581"/>
                                  </a:lnTo>
                                  <a:lnTo>
                                    <a:pt x="1154" y="599"/>
                                  </a:lnTo>
                                  <a:lnTo>
                                    <a:pt x="1149" y="620"/>
                                  </a:lnTo>
                                  <a:lnTo>
                                    <a:pt x="1142" y="636"/>
                                  </a:lnTo>
                                  <a:lnTo>
                                    <a:pt x="1134" y="653"/>
                                  </a:lnTo>
                                  <a:lnTo>
                                    <a:pt x="1125" y="670"/>
                                  </a:lnTo>
                                  <a:lnTo>
                                    <a:pt x="1115" y="684"/>
                                  </a:lnTo>
                                  <a:lnTo>
                                    <a:pt x="1103" y="697"/>
                                  </a:lnTo>
                                  <a:lnTo>
                                    <a:pt x="1091" y="709"/>
                                  </a:lnTo>
                                  <a:lnTo>
                                    <a:pt x="1085" y="714"/>
                                  </a:lnTo>
                                  <a:lnTo>
                                    <a:pt x="1078" y="719"/>
                                  </a:lnTo>
                                  <a:lnTo>
                                    <a:pt x="1071" y="724"/>
                                  </a:lnTo>
                                  <a:lnTo>
                                    <a:pt x="1064" y="727"/>
                                  </a:lnTo>
                                  <a:lnTo>
                                    <a:pt x="1058" y="731"/>
                                  </a:lnTo>
                                  <a:lnTo>
                                    <a:pt x="1049" y="734"/>
                                  </a:lnTo>
                                  <a:lnTo>
                                    <a:pt x="1042" y="737"/>
                                  </a:lnTo>
                                  <a:lnTo>
                                    <a:pt x="1034" y="739"/>
                                  </a:lnTo>
                                  <a:lnTo>
                                    <a:pt x="1021" y="741"/>
                                  </a:lnTo>
                                  <a:lnTo>
                                    <a:pt x="1009" y="743"/>
                                  </a:lnTo>
                                  <a:lnTo>
                                    <a:pt x="1002" y="743"/>
                                  </a:lnTo>
                                  <a:lnTo>
                                    <a:pt x="995" y="743"/>
                                  </a:lnTo>
                                  <a:lnTo>
                                    <a:pt x="988" y="741"/>
                                  </a:lnTo>
                                  <a:lnTo>
                                    <a:pt x="982" y="739"/>
                                  </a:lnTo>
                                  <a:lnTo>
                                    <a:pt x="980" y="748"/>
                                  </a:lnTo>
                                  <a:lnTo>
                                    <a:pt x="977" y="756"/>
                                  </a:lnTo>
                                  <a:lnTo>
                                    <a:pt x="973" y="763"/>
                                  </a:lnTo>
                                  <a:lnTo>
                                    <a:pt x="968" y="769"/>
                                  </a:lnTo>
                                  <a:lnTo>
                                    <a:pt x="963" y="776"/>
                                  </a:lnTo>
                                  <a:lnTo>
                                    <a:pt x="958" y="781"/>
                                  </a:lnTo>
                                  <a:lnTo>
                                    <a:pt x="953" y="785"/>
                                  </a:lnTo>
                                  <a:lnTo>
                                    <a:pt x="948" y="790"/>
                                  </a:lnTo>
                                  <a:lnTo>
                                    <a:pt x="941" y="791"/>
                                  </a:lnTo>
                                  <a:lnTo>
                                    <a:pt x="936" y="795"/>
                                  </a:lnTo>
                                  <a:lnTo>
                                    <a:pt x="929" y="796"/>
                                  </a:lnTo>
                                  <a:lnTo>
                                    <a:pt x="923" y="796"/>
                                  </a:lnTo>
                                  <a:lnTo>
                                    <a:pt x="916" y="796"/>
                                  </a:lnTo>
                                  <a:lnTo>
                                    <a:pt x="909" y="795"/>
                                  </a:lnTo>
                                  <a:lnTo>
                                    <a:pt x="902" y="793"/>
                                  </a:lnTo>
                                  <a:lnTo>
                                    <a:pt x="896" y="790"/>
                                  </a:lnTo>
                                  <a:lnTo>
                                    <a:pt x="891" y="788"/>
                                  </a:lnTo>
                                  <a:lnTo>
                                    <a:pt x="887" y="785"/>
                                  </a:lnTo>
                                  <a:lnTo>
                                    <a:pt x="884" y="781"/>
                                  </a:lnTo>
                                  <a:lnTo>
                                    <a:pt x="879" y="778"/>
                                  </a:lnTo>
                                  <a:lnTo>
                                    <a:pt x="872" y="771"/>
                                  </a:lnTo>
                                  <a:lnTo>
                                    <a:pt x="867" y="761"/>
                                  </a:lnTo>
                                  <a:lnTo>
                                    <a:pt x="867" y="761"/>
                                  </a:lnTo>
                                  <a:lnTo>
                                    <a:pt x="862" y="775"/>
                                  </a:lnTo>
                                  <a:lnTo>
                                    <a:pt x="855" y="786"/>
                                  </a:lnTo>
                                  <a:lnTo>
                                    <a:pt x="848" y="796"/>
                                  </a:lnTo>
                                  <a:lnTo>
                                    <a:pt x="842" y="807"/>
                                  </a:lnTo>
                                  <a:lnTo>
                                    <a:pt x="833" y="815"/>
                                  </a:lnTo>
                                  <a:lnTo>
                                    <a:pt x="825" y="823"/>
                                  </a:lnTo>
                                  <a:lnTo>
                                    <a:pt x="815" y="830"/>
                                  </a:lnTo>
                                  <a:lnTo>
                                    <a:pt x="805" y="835"/>
                                  </a:lnTo>
                                  <a:lnTo>
                                    <a:pt x="794" y="840"/>
                                  </a:lnTo>
                                  <a:lnTo>
                                    <a:pt x="784" y="844"/>
                                  </a:lnTo>
                                  <a:lnTo>
                                    <a:pt x="774" y="845"/>
                                  </a:lnTo>
                                  <a:lnTo>
                                    <a:pt x="762" y="845"/>
                                  </a:lnTo>
                                  <a:lnTo>
                                    <a:pt x="751" y="845"/>
                                  </a:lnTo>
                                  <a:lnTo>
                                    <a:pt x="740" y="844"/>
                                  </a:lnTo>
                                  <a:lnTo>
                                    <a:pt x="729" y="840"/>
                                  </a:lnTo>
                                  <a:lnTo>
                                    <a:pt x="717" y="835"/>
                                  </a:lnTo>
                                  <a:lnTo>
                                    <a:pt x="708" y="840"/>
                                  </a:lnTo>
                                  <a:lnTo>
                                    <a:pt x="702" y="844"/>
                                  </a:lnTo>
                                  <a:lnTo>
                                    <a:pt x="693" y="847"/>
                                  </a:lnTo>
                                  <a:lnTo>
                                    <a:pt x="685" y="849"/>
                                  </a:lnTo>
                                  <a:lnTo>
                                    <a:pt x="678" y="852"/>
                                  </a:lnTo>
                                  <a:lnTo>
                                    <a:pt x="670" y="854"/>
                                  </a:lnTo>
                                  <a:lnTo>
                                    <a:pt x="661" y="855"/>
                                  </a:lnTo>
                                  <a:lnTo>
                                    <a:pt x="653" y="857"/>
                                  </a:lnTo>
                                  <a:lnTo>
                                    <a:pt x="644" y="857"/>
                                  </a:lnTo>
                                  <a:lnTo>
                                    <a:pt x="636" y="857"/>
                                  </a:lnTo>
                                  <a:lnTo>
                                    <a:pt x="627" y="857"/>
                                  </a:lnTo>
                                  <a:lnTo>
                                    <a:pt x="621" y="857"/>
                                  </a:lnTo>
                                  <a:lnTo>
                                    <a:pt x="612" y="855"/>
                                  </a:lnTo>
                                  <a:lnTo>
                                    <a:pt x="604" y="854"/>
                                  </a:lnTo>
                                  <a:lnTo>
                                    <a:pt x="597" y="852"/>
                                  </a:lnTo>
                                  <a:lnTo>
                                    <a:pt x="589" y="849"/>
                                  </a:lnTo>
                                  <a:lnTo>
                                    <a:pt x="582" y="857"/>
                                  </a:lnTo>
                                  <a:lnTo>
                                    <a:pt x="575" y="864"/>
                                  </a:lnTo>
                                  <a:lnTo>
                                    <a:pt x="567" y="871"/>
                                  </a:lnTo>
                                  <a:lnTo>
                                    <a:pt x="560" y="876"/>
                                  </a:lnTo>
                                  <a:lnTo>
                                    <a:pt x="553" y="881"/>
                                  </a:lnTo>
                                  <a:lnTo>
                                    <a:pt x="545" y="886"/>
                                  </a:lnTo>
                                  <a:lnTo>
                                    <a:pt x="536" y="891"/>
                                  </a:lnTo>
                                  <a:lnTo>
                                    <a:pt x="530" y="894"/>
                                  </a:lnTo>
                                  <a:lnTo>
                                    <a:pt x="521" y="897"/>
                                  </a:lnTo>
                                  <a:lnTo>
                                    <a:pt x="513" y="901"/>
                                  </a:lnTo>
                                  <a:lnTo>
                                    <a:pt x="504" y="903"/>
                                  </a:lnTo>
                                  <a:lnTo>
                                    <a:pt x="496" y="904"/>
                                  </a:lnTo>
                                  <a:lnTo>
                                    <a:pt x="487" y="906"/>
                                  </a:lnTo>
                                  <a:lnTo>
                                    <a:pt x="479" y="906"/>
                                  </a:lnTo>
                                  <a:lnTo>
                                    <a:pt x="472" y="906"/>
                                  </a:lnTo>
                                  <a:lnTo>
                                    <a:pt x="464" y="906"/>
                                  </a:lnTo>
                                  <a:lnTo>
                                    <a:pt x="455" y="906"/>
                                  </a:lnTo>
                                  <a:lnTo>
                                    <a:pt x="447" y="904"/>
                                  </a:lnTo>
                                  <a:lnTo>
                                    <a:pt x="438" y="903"/>
                                  </a:lnTo>
                                  <a:lnTo>
                                    <a:pt x="430" y="899"/>
                                  </a:lnTo>
                                  <a:lnTo>
                                    <a:pt x="423" y="897"/>
                                  </a:lnTo>
                                  <a:lnTo>
                                    <a:pt x="415" y="892"/>
                                  </a:lnTo>
                                  <a:lnTo>
                                    <a:pt x="406" y="889"/>
                                  </a:lnTo>
                                  <a:lnTo>
                                    <a:pt x="400" y="884"/>
                                  </a:lnTo>
                                  <a:lnTo>
                                    <a:pt x="391" y="879"/>
                                  </a:lnTo>
                                  <a:lnTo>
                                    <a:pt x="384" y="874"/>
                                  </a:lnTo>
                                  <a:lnTo>
                                    <a:pt x="378" y="869"/>
                                  </a:lnTo>
                                  <a:lnTo>
                                    <a:pt x="369" y="862"/>
                                  </a:lnTo>
                                  <a:lnTo>
                                    <a:pt x="363" y="854"/>
                                  </a:lnTo>
                                  <a:lnTo>
                                    <a:pt x="356" y="847"/>
                                  </a:lnTo>
                                  <a:lnTo>
                                    <a:pt x="351" y="839"/>
                                  </a:lnTo>
                                  <a:lnTo>
                                    <a:pt x="344" y="830"/>
                                  </a:lnTo>
                                  <a:lnTo>
                                    <a:pt x="342" y="827"/>
                                  </a:lnTo>
                                  <a:lnTo>
                                    <a:pt x="341" y="823"/>
                                  </a:lnTo>
                                  <a:lnTo>
                                    <a:pt x="339" y="820"/>
                                  </a:lnTo>
                                  <a:lnTo>
                                    <a:pt x="337" y="817"/>
                                  </a:lnTo>
                                  <a:lnTo>
                                    <a:pt x="332" y="822"/>
                                  </a:lnTo>
                                  <a:lnTo>
                                    <a:pt x="329" y="827"/>
                                  </a:lnTo>
                                  <a:lnTo>
                                    <a:pt x="324" y="830"/>
                                  </a:lnTo>
                                  <a:lnTo>
                                    <a:pt x="319" y="833"/>
                                  </a:lnTo>
                                  <a:lnTo>
                                    <a:pt x="314" y="835"/>
                                  </a:lnTo>
                                  <a:lnTo>
                                    <a:pt x="309" y="837"/>
                                  </a:lnTo>
                                  <a:lnTo>
                                    <a:pt x="303" y="837"/>
                                  </a:lnTo>
                                  <a:lnTo>
                                    <a:pt x="298" y="839"/>
                                  </a:lnTo>
                                  <a:lnTo>
                                    <a:pt x="292" y="837"/>
                                  </a:lnTo>
                                  <a:lnTo>
                                    <a:pt x="287" y="837"/>
                                  </a:lnTo>
                                  <a:lnTo>
                                    <a:pt x="282" y="835"/>
                                  </a:lnTo>
                                  <a:lnTo>
                                    <a:pt x="276" y="832"/>
                                  </a:lnTo>
                                  <a:lnTo>
                                    <a:pt x="271" y="828"/>
                                  </a:lnTo>
                                  <a:lnTo>
                                    <a:pt x="266" y="825"/>
                                  </a:lnTo>
                                  <a:lnTo>
                                    <a:pt x="263" y="820"/>
                                  </a:lnTo>
                                  <a:lnTo>
                                    <a:pt x="258" y="815"/>
                                  </a:lnTo>
                                  <a:lnTo>
                                    <a:pt x="255" y="810"/>
                                  </a:lnTo>
                                  <a:lnTo>
                                    <a:pt x="251" y="803"/>
                                  </a:lnTo>
                                  <a:lnTo>
                                    <a:pt x="248" y="796"/>
                                  </a:lnTo>
                                  <a:lnTo>
                                    <a:pt x="246" y="790"/>
                                  </a:lnTo>
                                  <a:lnTo>
                                    <a:pt x="244" y="783"/>
                                  </a:lnTo>
                                  <a:lnTo>
                                    <a:pt x="243" y="775"/>
                                  </a:lnTo>
                                  <a:lnTo>
                                    <a:pt x="243" y="768"/>
                                  </a:lnTo>
                                  <a:lnTo>
                                    <a:pt x="243" y="759"/>
                                  </a:lnTo>
                                  <a:lnTo>
                                    <a:pt x="231" y="766"/>
                                  </a:lnTo>
                                  <a:lnTo>
                                    <a:pt x="221" y="771"/>
                                  </a:lnTo>
                                  <a:lnTo>
                                    <a:pt x="209" y="775"/>
                                  </a:lnTo>
                                  <a:lnTo>
                                    <a:pt x="197" y="776"/>
                                  </a:lnTo>
                                  <a:lnTo>
                                    <a:pt x="185" y="776"/>
                                  </a:lnTo>
                                  <a:lnTo>
                                    <a:pt x="174" y="776"/>
                                  </a:lnTo>
                                  <a:lnTo>
                                    <a:pt x="162" y="773"/>
                                  </a:lnTo>
                                  <a:lnTo>
                                    <a:pt x="152" y="769"/>
                                  </a:lnTo>
                                  <a:lnTo>
                                    <a:pt x="140" y="764"/>
                                  </a:lnTo>
                                  <a:lnTo>
                                    <a:pt x="130" y="758"/>
                                  </a:lnTo>
                                  <a:lnTo>
                                    <a:pt x="120" y="751"/>
                                  </a:lnTo>
                                  <a:lnTo>
                                    <a:pt x="109" y="743"/>
                                  </a:lnTo>
                                  <a:lnTo>
                                    <a:pt x="101" y="732"/>
                                  </a:lnTo>
                                  <a:lnTo>
                                    <a:pt x="93" y="721"/>
                                  </a:lnTo>
                                  <a:lnTo>
                                    <a:pt x="84" y="709"/>
                                  </a:lnTo>
                                  <a:lnTo>
                                    <a:pt x="77" y="695"/>
                                  </a:lnTo>
                                  <a:lnTo>
                                    <a:pt x="67" y="690"/>
                                  </a:lnTo>
                                  <a:lnTo>
                                    <a:pt x="57" y="685"/>
                                  </a:lnTo>
                                  <a:lnTo>
                                    <a:pt x="49" y="679"/>
                                  </a:lnTo>
                                  <a:lnTo>
                                    <a:pt x="40" y="670"/>
                                  </a:lnTo>
                                  <a:lnTo>
                                    <a:pt x="32" y="662"/>
                                  </a:lnTo>
                                  <a:lnTo>
                                    <a:pt x="25" y="652"/>
                                  </a:lnTo>
                                  <a:lnTo>
                                    <a:pt x="20" y="641"/>
                                  </a:lnTo>
                                  <a:lnTo>
                                    <a:pt x="13" y="631"/>
                                  </a:lnTo>
                                  <a:lnTo>
                                    <a:pt x="10" y="618"/>
                                  </a:lnTo>
                                  <a:lnTo>
                                    <a:pt x="5" y="606"/>
                                  </a:lnTo>
                                  <a:lnTo>
                                    <a:pt x="3" y="594"/>
                                  </a:lnTo>
                                  <a:lnTo>
                                    <a:pt x="0" y="581"/>
                                  </a:lnTo>
                                  <a:lnTo>
                                    <a:pt x="0" y="567"/>
                                  </a:lnTo>
                                  <a:lnTo>
                                    <a:pt x="0" y="554"/>
                                  </a:lnTo>
                                  <a:lnTo>
                                    <a:pt x="1" y="539"/>
                                  </a:lnTo>
                                  <a:lnTo>
                                    <a:pt x="3" y="525"/>
                                  </a:lnTo>
                                  <a:lnTo>
                                    <a:pt x="5" y="515"/>
                                  </a:lnTo>
                                  <a:lnTo>
                                    <a:pt x="8" y="507"/>
                                  </a:lnTo>
                                  <a:lnTo>
                                    <a:pt x="15" y="490"/>
                                  </a:lnTo>
                                  <a:lnTo>
                                    <a:pt x="22" y="475"/>
                                  </a:lnTo>
                                  <a:lnTo>
                                    <a:pt x="27" y="466"/>
                                  </a:lnTo>
                                  <a:lnTo>
                                    <a:pt x="32" y="460"/>
                                  </a:lnTo>
                                  <a:lnTo>
                                    <a:pt x="37" y="455"/>
                                  </a:lnTo>
                                  <a:lnTo>
                                    <a:pt x="42" y="448"/>
                                  </a:lnTo>
                                  <a:lnTo>
                                    <a:pt x="47" y="443"/>
                                  </a:lnTo>
                                  <a:lnTo>
                                    <a:pt x="54" y="438"/>
                                  </a:lnTo>
                                  <a:lnTo>
                                    <a:pt x="60" y="434"/>
                                  </a:lnTo>
                                  <a:lnTo>
                                    <a:pt x="67" y="429"/>
                                  </a:lnTo>
                                  <a:lnTo>
                                    <a:pt x="74" y="428"/>
                                  </a:lnTo>
                                  <a:lnTo>
                                    <a:pt x="81" y="424"/>
                                  </a:lnTo>
                                  <a:lnTo>
                                    <a:pt x="81" y="42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5" name="Freeform 133"/>
                          <wps:cNvSpPr>
                            <a:spLocks/>
                          </wps:cNvSpPr>
                          <wps:spPr bwMode="auto">
                            <a:xfrm>
                              <a:off x="6189" y="3808"/>
                              <a:ext cx="1196" cy="906"/>
                            </a:xfrm>
                            <a:custGeom>
                              <a:avLst/>
                              <a:gdLst>
                                <a:gd name="T0" fmla="*/ 116 w 1196"/>
                                <a:gd name="T1" fmla="*/ 322 h 906"/>
                                <a:gd name="T2" fmla="*/ 168 w 1196"/>
                                <a:gd name="T3" fmla="*/ 266 h 906"/>
                                <a:gd name="T4" fmla="*/ 214 w 1196"/>
                                <a:gd name="T5" fmla="*/ 244 h 906"/>
                                <a:gd name="T6" fmla="*/ 266 w 1196"/>
                                <a:gd name="T7" fmla="*/ 241 h 906"/>
                                <a:gd name="T8" fmla="*/ 312 w 1196"/>
                                <a:gd name="T9" fmla="*/ 256 h 906"/>
                                <a:gd name="T10" fmla="*/ 349 w 1196"/>
                                <a:gd name="T11" fmla="*/ 244 h 906"/>
                                <a:gd name="T12" fmla="*/ 396 w 1196"/>
                                <a:gd name="T13" fmla="*/ 177 h 906"/>
                                <a:gd name="T14" fmla="*/ 464 w 1196"/>
                                <a:gd name="T15" fmla="*/ 155 h 906"/>
                                <a:gd name="T16" fmla="*/ 506 w 1196"/>
                                <a:gd name="T17" fmla="*/ 168 h 906"/>
                                <a:gd name="T18" fmla="*/ 551 w 1196"/>
                                <a:gd name="T19" fmla="*/ 217 h 906"/>
                                <a:gd name="T20" fmla="*/ 546 w 1196"/>
                                <a:gd name="T21" fmla="*/ 163 h 906"/>
                                <a:gd name="T22" fmla="*/ 565 w 1196"/>
                                <a:gd name="T23" fmla="*/ 116 h 906"/>
                                <a:gd name="T24" fmla="*/ 597 w 1196"/>
                                <a:gd name="T25" fmla="*/ 92 h 906"/>
                                <a:gd name="T26" fmla="*/ 626 w 1196"/>
                                <a:gd name="T27" fmla="*/ 91 h 906"/>
                                <a:gd name="T28" fmla="*/ 653 w 1196"/>
                                <a:gd name="T29" fmla="*/ 106 h 906"/>
                                <a:gd name="T30" fmla="*/ 693 w 1196"/>
                                <a:gd name="T31" fmla="*/ 91 h 906"/>
                                <a:gd name="T32" fmla="*/ 746 w 1196"/>
                                <a:gd name="T33" fmla="*/ 77 h 906"/>
                                <a:gd name="T34" fmla="*/ 798 w 1196"/>
                                <a:gd name="T35" fmla="*/ 89 h 906"/>
                                <a:gd name="T36" fmla="*/ 830 w 1196"/>
                                <a:gd name="T37" fmla="*/ 28 h 906"/>
                                <a:gd name="T38" fmla="*/ 880 w 1196"/>
                                <a:gd name="T39" fmla="*/ 2 h 906"/>
                                <a:gd name="T40" fmla="*/ 929 w 1196"/>
                                <a:gd name="T41" fmla="*/ 12 h 906"/>
                                <a:gd name="T42" fmla="*/ 967 w 1196"/>
                                <a:gd name="T43" fmla="*/ 50 h 906"/>
                                <a:gd name="T44" fmla="*/ 1000 w 1196"/>
                                <a:gd name="T45" fmla="*/ 91 h 906"/>
                                <a:gd name="T46" fmla="*/ 1064 w 1196"/>
                                <a:gd name="T47" fmla="*/ 108 h 906"/>
                                <a:gd name="T48" fmla="*/ 1115 w 1196"/>
                                <a:gd name="T49" fmla="*/ 173 h 906"/>
                                <a:gd name="T50" fmla="*/ 1130 w 1196"/>
                                <a:gd name="T51" fmla="*/ 256 h 906"/>
                                <a:gd name="T52" fmla="*/ 1129 w 1196"/>
                                <a:gd name="T53" fmla="*/ 315 h 906"/>
                                <a:gd name="T54" fmla="*/ 1169 w 1196"/>
                                <a:gd name="T55" fmla="*/ 337 h 906"/>
                                <a:gd name="T56" fmla="*/ 1193 w 1196"/>
                                <a:gd name="T57" fmla="*/ 384 h 906"/>
                                <a:gd name="T58" fmla="*/ 1189 w 1196"/>
                                <a:gd name="T59" fmla="*/ 451 h 906"/>
                                <a:gd name="T60" fmla="*/ 1161 w 1196"/>
                                <a:gd name="T61" fmla="*/ 520 h 906"/>
                                <a:gd name="T62" fmla="*/ 1142 w 1196"/>
                                <a:gd name="T63" fmla="*/ 636 h 906"/>
                                <a:gd name="T64" fmla="*/ 1085 w 1196"/>
                                <a:gd name="T65" fmla="*/ 714 h 906"/>
                                <a:gd name="T66" fmla="*/ 1042 w 1196"/>
                                <a:gd name="T67" fmla="*/ 737 h 906"/>
                                <a:gd name="T68" fmla="*/ 988 w 1196"/>
                                <a:gd name="T69" fmla="*/ 741 h 906"/>
                                <a:gd name="T70" fmla="*/ 963 w 1196"/>
                                <a:gd name="T71" fmla="*/ 776 h 906"/>
                                <a:gd name="T72" fmla="*/ 929 w 1196"/>
                                <a:gd name="T73" fmla="*/ 796 h 906"/>
                                <a:gd name="T74" fmla="*/ 891 w 1196"/>
                                <a:gd name="T75" fmla="*/ 788 h 906"/>
                                <a:gd name="T76" fmla="*/ 867 w 1196"/>
                                <a:gd name="T77" fmla="*/ 761 h 906"/>
                                <a:gd name="T78" fmla="*/ 825 w 1196"/>
                                <a:gd name="T79" fmla="*/ 823 h 906"/>
                                <a:gd name="T80" fmla="*/ 762 w 1196"/>
                                <a:gd name="T81" fmla="*/ 845 h 906"/>
                                <a:gd name="T82" fmla="*/ 702 w 1196"/>
                                <a:gd name="T83" fmla="*/ 844 h 906"/>
                                <a:gd name="T84" fmla="*/ 653 w 1196"/>
                                <a:gd name="T85" fmla="*/ 857 h 906"/>
                                <a:gd name="T86" fmla="*/ 604 w 1196"/>
                                <a:gd name="T87" fmla="*/ 854 h 906"/>
                                <a:gd name="T88" fmla="*/ 560 w 1196"/>
                                <a:gd name="T89" fmla="*/ 876 h 906"/>
                                <a:gd name="T90" fmla="*/ 513 w 1196"/>
                                <a:gd name="T91" fmla="*/ 901 h 906"/>
                                <a:gd name="T92" fmla="*/ 464 w 1196"/>
                                <a:gd name="T93" fmla="*/ 906 h 906"/>
                                <a:gd name="T94" fmla="*/ 415 w 1196"/>
                                <a:gd name="T95" fmla="*/ 892 h 906"/>
                                <a:gd name="T96" fmla="*/ 369 w 1196"/>
                                <a:gd name="T97" fmla="*/ 862 h 906"/>
                                <a:gd name="T98" fmla="*/ 341 w 1196"/>
                                <a:gd name="T99" fmla="*/ 823 h 906"/>
                                <a:gd name="T100" fmla="*/ 319 w 1196"/>
                                <a:gd name="T101" fmla="*/ 833 h 906"/>
                                <a:gd name="T102" fmla="*/ 287 w 1196"/>
                                <a:gd name="T103" fmla="*/ 837 h 906"/>
                                <a:gd name="T104" fmla="*/ 258 w 1196"/>
                                <a:gd name="T105" fmla="*/ 815 h 906"/>
                                <a:gd name="T106" fmla="*/ 243 w 1196"/>
                                <a:gd name="T107" fmla="*/ 775 h 906"/>
                                <a:gd name="T108" fmla="*/ 197 w 1196"/>
                                <a:gd name="T109" fmla="*/ 776 h 906"/>
                                <a:gd name="T110" fmla="*/ 130 w 1196"/>
                                <a:gd name="T111" fmla="*/ 758 h 906"/>
                                <a:gd name="T112" fmla="*/ 77 w 1196"/>
                                <a:gd name="T113" fmla="*/ 695 h 906"/>
                                <a:gd name="T114" fmla="*/ 25 w 1196"/>
                                <a:gd name="T115" fmla="*/ 652 h 906"/>
                                <a:gd name="T116" fmla="*/ 0 w 1196"/>
                                <a:gd name="T117" fmla="*/ 581 h 906"/>
                                <a:gd name="T118" fmla="*/ 8 w 1196"/>
                                <a:gd name="T119" fmla="*/ 507 h 906"/>
                                <a:gd name="T120" fmla="*/ 42 w 1196"/>
                                <a:gd name="T121" fmla="*/ 448 h 906"/>
                                <a:gd name="T122" fmla="*/ 81 w 1196"/>
                                <a:gd name="T123" fmla="*/ 424 h 9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196" h="906">
                                  <a:moveTo>
                                    <a:pt x="81" y="424"/>
                                  </a:moveTo>
                                  <a:lnTo>
                                    <a:pt x="86" y="401"/>
                                  </a:lnTo>
                                  <a:lnTo>
                                    <a:pt x="91" y="380"/>
                                  </a:lnTo>
                                  <a:lnTo>
                                    <a:pt x="98" y="359"/>
                                  </a:lnTo>
                                  <a:lnTo>
                                    <a:pt x="108" y="340"/>
                                  </a:lnTo>
                                  <a:lnTo>
                                    <a:pt x="116" y="322"/>
                                  </a:lnTo>
                                  <a:lnTo>
                                    <a:pt x="128" y="306"/>
                                  </a:lnTo>
                                  <a:lnTo>
                                    <a:pt x="140" y="291"/>
                                  </a:lnTo>
                                  <a:lnTo>
                                    <a:pt x="147" y="284"/>
                                  </a:lnTo>
                                  <a:lnTo>
                                    <a:pt x="153" y="278"/>
                                  </a:lnTo>
                                  <a:lnTo>
                                    <a:pt x="160" y="273"/>
                                  </a:lnTo>
                                  <a:lnTo>
                                    <a:pt x="168" y="266"/>
                                  </a:lnTo>
                                  <a:lnTo>
                                    <a:pt x="175" y="261"/>
                                  </a:lnTo>
                                  <a:lnTo>
                                    <a:pt x="182" y="258"/>
                                  </a:lnTo>
                                  <a:lnTo>
                                    <a:pt x="190" y="252"/>
                                  </a:lnTo>
                                  <a:lnTo>
                                    <a:pt x="199" y="249"/>
                                  </a:lnTo>
                                  <a:lnTo>
                                    <a:pt x="206" y="246"/>
                                  </a:lnTo>
                                  <a:lnTo>
                                    <a:pt x="214" y="244"/>
                                  </a:lnTo>
                                  <a:lnTo>
                                    <a:pt x="222" y="242"/>
                                  </a:lnTo>
                                  <a:lnTo>
                                    <a:pt x="231" y="241"/>
                                  </a:lnTo>
                                  <a:lnTo>
                                    <a:pt x="239" y="239"/>
                                  </a:lnTo>
                                  <a:lnTo>
                                    <a:pt x="248" y="239"/>
                                  </a:lnTo>
                                  <a:lnTo>
                                    <a:pt x="256" y="239"/>
                                  </a:lnTo>
                                  <a:lnTo>
                                    <a:pt x="266" y="241"/>
                                  </a:lnTo>
                                  <a:lnTo>
                                    <a:pt x="275" y="242"/>
                                  </a:lnTo>
                                  <a:lnTo>
                                    <a:pt x="283" y="244"/>
                                  </a:lnTo>
                                  <a:lnTo>
                                    <a:pt x="290" y="246"/>
                                  </a:lnTo>
                                  <a:lnTo>
                                    <a:pt x="298" y="249"/>
                                  </a:lnTo>
                                  <a:lnTo>
                                    <a:pt x="305" y="252"/>
                                  </a:lnTo>
                                  <a:lnTo>
                                    <a:pt x="312" y="256"/>
                                  </a:lnTo>
                                  <a:lnTo>
                                    <a:pt x="320" y="259"/>
                                  </a:lnTo>
                                  <a:lnTo>
                                    <a:pt x="327" y="264"/>
                                  </a:lnTo>
                                  <a:lnTo>
                                    <a:pt x="334" y="269"/>
                                  </a:lnTo>
                                  <a:lnTo>
                                    <a:pt x="341" y="274"/>
                                  </a:lnTo>
                                  <a:lnTo>
                                    <a:pt x="344" y="259"/>
                                  </a:lnTo>
                                  <a:lnTo>
                                    <a:pt x="349" y="244"/>
                                  </a:lnTo>
                                  <a:lnTo>
                                    <a:pt x="356" y="231"/>
                                  </a:lnTo>
                                  <a:lnTo>
                                    <a:pt x="361" y="217"/>
                                  </a:lnTo>
                                  <a:lnTo>
                                    <a:pt x="369" y="205"/>
                                  </a:lnTo>
                                  <a:lnTo>
                                    <a:pt x="378" y="194"/>
                                  </a:lnTo>
                                  <a:lnTo>
                                    <a:pt x="386" y="185"/>
                                  </a:lnTo>
                                  <a:lnTo>
                                    <a:pt x="396" y="177"/>
                                  </a:lnTo>
                                  <a:lnTo>
                                    <a:pt x="406" y="168"/>
                                  </a:lnTo>
                                  <a:lnTo>
                                    <a:pt x="417" y="163"/>
                                  </a:lnTo>
                                  <a:lnTo>
                                    <a:pt x="428" y="158"/>
                                  </a:lnTo>
                                  <a:lnTo>
                                    <a:pt x="440" y="156"/>
                                  </a:lnTo>
                                  <a:lnTo>
                                    <a:pt x="452" y="155"/>
                                  </a:lnTo>
                                  <a:lnTo>
                                    <a:pt x="464" y="155"/>
                                  </a:lnTo>
                                  <a:lnTo>
                                    <a:pt x="469" y="155"/>
                                  </a:lnTo>
                                  <a:lnTo>
                                    <a:pt x="476" y="156"/>
                                  </a:lnTo>
                                  <a:lnTo>
                                    <a:pt x="481" y="158"/>
                                  </a:lnTo>
                                  <a:lnTo>
                                    <a:pt x="487" y="160"/>
                                  </a:lnTo>
                                  <a:lnTo>
                                    <a:pt x="497" y="163"/>
                                  </a:lnTo>
                                  <a:lnTo>
                                    <a:pt x="506" y="168"/>
                                  </a:lnTo>
                                  <a:lnTo>
                                    <a:pt x="514" y="173"/>
                                  </a:lnTo>
                                  <a:lnTo>
                                    <a:pt x="523" y="182"/>
                                  </a:lnTo>
                                  <a:lnTo>
                                    <a:pt x="531" y="188"/>
                                  </a:lnTo>
                                  <a:lnTo>
                                    <a:pt x="538" y="197"/>
                                  </a:lnTo>
                                  <a:lnTo>
                                    <a:pt x="545" y="207"/>
                                  </a:lnTo>
                                  <a:lnTo>
                                    <a:pt x="551" y="217"/>
                                  </a:lnTo>
                                  <a:lnTo>
                                    <a:pt x="550" y="209"/>
                                  </a:lnTo>
                                  <a:lnTo>
                                    <a:pt x="546" y="199"/>
                                  </a:lnTo>
                                  <a:lnTo>
                                    <a:pt x="546" y="190"/>
                                  </a:lnTo>
                                  <a:lnTo>
                                    <a:pt x="546" y="182"/>
                                  </a:lnTo>
                                  <a:lnTo>
                                    <a:pt x="546" y="172"/>
                                  </a:lnTo>
                                  <a:lnTo>
                                    <a:pt x="546" y="163"/>
                                  </a:lnTo>
                                  <a:lnTo>
                                    <a:pt x="548" y="155"/>
                                  </a:lnTo>
                                  <a:lnTo>
                                    <a:pt x="550" y="146"/>
                                  </a:lnTo>
                                  <a:lnTo>
                                    <a:pt x="553" y="138"/>
                                  </a:lnTo>
                                  <a:lnTo>
                                    <a:pt x="557" y="131"/>
                                  </a:lnTo>
                                  <a:lnTo>
                                    <a:pt x="560" y="123"/>
                                  </a:lnTo>
                                  <a:lnTo>
                                    <a:pt x="565" y="116"/>
                                  </a:lnTo>
                                  <a:lnTo>
                                    <a:pt x="570" y="111"/>
                                  </a:lnTo>
                                  <a:lnTo>
                                    <a:pt x="575" y="104"/>
                                  </a:lnTo>
                                  <a:lnTo>
                                    <a:pt x="580" y="99"/>
                                  </a:lnTo>
                                  <a:lnTo>
                                    <a:pt x="587" y="96"/>
                                  </a:lnTo>
                                  <a:lnTo>
                                    <a:pt x="592" y="94"/>
                                  </a:lnTo>
                                  <a:lnTo>
                                    <a:pt x="597" y="92"/>
                                  </a:lnTo>
                                  <a:lnTo>
                                    <a:pt x="602" y="91"/>
                                  </a:lnTo>
                                  <a:lnTo>
                                    <a:pt x="607" y="89"/>
                                  </a:lnTo>
                                  <a:lnTo>
                                    <a:pt x="611" y="89"/>
                                  </a:lnTo>
                                  <a:lnTo>
                                    <a:pt x="616" y="89"/>
                                  </a:lnTo>
                                  <a:lnTo>
                                    <a:pt x="621" y="89"/>
                                  </a:lnTo>
                                  <a:lnTo>
                                    <a:pt x="626" y="91"/>
                                  </a:lnTo>
                                  <a:lnTo>
                                    <a:pt x="631" y="92"/>
                                  </a:lnTo>
                                  <a:lnTo>
                                    <a:pt x="636" y="94"/>
                                  </a:lnTo>
                                  <a:lnTo>
                                    <a:pt x="641" y="96"/>
                                  </a:lnTo>
                                  <a:lnTo>
                                    <a:pt x="644" y="99"/>
                                  </a:lnTo>
                                  <a:lnTo>
                                    <a:pt x="649" y="103"/>
                                  </a:lnTo>
                                  <a:lnTo>
                                    <a:pt x="653" y="106"/>
                                  </a:lnTo>
                                  <a:lnTo>
                                    <a:pt x="658" y="109"/>
                                  </a:lnTo>
                                  <a:lnTo>
                                    <a:pt x="661" y="114"/>
                                  </a:lnTo>
                                  <a:lnTo>
                                    <a:pt x="668" y="108"/>
                                  </a:lnTo>
                                  <a:lnTo>
                                    <a:pt x="676" y="101"/>
                                  </a:lnTo>
                                  <a:lnTo>
                                    <a:pt x="685" y="96"/>
                                  </a:lnTo>
                                  <a:lnTo>
                                    <a:pt x="693" y="91"/>
                                  </a:lnTo>
                                  <a:lnTo>
                                    <a:pt x="702" y="87"/>
                                  </a:lnTo>
                                  <a:lnTo>
                                    <a:pt x="710" y="82"/>
                                  </a:lnTo>
                                  <a:lnTo>
                                    <a:pt x="719" y="81"/>
                                  </a:lnTo>
                                  <a:lnTo>
                                    <a:pt x="727" y="79"/>
                                  </a:lnTo>
                                  <a:lnTo>
                                    <a:pt x="735" y="77"/>
                                  </a:lnTo>
                                  <a:lnTo>
                                    <a:pt x="746" y="77"/>
                                  </a:lnTo>
                                  <a:lnTo>
                                    <a:pt x="754" y="77"/>
                                  </a:lnTo>
                                  <a:lnTo>
                                    <a:pt x="762" y="77"/>
                                  </a:lnTo>
                                  <a:lnTo>
                                    <a:pt x="771" y="79"/>
                                  </a:lnTo>
                                  <a:lnTo>
                                    <a:pt x="781" y="82"/>
                                  </a:lnTo>
                                  <a:lnTo>
                                    <a:pt x="789" y="86"/>
                                  </a:lnTo>
                                  <a:lnTo>
                                    <a:pt x="798" y="89"/>
                                  </a:lnTo>
                                  <a:lnTo>
                                    <a:pt x="801" y="77"/>
                                  </a:lnTo>
                                  <a:lnTo>
                                    <a:pt x="806" y="66"/>
                                  </a:lnTo>
                                  <a:lnTo>
                                    <a:pt x="811" y="55"/>
                                  </a:lnTo>
                                  <a:lnTo>
                                    <a:pt x="816" y="45"/>
                                  </a:lnTo>
                                  <a:lnTo>
                                    <a:pt x="823" y="35"/>
                                  </a:lnTo>
                                  <a:lnTo>
                                    <a:pt x="830" y="28"/>
                                  </a:lnTo>
                                  <a:lnTo>
                                    <a:pt x="837" y="20"/>
                                  </a:lnTo>
                                  <a:lnTo>
                                    <a:pt x="845" y="15"/>
                                  </a:lnTo>
                                  <a:lnTo>
                                    <a:pt x="853" y="10"/>
                                  </a:lnTo>
                                  <a:lnTo>
                                    <a:pt x="862" y="5"/>
                                  </a:lnTo>
                                  <a:lnTo>
                                    <a:pt x="870" y="3"/>
                                  </a:lnTo>
                                  <a:lnTo>
                                    <a:pt x="880" y="2"/>
                                  </a:lnTo>
                                  <a:lnTo>
                                    <a:pt x="889" y="0"/>
                                  </a:lnTo>
                                  <a:lnTo>
                                    <a:pt x="899" y="2"/>
                                  </a:lnTo>
                                  <a:lnTo>
                                    <a:pt x="907" y="3"/>
                                  </a:lnTo>
                                  <a:lnTo>
                                    <a:pt x="918" y="7"/>
                                  </a:lnTo>
                                  <a:lnTo>
                                    <a:pt x="924" y="8"/>
                                  </a:lnTo>
                                  <a:lnTo>
                                    <a:pt x="929" y="12"/>
                                  </a:lnTo>
                                  <a:lnTo>
                                    <a:pt x="934" y="15"/>
                                  </a:lnTo>
                                  <a:lnTo>
                                    <a:pt x="940" y="20"/>
                                  </a:lnTo>
                                  <a:lnTo>
                                    <a:pt x="945" y="23"/>
                                  </a:lnTo>
                                  <a:lnTo>
                                    <a:pt x="950" y="28"/>
                                  </a:lnTo>
                                  <a:lnTo>
                                    <a:pt x="958" y="39"/>
                                  </a:lnTo>
                                  <a:lnTo>
                                    <a:pt x="967" y="50"/>
                                  </a:lnTo>
                                  <a:lnTo>
                                    <a:pt x="973" y="64"/>
                                  </a:lnTo>
                                  <a:lnTo>
                                    <a:pt x="978" y="79"/>
                                  </a:lnTo>
                                  <a:lnTo>
                                    <a:pt x="982" y="94"/>
                                  </a:lnTo>
                                  <a:lnTo>
                                    <a:pt x="988" y="92"/>
                                  </a:lnTo>
                                  <a:lnTo>
                                    <a:pt x="994" y="91"/>
                                  </a:lnTo>
                                  <a:lnTo>
                                    <a:pt x="1000" y="91"/>
                                  </a:lnTo>
                                  <a:lnTo>
                                    <a:pt x="1007" y="91"/>
                                  </a:lnTo>
                                  <a:lnTo>
                                    <a:pt x="1019" y="91"/>
                                  </a:lnTo>
                                  <a:lnTo>
                                    <a:pt x="1031" y="92"/>
                                  </a:lnTo>
                                  <a:lnTo>
                                    <a:pt x="1042" y="96"/>
                                  </a:lnTo>
                                  <a:lnTo>
                                    <a:pt x="1053" y="101"/>
                                  </a:lnTo>
                                  <a:lnTo>
                                    <a:pt x="1064" y="108"/>
                                  </a:lnTo>
                                  <a:lnTo>
                                    <a:pt x="1075" y="116"/>
                                  </a:lnTo>
                                  <a:lnTo>
                                    <a:pt x="1083" y="124"/>
                                  </a:lnTo>
                                  <a:lnTo>
                                    <a:pt x="1093" y="136"/>
                                  </a:lnTo>
                                  <a:lnTo>
                                    <a:pt x="1102" y="146"/>
                                  </a:lnTo>
                                  <a:lnTo>
                                    <a:pt x="1108" y="160"/>
                                  </a:lnTo>
                                  <a:lnTo>
                                    <a:pt x="1115" y="173"/>
                                  </a:lnTo>
                                  <a:lnTo>
                                    <a:pt x="1120" y="187"/>
                                  </a:lnTo>
                                  <a:lnTo>
                                    <a:pt x="1125" y="202"/>
                                  </a:lnTo>
                                  <a:lnTo>
                                    <a:pt x="1129" y="219"/>
                                  </a:lnTo>
                                  <a:lnTo>
                                    <a:pt x="1130" y="231"/>
                                  </a:lnTo>
                                  <a:lnTo>
                                    <a:pt x="1130" y="242"/>
                                  </a:lnTo>
                                  <a:lnTo>
                                    <a:pt x="1130" y="256"/>
                                  </a:lnTo>
                                  <a:lnTo>
                                    <a:pt x="1130" y="268"/>
                                  </a:lnTo>
                                  <a:lnTo>
                                    <a:pt x="1129" y="279"/>
                                  </a:lnTo>
                                  <a:lnTo>
                                    <a:pt x="1127" y="291"/>
                                  </a:lnTo>
                                  <a:lnTo>
                                    <a:pt x="1125" y="303"/>
                                  </a:lnTo>
                                  <a:lnTo>
                                    <a:pt x="1122" y="315"/>
                                  </a:lnTo>
                                  <a:lnTo>
                                    <a:pt x="1129" y="315"/>
                                  </a:lnTo>
                                  <a:lnTo>
                                    <a:pt x="1137" y="316"/>
                                  </a:lnTo>
                                  <a:lnTo>
                                    <a:pt x="1144" y="320"/>
                                  </a:lnTo>
                                  <a:lnTo>
                                    <a:pt x="1150" y="323"/>
                                  </a:lnTo>
                                  <a:lnTo>
                                    <a:pt x="1157" y="327"/>
                                  </a:lnTo>
                                  <a:lnTo>
                                    <a:pt x="1162" y="332"/>
                                  </a:lnTo>
                                  <a:lnTo>
                                    <a:pt x="1169" y="337"/>
                                  </a:lnTo>
                                  <a:lnTo>
                                    <a:pt x="1174" y="343"/>
                                  </a:lnTo>
                                  <a:lnTo>
                                    <a:pt x="1179" y="350"/>
                                  </a:lnTo>
                                  <a:lnTo>
                                    <a:pt x="1183" y="359"/>
                                  </a:lnTo>
                                  <a:lnTo>
                                    <a:pt x="1188" y="367"/>
                                  </a:lnTo>
                                  <a:lnTo>
                                    <a:pt x="1191" y="375"/>
                                  </a:lnTo>
                                  <a:lnTo>
                                    <a:pt x="1193" y="384"/>
                                  </a:lnTo>
                                  <a:lnTo>
                                    <a:pt x="1194" y="394"/>
                                  </a:lnTo>
                                  <a:lnTo>
                                    <a:pt x="1196" y="404"/>
                                  </a:lnTo>
                                  <a:lnTo>
                                    <a:pt x="1196" y="414"/>
                                  </a:lnTo>
                                  <a:lnTo>
                                    <a:pt x="1194" y="428"/>
                                  </a:lnTo>
                                  <a:lnTo>
                                    <a:pt x="1193" y="439"/>
                                  </a:lnTo>
                                  <a:lnTo>
                                    <a:pt x="1189" y="451"/>
                                  </a:lnTo>
                                  <a:lnTo>
                                    <a:pt x="1186" y="463"/>
                                  </a:lnTo>
                                  <a:lnTo>
                                    <a:pt x="1179" y="473"/>
                                  </a:lnTo>
                                  <a:lnTo>
                                    <a:pt x="1174" y="483"/>
                                  </a:lnTo>
                                  <a:lnTo>
                                    <a:pt x="1167" y="492"/>
                                  </a:lnTo>
                                  <a:lnTo>
                                    <a:pt x="1159" y="498"/>
                                  </a:lnTo>
                                  <a:lnTo>
                                    <a:pt x="1161" y="520"/>
                                  </a:lnTo>
                                  <a:lnTo>
                                    <a:pt x="1161" y="540"/>
                                  </a:lnTo>
                                  <a:lnTo>
                                    <a:pt x="1161" y="561"/>
                                  </a:lnTo>
                                  <a:lnTo>
                                    <a:pt x="1157" y="581"/>
                                  </a:lnTo>
                                  <a:lnTo>
                                    <a:pt x="1154" y="599"/>
                                  </a:lnTo>
                                  <a:lnTo>
                                    <a:pt x="1149" y="620"/>
                                  </a:lnTo>
                                  <a:lnTo>
                                    <a:pt x="1142" y="636"/>
                                  </a:lnTo>
                                  <a:lnTo>
                                    <a:pt x="1134" y="653"/>
                                  </a:lnTo>
                                  <a:lnTo>
                                    <a:pt x="1125" y="670"/>
                                  </a:lnTo>
                                  <a:lnTo>
                                    <a:pt x="1115" y="684"/>
                                  </a:lnTo>
                                  <a:lnTo>
                                    <a:pt x="1103" y="697"/>
                                  </a:lnTo>
                                  <a:lnTo>
                                    <a:pt x="1091" y="709"/>
                                  </a:lnTo>
                                  <a:lnTo>
                                    <a:pt x="1085" y="714"/>
                                  </a:lnTo>
                                  <a:lnTo>
                                    <a:pt x="1078" y="719"/>
                                  </a:lnTo>
                                  <a:lnTo>
                                    <a:pt x="1071" y="724"/>
                                  </a:lnTo>
                                  <a:lnTo>
                                    <a:pt x="1064" y="727"/>
                                  </a:lnTo>
                                  <a:lnTo>
                                    <a:pt x="1058" y="731"/>
                                  </a:lnTo>
                                  <a:lnTo>
                                    <a:pt x="1049" y="734"/>
                                  </a:lnTo>
                                  <a:lnTo>
                                    <a:pt x="1042" y="737"/>
                                  </a:lnTo>
                                  <a:lnTo>
                                    <a:pt x="1034" y="739"/>
                                  </a:lnTo>
                                  <a:lnTo>
                                    <a:pt x="1021" y="741"/>
                                  </a:lnTo>
                                  <a:lnTo>
                                    <a:pt x="1009" y="743"/>
                                  </a:lnTo>
                                  <a:lnTo>
                                    <a:pt x="1002" y="743"/>
                                  </a:lnTo>
                                  <a:lnTo>
                                    <a:pt x="995" y="743"/>
                                  </a:lnTo>
                                  <a:lnTo>
                                    <a:pt x="988" y="741"/>
                                  </a:lnTo>
                                  <a:lnTo>
                                    <a:pt x="982" y="739"/>
                                  </a:lnTo>
                                  <a:lnTo>
                                    <a:pt x="980" y="748"/>
                                  </a:lnTo>
                                  <a:lnTo>
                                    <a:pt x="977" y="756"/>
                                  </a:lnTo>
                                  <a:lnTo>
                                    <a:pt x="973" y="763"/>
                                  </a:lnTo>
                                  <a:lnTo>
                                    <a:pt x="968" y="769"/>
                                  </a:lnTo>
                                  <a:lnTo>
                                    <a:pt x="963" y="776"/>
                                  </a:lnTo>
                                  <a:lnTo>
                                    <a:pt x="958" y="781"/>
                                  </a:lnTo>
                                  <a:lnTo>
                                    <a:pt x="953" y="785"/>
                                  </a:lnTo>
                                  <a:lnTo>
                                    <a:pt x="948" y="790"/>
                                  </a:lnTo>
                                  <a:lnTo>
                                    <a:pt x="941" y="791"/>
                                  </a:lnTo>
                                  <a:lnTo>
                                    <a:pt x="936" y="795"/>
                                  </a:lnTo>
                                  <a:lnTo>
                                    <a:pt x="929" y="796"/>
                                  </a:lnTo>
                                  <a:lnTo>
                                    <a:pt x="923" y="796"/>
                                  </a:lnTo>
                                  <a:lnTo>
                                    <a:pt x="916" y="796"/>
                                  </a:lnTo>
                                  <a:lnTo>
                                    <a:pt x="909" y="795"/>
                                  </a:lnTo>
                                  <a:lnTo>
                                    <a:pt x="902" y="793"/>
                                  </a:lnTo>
                                  <a:lnTo>
                                    <a:pt x="896" y="790"/>
                                  </a:lnTo>
                                  <a:lnTo>
                                    <a:pt x="891" y="788"/>
                                  </a:lnTo>
                                  <a:lnTo>
                                    <a:pt x="887" y="785"/>
                                  </a:lnTo>
                                  <a:lnTo>
                                    <a:pt x="884" y="781"/>
                                  </a:lnTo>
                                  <a:lnTo>
                                    <a:pt x="879" y="778"/>
                                  </a:lnTo>
                                  <a:lnTo>
                                    <a:pt x="872" y="771"/>
                                  </a:lnTo>
                                  <a:lnTo>
                                    <a:pt x="867" y="761"/>
                                  </a:lnTo>
                                  <a:lnTo>
                                    <a:pt x="867" y="761"/>
                                  </a:lnTo>
                                  <a:lnTo>
                                    <a:pt x="862" y="775"/>
                                  </a:lnTo>
                                  <a:lnTo>
                                    <a:pt x="855" y="786"/>
                                  </a:lnTo>
                                  <a:lnTo>
                                    <a:pt x="848" y="796"/>
                                  </a:lnTo>
                                  <a:lnTo>
                                    <a:pt x="842" y="807"/>
                                  </a:lnTo>
                                  <a:lnTo>
                                    <a:pt x="833" y="815"/>
                                  </a:lnTo>
                                  <a:lnTo>
                                    <a:pt x="825" y="823"/>
                                  </a:lnTo>
                                  <a:lnTo>
                                    <a:pt x="815" y="830"/>
                                  </a:lnTo>
                                  <a:lnTo>
                                    <a:pt x="805" y="835"/>
                                  </a:lnTo>
                                  <a:lnTo>
                                    <a:pt x="794" y="840"/>
                                  </a:lnTo>
                                  <a:lnTo>
                                    <a:pt x="784" y="844"/>
                                  </a:lnTo>
                                  <a:lnTo>
                                    <a:pt x="774" y="845"/>
                                  </a:lnTo>
                                  <a:lnTo>
                                    <a:pt x="762" y="845"/>
                                  </a:lnTo>
                                  <a:lnTo>
                                    <a:pt x="751" y="845"/>
                                  </a:lnTo>
                                  <a:lnTo>
                                    <a:pt x="740" y="844"/>
                                  </a:lnTo>
                                  <a:lnTo>
                                    <a:pt x="729" y="840"/>
                                  </a:lnTo>
                                  <a:lnTo>
                                    <a:pt x="717" y="835"/>
                                  </a:lnTo>
                                  <a:lnTo>
                                    <a:pt x="708" y="840"/>
                                  </a:lnTo>
                                  <a:lnTo>
                                    <a:pt x="702" y="844"/>
                                  </a:lnTo>
                                  <a:lnTo>
                                    <a:pt x="693" y="847"/>
                                  </a:lnTo>
                                  <a:lnTo>
                                    <a:pt x="685" y="849"/>
                                  </a:lnTo>
                                  <a:lnTo>
                                    <a:pt x="678" y="852"/>
                                  </a:lnTo>
                                  <a:lnTo>
                                    <a:pt x="670" y="854"/>
                                  </a:lnTo>
                                  <a:lnTo>
                                    <a:pt x="661" y="855"/>
                                  </a:lnTo>
                                  <a:lnTo>
                                    <a:pt x="653" y="857"/>
                                  </a:lnTo>
                                  <a:lnTo>
                                    <a:pt x="644" y="857"/>
                                  </a:lnTo>
                                  <a:lnTo>
                                    <a:pt x="636" y="857"/>
                                  </a:lnTo>
                                  <a:lnTo>
                                    <a:pt x="627" y="857"/>
                                  </a:lnTo>
                                  <a:lnTo>
                                    <a:pt x="621" y="857"/>
                                  </a:lnTo>
                                  <a:lnTo>
                                    <a:pt x="612" y="855"/>
                                  </a:lnTo>
                                  <a:lnTo>
                                    <a:pt x="604" y="854"/>
                                  </a:lnTo>
                                  <a:lnTo>
                                    <a:pt x="597" y="852"/>
                                  </a:lnTo>
                                  <a:lnTo>
                                    <a:pt x="589" y="849"/>
                                  </a:lnTo>
                                  <a:lnTo>
                                    <a:pt x="582" y="857"/>
                                  </a:lnTo>
                                  <a:lnTo>
                                    <a:pt x="575" y="864"/>
                                  </a:lnTo>
                                  <a:lnTo>
                                    <a:pt x="567" y="871"/>
                                  </a:lnTo>
                                  <a:lnTo>
                                    <a:pt x="560" y="876"/>
                                  </a:lnTo>
                                  <a:lnTo>
                                    <a:pt x="553" y="881"/>
                                  </a:lnTo>
                                  <a:lnTo>
                                    <a:pt x="545" y="886"/>
                                  </a:lnTo>
                                  <a:lnTo>
                                    <a:pt x="536" y="891"/>
                                  </a:lnTo>
                                  <a:lnTo>
                                    <a:pt x="530" y="894"/>
                                  </a:lnTo>
                                  <a:lnTo>
                                    <a:pt x="521" y="897"/>
                                  </a:lnTo>
                                  <a:lnTo>
                                    <a:pt x="513" y="901"/>
                                  </a:lnTo>
                                  <a:lnTo>
                                    <a:pt x="504" y="903"/>
                                  </a:lnTo>
                                  <a:lnTo>
                                    <a:pt x="496" y="904"/>
                                  </a:lnTo>
                                  <a:lnTo>
                                    <a:pt x="487" y="906"/>
                                  </a:lnTo>
                                  <a:lnTo>
                                    <a:pt x="479" y="906"/>
                                  </a:lnTo>
                                  <a:lnTo>
                                    <a:pt x="472" y="906"/>
                                  </a:lnTo>
                                  <a:lnTo>
                                    <a:pt x="464" y="906"/>
                                  </a:lnTo>
                                  <a:lnTo>
                                    <a:pt x="455" y="906"/>
                                  </a:lnTo>
                                  <a:lnTo>
                                    <a:pt x="447" y="904"/>
                                  </a:lnTo>
                                  <a:lnTo>
                                    <a:pt x="438" y="903"/>
                                  </a:lnTo>
                                  <a:lnTo>
                                    <a:pt x="430" y="899"/>
                                  </a:lnTo>
                                  <a:lnTo>
                                    <a:pt x="423" y="897"/>
                                  </a:lnTo>
                                  <a:lnTo>
                                    <a:pt x="415" y="892"/>
                                  </a:lnTo>
                                  <a:lnTo>
                                    <a:pt x="406" y="889"/>
                                  </a:lnTo>
                                  <a:lnTo>
                                    <a:pt x="400" y="884"/>
                                  </a:lnTo>
                                  <a:lnTo>
                                    <a:pt x="391" y="879"/>
                                  </a:lnTo>
                                  <a:lnTo>
                                    <a:pt x="384" y="874"/>
                                  </a:lnTo>
                                  <a:lnTo>
                                    <a:pt x="378" y="869"/>
                                  </a:lnTo>
                                  <a:lnTo>
                                    <a:pt x="369" y="862"/>
                                  </a:lnTo>
                                  <a:lnTo>
                                    <a:pt x="363" y="854"/>
                                  </a:lnTo>
                                  <a:lnTo>
                                    <a:pt x="356" y="847"/>
                                  </a:lnTo>
                                  <a:lnTo>
                                    <a:pt x="351" y="839"/>
                                  </a:lnTo>
                                  <a:lnTo>
                                    <a:pt x="344" y="830"/>
                                  </a:lnTo>
                                  <a:lnTo>
                                    <a:pt x="342" y="827"/>
                                  </a:lnTo>
                                  <a:lnTo>
                                    <a:pt x="341" y="823"/>
                                  </a:lnTo>
                                  <a:lnTo>
                                    <a:pt x="339" y="820"/>
                                  </a:lnTo>
                                  <a:lnTo>
                                    <a:pt x="337" y="817"/>
                                  </a:lnTo>
                                  <a:lnTo>
                                    <a:pt x="332" y="822"/>
                                  </a:lnTo>
                                  <a:lnTo>
                                    <a:pt x="329" y="827"/>
                                  </a:lnTo>
                                  <a:lnTo>
                                    <a:pt x="324" y="830"/>
                                  </a:lnTo>
                                  <a:lnTo>
                                    <a:pt x="319" y="833"/>
                                  </a:lnTo>
                                  <a:lnTo>
                                    <a:pt x="314" y="835"/>
                                  </a:lnTo>
                                  <a:lnTo>
                                    <a:pt x="309" y="837"/>
                                  </a:lnTo>
                                  <a:lnTo>
                                    <a:pt x="303" y="837"/>
                                  </a:lnTo>
                                  <a:lnTo>
                                    <a:pt x="298" y="839"/>
                                  </a:lnTo>
                                  <a:lnTo>
                                    <a:pt x="292" y="837"/>
                                  </a:lnTo>
                                  <a:lnTo>
                                    <a:pt x="287" y="837"/>
                                  </a:lnTo>
                                  <a:lnTo>
                                    <a:pt x="282" y="835"/>
                                  </a:lnTo>
                                  <a:lnTo>
                                    <a:pt x="276" y="832"/>
                                  </a:lnTo>
                                  <a:lnTo>
                                    <a:pt x="271" y="828"/>
                                  </a:lnTo>
                                  <a:lnTo>
                                    <a:pt x="266" y="825"/>
                                  </a:lnTo>
                                  <a:lnTo>
                                    <a:pt x="263" y="820"/>
                                  </a:lnTo>
                                  <a:lnTo>
                                    <a:pt x="258" y="815"/>
                                  </a:lnTo>
                                  <a:lnTo>
                                    <a:pt x="255" y="810"/>
                                  </a:lnTo>
                                  <a:lnTo>
                                    <a:pt x="251" y="803"/>
                                  </a:lnTo>
                                  <a:lnTo>
                                    <a:pt x="248" y="796"/>
                                  </a:lnTo>
                                  <a:lnTo>
                                    <a:pt x="246" y="790"/>
                                  </a:lnTo>
                                  <a:lnTo>
                                    <a:pt x="244" y="783"/>
                                  </a:lnTo>
                                  <a:lnTo>
                                    <a:pt x="243" y="775"/>
                                  </a:lnTo>
                                  <a:lnTo>
                                    <a:pt x="243" y="768"/>
                                  </a:lnTo>
                                  <a:lnTo>
                                    <a:pt x="243" y="759"/>
                                  </a:lnTo>
                                  <a:lnTo>
                                    <a:pt x="231" y="766"/>
                                  </a:lnTo>
                                  <a:lnTo>
                                    <a:pt x="221" y="771"/>
                                  </a:lnTo>
                                  <a:lnTo>
                                    <a:pt x="209" y="775"/>
                                  </a:lnTo>
                                  <a:lnTo>
                                    <a:pt x="197" y="776"/>
                                  </a:lnTo>
                                  <a:lnTo>
                                    <a:pt x="185" y="776"/>
                                  </a:lnTo>
                                  <a:lnTo>
                                    <a:pt x="174" y="776"/>
                                  </a:lnTo>
                                  <a:lnTo>
                                    <a:pt x="162" y="773"/>
                                  </a:lnTo>
                                  <a:lnTo>
                                    <a:pt x="152" y="769"/>
                                  </a:lnTo>
                                  <a:lnTo>
                                    <a:pt x="140" y="764"/>
                                  </a:lnTo>
                                  <a:lnTo>
                                    <a:pt x="130" y="758"/>
                                  </a:lnTo>
                                  <a:lnTo>
                                    <a:pt x="120" y="751"/>
                                  </a:lnTo>
                                  <a:lnTo>
                                    <a:pt x="109" y="743"/>
                                  </a:lnTo>
                                  <a:lnTo>
                                    <a:pt x="101" y="732"/>
                                  </a:lnTo>
                                  <a:lnTo>
                                    <a:pt x="93" y="721"/>
                                  </a:lnTo>
                                  <a:lnTo>
                                    <a:pt x="84" y="709"/>
                                  </a:lnTo>
                                  <a:lnTo>
                                    <a:pt x="77" y="695"/>
                                  </a:lnTo>
                                  <a:lnTo>
                                    <a:pt x="67" y="690"/>
                                  </a:lnTo>
                                  <a:lnTo>
                                    <a:pt x="57" y="685"/>
                                  </a:lnTo>
                                  <a:lnTo>
                                    <a:pt x="49" y="679"/>
                                  </a:lnTo>
                                  <a:lnTo>
                                    <a:pt x="40" y="670"/>
                                  </a:lnTo>
                                  <a:lnTo>
                                    <a:pt x="32" y="662"/>
                                  </a:lnTo>
                                  <a:lnTo>
                                    <a:pt x="25" y="652"/>
                                  </a:lnTo>
                                  <a:lnTo>
                                    <a:pt x="20" y="641"/>
                                  </a:lnTo>
                                  <a:lnTo>
                                    <a:pt x="13" y="631"/>
                                  </a:lnTo>
                                  <a:lnTo>
                                    <a:pt x="10" y="618"/>
                                  </a:lnTo>
                                  <a:lnTo>
                                    <a:pt x="5" y="606"/>
                                  </a:lnTo>
                                  <a:lnTo>
                                    <a:pt x="3" y="594"/>
                                  </a:lnTo>
                                  <a:lnTo>
                                    <a:pt x="0" y="581"/>
                                  </a:lnTo>
                                  <a:lnTo>
                                    <a:pt x="0" y="567"/>
                                  </a:lnTo>
                                  <a:lnTo>
                                    <a:pt x="0" y="554"/>
                                  </a:lnTo>
                                  <a:lnTo>
                                    <a:pt x="1" y="539"/>
                                  </a:lnTo>
                                  <a:lnTo>
                                    <a:pt x="3" y="525"/>
                                  </a:lnTo>
                                  <a:lnTo>
                                    <a:pt x="5" y="515"/>
                                  </a:lnTo>
                                  <a:lnTo>
                                    <a:pt x="8" y="507"/>
                                  </a:lnTo>
                                  <a:lnTo>
                                    <a:pt x="15" y="490"/>
                                  </a:lnTo>
                                  <a:lnTo>
                                    <a:pt x="22" y="475"/>
                                  </a:lnTo>
                                  <a:lnTo>
                                    <a:pt x="27" y="466"/>
                                  </a:lnTo>
                                  <a:lnTo>
                                    <a:pt x="32" y="460"/>
                                  </a:lnTo>
                                  <a:lnTo>
                                    <a:pt x="37" y="455"/>
                                  </a:lnTo>
                                  <a:lnTo>
                                    <a:pt x="42" y="448"/>
                                  </a:lnTo>
                                  <a:lnTo>
                                    <a:pt x="47" y="443"/>
                                  </a:lnTo>
                                  <a:lnTo>
                                    <a:pt x="54" y="438"/>
                                  </a:lnTo>
                                  <a:lnTo>
                                    <a:pt x="60" y="434"/>
                                  </a:lnTo>
                                  <a:lnTo>
                                    <a:pt x="67" y="429"/>
                                  </a:lnTo>
                                  <a:lnTo>
                                    <a:pt x="74" y="428"/>
                                  </a:lnTo>
                                  <a:lnTo>
                                    <a:pt x="81" y="424"/>
                                  </a:lnTo>
                                  <a:lnTo>
                                    <a:pt x="81" y="4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Rectangle 134"/>
                          <wps:cNvSpPr>
                            <a:spLocks noChangeArrowheads="1"/>
                          </wps:cNvSpPr>
                          <wps:spPr bwMode="auto">
                            <a:xfrm>
                              <a:off x="6185" y="3804"/>
                              <a:ext cx="1200"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135"/>
                          <wps:cNvSpPr>
                            <a:spLocks noChangeArrowheads="1"/>
                          </wps:cNvSpPr>
                          <wps:spPr bwMode="auto">
                            <a:xfrm>
                              <a:off x="6185" y="3806"/>
                              <a:ext cx="1200" cy="7"/>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136"/>
                          <wps:cNvSpPr>
                            <a:spLocks noChangeArrowheads="1"/>
                          </wps:cNvSpPr>
                          <wps:spPr bwMode="auto">
                            <a:xfrm>
                              <a:off x="6185" y="3813"/>
                              <a:ext cx="1200" cy="8"/>
                            </a:xfrm>
                            <a:prstGeom prst="rect">
                              <a:avLst/>
                            </a:prstGeom>
                            <a:solidFill>
                              <a:srgbClr val="E4E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137"/>
                          <wps:cNvSpPr>
                            <a:spLocks noChangeArrowheads="1"/>
                          </wps:cNvSpPr>
                          <wps:spPr bwMode="auto">
                            <a:xfrm>
                              <a:off x="6185" y="3821"/>
                              <a:ext cx="1200" cy="7"/>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138"/>
                          <wps:cNvSpPr>
                            <a:spLocks noChangeArrowheads="1"/>
                          </wps:cNvSpPr>
                          <wps:spPr bwMode="auto">
                            <a:xfrm>
                              <a:off x="6185" y="3828"/>
                              <a:ext cx="1200" cy="8"/>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139"/>
                          <wps:cNvSpPr>
                            <a:spLocks noChangeArrowheads="1"/>
                          </wps:cNvSpPr>
                          <wps:spPr bwMode="auto">
                            <a:xfrm>
                              <a:off x="6185" y="3836"/>
                              <a:ext cx="1200" cy="9"/>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140"/>
                          <wps:cNvSpPr>
                            <a:spLocks noChangeArrowheads="1"/>
                          </wps:cNvSpPr>
                          <wps:spPr bwMode="auto">
                            <a:xfrm>
                              <a:off x="6185" y="3845"/>
                              <a:ext cx="1200" cy="8"/>
                            </a:xfrm>
                            <a:prstGeom prst="rect">
                              <a:avLst/>
                            </a:prstGeom>
                            <a:solidFill>
                              <a:srgbClr val="DCDC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141"/>
                          <wps:cNvSpPr>
                            <a:spLocks noChangeArrowheads="1"/>
                          </wps:cNvSpPr>
                          <wps:spPr bwMode="auto">
                            <a:xfrm>
                              <a:off x="6185" y="3853"/>
                              <a:ext cx="1200" cy="9"/>
                            </a:xfrm>
                            <a:prstGeom prst="rect">
                              <a:avLst/>
                            </a:prstGeom>
                            <a:solidFill>
                              <a:srgbClr val="DADA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142"/>
                          <wps:cNvSpPr>
                            <a:spLocks noChangeArrowheads="1"/>
                          </wps:cNvSpPr>
                          <wps:spPr bwMode="auto">
                            <a:xfrm>
                              <a:off x="6185" y="3862"/>
                              <a:ext cx="1200" cy="6"/>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143"/>
                          <wps:cNvSpPr>
                            <a:spLocks noChangeArrowheads="1"/>
                          </wps:cNvSpPr>
                          <wps:spPr bwMode="auto">
                            <a:xfrm>
                              <a:off x="6185" y="3868"/>
                              <a:ext cx="1200" cy="9"/>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144"/>
                          <wps:cNvSpPr>
                            <a:spLocks noChangeArrowheads="1"/>
                          </wps:cNvSpPr>
                          <wps:spPr bwMode="auto">
                            <a:xfrm>
                              <a:off x="6185" y="3877"/>
                              <a:ext cx="1200" cy="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145"/>
                          <wps:cNvSpPr>
                            <a:spLocks noChangeArrowheads="1"/>
                          </wps:cNvSpPr>
                          <wps:spPr bwMode="auto">
                            <a:xfrm>
                              <a:off x="6185" y="3884"/>
                              <a:ext cx="1200" cy="8"/>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146"/>
                          <wps:cNvSpPr>
                            <a:spLocks noChangeArrowheads="1"/>
                          </wps:cNvSpPr>
                          <wps:spPr bwMode="auto">
                            <a:xfrm>
                              <a:off x="6185" y="3892"/>
                              <a:ext cx="1200" cy="7"/>
                            </a:xfrm>
                            <a:prstGeom prst="rect">
                              <a:avLst/>
                            </a:prstGeom>
                            <a:solidFill>
                              <a:srgbClr val="D0D0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147"/>
                          <wps:cNvSpPr>
                            <a:spLocks noChangeArrowheads="1"/>
                          </wps:cNvSpPr>
                          <wps:spPr bwMode="auto">
                            <a:xfrm>
                              <a:off x="6185" y="3899"/>
                              <a:ext cx="1200" cy="8"/>
                            </a:xfrm>
                            <a:prstGeom prst="rect">
                              <a:avLst/>
                            </a:prstGeom>
                            <a:solidFill>
                              <a:srgbClr val="CE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148"/>
                          <wps:cNvSpPr>
                            <a:spLocks noChangeArrowheads="1"/>
                          </wps:cNvSpPr>
                          <wps:spPr bwMode="auto">
                            <a:xfrm>
                              <a:off x="6185" y="3907"/>
                              <a:ext cx="1200" cy="7"/>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149"/>
                          <wps:cNvSpPr>
                            <a:spLocks noChangeArrowheads="1"/>
                          </wps:cNvSpPr>
                          <wps:spPr bwMode="auto">
                            <a:xfrm>
                              <a:off x="6185" y="3914"/>
                              <a:ext cx="1200" cy="8"/>
                            </a:xfrm>
                            <a:prstGeom prst="rect">
                              <a:avLst/>
                            </a:prstGeom>
                            <a:solidFill>
                              <a:srgbClr val="CA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150"/>
                          <wps:cNvSpPr>
                            <a:spLocks noChangeArrowheads="1"/>
                          </wps:cNvSpPr>
                          <wps:spPr bwMode="auto">
                            <a:xfrm>
                              <a:off x="6185" y="3922"/>
                              <a:ext cx="1200" cy="9"/>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151"/>
                          <wps:cNvSpPr>
                            <a:spLocks noChangeArrowheads="1"/>
                          </wps:cNvSpPr>
                          <wps:spPr bwMode="auto">
                            <a:xfrm>
                              <a:off x="6185" y="3931"/>
                              <a:ext cx="1200" cy="8"/>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152"/>
                          <wps:cNvSpPr>
                            <a:spLocks noChangeArrowheads="1"/>
                          </wps:cNvSpPr>
                          <wps:spPr bwMode="auto">
                            <a:xfrm>
                              <a:off x="6185" y="3939"/>
                              <a:ext cx="1200" cy="7"/>
                            </a:xfrm>
                            <a:prstGeom prst="rect">
                              <a:avLst/>
                            </a:prstGeom>
                            <a:solidFill>
                              <a:srgbClr val="C4C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153"/>
                          <wps:cNvSpPr>
                            <a:spLocks noChangeArrowheads="1"/>
                          </wps:cNvSpPr>
                          <wps:spPr bwMode="auto">
                            <a:xfrm>
                              <a:off x="6185" y="3946"/>
                              <a:ext cx="1200" cy="8"/>
                            </a:xfrm>
                            <a:prstGeom prst="rect">
                              <a:avLst/>
                            </a:prstGeom>
                            <a:solidFill>
                              <a:srgbClr val="C2C2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154"/>
                          <wps:cNvSpPr>
                            <a:spLocks noChangeArrowheads="1"/>
                          </wps:cNvSpPr>
                          <wps:spPr bwMode="auto">
                            <a:xfrm>
                              <a:off x="6185" y="3954"/>
                              <a:ext cx="1200" cy="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155"/>
                          <wps:cNvSpPr>
                            <a:spLocks noChangeArrowheads="1"/>
                          </wps:cNvSpPr>
                          <wps:spPr bwMode="auto">
                            <a:xfrm>
                              <a:off x="6185" y="3963"/>
                              <a:ext cx="1200" cy="8"/>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156"/>
                          <wps:cNvSpPr>
                            <a:spLocks noChangeArrowheads="1"/>
                          </wps:cNvSpPr>
                          <wps:spPr bwMode="auto">
                            <a:xfrm>
                              <a:off x="6185" y="3971"/>
                              <a:ext cx="1200" cy="9"/>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157"/>
                          <wps:cNvSpPr>
                            <a:spLocks noChangeArrowheads="1"/>
                          </wps:cNvSpPr>
                          <wps:spPr bwMode="auto">
                            <a:xfrm>
                              <a:off x="6185" y="3980"/>
                              <a:ext cx="1200" cy="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158"/>
                          <wps:cNvSpPr>
                            <a:spLocks noChangeArrowheads="1"/>
                          </wps:cNvSpPr>
                          <wps:spPr bwMode="auto">
                            <a:xfrm>
                              <a:off x="6185" y="3986"/>
                              <a:ext cx="1200" cy="9"/>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159"/>
                          <wps:cNvSpPr>
                            <a:spLocks noChangeArrowheads="1"/>
                          </wps:cNvSpPr>
                          <wps:spPr bwMode="auto">
                            <a:xfrm>
                              <a:off x="6185" y="3995"/>
                              <a:ext cx="1200" cy="8"/>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160"/>
                          <wps:cNvSpPr>
                            <a:spLocks noChangeArrowheads="1"/>
                          </wps:cNvSpPr>
                          <wps:spPr bwMode="auto">
                            <a:xfrm>
                              <a:off x="6185" y="4003"/>
                              <a:ext cx="1200" cy="9"/>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161"/>
                          <wps:cNvSpPr>
                            <a:spLocks noChangeArrowheads="1"/>
                          </wps:cNvSpPr>
                          <wps:spPr bwMode="auto">
                            <a:xfrm>
                              <a:off x="6185" y="4012"/>
                              <a:ext cx="1200" cy="8"/>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162"/>
                          <wps:cNvSpPr>
                            <a:spLocks noChangeArrowheads="1"/>
                          </wps:cNvSpPr>
                          <wps:spPr bwMode="auto">
                            <a:xfrm>
                              <a:off x="6185" y="4020"/>
                              <a:ext cx="1200" cy="8"/>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163"/>
                          <wps:cNvSpPr>
                            <a:spLocks noChangeArrowheads="1"/>
                          </wps:cNvSpPr>
                          <wps:spPr bwMode="auto">
                            <a:xfrm>
                              <a:off x="6185" y="4028"/>
                              <a:ext cx="1200" cy="7"/>
                            </a:xfrm>
                            <a:prstGeom prst="rect">
                              <a:avLst/>
                            </a:prstGeom>
                            <a:solidFill>
                              <a:srgbClr val="AEAE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164"/>
                          <wps:cNvSpPr>
                            <a:spLocks noChangeArrowheads="1"/>
                          </wps:cNvSpPr>
                          <wps:spPr bwMode="auto">
                            <a:xfrm>
                              <a:off x="6185" y="4035"/>
                              <a:ext cx="1200" cy="9"/>
                            </a:xfrm>
                            <a:prstGeom prst="rect">
                              <a:avLst/>
                            </a:prstGeom>
                            <a:solidFill>
                              <a:srgbClr val="ACAC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165"/>
                          <wps:cNvSpPr>
                            <a:spLocks noChangeArrowheads="1"/>
                          </wps:cNvSpPr>
                          <wps:spPr bwMode="auto">
                            <a:xfrm>
                              <a:off x="6185" y="4044"/>
                              <a:ext cx="1200" cy="6"/>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166"/>
                          <wps:cNvSpPr>
                            <a:spLocks noChangeArrowheads="1"/>
                          </wps:cNvSpPr>
                          <wps:spPr bwMode="auto">
                            <a:xfrm>
                              <a:off x="6185" y="4050"/>
                              <a:ext cx="1200" cy="9"/>
                            </a:xfrm>
                            <a:prstGeom prst="rect">
                              <a:avLst/>
                            </a:prstGeom>
                            <a:solidFill>
                              <a:srgbClr val="A8A8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167"/>
                          <wps:cNvSpPr>
                            <a:spLocks noChangeArrowheads="1"/>
                          </wps:cNvSpPr>
                          <wps:spPr bwMode="auto">
                            <a:xfrm>
                              <a:off x="6185" y="4059"/>
                              <a:ext cx="1200" cy="7"/>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168"/>
                          <wps:cNvSpPr>
                            <a:spLocks noChangeArrowheads="1"/>
                          </wps:cNvSpPr>
                          <wps:spPr bwMode="auto">
                            <a:xfrm>
                              <a:off x="6185" y="4066"/>
                              <a:ext cx="1200" cy="8"/>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169"/>
                          <wps:cNvSpPr>
                            <a:spLocks noChangeArrowheads="1"/>
                          </wps:cNvSpPr>
                          <wps:spPr bwMode="auto">
                            <a:xfrm>
                              <a:off x="6185" y="4074"/>
                              <a:ext cx="1200" cy="7"/>
                            </a:xfrm>
                            <a:prstGeom prst="rect">
                              <a:avLst/>
                            </a:prstGeom>
                            <a:solidFill>
                              <a:srgbClr val="A2A2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170"/>
                          <wps:cNvSpPr>
                            <a:spLocks noChangeArrowheads="1"/>
                          </wps:cNvSpPr>
                          <wps:spPr bwMode="auto">
                            <a:xfrm>
                              <a:off x="6185" y="4081"/>
                              <a:ext cx="1200" cy="8"/>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171"/>
                          <wps:cNvSpPr>
                            <a:spLocks noChangeArrowheads="1"/>
                          </wps:cNvSpPr>
                          <wps:spPr bwMode="auto">
                            <a:xfrm>
                              <a:off x="6185" y="4089"/>
                              <a:ext cx="1200" cy="9"/>
                            </a:xfrm>
                            <a:prstGeom prst="rect">
                              <a:avLst/>
                            </a:prstGeom>
                            <a:solidFill>
                              <a:srgbClr val="9E9E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172"/>
                          <wps:cNvSpPr>
                            <a:spLocks noChangeArrowheads="1"/>
                          </wps:cNvSpPr>
                          <wps:spPr bwMode="auto">
                            <a:xfrm>
                              <a:off x="6185" y="4098"/>
                              <a:ext cx="1200" cy="8"/>
                            </a:xfrm>
                            <a:prstGeom prst="rect">
                              <a:avLst/>
                            </a:prstGeom>
                            <a:solidFill>
                              <a:srgbClr val="9C9C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173"/>
                          <wps:cNvSpPr>
                            <a:spLocks noChangeArrowheads="1"/>
                          </wps:cNvSpPr>
                          <wps:spPr bwMode="auto">
                            <a:xfrm>
                              <a:off x="6185" y="4106"/>
                              <a:ext cx="1200" cy="7"/>
                            </a:xfrm>
                            <a:prstGeom prst="rect">
                              <a:avLst/>
                            </a:prstGeom>
                            <a:solidFill>
                              <a:srgbClr val="9A9A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174"/>
                          <wps:cNvSpPr>
                            <a:spLocks noChangeArrowheads="1"/>
                          </wps:cNvSpPr>
                          <wps:spPr bwMode="auto">
                            <a:xfrm>
                              <a:off x="6185" y="4113"/>
                              <a:ext cx="1200" cy="8"/>
                            </a:xfrm>
                            <a:prstGeom prst="rect">
                              <a:avLst/>
                            </a:prstGeom>
                            <a:solidFill>
                              <a:srgbClr val="9898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175"/>
                          <wps:cNvSpPr>
                            <a:spLocks noChangeArrowheads="1"/>
                          </wps:cNvSpPr>
                          <wps:spPr bwMode="auto">
                            <a:xfrm>
                              <a:off x="6185" y="4121"/>
                              <a:ext cx="1200" cy="9"/>
                            </a:xfrm>
                            <a:prstGeom prst="rect">
                              <a:avLst/>
                            </a:prstGeom>
                            <a:solidFill>
                              <a:srgbClr val="9696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176"/>
                          <wps:cNvSpPr>
                            <a:spLocks noChangeArrowheads="1"/>
                          </wps:cNvSpPr>
                          <wps:spPr bwMode="auto">
                            <a:xfrm>
                              <a:off x="6185" y="4130"/>
                              <a:ext cx="1200" cy="8"/>
                            </a:xfrm>
                            <a:prstGeom prst="rect">
                              <a:avLst/>
                            </a:prstGeom>
                            <a:solidFill>
                              <a:srgbClr val="9494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177"/>
                          <wps:cNvSpPr>
                            <a:spLocks noChangeArrowheads="1"/>
                          </wps:cNvSpPr>
                          <wps:spPr bwMode="auto">
                            <a:xfrm>
                              <a:off x="6185" y="4138"/>
                              <a:ext cx="1200" cy="8"/>
                            </a:xfrm>
                            <a:prstGeom prst="rect">
                              <a:avLst/>
                            </a:prstGeom>
                            <a:solidFill>
                              <a:srgbClr val="9292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178"/>
                          <wps:cNvSpPr>
                            <a:spLocks noChangeArrowheads="1"/>
                          </wps:cNvSpPr>
                          <wps:spPr bwMode="auto">
                            <a:xfrm>
                              <a:off x="6185" y="4146"/>
                              <a:ext cx="1200" cy="7"/>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179"/>
                          <wps:cNvSpPr>
                            <a:spLocks noChangeArrowheads="1"/>
                          </wps:cNvSpPr>
                          <wps:spPr bwMode="auto">
                            <a:xfrm>
                              <a:off x="6185" y="4153"/>
                              <a:ext cx="1200" cy="9"/>
                            </a:xfrm>
                            <a:prstGeom prst="rect">
                              <a:avLst/>
                            </a:prstGeom>
                            <a:solidFill>
                              <a:srgbClr val="8E8E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180"/>
                          <wps:cNvSpPr>
                            <a:spLocks noChangeArrowheads="1"/>
                          </wps:cNvSpPr>
                          <wps:spPr bwMode="auto">
                            <a:xfrm>
                              <a:off x="6185" y="4162"/>
                              <a:ext cx="1200" cy="6"/>
                            </a:xfrm>
                            <a:prstGeom prst="rect">
                              <a:avLst/>
                            </a:prstGeom>
                            <a:solidFill>
                              <a:srgbClr val="8C8C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181"/>
                          <wps:cNvSpPr>
                            <a:spLocks noChangeArrowheads="1"/>
                          </wps:cNvSpPr>
                          <wps:spPr bwMode="auto">
                            <a:xfrm>
                              <a:off x="6185" y="4168"/>
                              <a:ext cx="1200" cy="9"/>
                            </a:xfrm>
                            <a:prstGeom prst="rect">
                              <a:avLst/>
                            </a:prstGeom>
                            <a:solidFill>
                              <a:srgbClr val="8A8A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182"/>
                          <wps:cNvSpPr>
                            <a:spLocks noChangeArrowheads="1"/>
                          </wps:cNvSpPr>
                          <wps:spPr bwMode="auto">
                            <a:xfrm>
                              <a:off x="6185" y="4177"/>
                              <a:ext cx="1200" cy="6"/>
                            </a:xfrm>
                            <a:prstGeom prst="rect">
                              <a:avLst/>
                            </a:prstGeom>
                            <a:solidFill>
                              <a:srgbClr val="8888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183"/>
                          <wps:cNvSpPr>
                            <a:spLocks noChangeArrowheads="1"/>
                          </wps:cNvSpPr>
                          <wps:spPr bwMode="auto">
                            <a:xfrm>
                              <a:off x="6185" y="4183"/>
                              <a:ext cx="1200" cy="9"/>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184"/>
                          <wps:cNvSpPr>
                            <a:spLocks noChangeArrowheads="1"/>
                          </wps:cNvSpPr>
                          <wps:spPr bwMode="auto">
                            <a:xfrm>
                              <a:off x="6185" y="4192"/>
                              <a:ext cx="1200" cy="7"/>
                            </a:xfrm>
                            <a:prstGeom prst="rect">
                              <a:avLst/>
                            </a:prstGeom>
                            <a:solidFill>
                              <a:srgbClr val="8484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185"/>
                          <wps:cNvSpPr>
                            <a:spLocks noChangeArrowheads="1"/>
                          </wps:cNvSpPr>
                          <wps:spPr bwMode="auto">
                            <a:xfrm>
                              <a:off x="6185" y="4199"/>
                              <a:ext cx="1200" cy="8"/>
                            </a:xfrm>
                            <a:prstGeom prst="rect">
                              <a:avLst/>
                            </a:prstGeom>
                            <a:solidFill>
                              <a:srgbClr val="8282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186"/>
                          <wps:cNvSpPr>
                            <a:spLocks noChangeArrowheads="1"/>
                          </wps:cNvSpPr>
                          <wps:spPr bwMode="auto">
                            <a:xfrm>
                              <a:off x="6185" y="4207"/>
                              <a:ext cx="1200" cy="8"/>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187"/>
                          <wps:cNvSpPr>
                            <a:spLocks noChangeArrowheads="1"/>
                          </wps:cNvSpPr>
                          <wps:spPr bwMode="auto">
                            <a:xfrm>
                              <a:off x="6185" y="4215"/>
                              <a:ext cx="1200" cy="7"/>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188"/>
                          <wps:cNvSpPr>
                            <a:spLocks noChangeArrowheads="1"/>
                          </wps:cNvSpPr>
                          <wps:spPr bwMode="auto">
                            <a:xfrm>
                              <a:off x="6185" y="4222"/>
                              <a:ext cx="1200" cy="9"/>
                            </a:xfrm>
                            <a:prstGeom prst="rect">
                              <a:avLst/>
                            </a:prstGeom>
                            <a:solidFill>
                              <a:srgbClr val="7C7C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189"/>
                          <wps:cNvSpPr>
                            <a:spLocks noChangeArrowheads="1"/>
                          </wps:cNvSpPr>
                          <wps:spPr bwMode="auto">
                            <a:xfrm>
                              <a:off x="6185" y="4231"/>
                              <a:ext cx="1200" cy="8"/>
                            </a:xfrm>
                            <a:prstGeom prst="rect">
                              <a:avLst/>
                            </a:prstGeom>
                            <a:solidFill>
                              <a:srgbClr val="7A7A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190"/>
                          <wps:cNvSpPr>
                            <a:spLocks noChangeArrowheads="1"/>
                          </wps:cNvSpPr>
                          <wps:spPr bwMode="auto">
                            <a:xfrm>
                              <a:off x="6185" y="4239"/>
                              <a:ext cx="1200" cy="8"/>
                            </a:xfrm>
                            <a:prstGeom prst="rect">
                              <a:avLst/>
                            </a:prstGeom>
                            <a:solidFill>
                              <a:srgbClr val="7878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191"/>
                          <wps:cNvSpPr>
                            <a:spLocks noChangeArrowheads="1"/>
                          </wps:cNvSpPr>
                          <wps:spPr bwMode="auto">
                            <a:xfrm>
                              <a:off x="6185" y="4247"/>
                              <a:ext cx="1200" cy="9"/>
                            </a:xfrm>
                            <a:prstGeom prst="rect">
                              <a:avLst/>
                            </a:prstGeom>
                            <a:solidFill>
                              <a:srgbClr val="76767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192"/>
                          <wps:cNvSpPr>
                            <a:spLocks noChangeArrowheads="1"/>
                          </wps:cNvSpPr>
                          <wps:spPr bwMode="auto">
                            <a:xfrm>
                              <a:off x="6185" y="4256"/>
                              <a:ext cx="1200" cy="8"/>
                            </a:xfrm>
                            <a:prstGeom prst="rect">
                              <a:avLst/>
                            </a:prstGeom>
                            <a:solidFill>
                              <a:srgbClr val="74747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Rectangle 193"/>
                          <wps:cNvSpPr>
                            <a:spLocks noChangeArrowheads="1"/>
                          </wps:cNvSpPr>
                          <wps:spPr bwMode="auto">
                            <a:xfrm>
                              <a:off x="6185" y="4264"/>
                              <a:ext cx="1200" cy="7"/>
                            </a:xfrm>
                            <a:prstGeom prst="rect">
                              <a:avLst/>
                            </a:prstGeom>
                            <a:solidFill>
                              <a:srgbClr val="7272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194"/>
                          <wps:cNvSpPr>
                            <a:spLocks noChangeArrowheads="1"/>
                          </wps:cNvSpPr>
                          <wps:spPr bwMode="auto">
                            <a:xfrm>
                              <a:off x="6185" y="4271"/>
                              <a:ext cx="1200" cy="8"/>
                            </a:xfrm>
                            <a:prstGeom prst="rect">
                              <a:avLst/>
                            </a:prstGeom>
                            <a:solidFill>
                              <a:srgbClr val="7070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Rectangle 195"/>
                          <wps:cNvSpPr>
                            <a:spLocks noChangeArrowheads="1"/>
                          </wps:cNvSpPr>
                          <wps:spPr bwMode="auto">
                            <a:xfrm>
                              <a:off x="6185" y="4279"/>
                              <a:ext cx="1200" cy="9"/>
                            </a:xfrm>
                            <a:prstGeom prst="rect">
                              <a:avLst/>
                            </a:prstGeom>
                            <a:solidFill>
                              <a:srgbClr val="6E6E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196"/>
                          <wps:cNvSpPr>
                            <a:spLocks noChangeArrowheads="1"/>
                          </wps:cNvSpPr>
                          <wps:spPr bwMode="auto">
                            <a:xfrm>
                              <a:off x="6185" y="4288"/>
                              <a:ext cx="1200" cy="8"/>
                            </a:xfrm>
                            <a:prstGeom prst="rect">
                              <a:avLst/>
                            </a:prstGeom>
                            <a:solidFill>
                              <a:srgbClr val="6C6C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Rectangle 197"/>
                          <wps:cNvSpPr>
                            <a:spLocks noChangeArrowheads="1"/>
                          </wps:cNvSpPr>
                          <wps:spPr bwMode="auto">
                            <a:xfrm>
                              <a:off x="6185" y="4296"/>
                              <a:ext cx="1200" cy="9"/>
                            </a:xfrm>
                            <a:prstGeom prst="rect">
                              <a:avLst/>
                            </a:prstGeom>
                            <a:solidFill>
                              <a:srgbClr val="6A6A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 name="Rectangle 198"/>
                          <wps:cNvSpPr>
                            <a:spLocks noChangeArrowheads="1"/>
                          </wps:cNvSpPr>
                          <wps:spPr bwMode="auto">
                            <a:xfrm>
                              <a:off x="6185" y="4305"/>
                              <a:ext cx="1200" cy="8"/>
                            </a:xfrm>
                            <a:prstGeom prst="rect">
                              <a:avLst/>
                            </a:prstGeom>
                            <a:solidFill>
                              <a:srgbClr val="6868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Rectangle 199"/>
                          <wps:cNvSpPr>
                            <a:spLocks noChangeArrowheads="1"/>
                          </wps:cNvSpPr>
                          <wps:spPr bwMode="auto">
                            <a:xfrm>
                              <a:off x="6185" y="4313"/>
                              <a:ext cx="1200" cy="7"/>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200"/>
                          <wps:cNvSpPr>
                            <a:spLocks noChangeArrowheads="1"/>
                          </wps:cNvSpPr>
                          <wps:spPr bwMode="auto">
                            <a:xfrm>
                              <a:off x="6185" y="4320"/>
                              <a:ext cx="1200" cy="8"/>
                            </a:xfrm>
                            <a:prstGeom prst="rect">
                              <a:avLst/>
                            </a:prstGeom>
                            <a:solidFill>
                              <a:srgbClr val="64646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201"/>
                          <wps:cNvSpPr>
                            <a:spLocks noChangeArrowheads="1"/>
                          </wps:cNvSpPr>
                          <wps:spPr bwMode="auto">
                            <a:xfrm>
                              <a:off x="6185" y="4328"/>
                              <a:ext cx="1200" cy="7"/>
                            </a:xfrm>
                            <a:prstGeom prst="rect">
                              <a:avLst/>
                            </a:prstGeom>
                            <a:solidFill>
                              <a:srgbClr val="62626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202"/>
                          <wps:cNvSpPr>
                            <a:spLocks noChangeArrowheads="1"/>
                          </wps:cNvSpPr>
                          <wps:spPr bwMode="auto">
                            <a:xfrm>
                              <a:off x="6185" y="4335"/>
                              <a:ext cx="1200" cy="8"/>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203"/>
                          <wps:cNvSpPr>
                            <a:spLocks noChangeArrowheads="1"/>
                          </wps:cNvSpPr>
                          <wps:spPr bwMode="auto">
                            <a:xfrm>
                              <a:off x="6185" y="4343"/>
                              <a:ext cx="1200" cy="7"/>
                            </a:xfrm>
                            <a:prstGeom prst="rect">
                              <a:avLst/>
                            </a:prstGeom>
                            <a:solidFill>
                              <a:srgbClr val="5E5E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204"/>
                          <wps:cNvSpPr>
                            <a:spLocks noChangeArrowheads="1"/>
                          </wps:cNvSpPr>
                          <wps:spPr bwMode="auto">
                            <a:xfrm>
                              <a:off x="6185" y="4350"/>
                              <a:ext cx="1200" cy="9"/>
                            </a:xfrm>
                            <a:prstGeom prst="rect">
                              <a:avLst/>
                            </a:prstGeom>
                            <a:solidFill>
                              <a:srgbClr val="5C5C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327" name="Group 406"/>
                        <wpg:cNvGrpSpPr>
                          <a:grpSpLocks/>
                        </wpg:cNvGrpSpPr>
                        <wpg:grpSpPr bwMode="auto">
                          <a:xfrm>
                            <a:off x="12065" y="12065"/>
                            <a:ext cx="5823585" cy="3148330"/>
                            <a:chOff x="19" y="19"/>
                            <a:chExt cx="9171" cy="4958"/>
                          </a:xfrm>
                        </wpg:grpSpPr>
                        <wps:wsp>
                          <wps:cNvPr id="328" name="Rectangle 206"/>
                          <wps:cNvSpPr>
                            <a:spLocks noChangeArrowheads="1"/>
                          </wps:cNvSpPr>
                          <wps:spPr bwMode="auto">
                            <a:xfrm>
                              <a:off x="6185" y="4359"/>
                              <a:ext cx="1200" cy="6"/>
                            </a:xfrm>
                            <a:prstGeom prst="rect">
                              <a:avLst/>
                            </a:prstGeom>
                            <a:solidFill>
                              <a:srgbClr val="5A5A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 name="Rectangle 207"/>
                          <wps:cNvSpPr>
                            <a:spLocks noChangeArrowheads="1"/>
                          </wps:cNvSpPr>
                          <wps:spPr bwMode="auto">
                            <a:xfrm>
                              <a:off x="6185" y="4365"/>
                              <a:ext cx="1200" cy="9"/>
                            </a:xfrm>
                            <a:prstGeom prst="rect">
                              <a:avLst/>
                            </a:prstGeom>
                            <a:solidFill>
                              <a:srgbClr val="5858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Rectangle 208"/>
                          <wps:cNvSpPr>
                            <a:spLocks noChangeArrowheads="1"/>
                          </wps:cNvSpPr>
                          <wps:spPr bwMode="auto">
                            <a:xfrm>
                              <a:off x="6185" y="4374"/>
                              <a:ext cx="1200" cy="8"/>
                            </a:xfrm>
                            <a:prstGeom prst="rect">
                              <a:avLst/>
                            </a:prstGeom>
                            <a:solidFill>
                              <a:srgbClr val="5656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Rectangle 209"/>
                          <wps:cNvSpPr>
                            <a:spLocks noChangeArrowheads="1"/>
                          </wps:cNvSpPr>
                          <wps:spPr bwMode="auto">
                            <a:xfrm>
                              <a:off x="6185" y="4382"/>
                              <a:ext cx="1200" cy="7"/>
                            </a:xfrm>
                            <a:prstGeom prst="rect">
                              <a:avLst/>
                            </a:prstGeom>
                            <a:solidFill>
                              <a:srgbClr val="54545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210"/>
                          <wps:cNvSpPr>
                            <a:spLocks noChangeArrowheads="1"/>
                          </wps:cNvSpPr>
                          <wps:spPr bwMode="auto">
                            <a:xfrm>
                              <a:off x="6185" y="4389"/>
                              <a:ext cx="1200" cy="8"/>
                            </a:xfrm>
                            <a:prstGeom prst="rect">
                              <a:avLst/>
                            </a:prstGeom>
                            <a:solidFill>
                              <a:srgbClr val="5252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211"/>
                          <wps:cNvSpPr>
                            <a:spLocks noChangeArrowheads="1"/>
                          </wps:cNvSpPr>
                          <wps:spPr bwMode="auto">
                            <a:xfrm>
                              <a:off x="6185" y="4397"/>
                              <a:ext cx="1200" cy="9"/>
                            </a:xfrm>
                            <a:prstGeom prst="rect">
                              <a:avLst/>
                            </a:prstGeom>
                            <a:solidFill>
                              <a:srgbClr val="505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212"/>
                          <wps:cNvSpPr>
                            <a:spLocks noChangeArrowheads="1"/>
                          </wps:cNvSpPr>
                          <wps:spPr bwMode="auto">
                            <a:xfrm>
                              <a:off x="6185" y="4406"/>
                              <a:ext cx="1200" cy="8"/>
                            </a:xfrm>
                            <a:prstGeom prst="rect">
                              <a:avLst/>
                            </a:prstGeom>
                            <a:solidFill>
                              <a:srgbClr val="4E4E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213"/>
                          <wps:cNvSpPr>
                            <a:spLocks noChangeArrowheads="1"/>
                          </wps:cNvSpPr>
                          <wps:spPr bwMode="auto">
                            <a:xfrm>
                              <a:off x="6185" y="4414"/>
                              <a:ext cx="1200" cy="9"/>
                            </a:xfrm>
                            <a:prstGeom prst="rect">
                              <a:avLst/>
                            </a:prstGeom>
                            <a:solidFill>
                              <a:srgbClr val="4C4C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214"/>
                          <wps:cNvSpPr>
                            <a:spLocks noChangeArrowheads="1"/>
                          </wps:cNvSpPr>
                          <wps:spPr bwMode="auto">
                            <a:xfrm>
                              <a:off x="6185" y="4423"/>
                              <a:ext cx="1200" cy="6"/>
                            </a:xfrm>
                            <a:prstGeom prst="rect">
                              <a:avLst/>
                            </a:prstGeom>
                            <a:solidFill>
                              <a:srgbClr val="4A4A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215"/>
                          <wps:cNvSpPr>
                            <a:spLocks noChangeArrowheads="1"/>
                          </wps:cNvSpPr>
                          <wps:spPr bwMode="auto">
                            <a:xfrm>
                              <a:off x="6185" y="4429"/>
                              <a:ext cx="1200" cy="9"/>
                            </a:xfrm>
                            <a:prstGeom prst="rect">
                              <a:avLst/>
                            </a:prstGeom>
                            <a:solidFill>
                              <a:srgbClr val="4848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216"/>
                          <wps:cNvSpPr>
                            <a:spLocks noChangeArrowheads="1"/>
                          </wps:cNvSpPr>
                          <wps:spPr bwMode="auto">
                            <a:xfrm>
                              <a:off x="6185" y="4438"/>
                              <a:ext cx="1200" cy="8"/>
                            </a:xfrm>
                            <a:prstGeom prst="rect">
                              <a:avLst/>
                            </a:prstGeom>
                            <a:solidFill>
                              <a:srgbClr val="4646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217"/>
                          <wps:cNvSpPr>
                            <a:spLocks noChangeArrowheads="1"/>
                          </wps:cNvSpPr>
                          <wps:spPr bwMode="auto">
                            <a:xfrm>
                              <a:off x="6185" y="4446"/>
                              <a:ext cx="1200" cy="9"/>
                            </a:xfrm>
                            <a:prstGeom prst="rect">
                              <a:avLst/>
                            </a:prstGeom>
                            <a:solidFill>
                              <a:srgbClr val="4444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218"/>
                          <wps:cNvSpPr>
                            <a:spLocks noChangeArrowheads="1"/>
                          </wps:cNvSpPr>
                          <wps:spPr bwMode="auto">
                            <a:xfrm>
                              <a:off x="6185" y="4455"/>
                              <a:ext cx="1200" cy="8"/>
                            </a:xfrm>
                            <a:prstGeom prst="rect">
                              <a:avLst/>
                            </a:prstGeom>
                            <a:solidFill>
                              <a:srgbClr val="4242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219"/>
                          <wps:cNvSpPr>
                            <a:spLocks noChangeArrowheads="1"/>
                          </wps:cNvSpPr>
                          <wps:spPr bwMode="auto">
                            <a:xfrm>
                              <a:off x="6185" y="4463"/>
                              <a:ext cx="1200" cy="8"/>
                            </a:xfrm>
                            <a:prstGeom prst="rect">
                              <a:avLst/>
                            </a:prstGeom>
                            <a:solidFill>
                              <a:srgbClr val="404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220"/>
                          <wps:cNvSpPr>
                            <a:spLocks noChangeArrowheads="1"/>
                          </wps:cNvSpPr>
                          <wps:spPr bwMode="auto">
                            <a:xfrm>
                              <a:off x="6185" y="4471"/>
                              <a:ext cx="1200" cy="9"/>
                            </a:xfrm>
                            <a:prstGeom prst="rect">
                              <a:avLst/>
                            </a:prstGeom>
                            <a:solidFill>
                              <a:srgbClr val="3E3E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221"/>
                          <wps:cNvSpPr>
                            <a:spLocks noChangeArrowheads="1"/>
                          </wps:cNvSpPr>
                          <wps:spPr bwMode="auto">
                            <a:xfrm>
                              <a:off x="6185" y="4480"/>
                              <a:ext cx="1200" cy="7"/>
                            </a:xfrm>
                            <a:prstGeom prst="rect">
                              <a:avLst/>
                            </a:prstGeom>
                            <a:solidFill>
                              <a:srgbClr val="3C3C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222"/>
                          <wps:cNvSpPr>
                            <a:spLocks noChangeArrowheads="1"/>
                          </wps:cNvSpPr>
                          <wps:spPr bwMode="auto">
                            <a:xfrm>
                              <a:off x="6185" y="4487"/>
                              <a:ext cx="1200" cy="8"/>
                            </a:xfrm>
                            <a:prstGeom prst="rect">
                              <a:avLst/>
                            </a:prstGeom>
                            <a:solidFill>
                              <a:srgbClr val="3A3A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223"/>
                          <wps:cNvSpPr>
                            <a:spLocks noChangeArrowheads="1"/>
                          </wps:cNvSpPr>
                          <wps:spPr bwMode="auto">
                            <a:xfrm>
                              <a:off x="6185" y="4495"/>
                              <a:ext cx="1200" cy="7"/>
                            </a:xfrm>
                            <a:prstGeom prst="rect">
                              <a:avLst/>
                            </a:prstGeom>
                            <a:solidFill>
                              <a:srgbClr val="3838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224"/>
                          <wps:cNvSpPr>
                            <a:spLocks noChangeArrowheads="1"/>
                          </wps:cNvSpPr>
                          <wps:spPr bwMode="auto">
                            <a:xfrm>
                              <a:off x="6185" y="4502"/>
                              <a:ext cx="1200" cy="8"/>
                            </a:xfrm>
                            <a:prstGeom prst="rect">
                              <a:avLst/>
                            </a:prstGeom>
                            <a:solidFill>
                              <a:srgbClr val="3636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225"/>
                          <wps:cNvSpPr>
                            <a:spLocks noChangeArrowheads="1"/>
                          </wps:cNvSpPr>
                          <wps:spPr bwMode="auto">
                            <a:xfrm>
                              <a:off x="6185" y="4510"/>
                              <a:ext cx="1200" cy="7"/>
                            </a:xfrm>
                            <a:prstGeom prst="rect">
                              <a:avLst/>
                            </a:prstGeom>
                            <a:solidFill>
                              <a:srgbClr val="3434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226"/>
                          <wps:cNvSpPr>
                            <a:spLocks noChangeArrowheads="1"/>
                          </wps:cNvSpPr>
                          <wps:spPr bwMode="auto">
                            <a:xfrm>
                              <a:off x="6185" y="4517"/>
                              <a:ext cx="1200" cy="8"/>
                            </a:xfrm>
                            <a:prstGeom prst="rect">
                              <a:avLst/>
                            </a:prstGeom>
                            <a:solidFill>
                              <a:srgbClr val="3232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227"/>
                          <wps:cNvSpPr>
                            <a:spLocks noChangeArrowheads="1"/>
                          </wps:cNvSpPr>
                          <wps:spPr bwMode="auto">
                            <a:xfrm>
                              <a:off x="6185" y="4525"/>
                              <a:ext cx="1200" cy="7"/>
                            </a:xfrm>
                            <a:prstGeom prst="rect">
                              <a:avLst/>
                            </a:prstGeom>
                            <a:solidFill>
                              <a:srgbClr val="3030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228"/>
                          <wps:cNvSpPr>
                            <a:spLocks noChangeArrowheads="1"/>
                          </wps:cNvSpPr>
                          <wps:spPr bwMode="auto">
                            <a:xfrm>
                              <a:off x="6185" y="4532"/>
                              <a:ext cx="1200" cy="8"/>
                            </a:xfrm>
                            <a:prstGeom prst="rect">
                              <a:avLst/>
                            </a:prstGeom>
                            <a:solidFill>
                              <a:srgbClr val="2E2E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229"/>
                          <wps:cNvSpPr>
                            <a:spLocks noChangeArrowheads="1"/>
                          </wps:cNvSpPr>
                          <wps:spPr bwMode="auto">
                            <a:xfrm>
                              <a:off x="6185" y="4540"/>
                              <a:ext cx="1200" cy="9"/>
                            </a:xfrm>
                            <a:prstGeom prst="rect">
                              <a:avLst/>
                            </a:prstGeom>
                            <a:solidFill>
                              <a:srgbClr val="2C2C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230"/>
                          <wps:cNvSpPr>
                            <a:spLocks noChangeArrowheads="1"/>
                          </wps:cNvSpPr>
                          <wps:spPr bwMode="auto">
                            <a:xfrm>
                              <a:off x="6185" y="4549"/>
                              <a:ext cx="1200" cy="7"/>
                            </a:xfrm>
                            <a:prstGeom prst="rect">
                              <a:avLst/>
                            </a:prstGeom>
                            <a:solidFill>
                              <a:srgbClr val="2A2A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231"/>
                          <wps:cNvSpPr>
                            <a:spLocks noChangeArrowheads="1"/>
                          </wps:cNvSpPr>
                          <wps:spPr bwMode="auto">
                            <a:xfrm>
                              <a:off x="6185" y="4556"/>
                              <a:ext cx="1200" cy="8"/>
                            </a:xfrm>
                            <a:prstGeom prst="rect">
                              <a:avLst/>
                            </a:prstGeom>
                            <a:solidFill>
                              <a:srgbClr val="2828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232"/>
                          <wps:cNvSpPr>
                            <a:spLocks noChangeArrowheads="1"/>
                          </wps:cNvSpPr>
                          <wps:spPr bwMode="auto">
                            <a:xfrm>
                              <a:off x="6185" y="4564"/>
                              <a:ext cx="1200" cy="8"/>
                            </a:xfrm>
                            <a:prstGeom prst="rect">
                              <a:avLst/>
                            </a:prstGeom>
                            <a:solidFill>
                              <a:srgbClr val="2626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233"/>
                          <wps:cNvSpPr>
                            <a:spLocks noChangeArrowheads="1"/>
                          </wps:cNvSpPr>
                          <wps:spPr bwMode="auto">
                            <a:xfrm>
                              <a:off x="6185" y="4572"/>
                              <a:ext cx="1200" cy="9"/>
                            </a:xfrm>
                            <a:prstGeom prst="rect">
                              <a:avLst/>
                            </a:prstGeom>
                            <a:solidFill>
                              <a:srgbClr val="2424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234"/>
                          <wps:cNvSpPr>
                            <a:spLocks noChangeArrowheads="1"/>
                          </wps:cNvSpPr>
                          <wps:spPr bwMode="auto">
                            <a:xfrm>
                              <a:off x="6185" y="4581"/>
                              <a:ext cx="1200" cy="8"/>
                            </a:xfrm>
                            <a:prstGeom prst="rect">
                              <a:avLst/>
                            </a:prstGeom>
                            <a:solidFill>
                              <a:srgbClr val="2222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235"/>
                          <wps:cNvSpPr>
                            <a:spLocks noChangeArrowheads="1"/>
                          </wps:cNvSpPr>
                          <wps:spPr bwMode="auto">
                            <a:xfrm>
                              <a:off x="6185" y="4589"/>
                              <a:ext cx="1200" cy="7"/>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236"/>
                          <wps:cNvSpPr>
                            <a:spLocks noChangeArrowheads="1"/>
                          </wps:cNvSpPr>
                          <wps:spPr bwMode="auto">
                            <a:xfrm>
                              <a:off x="6185" y="4596"/>
                              <a:ext cx="1200" cy="8"/>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237"/>
                          <wps:cNvSpPr>
                            <a:spLocks noChangeArrowheads="1"/>
                          </wps:cNvSpPr>
                          <wps:spPr bwMode="auto">
                            <a:xfrm>
                              <a:off x="6185" y="4604"/>
                              <a:ext cx="1200" cy="9"/>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238"/>
                          <wps:cNvSpPr>
                            <a:spLocks noChangeArrowheads="1"/>
                          </wps:cNvSpPr>
                          <wps:spPr bwMode="auto">
                            <a:xfrm>
                              <a:off x="6185" y="4613"/>
                              <a:ext cx="1200" cy="7"/>
                            </a:xfrm>
                            <a:prstGeom prst="rect">
                              <a:avLst/>
                            </a:prstGeom>
                            <a:solidFill>
                              <a:srgbClr val="1A1A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239"/>
                          <wps:cNvSpPr>
                            <a:spLocks noChangeArrowheads="1"/>
                          </wps:cNvSpPr>
                          <wps:spPr bwMode="auto">
                            <a:xfrm>
                              <a:off x="6185" y="4620"/>
                              <a:ext cx="1200" cy="8"/>
                            </a:xfrm>
                            <a:prstGeom prst="rect">
                              <a:avLst/>
                            </a:prstGeom>
                            <a:solidFill>
                              <a:srgbClr val="1818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240"/>
                          <wps:cNvSpPr>
                            <a:spLocks noChangeArrowheads="1"/>
                          </wps:cNvSpPr>
                          <wps:spPr bwMode="auto">
                            <a:xfrm>
                              <a:off x="6185" y="4628"/>
                              <a:ext cx="1200" cy="7"/>
                            </a:xfrm>
                            <a:prstGeom prst="rect">
                              <a:avLst/>
                            </a:prstGeom>
                            <a:solidFill>
                              <a:srgbClr val="1616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241"/>
                          <wps:cNvSpPr>
                            <a:spLocks noChangeArrowheads="1"/>
                          </wps:cNvSpPr>
                          <wps:spPr bwMode="auto">
                            <a:xfrm>
                              <a:off x="6185" y="4635"/>
                              <a:ext cx="1200" cy="8"/>
                            </a:xfrm>
                            <a:prstGeom prst="rect">
                              <a:avLst/>
                            </a:prstGeom>
                            <a:solidFill>
                              <a:srgbClr val="1414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242"/>
                          <wps:cNvSpPr>
                            <a:spLocks noChangeArrowheads="1"/>
                          </wps:cNvSpPr>
                          <wps:spPr bwMode="auto">
                            <a:xfrm>
                              <a:off x="6185" y="4643"/>
                              <a:ext cx="1200" cy="7"/>
                            </a:xfrm>
                            <a:prstGeom prst="rect">
                              <a:avLst/>
                            </a:prstGeom>
                            <a:solidFill>
                              <a:srgbClr val="1212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243"/>
                          <wps:cNvSpPr>
                            <a:spLocks noChangeArrowheads="1"/>
                          </wps:cNvSpPr>
                          <wps:spPr bwMode="auto">
                            <a:xfrm>
                              <a:off x="6185" y="4650"/>
                              <a:ext cx="1200" cy="8"/>
                            </a:xfrm>
                            <a:prstGeom prst="rect">
                              <a:avLst/>
                            </a:prstGeom>
                            <a:solidFill>
                              <a:srgbClr val="1010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Rectangle 244"/>
                          <wps:cNvSpPr>
                            <a:spLocks noChangeArrowheads="1"/>
                          </wps:cNvSpPr>
                          <wps:spPr bwMode="auto">
                            <a:xfrm>
                              <a:off x="6185" y="4658"/>
                              <a:ext cx="1200" cy="7"/>
                            </a:xfrm>
                            <a:prstGeom prst="rect">
                              <a:avLst/>
                            </a:prstGeom>
                            <a:solidFill>
                              <a:srgbClr val="0E0E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 name="Rectangle 245"/>
                          <wps:cNvSpPr>
                            <a:spLocks noChangeArrowheads="1"/>
                          </wps:cNvSpPr>
                          <wps:spPr bwMode="auto">
                            <a:xfrm>
                              <a:off x="6185" y="4665"/>
                              <a:ext cx="1200" cy="8"/>
                            </a:xfrm>
                            <a:prstGeom prst="rect">
                              <a:avLst/>
                            </a:prstGeom>
                            <a:solidFill>
                              <a:srgbClr val="0C0C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Rectangle 246"/>
                          <wps:cNvSpPr>
                            <a:spLocks noChangeArrowheads="1"/>
                          </wps:cNvSpPr>
                          <wps:spPr bwMode="auto">
                            <a:xfrm>
                              <a:off x="6185" y="4673"/>
                              <a:ext cx="1200" cy="9"/>
                            </a:xfrm>
                            <a:prstGeom prst="rect">
                              <a:avLst/>
                            </a:prstGeom>
                            <a:solidFill>
                              <a:srgbClr val="0A0A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247"/>
                          <wps:cNvSpPr>
                            <a:spLocks noChangeArrowheads="1"/>
                          </wps:cNvSpPr>
                          <wps:spPr bwMode="auto">
                            <a:xfrm>
                              <a:off x="6185" y="4682"/>
                              <a:ext cx="1200" cy="8"/>
                            </a:xfrm>
                            <a:prstGeom prst="rect">
                              <a:avLst/>
                            </a:prstGeom>
                            <a:solidFill>
                              <a:srgbClr val="0808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Rectangle 248"/>
                          <wps:cNvSpPr>
                            <a:spLocks noChangeArrowheads="1"/>
                          </wps:cNvSpPr>
                          <wps:spPr bwMode="auto">
                            <a:xfrm>
                              <a:off x="6185" y="4690"/>
                              <a:ext cx="1200" cy="9"/>
                            </a:xfrm>
                            <a:prstGeom prst="rect">
                              <a:avLst/>
                            </a:prstGeom>
                            <a:solidFill>
                              <a:srgbClr val="06060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249"/>
                          <wps:cNvSpPr>
                            <a:spLocks noChangeArrowheads="1"/>
                          </wps:cNvSpPr>
                          <wps:spPr bwMode="auto">
                            <a:xfrm>
                              <a:off x="6185" y="4699"/>
                              <a:ext cx="1200" cy="8"/>
                            </a:xfrm>
                            <a:prstGeom prst="rect">
                              <a:avLst/>
                            </a:prstGeom>
                            <a:solidFill>
                              <a:srgbClr val="04040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Rectangle 250"/>
                          <wps:cNvSpPr>
                            <a:spLocks noChangeArrowheads="1"/>
                          </wps:cNvSpPr>
                          <wps:spPr bwMode="auto">
                            <a:xfrm>
                              <a:off x="6185" y="4707"/>
                              <a:ext cx="1200" cy="7"/>
                            </a:xfrm>
                            <a:prstGeom prst="rect">
                              <a:avLst/>
                            </a:prstGeom>
                            <a:solidFill>
                              <a:srgbClr val="0202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 name="Rectangle 251"/>
                          <wps:cNvSpPr>
                            <a:spLocks noChangeArrowheads="1"/>
                          </wps:cNvSpPr>
                          <wps:spPr bwMode="auto">
                            <a:xfrm>
                              <a:off x="6185" y="4714"/>
                              <a:ext cx="1200"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Freeform 252"/>
                          <wps:cNvSpPr>
                            <a:spLocks/>
                          </wps:cNvSpPr>
                          <wps:spPr bwMode="auto">
                            <a:xfrm>
                              <a:off x="6189" y="3808"/>
                              <a:ext cx="1194" cy="906"/>
                            </a:xfrm>
                            <a:custGeom>
                              <a:avLst/>
                              <a:gdLst>
                                <a:gd name="T0" fmla="*/ 106 w 1194"/>
                                <a:gd name="T1" fmla="*/ 340 h 906"/>
                                <a:gd name="T2" fmla="*/ 160 w 1194"/>
                                <a:gd name="T3" fmla="*/ 271 h 906"/>
                                <a:gd name="T4" fmla="*/ 206 w 1194"/>
                                <a:gd name="T5" fmla="*/ 246 h 906"/>
                                <a:gd name="T6" fmla="*/ 256 w 1194"/>
                                <a:gd name="T7" fmla="*/ 239 h 906"/>
                                <a:gd name="T8" fmla="*/ 305 w 1194"/>
                                <a:gd name="T9" fmla="*/ 251 h 906"/>
                                <a:gd name="T10" fmla="*/ 344 w 1194"/>
                                <a:gd name="T11" fmla="*/ 258 h 906"/>
                                <a:gd name="T12" fmla="*/ 386 w 1194"/>
                                <a:gd name="T13" fmla="*/ 183 h 906"/>
                                <a:gd name="T14" fmla="*/ 450 w 1194"/>
                                <a:gd name="T15" fmla="*/ 155 h 906"/>
                                <a:gd name="T16" fmla="*/ 504 w 1194"/>
                                <a:gd name="T17" fmla="*/ 168 h 906"/>
                                <a:gd name="T18" fmla="*/ 550 w 1194"/>
                                <a:gd name="T19" fmla="*/ 215 h 906"/>
                                <a:gd name="T20" fmla="*/ 546 w 1194"/>
                                <a:gd name="T21" fmla="*/ 163 h 906"/>
                                <a:gd name="T22" fmla="*/ 563 w 1194"/>
                                <a:gd name="T23" fmla="*/ 116 h 906"/>
                                <a:gd name="T24" fmla="*/ 595 w 1194"/>
                                <a:gd name="T25" fmla="*/ 91 h 906"/>
                                <a:gd name="T26" fmla="*/ 626 w 1194"/>
                                <a:gd name="T27" fmla="*/ 91 h 906"/>
                                <a:gd name="T28" fmla="*/ 653 w 1194"/>
                                <a:gd name="T29" fmla="*/ 104 h 906"/>
                                <a:gd name="T30" fmla="*/ 692 w 1194"/>
                                <a:gd name="T31" fmla="*/ 89 h 906"/>
                                <a:gd name="T32" fmla="*/ 744 w 1194"/>
                                <a:gd name="T33" fmla="*/ 76 h 906"/>
                                <a:gd name="T34" fmla="*/ 798 w 1194"/>
                                <a:gd name="T35" fmla="*/ 89 h 906"/>
                                <a:gd name="T36" fmla="*/ 830 w 1194"/>
                                <a:gd name="T37" fmla="*/ 27 h 906"/>
                                <a:gd name="T38" fmla="*/ 880 w 1194"/>
                                <a:gd name="T39" fmla="*/ 0 h 906"/>
                                <a:gd name="T40" fmla="*/ 929 w 1194"/>
                                <a:gd name="T41" fmla="*/ 12 h 906"/>
                                <a:gd name="T42" fmla="*/ 972 w 1194"/>
                                <a:gd name="T43" fmla="*/ 64 h 906"/>
                                <a:gd name="T44" fmla="*/ 1005 w 1194"/>
                                <a:gd name="T45" fmla="*/ 89 h 906"/>
                                <a:gd name="T46" fmla="*/ 1073 w 1194"/>
                                <a:gd name="T47" fmla="*/ 116 h 906"/>
                                <a:gd name="T48" fmla="*/ 1120 w 1194"/>
                                <a:gd name="T49" fmla="*/ 187 h 906"/>
                                <a:gd name="T50" fmla="*/ 1130 w 1194"/>
                                <a:gd name="T51" fmla="*/ 268 h 906"/>
                                <a:gd name="T52" fmla="*/ 1137 w 1194"/>
                                <a:gd name="T53" fmla="*/ 316 h 906"/>
                                <a:gd name="T54" fmla="*/ 1174 w 1194"/>
                                <a:gd name="T55" fmla="*/ 343 h 906"/>
                                <a:gd name="T56" fmla="*/ 1193 w 1194"/>
                                <a:gd name="T57" fmla="*/ 394 h 906"/>
                                <a:gd name="T58" fmla="*/ 1184 w 1194"/>
                                <a:gd name="T59" fmla="*/ 461 h 906"/>
                                <a:gd name="T60" fmla="*/ 1161 w 1194"/>
                                <a:gd name="T61" fmla="*/ 540 h 906"/>
                                <a:gd name="T62" fmla="*/ 1134 w 1194"/>
                                <a:gd name="T63" fmla="*/ 653 h 906"/>
                                <a:gd name="T64" fmla="*/ 1071 w 1194"/>
                                <a:gd name="T65" fmla="*/ 722 h 906"/>
                                <a:gd name="T66" fmla="*/ 1021 w 1194"/>
                                <a:gd name="T67" fmla="*/ 741 h 906"/>
                                <a:gd name="T68" fmla="*/ 972 w 1194"/>
                                <a:gd name="T69" fmla="*/ 763 h 906"/>
                                <a:gd name="T70" fmla="*/ 941 w 1194"/>
                                <a:gd name="T71" fmla="*/ 791 h 906"/>
                                <a:gd name="T72" fmla="*/ 902 w 1194"/>
                                <a:gd name="T73" fmla="*/ 793 h 906"/>
                                <a:gd name="T74" fmla="*/ 867 w 1194"/>
                                <a:gd name="T75" fmla="*/ 761 h 906"/>
                                <a:gd name="T76" fmla="*/ 823 w 1194"/>
                                <a:gd name="T77" fmla="*/ 823 h 906"/>
                                <a:gd name="T78" fmla="*/ 761 w 1194"/>
                                <a:gd name="T79" fmla="*/ 845 h 906"/>
                                <a:gd name="T80" fmla="*/ 702 w 1194"/>
                                <a:gd name="T81" fmla="*/ 842 h 906"/>
                                <a:gd name="T82" fmla="*/ 653 w 1194"/>
                                <a:gd name="T83" fmla="*/ 855 h 906"/>
                                <a:gd name="T84" fmla="*/ 604 w 1194"/>
                                <a:gd name="T85" fmla="*/ 854 h 906"/>
                                <a:gd name="T86" fmla="*/ 558 w 1194"/>
                                <a:gd name="T87" fmla="*/ 876 h 906"/>
                                <a:gd name="T88" fmla="*/ 513 w 1194"/>
                                <a:gd name="T89" fmla="*/ 901 h 906"/>
                                <a:gd name="T90" fmla="*/ 462 w 1194"/>
                                <a:gd name="T91" fmla="*/ 906 h 906"/>
                                <a:gd name="T92" fmla="*/ 415 w 1194"/>
                                <a:gd name="T93" fmla="*/ 892 h 906"/>
                                <a:gd name="T94" fmla="*/ 369 w 1194"/>
                                <a:gd name="T95" fmla="*/ 860 h 906"/>
                                <a:gd name="T96" fmla="*/ 337 w 1194"/>
                                <a:gd name="T97" fmla="*/ 817 h 906"/>
                                <a:gd name="T98" fmla="*/ 307 w 1194"/>
                                <a:gd name="T99" fmla="*/ 837 h 906"/>
                                <a:gd name="T100" fmla="*/ 275 w 1194"/>
                                <a:gd name="T101" fmla="*/ 832 h 906"/>
                                <a:gd name="T102" fmla="*/ 251 w 1194"/>
                                <a:gd name="T103" fmla="*/ 801 h 906"/>
                                <a:gd name="T104" fmla="*/ 243 w 1194"/>
                                <a:gd name="T105" fmla="*/ 759 h 906"/>
                                <a:gd name="T106" fmla="*/ 174 w 1194"/>
                                <a:gd name="T107" fmla="*/ 775 h 906"/>
                                <a:gd name="T108" fmla="*/ 109 w 1194"/>
                                <a:gd name="T109" fmla="*/ 741 h 906"/>
                                <a:gd name="T110" fmla="*/ 57 w 1194"/>
                                <a:gd name="T111" fmla="*/ 684 h 906"/>
                                <a:gd name="T112" fmla="*/ 13 w 1194"/>
                                <a:gd name="T113" fmla="*/ 630 h 906"/>
                                <a:gd name="T114" fmla="*/ 0 w 1194"/>
                                <a:gd name="T115" fmla="*/ 552 h 906"/>
                                <a:gd name="T116" fmla="*/ 13 w 1194"/>
                                <a:gd name="T117" fmla="*/ 490 h 906"/>
                                <a:gd name="T118" fmla="*/ 47 w 1194"/>
                                <a:gd name="T119" fmla="*/ 443 h 906"/>
                                <a:gd name="T120" fmla="*/ 81 w 1194"/>
                                <a:gd name="T121" fmla="*/ 424 h 9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194" h="906">
                                  <a:moveTo>
                                    <a:pt x="81" y="424"/>
                                  </a:moveTo>
                                  <a:lnTo>
                                    <a:pt x="82" y="412"/>
                                  </a:lnTo>
                                  <a:lnTo>
                                    <a:pt x="84" y="401"/>
                                  </a:lnTo>
                                  <a:lnTo>
                                    <a:pt x="89" y="380"/>
                                  </a:lnTo>
                                  <a:lnTo>
                                    <a:pt x="98" y="359"/>
                                  </a:lnTo>
                                  <a:lnTo>
                                    <a:pt x="106" y="340"/>
                                  </a:lnTo>
                                  <a:lnTo>
                                    <a:pt x="116" y="322"/>
                                  </a:lnTo>
                                  <a:lnTo>
                                    <a:pt x="128" y="306"/>
                                  </a:lnTo>
                                  <a:lnTo>
                                    <a:pt x="140" y="291"/>
                                  </a:lnTo>
                                  <a:lnTo>
                                    <a:pt x="147" y="284"/>
                                  </a:lnTo>
                                  <a:lnTo>
                                    <a:pt x="153" y="278"/>
                                  </a:lnTo>
                                  <a:lnTo>
                                    <a:pt x="160" y="271"/>
                                  </a:lnTo>
                                  <a:lnTo>
                                    <a:pt x="167" y="266"/>
                                  </a:lnTo>
                                  <a:lnTo>
                                    <a:pt x="174" y="261"/>
                                  </a:lnTo>
                                  <a:lnTo>
                                    <a:pt x="182" y="256"/>
                                  </a:lnTo>
                                  <a:lnTo>
                                    <a:pt x="190" y="252"/>
                                  </a:lnTo>
                                  <a:lnTo>
                                    <a:pt x="197" y="249"/>
                                  </a:lnTo>
                                  <a:lnTo>
                                    <a:pt x="206" y="246"/>
                                  </a:lnTo>
                                  <a:lnTo>
                                    <a:pt x="214" y="244"/>
                                  </a:lnTo>
                                  <a:lnTo>
                                    <a:pt x="222" y="241"/>
                                  </a:lnTo>
                                  <a:lnTo>
                                    <a:pt x="231" y="239"/>
                                  </a:lnTo>
                                  <a:lnTo>
                                    <a:pt x="239" y="239"/>
                                  </a:lnTo>
                                  <a:lnTo>
                                    <a:pt x="248" y="239"/>
                                  </a:lnTo>
                                  <a:lnTo>
                                    <a:pt x="256" y="239"/>
                                  </a:lnTo>
                                  <a:lnTo>
                                    <a:pt x="265" y="239"/>
                                  </a:lnTo>
                                  <a:lnTo>
                                    <a:pt x="273" y="241"/>
                                  </a:lnTo>
                                  <a:lnTo>
                                    <a:pt x="282" y="242"/>
                                  </a:lnTo>
                                  <a:lnTo>
                                    <a:pt x="290" y="246"/>
                                  </a:lnTo>
                                  <a:lnTo>
                                    <a:pt x="297" y="247"/>
                                  </a:lnTo>
                                  <a:lnTo>
                                    <a:pt x="305" y="251"/>
                                  </a:lnTo>
                                  <a:lnTo>
                                    <a:pt x="312" y="254"/>
                                  </a:lnTo>
                                  <a:lnTo>
                                    <a:pt x="319" y="259"/>
                                  </a:lnTo>
                                  <a:lnTo>
                                    <a:pt x="325" y="263"/>
                                  </a:lnTo>
                                  <a:lnTo>
                                    <a:pt x="334" y="268"/>
                                  </a:lnTo>
                                  <a:lnTo>
                                    <a:pt x="341" y="273"/>
                                  </a:lnTo>
                                  <a:lnTo>
                                    <a:pt x="344" y="258"/>
                                  </a:lnTo>
                                  <a:lnTo>
                                    <a:pt x="349" y="242"/>
                                  </a:lnTo>
                                  <a:lnTo>
                                    <a:pt x="354" y="229"/>
                                  </a:lnTo>
                                  <a:lnTo>
                                    <a:pt x="361" y="215"/>
                                  </a:lnTo>
                                  <a:lnTo>
                                    <a:pt x="368" y="204"/>
                                  </a:lnTo>
                                  <a:lnTo>
                                    <a:pt x="376" y="194"/>
                                  </a:lnTo>
                                  <a:lnTo>
                                    <a:pt x="386" y="183"/>
                                  </a:lnTo>
                                  <a:lnTo>
                                    <a:pt x="396" y="175"/>
                                  </a:lnTo>
                                  <a:lnTo>
                                    <a:pt x="406" y="168"/>
                                  </a:lnTo>
                                  <a:lnTo>
                                    <a:pt x="417" y="163"/>
                                  </a:lnTo>
                                  <a:lnTo>
                                    <a:pt x="428" y="158"/>
                                  </a:lnTo>
                                  <a:lnTo>
                                    <a:pt x="438" y="155"/>
                                  </a:lnTo>
                                  <a:lnTo>
                                    <a:pt x="450" y="155"/>
                                  </a:lnTo>
                                  <a:lnTo>
                                    <a:pt x="462" y="155"/>
                                  </a:lnTo>
                                  <a:lnTo>
                                    <a:pt x="474" y="156"/>
                                  </a:lnTo>
                                  <a:lnTo>
                                    <a:pt x="481" y="158"/>
                                  </a:lnTo>
                                  <a:lnTo>
                                    <a:pt x="487" y="160"/>
                                  </a:lnTo>
                                  <a:lnTo>
                                    <a:pt x="496" y="163"/>
                                  </a:lnTo>
                                  <a:lnTo>
                                    <a:pt x="504" y="168"/>
                                  </a:lnTo>
                                  <a:lnTo>
                                    <a:pt x="514" y="173"/>
                                  </a:lnTo>
                                  <a:lnTo>
                                    <a:pt x="521" y="180"/>
                                  </a:lnTo>
                                  <a:lnTo>
                                    <a:pt x="530" y="188"/>
                                  </a:lnTo>
                                  <a:lnTo>
                                    <a:pt x="536" y="197"/>
                                  </a:lnTo>
                                  <a:lnTo>
                                    <a:pt x="545" y="205"/>
                                  </a:lnTo>
                                  <a:lnTo>
                                    <a:pt x="550" y="215"/>
                                  </a:lnTo>
                                  <a:lnTo>
                                    <a:pt x="548" y="207"/>
                                  </a:lnTo>
                                  <a:lnTo>
                                    <a:pt x="546" y="199"/>
                                  </a:lnTo>
                                  <a:lnTo>
                                    <a:pt x="545" y="188"/>
                                  </a:lnTo>
                                  <a:lnTo>
                                    <a:pt x="545" y="180"/>
                                  </a:lnTo>
                                  <a:lnTo>
                                    <a:pt x="545" y="172"/>
                                  </a:lnTo>
                                  <a:lnTo>
                                    <a:pt x="546" y="163"/>
                                  </a:lnTo>
                                  <a:lnTo>
                                    <a:pt x="548" y="155"/>
                                  </a:lnTo>
                                  <a:lnTo>
                                    <a:pt x="550" y="146"/>
                                  </a:lnTo>
                                  <a:lnTo>
                                    <a:pt x="553" y="138"/>
                                  </a:lnTo>
                                  <a:lnTo>
                                    <a:pt x="557" y="130"/>
                                  </a:lnTo>
                                  <a:lnTo>
                                    <a:pt x="560" y="123"/>
                                  </a:lnTo>
                                  <a:lnTo>
                                    <a:pt x="563" y="116"/>
                                  </a:lnTo>
                                  <a:lnTo>
                                    <a:pt x="568" y="111"/>
                                  </a:lnTo>
                                  <a:lnTo>
                                    <a:pt x="575" y="104"/>
                                  </a:lnTo>
                                  <a:lnTo>
                                    <a:pt x="580" y="99"/>
                                  </a:lnTo>
                                  <a:lnTo>
                                    <a:pt x="587" y="96"/>
                                  </a:lnTo>
                                  <a:lnTo>
                                    <a:pt x="592" y="94"/>
                                  </a:lnTo>
                                  <a:lnTo>
                                    <a:pt x="595" y="91"/>
                                  </a:lnTo>
                                  <a:lnTo>
                                    <a:pt x="600" y="91"/>
                                  </a:lnTo>
                                  <a:lnTo>
                                    <a:pt x="605" y="89"/>
                                  </a:lnTo>
                                  <a:lnTo>
                                    <a:pt x="611" y="89"/>
                                  </a:lnTo>
                                  <a:lnTo>
                                    <a:pt x="616" y="89"/>
                                  </a:lnTo>
                                  <a:lnTo>
                                    <a:pt x="621" y="89"/>
                                  </a:lnTo>
                                  <a:lnTo>
                                    <a:pt x="626" y="91"/>
                                  </a:lnTo>
                                  <a:lnTo>
                                    <a:pt x="631" y="91"/>
                                  </a:lnTo>
                                  <a:lnTo>
                                    <a:pt x="634" y="92"/>
                                  </a:lnTo>
                                  <a:lnTo>
                                    <a:pt x="639" y="96"/>
                                  </a:lnTo>
                                  <a:lnTo>
                                    <a:pt x="644" y="98"/>
                                  </a:lnTo>
                                  <a:lnTo>
                                    <a:pt x="648" y="101"/>
                                  </a:lnTo>
                                  <a:lnTo>
                                    <a:pt x="653" y="104"/>
                                  </a:lnTo>
                                  <a:lnTo>
                                    <a:pt x="656" y="109"/>
                                  </a:lnTo>
                                  <a:lnTo>
                                    <a:pt x="661" y="114"/>
                                  </a:lnTo>
                                  <a:lnTo>
                                    <a:pt x="668" y="106"/>
                                  </a:lnTo>
                                  <a:lnTo>
                                    <a:pt x="676" y="101"/>
                                  </a:lnTo>
                                  <a:lnTo>
                                    <a:pt x="683" y="94"/>
                                  </a:lnTo>
                                  <a:lnTo>
                                    <a:pt x="692" y="89"/>
                                  </a:lnTo>
                                  <a:lnTo>
                                    <a:pt x="700" y="86"/>
                                  </a:lnTo>
                                  <a:lnTo>
                                    <a:pt x="708" y="82"/>
                                  </a:lnTo>
                                  <a:lnTo>
                                    <a:pt x="719" y="79"/>
                                  </a:lnTo>
                                  <a:lnTo>
                                    <a:pt x="727" y="77"/>
                                  </a:lnTo>
                                  <a:lnTo>
                                    <a:pt x="735" y="76"/>
                                  </a:lnTo>
                                  <a:lnTo>
                                    <a:pt x="744" y="76"/>
                                  </a:lnTo>
                                  <a:lnTo>
                                    <a:pt x="754" y="76"/>
                                  </a:lnTo>
                                  <a:lnTo>
                                    <a:pt x="762" y="77"/>
                                  </a:lnTo>
                                  <a:lnTo>
                                    <a:pt x="771" y="79"/>
                                  </a:lnTo>
                                  <a:lnTo>
                                    <a:pt x="781" y="82"/>
                                  </a:lnTo>
                                  <a:lnTo>
                                    <a:pt x="789" y="86"/>
                                  </a:lnTo>
                                  <a:lnTo>
                                    <a:pt x="798" y="89"/>
                                  </a:lnTo>
                                  <a:lnTo>
                                    <a:pt x="801" y="77"/>
                                  </a:lnTo>
                                  <a:lnTo>
                                    <a:pt x="805" y="66"/>
                                  </a:lnTo>
                                  <a:lnTo>
                                    <a:pt x="810" y="55"/>
                                  </a:lnTo>
                                  <a:lnTo>
                                    <a:pt x="816" y="45"/>
                                  </a:lnTo>
                                  <a:lnTo>
                                    <a:pt x="823" y="35"/>
                                  </a:lnTo>
                                  <a:lnTo>
                                    <a:pt x="830" y="27"/>
                                  </a:lnTo>
                                  <a:lnTo>
                                    <a:pt x="837" y="20"/>
                                  </a:lnTo>
                                  <a:lnTo>
                                    <a:pt x="845" y="13"/>
                                  </a:lnTo>
                                  <a:lnTo>
                                    <a:pt x="853" y="8"/>
                                  </a:lnTo>
                                  <a:lnTo>
                                    <a:pt x="862" y="5"/>
                                  </a:lnTo>
                                  <a:lnTo>
                                    <a:pt x="870" y="2"/>
                                  </a:lnTo>
                                  <a:lnTo>
                                    <a:pt x="880" y="0"/>
                                  </a:lnTo>
                                  <a:lnTo>
                                    <a:pt x="889" y="0"/>
                                  </a:lnTo>
                                  <a:lnTo>
                                    <a:pt x="899" y="0"/>
                                  </a:lnTo>
                                  <a:lnTo>
                                    <a:pt x="907" y="2"/>
                                  </a:lnTo>
                                  <a:lnTo>
                                    <a:pt x="918" y="5"/>
                                  </a:lnTo>
                                  <a:lnTo>
                                    <a:pt x="923" y="8"/>
                                  </a:lnTo>
                                  <a:lnTo>
                                    <a:pt x="929" y="12"/>
                                  </a:lnTo>
                                  <a:lnTo>
                                    <a:pt x="934" y="15"/>
                                  </a:lnTo>
                                  <a:lnTo>
                                    <a:pt x="940" y="18"/>
                                  </a:lnTo>
                                  <a:lnTo>
                                    <a:pt x="950" y="28"/>
                                  </a:lnTo>
                                  <a:lnTo>
                                    <a:pt x="958" y="39"/>
                                  </a:lnTo>
                                  <a:lnTo>
                                    <a:pt x="965" y="50"/>
                                  </a:lnTo>
                                  <a:lnTo>
                                    <a:pt x="972" y="64"/>
                                  </a:lnTo>
                                  <a:lnTo>
                                    <a:pt x="977" y="77"/>
                                  </a:lnTo>
                                  <a:lnTo>
                                    <a:pt x="982" y="94"/>
                                  </a:lnTo>
                                  <a:lnTo>
                                    <a:pt x="987" y="92"/>
                                  </a:lnTo>
                                  <a:lnTo>
                                    <a:pt x="994" y="91"/>
                                  </a:lnTo>
                                  <a:lnTo>
                                    <a:pt x="1000" y="89"/>
                                  </a:lnTo>
                                  <a:lnTo>
                                    <a:pt x="1005" y="89"/>
                                  </a:lnTo>
                                  <a:lnTo>
                                    <a:pt x="1017" y="91"/>
                                  </a:lnTo>
                                  <a:lnTo>
                                    <a:pt x="1029" y="92"/>
                                  </a:lnTo>
                                  <a:lnTo>
                                    <a:pt x="1041" y="96"/>
                                  </a:lnTo>
                                  <a:lnTo>
                                    <a:pt x="1053" y="101"/>
                                  </a:lnTo>
                                  <a:lnTo>
                                    <a:pt x="1063" y="108"/>
                                  </a:lnTo>
                                  <a:lnTo>
                                    <a:pt x="1073" y="116"/>
                                  </a:lnTo>
                                  <a:lnTo>
                                    <a:pt x="1083" y="124"/>
                                  </a:lnTo>
                                  <a:lnTo>
                                    <a:pt x="1091" y="135"/>
                                  </a:lnTo>
                                  <a:lnTo>
                                    <a:pt x="1100" y="146"/>
                                  </a:lnTo>
                                  <a:lnTo>
                                    <a:pt x="1108" y="160"/>
                                  </a:lnTo>
                                  <a:lnTo>
                                    <a:pt x="1113" y="173"/>
                                  </a:lnTo>
                                  <a:lnTo>
                                    <a:pt x="1120" y="187"/>
                                  </a:lnTo>
                                  <a:lnTo>
                                    <a:pt x="1123" y="202"/>
                                  </a:lnTo>
                                  <a:lnTo>
                                    <a:pt x="1127" y="219"/>
                                  </a:lnTo>
                                  <a:lnTo>
                                    <a:pt x="1129" y="231"/>
                                  </a:lnTo>
                                  <a:lnTo>
                                    <a:pt x="1130" y="242"/>
                                  </a:lnTo>
                                  <a:lnTo>
                                    <a:pt x="1130" y="256"/>
                                  </a:lnTo>
                                  <a:lnTo>
                                    <a:pt x="1130" y="268"/>
                                  </a:lnTo>
                                  <a:lnTo>
                                    <a:pt x="1129" y="279"/>
                                  </a:lnTo>
                                  <a:lnTo>
                                    <a:pt x="1127" y="291"/>
                                  </a:lnTo>
                                  <a:lnTo>
                                    <a:pt x="1125" y="303"/>
                                  </a:lnTo>
                                  <a:lnTo>
                                    <a:pt x="1122" y="315"/>
                                  </a:lnTo>
                                  <a:lnTo>
                                    <a:pt x="1129" y="315"/>
                                  </a:lnTo>
                                  <a:lnTo>
                                    <a:pt x="1137" y="316"/>
                                  </a:lnTo>
                                  <a:lnTo>
                                    <a:pt x="1144" y="318"/>
                                  </a:lnTo>
                                  <a:lnTo>
                                    <a:pt x="1150" y="322"/>
                                  </a:lnTo>
                                  <a:lnTo>
                                    <a:pt x="1157" y="327"/>
                                  </a:lnTo>
                                  <a:lnTo>
                                    <a:pt x="1162" y="332"/>
                                  </a:lnTo>
                                  <a:lnTo>
                                    <a:pt x="1169" y="337"/>
                                  </a:lnTo>
                                  <a:lnTo>
                                    <a:pt x="1174" y="343"/>
                                  </a:lnTo>
                                  <a:lnTo>
                                    <a:pt x="1177" y="350"/>
                                  </a:lnTo>
                                  <a:lnTo>
                                    <a:pt x="1183" y="359"/>
                                  </a:lnTo>
                                  <a:lnTo>
                                    <a:pt x="1186" y="367"/>
                                  </a:lnTo>
                                  <a:lnTo>
                                    <a:pt x="1189" y="375"/>
                                  </a:lnTo>
                                  <a:lnTo>
                                    <a:pt x="1191" y="384"/>
                                  </a:lnTo>
                                  <a:lnTo>
                                    <a:pt x="1193" y="394"/>
                                  </a:lnTo>
                                  <a:lnTo>
                                    <a:pt x="1194" y="404"/>
                                  </a:lnTo>
                                  <a:lnTo>
                                    <a:pt x="1194" y="414"/>
                                  </a:lnTo>
                                  <a:lnTo>
                                    <a:pt x="1194" y="426"/>
                                  </a:lnTo>
                                  <a:lnTo>
                                    <a:pt x="1193" y="439"/>
                                  </a:lnTo>
                                  <a:lnTo>
                                    <a:pt x="1189" y="451"/>
                                  </a:lnTo>
                                  <a:lnTo>
                                    <a:pt x="1184" y="461"/>
                                  </a:lnTo>
                                  <a:lnTo>
                                    <a:pt x="1179" y="473"/>
                                  </a:lnTo>
                                  <a:lnTo>
                                    <a:pt x="1172" y="481"/>
                                  </a:lnTo>
                                  <a:lnTo>
                                    <a:pt x="1166" y="490"/>
                                  </a:lnTo>
                                  <a:lnTo>
                                    <a:pt x="1159" y="498"/>
                                  </a:lnTo>
                                  <a:lnTo>
                                    <a:pt x="1161" y="519"/>
                                  </a:lnTo>
                                  <a:lnTo>
                                    <a:pt x="1161" y="540"/>
                                  </a:lnTo>
                                  <a:lnTo>
                                    <a:pt x="1159" y="561"/>
                                  </a:lnTo>
                                  <a:lnTo>
                                    <a:pt x="1157" y="581"/>
                                  </a:lnTo>
                                  <a:lnTo>
                                    <a:pt x="1152" y="599"/>
                                  </a:lnTo>
                                  <a:lnTo>
                                    <a:pt x="1147" y="618"/>
                                  </a:lnTo>
                                  <a:lnTo>
                                    <a:pt x="1140" y="636"/>
                                  </a:lnTo>
                                  <a:lnTo>
                                    <a:pt x="1134" y="653"/>
                                  </a:lnTo>
                                  <a:lnTo>
                                    <a:pt x="1123" y="668"/>
                                  </a:lnTo>
                                  <a:lnTo>
                                    <a:pt x="1113" y="684"/>
                                  </a:lnTo>
                                  <a:lnTo>
                                    <a:pt x="1103" y="697"/>
                                  </a:lnTo>
                                  <a:lnTo>
                                    <a:pt x="1090" y="709"/>
                                  </a:lnTo>
                                  <a:lnTo>
                                    <a:pt x="1078" y="719"/>
                                  </a:lnTo>
                                  <a:lnTo>
                                    <a:pt x="1071" y="722"/>
                                  </a:lnTo>
                                  <a:lnTo>
                                    <a:pt x="1063" y="727"/>
                                  </a:lnTo>
                                  <a:lnTo>
                                    <a:pt x="1056" y="731"/>
                                  </a:lnTo>
                                  <a:lnTo>
                                    <a:pt x="1049" y="734"/>
                                  </a:lnTo>
                                  <a:lnTo>
                                    <a:pt x="1041" y="736"/>
                                  </a:lnTo>
                                  <a:lnTo>
                                    <a:pt x="1034" y="739"/>
                                  </a:lnTo>
                                  <a:lnTo>
                                    <a:pt x="1021" y="741"/>
                                  </a:lnTo>
                                  <a:lnTo>
                                    <a:pt x="1007" y="743"/>
                                  </a:lnTo>
                                  <a:lnTo>
                                    <a:pt x="994" y="741"/>
                                  </a:lnTo>
                                  <a:lnTo>
                                    <a:pt x="982" y="739"/>
                                  </a:lnTo>
                                  <a:lnTo>
                                    <a:pt x="978" y="748"/>
                                  </a:lnTo>
                                  <a:lnTo>
                                    <a:pt x="975" y="756"/>
                                  </a:lnTo>
                                  <a:lnTo>
                                    <a:pt x="972" y="763"/>
                                  </a:lnTo>
                                  <a:lnTo>
                                    <a:pt x="968" y="769"/>
                                  </a:lnTo>
                                  <a:lnTo>
                                    <a:pt x="963" y="775"/>
                                  </a:lnTo>
                                  <a:lnTo>
                                    <a:pt x="958" y="780"/>
                                  </a:lnTo>
                                  <a:lnTo>
                                    <a:pt x="953" y="785"/>
                                  </a:lnTo>
                                  <a:lnTo>
                                    <a:pt x="946" y="788"/>
                                  </a:lnTo>
                                  <a:lnTo>
                                    <a:pt x="941" y="791"/>
                                  </a:lnTo>
                                  <a:lnTo>
                                    <a:pt x="934" y="793"/>
                                  </a:lnTo>
                                  <a:lnTo>
                                    <a:pt x="928" y="795"/>
                                  </a:lnTo>
                                  <a:lnTo>
                                    <a:pt x="923" y="795"/>
                                  </a:lnTo>
                                  <a:lnTo>
                                    <a:pt x="916" y="795"/>
                                  </a:lnTo>
                                  <a:lnTo>
                                    <a:pt x="909" y="795"/>
                                  </a:lnTo>
                                  <a:lnTo>
                                    <a:pt x="902" y="793"/>
                                  </a:lnTo>
                                  <a:lnTo>
                                    <a:pt x="896" y="790"/>
                                  </a:lnTo>
                                  <a:lnTo>
                                    <a:pt x="887" y="785"/>
                                  </a:lnTo>
                                  <a:lnTo>
                                    <a:pt x="879" y="778"/>
                                  </a:lnTo>
                                  <a:lnTo>
                                    <a:pt x="872" y="769"/>
                                  </a:lnTo>
                                  <a:lnTo>
                                    <a:pt x="867" y="761"/>
                                  </a:lnTo>
                                  <a:lnTo>
                                    <a:pt x="867" y="761"/>
                                  </a:lnTo>
                                  <a:lnTo>
                                    <a:pt x="860" y="775"/>
                                  </a:lnTo>
                                  <a:lnTo>
                                    <a:pt x="855" y="786"/>
                                  </a:lnTo>
                                  <a:lnTo>
                                    <a:pt x="848" y="796"/>
                                  </a:lnTo>
                                  <a:lnTo>
                                    <a:pt x="840" y="807"/>
                                  </a:lnTo>
                                  <a:lnTo>
                                    <a:pt x="832" y="815"/>
                                  </a:lnTo>
                                  <a:lnTo>
                                    <a:pt x="823" y="823"/>
                                  </a:lnTo>
                                  <a:lnTo>
                                    <a:pt x="815" y="830"/>
                                  </a:lnTo>
                                  <a:lnTo>
                                    <a:pt x="805" y="835"/>
                                  </a:lnTo>
                                  <a:lnTo>
                                    <a:pt x="794" y="839"/>
                                  </a:lnTo>
                                  <a:lnTo>
                                    <a:pt x="783" y="842"/>
                                  </a:lnTo>
                                  <a:lnTo>
                                    <a:pt x="773" y="844"/>
                                  </a:lnTo>
                                  <a:lnTo>
                                    <a:pt x="761" y="845"/>
                                  </a:lnTo>
                                  <a:lnTo>
                                    <a:pt x="751" y="844"/>
                                  </a:lnTo>
                                  <a:lnTo>
                                    <a:pt x="739" y="842"/>
                                  </a:lnTo>
                                  <a:lnTo>
                                    <a:pt x="727" y="839"/>
                                  </a:lnTo>
                                  <a:lnTo>
                                    <a:pt x="717" y="833"/>
                                  </a:lnTo>
                                  <a:lnTo>
                                    <a:pt x="708" y="839"/>
                                  </a:lnTo>
                                  <a:lnTo>
                                    <a:pt x="702" y="842"/>
                                  </a:lnTo>
                                  <a:lnTo>
                                    <a:pt x="693" y="845"/>
                                  </a:lnTo>
                                  <a:lnTo>
                                    <a:pt x="685" y="849"/>
                                  </a:lnTo>
                                  <a:lnTo>
                                    <a:pt x="676" y="850"/>
                                  </a:lnTo>
                                  <a:lnTo>
                                    <a:pt x="668" y="854"/>
                                  </a:lnTo>
                                  <a:lnTo>
                                    <a:pt x="661" y="854"/>
                                  </a:lnTo>
                                  <a:lnTo>
                                    <a:pt x="653" y="855"/>
                                  </a:lnTo>
                                  <a:lnTo>
                                    <a:pt x="644" y="857"/>
                                  </a:lnTo>
                                  <a:lnTo>
                                    <a:pt x="636" y="857"/>
                                  </a:lnTo>
                                  <a:lnTo>
                                    <a:pt x="627" y="857"/>
                                  </a:lnTo>
                                  <a:lnTo>
                                    <a:pt x="619" y="855"/>
                                  </a:lnTo>
                                  <a:lnTo>
                                    <a:pt x="611" y="854"/>
                                  </a:lnTo>
                                  <a:lnTo>
                                    <a:pt x="604" y="854"/>
                                  </a:lnTo>
                                  <a:lnTo>
                                    <a:pt x="595" y="850"/>
                                  </a:lnTo>
                                  <a:lnTo>
                                    <a:pt x="587" y="849"/>
                                  </a:lnTo>
                                  <a:lnTo>
                                    <a:pt x="580" y="855"/>
                                  </a:lnTo>
                                  <a:lnTo>
                                    <a:pt x="573" y="864"/>
                                  </a:lnTo>
                                  <a:lnTo>
                                    <a:pt x="567" y="869"/>
                                  </a:lnTo>
                                  <a:lnTo>
                                    <a:pt x="558" y="876"/>
                                  </a:lnTo>
                                  <a:lnTo>
                                    <a:pt x="551" y="881"/>
                                  </a:lnTo>
                                  <a:lnTo>
                                    <a:pt x="543" y="886"/>
                                  </a:lnTo>
                                  <a:lnTo>
                                    <a:pt x="536" y="891"/>
                                  </a:lnTo>
                                  <a:lnTo>
                                    <a:pt x="528" y="894"/>
                                  </a:lnTo>
                                  <a:lnTo>
                                    <a:pt x="519" y="897"/>
                                  </a:lnTo>
                                  <a:lnTo>
                                    <a:pt x="513" y="901"/>
                                  </a:lnTo>
                                  <a:lnTo>
                                    <a:pt x="504" y="903"/>
                                  </a:lnTo>
                                  <a:lnTo>
                                    <a:pt x="496" y="904"/>
                                  </a:lnTo>
                                  <a:lnTo>
                                    <a:pt x="487" y="906"/>
                                  </a:lnTo>
                                  <a:lnTo>
                                    <a:pt x="479" y="906"/>
                                  </a:lnTo>
                                  <a:lnTo>
                                    <a:pt x="470" y="906"/>
                                  </a:lnTo>
                                  <a:lnTo>
                                    <a:pt x="462" y="906"/>
                                  </a:lnTo>
                                  <a:lnTo>
                                    <a:pt x="454" y="906"/>
                                  </a:lnTo>
                                  <a:lnTo>
                                    <a:pt x="447" y="904"/>
                                  </a:lnTo>
                                  <a:lnTo>
                                    <a:pt x="438" y="901"/>
                                  </a:lnTo>
                                  <a:lnTo>
                                    <a:pt x="430" y="899"/>
                                  </a:lnTo>
                                  <a:lnTo>
                                    <a:pt x="422" y="896"/>
                                  </a:lnTo>
                                  <a:lnTo>
                                    <a:pt x="415" y="892"/>
                                  </a:lnTo>
                                  <a:lnTo>
                                    <a:pt x="406" y="889"/>
                                  </a:lnTo>
                                  <a:lnTo>
                                    <a:pt x="398" y="884"/>
                                  </a:lnTo>
                                  <a:lnTo>
                                    <a:pt x="391" y="879"/>
                                  </a:lnTo>
                                  <a:lnTo>
                                    <a:pt x="384" y="874"/>
                                  </a:lnTo>
                                  <a:lnTo>
                                    <a:pt x="376" y="867"/>
                                  </a:lnTo>
                                  <a:lnTo>
                                    <a:pt x="369" y="860"/>
                                  </a:lnTo>
                                  <a:lnTo>
                                    <a:pt x="363" y="854"/>
                                  </a:lnTo>
                                  <a:lnTo>
                                    <a:pt x="356" y="845"/>
                                  </a:lnTo>
                                  <a:lnTo>
                                    <a:pt x="351" y="837"/>
                                  </a:lnTo>
                                  <a:lnTo>
                                    <a:pt x="344" y="828"/>
                                  </a:lnTo>
                                  <a:lnTo>
                                    <a:pt x="341" y="823"/>
                                  </a:lnTo>
                                  <a:lnTo>
                                    <a:pt x="337" y="817"/>
                                  </a:lnTo>
                                  <a:lnTo>
                                    <a:pt x="332" y="822"/>
                                  </a:lnTo>
                                  <a:lnTo>
                                    <a:pt x="327" y="827"/>
                                  </a:lnTo>
                                  <a:lnTo>
                                    <a:pt x="322" y="830"/>
                                  </a:lnTo>
                                  <a:lnTo>
                                    <a:pt x="317" y="832"/>
                                  </a:lnTo>
                                  <a:lnTo>
                                    <a:pt x="312" y="835"/>
                                  </a:lnTo>
                                  <a:lnTo>
                                    <a:pt x="307" y="837"/>
                                  </a:lnTo>
                                  <a:lnTo>
                                    <a:pt x="302" y="837"/>
                                  </a:lnTo>
                                  <a:lnTo>
                                    <a:pt x="297" y="837"/>
                                  </a:lnTo>
                                  <a:lnTo>
                                    <a:pt x="292" y="837"/>
                                  </a:lnTo>
                                  <a:lnTo>
                                    <a:pt x="287" y="835"/>
                                  </a:lnTo>
                                  <a:lnTo>
                                    <a:pt x="280" y="833"/>
                                  </a:lnTo>
                                  <a:lnTo>
                                    <a:pt x="275" y="832"/>
                                  </a:lnTo>
                                  <a:lnTo>
                                    <a:pt x="270" y="828"/>
                                  </a:lnTo>
                                  <a:lnTo>
                                    <a:pt x="266" y="823"/>
                                  </a:lnTo>
                                  <a:lnTo>
                                    <a:pt x="261" y="820"/>
                                  </a:lnTo>
                                  <a:lnTo>
                                    <a:pt x="258" y="815"/>
                                  </a:lnTo>
                                  <a:lnTo>
                                    <a:pt x="253" y="808"/>
                                  </a:lnTo>
                                  <a:lnTo>
                                    <a:pt x="251" y="801"/>
                                  </a:lnTo>
                                  <a:lnTo>
                                    <a:pt x="248" y="796"/>
                                  </a:lnTo>
                                  <a:lnTo>
                                    <a:pt x="246" y="790"/>
                                  </a:lnTo>
                                  <a:lnTo>
                                    <a:pt x="244" y="781"/>
                                  </a:lnTo>
                                  <a:lnTo>
                                    <a:pt x="243" y="775"/>
                                  </a:lnTo>
                                  <a:lnTo>
                                    <a:pt x="243" y="768"/>
                                  </a:lnTo>
                                  <a:lnTo>
                                    <a:pt x="243" y="759"/>
                                  </a:lnTo>
                                  <a:lnTo>
                                    <a:pt x="231" y="766"/>
                                  </a:lnTo>
                                  <a:lnTo>
                                    <a:pt x="219" y="771"/>
                                  </a:lnTo>
                                  <a:lnTo>
                                    <a:pt x="207" y="775"/>
                                  </a:lnTo>
                                  <a:lnTo>
                                    <a:pt x="195" y="776"/>
                                  </a:lnTo>
                                  <a:lnTo>
                                    <a:pt x="184" y="776"/>
                                  </a:lnTo>
                                  <a:lnTo>
                                    <a:pt x="174" y="775"/>
                                  </a:lnTo>
                                  <a:lnTo>
                                    <a:pt x="162" y="773"/>
                                  </a:lnTo>
                                  <a:lnTo>
                                    <a:pt x="150" y="769"/>
                                  </a:lnTo>
                                  <a:lnTo>
                                    <a:pt x="140" y="764"/>
                                  </a:lnTo>
                                  <a:lnTo>
                                    <a:pt x="128" y="758"/>
                                  </a:lnTo>
                                  <a:lnTo>
                                    <a:pt x="118" y="751"/>
                                  </a:lnTo>
                                  <a:lnTo>
                                    <a:pt x="109" y="741"/>
                                  </a:lnTo>
                                  <a:lnTo>
                                    <a:pt x="99" y="731"/>
                                  </a:lnTo>
                                  <a:lnTo>
                                    <a:pt x="91" y="721"/>
                                  </a:lnTo>
                                  <a:lnTo>
                                    <a:pt x="84" y="707"/>
                                  </a:lnTo>
                                  <a:lnTo>
                                    <a:pt x="77" y="694"/>
                                  </a:lnTo>
                                  <a:lnTo>
                                    <a:pt x="67" y="690"/>
                                  </a:lnTo>
                                  <a:lnTo>
                                    <a:pt x="57" y="684"/>
                                  </a:lnTo>
                                  <a:lnTo>
                                    <a:pt x="49" y="677"/>
                                  </a:lnTo>
                                  <a:lnTo>
                                    <a:pt x="40" y="670"/>
                                  </a:lnTo>
                                  <a:lnTo>
                                    <a:pt x="32" y="662"/>
                                  </a:lnTo>
                                  <a:lnTo>
                                    <a:pt x="25" y="652"/>
                                  </a:lnTo>
                                  <a:lnTo>
                                    <a:pt x="18" y="641"/>
                                  </a:lnTo>
                                  <a:lnTo>
                                    <a:pt x="13" y="630"/>
                                  </a:lnTo>
                                  <a:lnTo>
                                    <a:pt x="8" y="618"/>
                                  </a:lnTo>
                                  <a:lnTo>
                                    <a:pt x="5" y="606"/>
                                  </a:lnTo>
                                  <a:lnTo>
                                    <a:pt x="3" y="593"/>
                                  </a:lnTo>
                                  <a:lnTo>
                                    <a:pt x="0" y="579"/>
                                  </a:lnTo>
                                  <a:lnTo>
                                    <a:pt x="0" y="566"/>
                                  </a:lnTo>
                                  <a:lnTo>
                                    <a:pt x="0" y="552"/>
                                  </a:lnTo>
                                  <a:lnTo>
                                    <a:pt x="1" y="539"/>
                                  </a:lnTo>
                                  <a:lnTo>
                                    <a:pt x="3" y="525"/>
                                  </a:lnTo>
                                  <a:lnTo>
                                    <a:pt x="5" y="515"/>
                                  </a:lnTo>
                                  <a:lnTo>
                                    <a:pt x="7" y="507"/>
                                  </a:lnTo>
                                  <a:lnTo>
                                    <a:pt x="10" y="498"/>
                                  </a:lnTo>
                                  <a:lnTo>
                                    <a:pt x="13" y="490"/>
                                  </a:lnTo>
                                  <a:lnTo>
                                    <a:pt x="22" y="475"/>
                                  </a:lnTo>
                                  <a:lnTo>
                                    <a:pt x="27" y="466"/>
                                  </a:lnTo>
                                  <a:lnTo>
                                    <a:pt x="30" y="460"/>
                                  </a:lnTo>
                                  <a:lnTo>
                                    <a:pt x="37" y="455"/>
                                  </a:lnTo>
                                  <a:lnTo>
                                    <a:pt x="42" y="448"/>
                                  </a:lnTo>
                                  <a:lnTo>
                                    <a:pt x="47" y="443"/>
                                  </a:lnTo>
                                  <a:lnTo>
                                    <a:pt x="54" y="438"/>
                                  </a:lnTo>
                                  <a:lnTo>
                                    <a:pt x="60" y="434"/>
                                  </a:lnTo>
                                  <a:lnTo>
                                    <a:pt x="66" y="429"/>
                                  </a:lnTo>
                                  <a:lnTo>
                                    <a:pt x="72" y="428"/>
                                  </a:lnTo>
                                  <a:lnTo>
                                    <a:pt x="81" y="424"/>
                                  </a:lnTo>
                                  <a:lnTo>
                                    <a:pt x="81" y="424"/>
                                  </a:lnTo>
                                </a:path>
                              </a:pathLst>
                            </a:custGeom>
                            <a:noFill/>
                            <a:ln w="234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5" name="Picture 2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6255" y="4131"/>
                              <a:ext cx="912"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6" name="Freeform 254"/>
                          <wps:cNvSpPr>
                            <a:spLocks/>
                          </wps:cNvSpPr>
                          <wps:spPr bwMode="auto">
                            <a:xfrm>
                              <a:off x="6258" y="4135"/>
                              <a:ext cx="908" cy="399"/>
                            </a:xfrm>
                            <a:custGeom>
                              <a:avLst/>
                              <a:gdLst>
                                <a:gd name="T0" fmla="*/ 81 w 908"/>
                                <a:gd name="T1" fmla="*/ 149 h 399"/>
                                <a:gd name="T2" fmla="*/ 126 w 908"/>
                                <a:gd name="T3" fmla="*/ 117 h 399"/>
                                <a:gd name="T4" fmla="*/ 187 w 908"/>
                                <a:gd name="T5" fmla="*/ 106 h 399"/>
                                <a:gd name="T6" fmla="*/ 248 w 908"/>
                                <a:gd name="T7" fmla="*/ 116 h 399"/>
                                <a:gd name="T8" fmla="*/ 275 w 908"/>
                                <a:gd name="T9" fmla="*/ 94 h 399"/>
                                <a:gd name="T10" fmla="*/ 309 w 908"/>
                                <a:gd name="T11" fmla="*/ 74 h 399"/>
                                <a:gd name="T12" fmla="*/ 351 w 908"/>
                                <a:gd name="T13" fmla="*/ 69 h 399"/>
                                <a:gd name="T14" fmla="*/ 391 w 908"/>
                                <a:gd name="T15" fmla="*/ 77 h 399"/>
                                <a:gd name="T16" fmla="*/ 418 w 908"/>
                                <a:gd name="T17" fmla="*/ 96 h 399"/>
                                <a:gd name="T18" fmla="*/ 415 w 908"/>
                                <a:gd name="T19" fmla="*/ 75 h 399"/>
                                <a:gd name="T20" fmla="*/ 423 w 908"/>
                                <a:gd name="T21" fmla="*/ 57 h 399"/>
                                <a:gd name="T22" fmla="*/ 461 w 908"/>
                                <a:gd name="T23" fmla="*/ 38 h 399"/>
                                <a:gd name="T24" fmla="*/ 496 w 908"/>
                                <a:gd name="T25" fmla="*/ 47 h 399"/>
                                <a:gd name="T26" fmla="*/ 552 w 908"/>
                                <a:gd name="T27" fmla="*/ 35 h 399"/>
                                <a:gd name="T28" fmla="*/ 606 w 908"/>
                                <a:gd name="T29" fmla="*/ 38 h 399"/>
                                <a:gd name="T30" fmla="*/ 626 w 908"/>
                                <a:gd name="T31" fmla="*/ 15 h 399"/>
                                <a:gd name="T32" fmla="*/ 655 w 908"/>
                                <a:gd name="T33" fmla="*/ 3 h 399"/>
                                <a:gd name="T34" fmla="*/ 690 w 908"/>
                                <a:gd name="T35" fmla="*/ 1 h 399"/>
                                <a:gd name="T36" fmla="*/ 727 w 908"/>
                                <a:gd name="T37" fmla="*/ 16 h 399"/>
                                <a:gd name="T38" fmla="*/ 756 w 908"/>
                                <a:gd name="T39" fmla="*/ 38 h 399"/>
                                <a:gd name="T40" fmla="*/ 800 w 908"/>
                                <a:gd name="T41" fmla="*/ 43 h 399"/>
                                <a:gd name="T42" fmla="*/ 837 w 908"/>
                                <a:gd name="T43" fmla="*/ 64 h 399"/>
                                <a:gd name="T44" fmla="*/ 857 w 908"/>
                                <a:gd name="T45" fmla="*/ 96 h 399"/>
                                <a:gd name="T46" fmla="*/ 857 w 908"/>
                                <a:gd name="T47" fmla="*/ 123 h 399"/>
                                <a:gd name="T48" fmla="*/ 864 w 908"/>
                                <a:gd name="T49" fmla="*/ 139 h 399"/>
                                <a:gd name="T50" fmla="*/ 899 w 908"/>
                                <a:gd name="T51" fmla="*/ 158 h 399"/>
                                <a:gd name="T52" fmla="*/ 908 w 908"/>
                                <a:gd name="T53" fmla="*/ 176 h 399"/>
                                <a:gd name="T54" fmla="*/ 901 w 908"/>
                                <a:gd name="T55" fmla="*/ 203 h 399"/>
                                <a:gd name="T56" fmla="*/ 882 w 908"/>
                                <a:gd name="T57" fmla="*/ 229 h 399"/>
                                <a:gd name="T58" fmla="*/ 872 w 908"/>
                                <a:gd name="T59" fmla="*/ 272 h 399"/>
                                <a:gd name="T60" fmla="*/ 837 w 908"/>
                                <a:gd name="T61" fmla="*/ 306 h 399"/>
                                <a:gd name="T62" fmla="*/ 784 w 908"/>
                                <a:gd name="T63" fmla="*/ 325 h 399"/>
                                <a:gd name="T64" fmla="*/ 742 w 908"/>
                                <a:gd name="T65" fmla="*/ 328 h 399"/>
                                <a:gd name="T66" fmla="*/ 714 w 908"/>
                                <a:gd name="T67" fmla="*/ 343 h 399"/>
                                <a:gd name="T68" fmla="*/ 685 w 908"/>
                                <a:gd name="T69" fmla="*/ 345 h 399"/>
                                <a:gd name="T70" fmla="*/ 656 w 908"/>
                                <a:gd name="T71" fmla="*/ 333 h 399"/>
                                <a:gd name="T72" fmla="*/ 634 w 908"/>
                                <a:gd name="T73" fmla="*/ 330 h 399"/>
                                <a:gd name="T74" fmla="*/ 606 w 908"/>
                                <a:gd name="T75" fmla="*/ 352 h 399"/>
                                <a:gd name="T76" fmla="*/ 567 w 908"/>
                                <a:gd name="T77" fmla="*/ 360 h 399"/>
                                <a:gd name="T78" fmla="*/ 523 w 908"/>
                                <a:gd name="T79" fmla="*/ 352 h 399"/>
                                <a:gd name="T80" fmla="*/ 488 w 908"/>
                                <a:gd name="T81" fmla="*/ 323 h 399"/>
                                <a:gd name="T82" fmla="*/ 476 w 908"/>
                                <a:gd name="T83" fmla="*/ 335 h 399"/>
                                <a:gd name="T84" fmla="*/ 447 w 908"/>
                                <a:gd name="T85" fmla="*/ 373 h 399"/>
                                <a:gd name="T86" fmla="*/ 390 w 908"/>
                                <a:gd name="T87" fmla="*/ 397 h 399"/>
                                <a:gd name="T88" fmla="*/ 327 w 908"/>
                                <a:gd name="T89" fmla="*/ 395 h 399"/>
                                <a:gd name="T90" fmla="*/ 272 w 908"/>
                                <a:gd name="T91" fmla="*/ 372 h 399"/>
                                <a:gd name="T92" fmla="*/ 234 w 908"/>
                                <a:gd name="T93" fmla="*/ 368 h 399"/>
                                <a:gd name="T94" fmla="*/ 196 w 908"/>
                                <a:gd name="T95" fmla="*/ 358 h 399"/>
                                <a:gd name="T96" fmla="*/ 184 w 908"/>
                                <a:gd name="T97" fmla="*/ 341 h 399"/>
                                <a:gd name="T98" fmla="*/ 148 w 908"/>
                                <a:gd name="T99" fmla="*/ 341 h 399"/>
                                <a:gd name="T100" fmla="*/ 106 w 908"/>
                                <a:gd name="T101" fmla="*/ 336 h 399"/>
                                <a:gd name="T102" fmla="*/ 69 w 908"/>
                                <a:gd name="T103" fmla="*/ 316 h 399"/>
                                <a:gd name="T104" fmla="*/ 37 w 908"/>
                                <a:gd name="T105" fmla="*/ 298 h 399"/>
                                <a:gd name="T106" fmla="*/ 10 w 908"/>
                                <a:gd name="T107" fmla="*/ 277 h 399"/>
                                <a:gd name="T108" fmla="*/ 0 w 908"/>
                                <a:gd name="T109" fmla="*/ 249 h 399"/>
                                <a:gd name="T110" fmla="*/ 10 w 908"/>
                                <a:gd name="T111" fmla="*/ 215 h 399"/>
                                <a:gd name="T112" fmla="*/ 51 w 908"/>
                                <a:gd name="T113" fmla="*/ 188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08" h="399">
                                  <a:moveTo>
                                    <a:pt x="61" y="186"/>
                                  </a:moveTo>
                                  <a:lnTo>
                                    <a:pt x="64" y="176"/>
                                  </a:lnTo>
                                  <a:lnTo>
                                    <a:pt x="69" y="166"/>
                                  </a:lnTo>
                                  <a:lnTo>
                                    <a:pt x="74" y="158"/>
                                  </a:lnTo>
                                  <a:lnTo>
                                    <a:pt x="81" y="149"/>
                                  </a:lnTo>
                                  <a:lnTo>
                                    <a:pt x="88" y="141"/>
                                  </a:lnTo>
                                  <a:lnTo>
                                    <a:pt x="96" y="134"/>
                                  </a:lnTo>
                                  <a:lnTo>
                                    <a:pt x="106" y="128"/>
                                  </a:lnTo>
                                  <a:lnTo>
                                    <a:pt x="116" y="123"/>
                                  </a:lnTo>
                                  <a:lnTo>
                                    <a:pt x="126" y="117"/>
                                  </a:lnTo>
                                  <a:lnTo>
                                    <a:pt x="138" y="112"/>
                                  </a:lnTo>
                                  <a:lnTo>
                                    <a:pt x="150" y="109"/>
                                  </a:lnTo>
                                  <a:lnTo>
                                    <a:pt x="162" y="107"/>
                                  </a:lnTo>
                                  <a:lnTo>
                                    <a:pt x="175" y="106"/>
                                  </a:lnTo>
                                  <a:lnTo>
                                    <a:pt x="187" y="106"/>
                                  </a:lnTo>
                                  <a:lnTo>
                                    <a:pt x="201" y="106"/>
                                  </a:lnTo>
                                  <a:lnTo>
                                    <a:pt x="214" y="107"/>
                                  </a:lnTo>
                                  <a:lnTo>
                                    <a:pt x="226" y="109"/>
                                  </a:lnTo>
                                  <a:lnTo>
                                    <a:pt x="236" y="112"/>
                                  </a:lnTo>
                                  <a:lnTo>
                                    <a:pt x="248" y="116"/>
                                  </a:lnTo>
                                  <a:lnTo>
                                    <a:pt x="258" y="119"/>
                                  </a:lnTo>
                                  <a:lnTo>
                                    <a:pt x="261" y="112"/>
                                  </a:lnTo>
                                  <a:lnTo>
                                    <a:pt x="265" y="106"/>
                                  </a:lnTo>
                                  <a:lnTo>
                                    <a:pt x="270" y="101"/>
                                  </a:lnTo>
                                  <a:lnTo>
                                    <a:pt x="275" y="94"/>
                                  </a:lnTo>
                                  <a:lnTo>
                                    <a:pt x="280" y="89"/>
                                  </a:lnTo>
                                  <a:lnTo>
                                    <a:pt x="287" y="85"/>
                                  </a:lnTo>
                                  <a:lnTo>
                                    <a:pt x="294" y="80"/>
                                  </a:lnTo>
                                  <a:lnTo>
                                    <a:pt x="300" y="77"/>
                                  </a:lnTo>
                                  <a:lnTo>
                                    <a:pt x="309" y="74"/>
                                  </a:lnTo>
                                  <a:lnTo>
                                    <a:pt x="317" y="72"/>
                                  </a:lnTo>
                                  <a:lnTo>
                                    <a:pt x="324" y="70"/>
                                  </a:lnTo>
                                  <a:lnTo>
                                    <a:pt x="334" y="69"/>
                                  </a:lnTo>
                                  <a:lnTo>
                                    <a:pt x="342" y="69"/>
                                  </a:lnTo>
                                  <a:lnTo>
                                    <a:pt x="351" y="69"/>
                                  </a:lnTo>
                                  <a:lnTo>
                                    <a:pt x="361" y="69"/>
                                  </a:lnTo>
                                  <a:lnTo>
                                    <a:pt x="369" y="70"/>
                                  </a:lnTo>
                                  <a:lnTo>
                                    <a:pt x="376" y="72"/>
                                  </a:lnTo>
                                  <a:lnTo>
                                    <a:pt x="385" y="74"/>
                                  </a:lnTo>
                                  <a:lnTo>
                                    <a:pt x="391" y="77"/>
                                  </a:lnTo>
                                  <a:lnTo>
                                    <a:pt x="396" y="79"/>
                                  </a:lnTo>
                                  <a:lnTo>
                                    <a:pt x="403" y="82"/>
                                  </a:lnTo>
                                  <a:lnTo>
                                    <a:pt x="408" y="87"/>
                                  </a:lnTo>
                                  <a:lnTo>
                                    <a:pt x="413" y="91"/>
                                  </a:lnTo>
                                  <a:lnTo>
                                    <a:pt x="418" y="96"/>
                                  </a:lnTo>
                                  <a:lnTo>
                                    <a:pt x="417" y="92"/>
                                  </a:lnTo>
                                  <a:lnTo>
                                    <a:pt x="415" y="87"/>
                                  </a:lnTo>
                                  <a:lnTo>
                                    <a:pt x="415" y="84"/>
                                  </a:lnTo>
                                  <a:lnTo>
                                    <a:pt x="413" y="79"/>
                                  </a:lnTo>
                                  <a:lnTo>
                                    <a:pt x="415" y="75"/>
                                  </a:lnTo>
                                  <a:lnTo>
                                    <a:pt x="415" y="72"/>
                                  </a:lnTo>
                                  <a:lnTo>
                                    <a:pt x="417" y="67"/>
                                  </a:lnTo>
                                  <a:lnTo>
                                    <a:pt x="418" y="64"/>
                                  </a:lnTo>
                                  <a:lnTo>
                                    <a:pt x="420" y="60"/>
                                  </a:lnTo>
                                  <a:lnTo>
                                    <a:pt x="423" y="57"/>
                                  </a:lnTo>
                                  <a:lnTo>
                                    <a:pt x="428" y="50"/>
                                  </a:lnTo>
                                  <a:lnTo>
                                    <a:pt x="437" y="45"/>
                                  </a:lnTo>
                                  <a:lnTo>
                                    <a:pt x="445" y="42"/>
                                  </a:lnTo>
                                  <a:lnTo>
                                    <a:pt x="454" y="40"/>
                                  </a:lnTo>
                                  <a:lnTo>
                                    <a:pt x="461" y="38"/>
                                  </a:lnTo>
                                  <a:lnTo>
                                    <a:pt x="469" y="38"/>
                                  </a:lnTo>
                                  <a:lnTo>
                                    <a:pt x="476" y="38"/>
                                  </a:lnTo>
                                  <a:lnTo>
                                    <a:pt x="482" y="40"/>
                                  </a:lnTo>
                                  <a:lnTo>
                                    <a:pt x="491" y="43"/>
                                  </a:lnTo>
                                  <a:lnTo>
                                    <a:pt x="496" y="47"/>
                                  </a:lnTo>
                                  <a:lnTo>
                                    <a:pt x="503" y="50"/>
                                  </a:lnTo>
                                  <a:lnTo>
                                    <a:pt x="515" y="45"/>
                                  </a:lnTo>
                                  <a:lnTo>
                                    <a:pt x="526" y="40"/>
                                  </a:lnTo>
                                  <a:lnTo>
                                    <a:pt x="540" y="37"/>
                                  </a:lnTo>
                                  <a:lnTo>
                                    <a:pt x="552" y="35"/>
                                  </a:lnTo>
                                  <a:lnTo>
                                    <a:pt x="565" y="33"/>
                                  </a:lnTo>
                                  <a:lnTo>
                                    <a:pt x="579" y="33"/>
                                  </a:lnTo>
                                  <a:lnTo>
                                    <a:pt x="592" y="35"/>
                                  </a:lnTo>
                                  <a:lnTo>
                                    <a:pt x="606" y="38"/>
                                  </a:lnTo>
                                  <a:lnTo>
                                    <a:pt x="606" y="38"/>
                                  </a:lnTo>
                                  <a:lnTo>
                                    <a:pt x="609" y="33"/>
                                  </a:lnTo>
                                  <a:lnTo>
                                    <a:pt x="612" y="28"/>
                                  </a:lnTo>
                                  <a:lnTo>
                                    <a:pt x="616" y="23"/>
                                  </a:lnTo>
                                  <a:lnTo>
                                    <a:pt x="621" y="20"/>
                                  </a:lnTo>
                                  <a:lnTo>
                                    <a:pt x="626" y="15"/>
                                  </a:lnTo>
                                  <a:lnTo>
                                    <a:pt x="631" y="11"/>
                                  </a:lnTo>
                                  <a:lnTo>
                                    <a:pt x="636" y="8"/>
                                  </a:lnTo>
                                  <a:lnTo>
                                    <a:pt x="643" y="6"/>
                                  </a:lnTo>
                                  <a:lnTo>
                                    <a:pt x="650" y="5"/>
                                  </a:lnTo>
                                  <a:lnTo>
                                    <a:pt x="655" y="3"/>
                                  </a:lnTo>
                                  <a:lnTo>
                                    <a:pt x="661" y="1"/>
                                  </a:lnTo>
                                  <a:lnTo>
                                    <a:pt x="668" y="0"/>
                                  </a:lnTo>
                                  <a:lnTo>
                                    <a:pt x="677" y="0"/>
                                  </a:lnTo>
                                  <a:lnTo>
                                    <a:pt x="683" y="1"/>
                                  </a:lnTo>
                                  <a:lnTo>
                                    <a:pt x="690" y="1"/>
                                  </a:lnTo>
                                  <a:lnTo>
                                    <a:pt x="697" y="3"/>
                                  </a:lnTo>
                                  <a:lnTo>
                                    <a:pt x="705" y="5"/>
                                  </a:lnTo>
                                  <a:lnTo>
                                    <a:pt x="714" y="8"/>
                                  </a:lnTo>
                                  <a:lnTo>
                                    <a:pt x="720" y="13"/>
                                  </a:lnTo>
                                  <a:lnTo>
                                    <a:pt x="727" y="16"/>
                                  </a:lnTo>
                                  <a:lnTo>
                                    <a:pt x="734" y="21"/>
                                  </a:lnTo>
                                  <a:lnTo>
                                    <a:pt x="739" y="28"/>
                                  </a:lnTo>
                                  <a:lnTo>
                                    <a:pt x="742" y="33"/>
                                  </a:lnTo>
                                  <a:lnTo>
                                    <a:pt x="746" y="40"/>
                                  </a:lnTo>
                                  <a:lnTo>
                                    <a:pt x="756" y="38"/>
                                  </a:lnTo>
                                  <a:lnTo>
                                    <a:pt x="764" y="38"/>
                                  </a:lnTo>
                                  <a:lnTo>
                                    <a:pt x="774" y="38"/>
                                  </a:lnTo>
                                  <a:lnTo>
                                    <a:pt x="783" y="40"/>
                                  </a:lnTo>
                                  <a:lnTo>
                                    <a:pt x="791" y="42"/>
                                  </a:lnTo>
                                  <a:lnTo>
                                    <a:pt x="800" y="43"/>
                                  </a:lnTo>
                                  <a:lnTo>
                                    <a:pt x="808" y="47"/>
                                  </a:lnTo>
                                  <a:lnTo>
                                    <a:pt x="817" y="50"/>
                                  </a:lnTo>
                                  <a:lnTo>
                                    <a:pt x="823" y="53"/>
                                  </a:lnTo>
                                  <a:lnTo>
                                    <a:pt x="830" y="59"/>
                                  </a:lnTo>
                                  <a:lnTo>
                                    <a:pt x="837" y="64"/>
                                  </a:lnTo>
                                  <a:lnTo>
                                    <a:pt x="842" y="69"/>
                                  </a:lnTo>
                                  <a:lnTo>
                                    <a:pt x="847" y="75"/>
                                  </a:lnTo>
                                  <a:lnTo>
                                    <a:pt x="850" y="82"/>
                                  </a:lnTo>
                                  <a:lnTo>
                                    <a:pt x="854" y="89"/>
                                  </a:lnTo>
                                  <a:lnTo>
                                    <a:pt x="857" y="96"/>
                                  </a:lnTo>
                                  <a:lnTo>
                                    <a:pt x="859" y="101"/>
                                  </a:lnTo>
                                  <a:lnTo>
                                    <a:pt x="859" y="107"/>
                                  </a:lnTo>
                                  <a:lnTo>
                                    <a:pt x="859" y="112"/>
                                  </a:lnTo>
                                  <a:lnTo>
                                    <a:pt x="859" y="117"/>
                                  </a:lnTo>
                                  <a:lnTo>
                                    <a:pt x="857" y="123"/>
                                  </a:lnTo>
                                  <a:lnTo>
                                    <a:pt x="855" y="128"/>
                                  </a:lnTo>
                                  <a:lnTo>
                                    <a:pt x="854" y="133"/>
                                  </a:lnTo>
                                  <a:lnTo>
                                    <a:pt x="852" y="138"/>
                                  </a:lnTo>
                                  <a:lnTo>
                                    <a:pt x="859" y="138"/>
                                  </a:lnTo>
                                  <a:lnTo>
                                    <a:pt x="864" y="139"/>
                                  </a:lnTo>
                                  <a:lnTo>
                                    <a:pt x="869" y="139"/>
                                  </a:lnTo>
                                  <a:lnTo>
                                    <a:pt x="874" y="141"/>
                                  </a:lnTo>
                                  <a:lnTo>
                                    <a:pt x="884" y="146"/>
                                  </a:lnTo>
                                  <a:lnTo>
                                    <a:pt x="892" y="151"/>
                                  </a:lnTo>
                                  <a:lnTo>
                                    <a:pt x="899" y="158"/>
                                  </a:lnTo>
                                  <a:lnTo>
                                    <a:pt x="901" y="161"/>
                                  </a:lnTo>
                                  <a:lnTo>
                                    <a:pt x="904" y="165"/>
                                  </a:lnTo>
                                  <a:lnTo>
                                    <a:pt x="906" y="168"/>
                                  </a:lnTo>
                                  <a:lnTo>
                                    <a:pt x="906" y="173"/>
                                  </a:lnTo>
                                  <a:lnTo>
                                    <a:pt x="908" y="176"/>
                                  </a:lnTo>
                                  <a:lnTo>
                                    <a:pt x="908" y="181"/>
                                  </a:lnTo>
                                  <a:lnTo>
                                    <a:pt x="908" y="186"/>
                                  </a:lnTo>
                                  <a:lnTo>
                                    <a:pt x="906" y="193"/>
                                  </a:lnTo>
                                  <a:lnTo>
                                    <a:pt x="904" y="198"/>
                                  </a:lnTo>
                                  <a:lnTo>
                                    <a:pt x="901" y="203"/>
                                  </a:lnTo>
                                  <a:lnTo>
                                    <a:pt x="896" y="208"/>
                                  </a:lnTo>
                                  <a:lnTo>
                                    <a:pt x="892" y="212"/>
                                  </a:lnTo>
                                  <a:lnTo>
                                    <a:pt x="887" y="215"/>
                                  </a:lnTo>
                                  <a:lnTo>
                                    <a:pt x="881" y="218"/>
                                  </a:lnTo>
                                  <a:lnTo>
                                    <a:pt x="882" y="229"/>
                                  </a:lnTo>
                                  <a:lnTo>
                                    <a:pt x="882" y="237"/>
                                  </a:lnTo>
                                  <a:lnTo>
                                    <a:pt x="882" y="247"/>
                                  </a:lnTo>
                                  <a:lnTo>
                                    <a:pt x="879" y="256"/>
                                  </a:lnTo>
                                  <a:lnTo>
                                    <a:pt x="877" y="264"/>
                                  </a:lnTo>
                                  <a:lnTo>
                                    <a:pt x="872" y="272"/>
                                  </a:lnTo>
                                  <a:lnTo>
                                    <a:pt x="867" y="279"/>
                                  </a:lnTo>
                                  <a:lnTo>
                                    <a:pt x="860" y="288"/>
                                  </a:lnTo>
                                  <a:lnTo>
                                    <a:pt x="854" y="294"/>
                                  </a:lnTo>
                                  <a:lnTo>
                                    <a:pt x="847" y="301"/>
                                  </a:lnTo>
                                  <a:lnTo>
                                    <a:pt x="837" y="306"/>
                                  </a:lnTo>
                                  <a:lnTo>
                                    <a:pt x="828" y="311"/>
                                  </a:lnTo>
                                  <a:lnTo>
                                    <a:pt x="818" y="316"/>
                                  </a:lnTo>
                                  <a:lnTo>
                                    <a:pt x="808" y="320"/>
                                  </a:lnTo>
                                  <a:lnTo>
                                    <a:pt x="796" y="323"/>
                                  </a:lnTo>
                                  <a:lnTo>
                                    <a:pt x="784" y="325"/>
                                  </a:lnTo>
                                  <a:lnTo>
                                    <a:pt x="776" y="326"/>
                                  </a:lnTo>
                                  <a:lnTo>
                                    <a:pt x="766" y="326"/>
                                  </a:lnTo>
                                  <a:lnTo>
                                    <a:pt x="756" y="326"/>
                                  </a:lnTo>
                                  <a:lnTo>
                                    <a:pt x="746" y="325"/>
                                  </a:lnTo>
                                  <a:lnTo>
                                    <a:pt x="742" y="328"/>
                                  </a:lnTo>
                                  <a:lnTo>
                                    <a:pt x="737" y="331"/>
                                  </a:lnTo>
                                  <a:lnTo>
                                    <a:pt x="729" y="338"/>
                                  </a:lnTo>
                                  <a:lnTo>
                                    <a:pt x="724" y="340"/>
                                  </a:lnTo>
                                  <a:lnTo>
                                    <a:pt x="719" y="341"/>
                                  </a:lnTo>
                                  <a:lnTo>
                                    <a:pt x="714" y="343"/>
                                  </a:lnTo>
                                  <a:lnTo>
                                    <a:pt x="707" y="345"/>
                                  </a:lnTo>
                                  <a:lnTo>
                                    <a:pt x="702" y="345"/>
                                  </a:lnTo>
                                  <a:lnTo>
                                    <a:pt x="697" y="345"/>
                                  </a:lnTo>
                                  <a:lnTo>
                                    <a:pt x="690" y="345"/>
                                  </a:lnTo>
                                  <a:lnTo>
                                    <a:pt x="685" y="345"/>
                                  </a:lnTo>
                                  <a:lnTo>
                                    <a:pt x="680" y="343"/>
                                  </a:lnTo>
                                  <a:lnTo>
                                    <a:pt x="673" y="341"/>
                                  </a:lnTo>
                                  <a:lnTo>
                                    <a:pt x="668" y="340"/>
                                  </a:lnTo>
                                  <a:lnTo>
                                    <a:pt x="663" y="336"/>
                                  </a:lnTo>
                                  <a:lnTo>
                                    <a:pt x="656" y="333"/>
                                  </a:lnTo>
                                  <a:lnTo>
                                    <a:pt x="651" y="328"/>
                                  </a:lnTo>
                                  <a:lnTo>
                                    <a:pt x="646" y="323"/>
                                  </a:lnTo>
                                  <a:lnTo>
                                    <a:pt x="643" y="318"/>
                                  </a:lnTo>
                                  <a:lnTo>
                                    <a:pt x="639" y="325"/>
                                  </a:lnTo>
                                  <a:lnTo>
                                    <a:pt x="634" y="330"/>
                                  </a:lnTo>
                                  <a:lnTo>
                                    <a:pt x="631" y="335"/>
                                  </a:lnTo>
                                  <a:lnTo>
                                    <a:pt x="624" y="340"/>
                                  </a:lnTo>
                                  <a:lnTo>
                                    <a:pt x="619" y="345"/>
                                  </a:lnTo>
                                  <a:lnTo>
                                    <a:pt x="612" y="348"/>
                                  </a:lnTo>
                                  <a:lnTo>
                                    <a:pt x="606" y="352"/>
                                  </a:lnTo>
                                  <a:lnTo>
                                    <a:pt x="599" y="355"/>
                                  </a:lnTo>
                                  <a:lnTo>
                                    <a:pt x="590" y="357"/>
                                  </a:lnTo>
                                  <a:lnTo>
                                    <a:pt x="582" y="358"/>
                                  </a:lnTo>
                                  <a:lnTo>
                                    <a:pt x="575" y="358"/>
                                  </a:lnTo>
                                  <a:lnTo>
                                    <a:pt x="567" y="360"/>
                                  </a:lnTo>
                                  <a:lnTo>
                                    <a:pt x="558" y="360"/>
                                  </a:lnTo>
                                  <a:lnTo>
                                    <a:pt x="550" y="358"/>
                                  </a:lnTo>
                                  <a:lnTo>
                                    <a:pt x="542" y="357"/>
                                  </a:lnTo>
                                  <a:lnTo>
                                    <a:pt x="533" y="355"/>
                                  </a:lnTo>
                                  <a:lnTo>
                                    <a:pt x="523" y="352"/>
                                  </a:lnTo>
                                  <a:lnTo>
                                    <a:pt x="515" y="346"/>
                                  </a:lnTo>
                                  <a:lnTo>
                                    <a:pt x="506" y="341"/>
                                  </a:lnTo>
                                  <a:lnTo>
                                    <a:pt x="499" y="336"/>
                                  </a:lnTo>
                                  <a:lnTo>
                                    <a:pt x="493" y="330"/>
                                  </a:lnTo>
                                  <a:lnTo>
                                    <a:pt x="488" y="323"/>
                                  </a:lnTo>
                                  <a:lnTo>
                                    <a:pt x="484" y="316"/>
                                  </a:lnTo>
                                  <a:lnTo>
                                    <a:pt x="481" y="308"/>
                                  </a:lnTo>
                                  <a:lnTo>
                                    <a:pt x="481" y="316"/>
                                  </a:lnTo>
                                  <a:lnTo>
                                    <a:pt x="479" y="325"/>
                                  </a:lnTo>
                                  <a:lnTo>
                                    <a:pt x="476" y="335"/>
                                  </a:lnTo>
                                  <a:lnTo>
                                    <a:pt x="472" y="343"/>
                                  </a:lnTo>
                                  <a:lnTo>
                                    <a:pt x="467" y="352"/>
                                  </a:lnTo>
                                  <a:lnTo>
                                    <a:pt x="462" y="358"/>
                                  </a:lnTo>
                                  <a:lnTo>
                                    <a:pt x="455" y="367"/>
                                  </a:lnTo>
                                  <a:lnTo>
                                    <a:pt x="447" y="373"/>
                                  </a:lnTo>
                                  <a:lnTo>
                                    <a:pt x="437" y="380"/>
                                  </a:lnTo>
                                  <a:lnTo>
                                    <a:pt x="425" y="385"/>
                                  </a:lnTo>
                                  <a:lnTo>
                                    <a:pt x="413" y="390"/>
                                  </a:lnTo>
                                  <a:lnTo>
                                    <a:pt x="401" y="394"/>
                                  </a:lnTo>
                                  <a:lnTo>
                                    <a:pt x="390" y="397"/>
                                  </a:lnTo>
                                  <a:lnTo>
                                    <a:pt x="378" y="399"/>
                                  </a:lnTo>
                                  <a:lnTo>
                                    <a:pt x="364" y="399"/>
                                  </a:lnTo>
                                  <a:lnTo>
                                    <a:pt x="353" y="399"/>
                                  </a:lnTo>
                                  <a:lnTo>
                                    <a:pt x="339" y="399"/>
                                  </a:lnTo>
                                  <a:lnTo>
                                    <a:pt x="327" y="395"/>
                                  </a:lnTo>
                                  <a:lnTo>
                                    <a:pt x="315" y="394"/>
                                  </a:lnTo>
                                  <a:lnTo>
                                    <a:pt x="304" y="389"/>
                                  </a:lnTo>
                                  <a:lnTo>
                                    <a:pt x="292" y="385"/>
                                  </a:lnTo>
                                  <a:lnTo>
                                    <a:pt x="282" y="378"/>
                                  </a:lnTo>
                                  <a:lnTo>
                                    <a:pt x="272" y="372"/>
                                  </a:lnTo>
                                  <a:lnTo>
                                    <a:pt x="261" y="365"/>
                                  </a:lnTo>
                                  <a:lnTo>
                                    <a:pt x="256" y="360"/>
                                  </a:lnTo>
                                  <a:lnTo>
                                    <a:pt x="250" y="363"/>
                                  </a:lnTo>
                                  <a:lnTo>
                                    <a:pt x="243" y="367"/>
                                  </a:lnTo>
                                  <a:lnTo>
                                    <a:pt x="234" y="368"/>
                                  </a:lnTo>
                                  <a:lnTo>
                                    <a:pt x="226" y="368"/>
                                  </a:lnTo>
                                  <a:lnTo>
                                    <a:pt x="218" y="368"/>
                                  </a:lnTo>
                                  <a:lnTo>
                                    <a:pt x="209" y="367"/>
                                  </a:lnTo>
                                  <a:lnTo>
                                    <a:pt x="202" y="363"/>
                                  </a:lnTo>
                                  <a:lnTo>
                                    <a:pt x="196" y="358"/>
                                  </a:lnTo>
                                  <a:lnTo>
                                    <a:pt x="192" y="355"/>
                                  </a:lnTo>
                                  <a:lnTo>
                                    <a:pt x="191" y="353"/>
                                  </a:lnTo>
                                  <a:lnTo>
                                    <a:pt x="189" y="350"/>
                                  </a:lnTo>
                                  <a:lnTo>
                                    <a:pt x="187" y="346"/>
                                  </a:lnTo>
                                  <a:lnTo>
                                    <a:pt x="184" y="341"/>
                                  </a:lnTo>
                                  <a:lnTo>
                                    <a:pt x="184" y="335"/>
                                  </a:lnTo>
                                  <a:lnTo>
                                    <a:pt x="175" y="338"/>
                                  </a:lnTo>
                                  <a:lnTo>
                                    <a:pt x="167" y="340"/>
                                  </a:lnTo>
                                  <a:lnTo>
                                    <a:pt x="157" y="340"/>
                                  </a:lnTo>
                                  <a:lnTo>
                                    <a:pt x="148" y="341"/>
                                  </a:lnTo>
                                  <a:lnTo>
                                    <a:pt x="140" y="341"/>
                                  </a:lnTo>
                                  <a:lnTo>
                                    <a:pt x="132" y="341"/>
                                  </a:lnTo>
                                  <a:lnTo>
                                    <a:pt x="123" y="340"/>
                                  </a:lnTo>
                                  <a:lnTo>
                                    <a:pt x="115" y="338"/>
                                  </a:lnTo>
                                  <a:lnTo>
                                    <a:pt x="106" y="336"/>
                                  </a:lnTo>
                                  <a:lnTo>
                                    <a:pt x="98" y="333"/>
                                  </a:lnTo>
                                  <a:lnTo>
                                    <a:pt x="89" y="330"/>
                                  </a:lnTo>
                                  <a:lnTo>
                                    <a:pt x="83" y="326"/>
                                  </a:lnTo>
                                  <a:lnTo>
                                    <a:pt x="76" y="321"/>
                                  </a:lnTo>
                                  <a:lnTo>
                                    <a:pt x="69" y="316"/>
                                  </a:lnTo>
                                  <a:lnTo>
                                    <a:pt x="64" y="311"/>
                                  </a:lnTo>
                                  <a:lnTo>
                                    <a:pt x="59" y="304"/>
                                  </a:lnTo>
                                  <a:lnTo>
                                    <a:pt x="51" y="303"/>
                                  </a:lnTo>
                                  <a:lnTo>
                                    <a:pt x="44" y="301"/>
                                  </a:lnTo>
                                  <a:lnTo>
                                    <a:pt x="37" y="298"/>
                                  </a:lnTo>
                                  <a:lnTo>
                                    <a:pt x="30" y="294"/>
                                  </a:lnTo>
                                  <a:lnTo>
                                    <a:pt x="25" y="291"/>
                                  </a:lnTo>
                                  <a:lnTo>
                                    <a:pt x="20" y="286"/>
                                  </a:lnTo>
                                  <a:lnTo>
                                    <a:pt x="15" y="282"/>
                                  </a:lnTo>
                                  <a:lnTo>
                                    <a:pt x="10" y="277"/>
                                  </a:lnTo>
                                  <a:lnTo>
                                    <a:pt x="7" y="272"/>
                                  </a:lnTo>
                                  <a:lnTo>
                                    <a:pt x="5" y="266"/>
                                  </a:lnTo>
                                  <a:lnTo>
                                    <a:pt x="2" y="261"/>
                                  </a:lnTo>
                                  <a:lnTo>
                                    <a:pt x="0" y="256"/>
                                  </a:lnTo>
                                  <a:lnTo>
                                    <a:pt x="0" y="249"/>
                                  </a:lnTo>
                                  <a:lnTo>
                                    <a:pt x="0" y="242"/>
                                  </a:lnTo>
                                  <a:lnTo>
                                    <a:pt x="0" y="237"/>
                                  </a:lnTo>
                                  <a:lnTo>
                                    <a:pt x="2" y="230"/>
                                  </a:lnTo>
                                  <a:lnTo>
                                    <a:pt x="5" y="222"/>
                                  </a:lnTo>
                                  <a:lnTo>
                                    <a:pt x="10" y="215"/>
                                  </a:lnTo>
                                  <a:lnTo>
                                    <a:pt x="17" y="208"/>
                                  </a:lnTo>
                                  <a:lnTo>
                                    <a:pt x="24" y="202"/>
                                  </a:lnTo>
                                  <a:lnTo>
                                    <a:pt x="32" y="197"/>
                                  </a:lnTo>
                                  <a:lnTo>
                                    <a:pt x="40" y="193"/>
                                  </a:lnTo>
                                  <a:lnTo>
                                    <a:pt x="51" y="188"/>
                                  </a:lnTo>
                                  <a:lnTo>
                                    <a:pt x="61" y="186"/>
                                  </a:lnTo>
                                  <a:lnTo>
                                    <a:pt x="61" y="18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77" name="Freeform 255"/>
                          <wps:cNvSpPr>
                            <a:spLocks/>
                          </wps:cNvSpPr>
                          <wps:spPr bwMode="auto">
                            <a:xfrm>
                              <a:off x="6258" y="4135"/>
                              <a:ext cx="908" cy="399"/>
                            </a:xfrm>
                            <a:custGeom>
                              <a:avLst/>
                              <a:gdLst>
                                <a:gd name="T0" fmla="*/ 81 w 908"/>
                                <a:gd name="T1" fmla="*/ 149 h 399"/>
                                <a:gd name="T2" fmla="*/ 126 w 908"/>
                                <a:gd name="T3" fmla="*/ 117 h 399"/>
                                <a:gd name="T4" fmla="*/ 187 w 908"/>
                                <a:gd name="T5" fmla="*/ 106 h 399"/>
                                <a:gd name="T6" fmla="*/ 248 w 908"/>
                                <a:gd name="T7" fmla="*/ 116 h 399"/>
                                <a:gd name="T8" fmla="*/ 275 w 908"/>
                                <a:gd name="T9" fmla="*/ 94 h 399"/>
                                <a:gd name="T10" fmla="*/ 309 w 908"/>
                                <a:gd name="T11" fmla="*/ 74 h 399"/>
                                <a:gd name="T12" fmla="*/ 351 w 908"/>
                                <a:gd name="T13" fmla="*/ 69 h 399"/>
                                <a:gd name="T14" fmla="*/ 391 w 908"/>
                                <a:gd name="T15" fmla="*/ 77 h 399"/>
                                <a:gd name="T16" fmla="*/ 418 w 908"/>
                                <a:gd name="T17" fmla="*/ 96 h 399"/>
                                <a:gd name="T18" fmla="*/ 415 w 908"/>
                                <a:gd name="T19" fmla="*/ 75 h 399"/>
                                <a:gd name="T20" fmla="*/ 423 w 908"/>
                                <a:gd name="T21" fmla="*/ 57 h 399"/>
                                <a:gd name="T22" fmla="*/ 461 w 908"/>
                                <a:gd name="T23" fmla="*/ 38 h 399"/>
                                <a:gd name="T24" fmla="*/ 496 w 908"/>
                                <a:gd name="T25" fmla="*/ 47 h 399"/>
                                <a:gd name="T26" fmla="*/ 552 w 908"/>
                                <a:gd name="T27" fmla="*/ 35 h 399"/>
                                <a:gd name="T28" fmla="*/ 606 w 908"/>
                                <a:gd name="T29" fmla="*/ 38 h 399"/>
                                <a:gd name="T30" fmla="*/ 626 w 908"/>
                                <a:gd name="T31" fmla="*/ 15 h 399"/>
                                <a:gd name="T32" fmla="*/ 655 w 908"/>
                                <a:gd name="T33" fmla="*/ 3 h 399"/>
                                <a:gd name="T34" fmla="*/ 690 w 908"/>
                                <a:gd name="T35" fmla="*/ 1 h 399"/>
                                <a:gd name="T36" fmla="*/ 727 w 908"/>
                                <a:gd name="T37" fmla="*/ 16 h 399"/>
                                <a:gd name="T38" fmla="*/ 756 w 908"/>
                                <a:gd name="T39" fmla="*/ 38 h 399"/>
                                <a:gd name="T40" fmla="*/ 800 w 908"/>
                                <a:gd name="T41" fmla="*/ 43 h 399"/>
                                <a:gd name="T42" fmla="*/ 837 w 908"/>
                                <a:gd name="T43" fmla="*/ 64 h 399"/>
                                <a:gd name="T44" fmla="*/ 857 w 908"/>
                                <a:gd name="T45" fmla="*/ 96 h 399"/>
                                <a:gd name="T46" fmla="*/ 857 w 908"/>
                                <a:gd name="T47" fmla="*/ 123 h 399"/>
                                <a:gd name="T48" fmla="*/ 864 w 908"/>
                                <a:gd name="T49" fmla="*/ 139 h 399"/>
                                <a:gd name="T50" fmla="*/ 899 w 908"/>
                                <a:gd name="T51" fmla="*/ 158 h 399"/>
                                <a:gd name="T52" fmla="*/ 908 w 908"/>
                                <a:gd name="T53" fmla="*/ 176 h 399"/>
                                <a:gd name="T54" fmla="*/ 901 w 908"/>
                                <a:gd name="T55" fmla="*/ 203 h 399"/>
                                <a:gd name="T56" fmla="*/ 882 w 908"/>
                                <a:gd name="T57" fmla="*/ 229 h 399"/>
                                <a:gd name="T58" fmla="*/ 872 w 908"/>
                                <a:gd name="T59" fmla="*/ 272 h 399"/>
                                <a:gd name="T60" fmla="*/ 837 w 908"/>
                                <a:gd name="T61" fmla="*/ 306 h 399"/>
                                <a:gd name="T62" fmla="*/ 784 w 908"/>
                                <a:gd name="T63" fmla="*/ 325 h 399"/>
                                <a:gd name="T64" fmla="*/ 742 w 908"/>
                                <a:gd name="T65" fmla="*/ 328 h 399"/>
                                <a:gd name="T66" fmla="*/ 714 w 908"/>
                                <a:gd name="T67" fmla="*/ 343 h 399"/>
                                <a:gd name="T68" fmla="*/ 685 w 908"/>
                                <a:gd name="T69" fmla="*/ 345 h 399"/>
                                <a:gd name="T70" fmla="*/ 656 w 908"/>
                                <a:gd name="T71" fmla="*/ 333 h 399"/>
                                <a:gd name="T72" fmla="*/ 634 w 908"/>
                                <a:gd name="T73" fmla="*/ 330 h 399"/>
                                <a:gd name="T74" fmla="*/ 606 w 908"/>
                                <a:gd name="T75" fmla="*/ 352 h 399"/>
                                <a:gd name="T76" fmla="*/ 567 w 908"/>
                                <a:gd name="T77" fmla="*/ 360 h 399"/>
                                <a:gd name="T78" fmla="*/ 523 w 908"/>
                                <a:gd name="T79" fmla="*/ 352 h 399"/>
                                <a:gd name="T80" fmla="*/ 488 w 908"/>
                                <a:gd name="T81" fmla="*/ 323 h 399"/>
                                <a:gd name="T82" fmla="*/ 476 w 908"/>
                                <a:gd name="T83" fmla="*/ 335 h 399"/>
                                <a:gd name="T84" fmla="*/ 447 w 908"/>
                                <a:gd name="T85" fmla="*/ 373 h 399"/>
                                <a:gd name="T86" fmla="*/ 390 w 908"/>
                                <a:gd name="T87" fmla="*/ 397 h 399"/>
                                <a:gd name="T88" fmla="*/ 327 w 908"/>
                                <a:gd name="T89" fmla="*/ 395 h 399"/>
                                <a:gd name="T90" fmla="*/ 272 w 908"/>
                                <a:gd name="T91" fmla="*/ 372 h 399"/>
                                <a:gd name="T92" fmla="*/ 234 w 908"/>
                                <a:gd name="T93" fmla="*/ 368 h 399"/>
                                <a:gd name="T94" fmla="*/ 196 w 908"/>
                                <a:gd name="T95" fmla="*/ 358 h 399"/>
                                <a:gd name="T96" fmla="*/ 184 w 908"/>
                                <a:gd name="T97" fmla="*/ 341 h 399"/>
                                <a:gd name="T98" fmla="*/ 148 w 908"/>
                                <a:gd name="T99" fmla="*/ 341 h 399"/>
                                <a:gd name="T100" fmla="*/ 106 w 908"/>
                                <a:gd name="T101" fmla="*/ 336 h 399"/>
                                <a:gd name="T102" fmla="*/ 69 w 908"/>
                                <a:gd name="T103" fmla="*/ 316 h 399"/>
                                <a:gd name="T104" fmla="*/ 37 w 908"/>
                                <a:gd name="T105" fmla="*/ 298 h 399"/>
                                <a:gd name="T106" fmla="*/ 10 w 908"/>
                                <a:gd name="T107" fmla="*/ 277 h 399"/>
                                <a:gd name="T108" fmla="*/ 0 w 908"/>
                                <a:gd name="T109" fmla="*/ 249 h 399"/>
                                <a:gd name="T110" fmla="*/ 10 w 908"/>
                                <a:gd name="T111" fmla="*/ 215 h 399"/>
                                <a:gd name="T112" fmla="*/ 51 w 908"/>
                                <a:gd name="T113" fmla="*/ 188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08" h="399">
                                  <a:moveTo>
                                    <a:pt x="61" y="186"/>
                                  </a:moveTo>
                                  <a:lnTo>
                                    <a:pt x="64" y="176"/>
                                  </a:lnTo>
                                  <a:lnTo>
                                    <a:pt x="69" y="166"/>
                                  </a:lnTo>
                                  <a:lnTo>
                                    <a:pt x="74" y="158"/>
                                  </a:lnTo>
                                  <a:lnTo>
                                    <a:pt x="81" y="149"/>
                                  </a:lnTo>
                                  <a:lnTo>
                                    <a:pt x="88" y="141"/>
                                  </a:lnTo>
                                  <a:lnTo>
                                    <a:pt x="96" y="134"/>
                                  </a:lnTo>
                                  <a:lnTo>
                                    <a:pt x="106" y="128"/>
                                  </a:lnTo>
                                  <a:lnTo>
                                    <a:pt x="116" y="123"/>
                                  </a:lnTo>
                                  <a:lnTo>
                                    <a:pt x="126" y="117"/>
                                  </a:lnTo>
                                  <a:lnTo>
                                    <a:pt x="138" y="112"/>
                                  </a:lnTo>
                                  <a:lnTo>
                                    <a:pt x="150" y="109"/>
                                  </a:lnTo>
                                  <a:lnTo>
                                    <a:pt x="162" y="107"/>
                                  </a:lnTo>
                                  <a:lnTo>
                                    <a:pt x="175" y="106"/>
                                  </a:lnTo>
                                  <a:lnTo>
                                    <a:pt x="187" y="106"/>
                                  </a:lnTo>
                                  <a:lnTo>
                                    <a:pt x="201" y="106"/>
                                  </a:lnTo>
                                  <a:lnTo>
                                    <a:pt x="214" y="107"/>
                                  </a:lnTo>
                                  <a:lnTo>
                                    <a:pt x="226" y="109"/>
                                  </a:lnTo>
                                  <a:lnTo>
                                    <a:pt x="236" y="112"/>
                                  </a:lnTo>
                                  <a:lnTo>
                                    <a:pt x="248" y="116"/>
                                  </a:lnTo>
                                  <a:lnTo>
                                    <a:pt x="258" y="119"/>
                                  </a:lnTo>
                                  <a:lnTo>
                                    <a:pt x="261" y="112"/>
                                  </a:lnTo>
                                  <a:lnTo>
                                    <a:pt x="265" y="106"/>
                                  </a:lnTo>
                                  <a:lnTo>
                                    <a:pt x="270" y="101"/>
                                  </a:lnTo>
                                  <a:lnTo>
                                    <a:pt x="275" y="94"/>
                                  </a:lnTo>
                                  <a:lnTo>
                                    <a:pt x="280" y="89"/>
                                  </a:lnTo>
                                  <a:lnTo>
                                    <a:pt x="287" y="85"/>
                                  </a:lnTo>
                                  <a:lnTo>
                                    <a:pt x="294" y="80"/>
                                  </a:lnTo>
                                  <a:lnTo>
                                    <a:pt x="300" y="77"/>
                                  </a:lnTo>
                                  <a:lnTo>
                                    <a:pt x="309" y="74"/>
                                  </a:lnTo>
                                  <a:lnTo>
                                    <a:pt x="317" y="72"/>
                                  </a:lnTo>
                                  <a:lnTo>
                                    <a:pt x="324" y="70"/>
                                  </a:lnTo>
                                  <a:lnTo>
                                    <a:pt x="334" y="69"/>
                                  </a:lnTo>
                                  <a:lnTo>
                                    <a:pt x="342" y="69"/>
                                  </a:lnTo>
                                  <a:lnTo>
                                    <a:pt x="351" y="69"/>
                                  </a:lnTo>
                                  <a:lnTo>
                                    <a:pt x="361" y="69"/>
                                  </a:lnTo>
                                  <a:lnTo>
                                    <a:pt x="369" y="70"/>
                                  </a:lnTo>
                                  <a:lnTo>
                                    <a:pt x="376" y="72"/>
                                  </a:lnTo>
                                  <a:lnTo>
                                    <a:pt x="385" y="74"/>
                                  </a:lnTo>
                                  <a:lnTo>
                                    <a:pt x="391" y="77"/>
                                  </a:lnTo>
                                  <a:lnTo>
                                    <a:pt x="396" y="79"/>
                                  </a:lnTo>
                                  <a:lnTo>
                                    <a:pt x="403" y="82"/>
                                  </a:lnTo>
                                  <a:lnTo>
                                    <a:pt x="408" y="87"/>
                                  </a:lnTo>
                                  <a:lnTo>
                                    <a:pt x="413" y="91"/>
                                  </a:lnTo>
                                  <a:lnTo>
                                    <a:pt x="418" y="96"/>
                                  </a:lnTo>
                                  <a:lnTo>
                                    <a:pt x="417" y="92"/>
                                  </a:lnTo>
                                  <a:lnTo>
                                    <a:pt x="415" y="87"/>
                                  </a:lnTo>
                                  <a:lnTo>
                                    <a:pt x="415" y="84"/>
                                  </a:lnTo>
                                  <a:lnTo>
                                    <a:pt x="413" y="79"/>
                                  </a:lnTo>
                                  <a:lnTo>
                                    <a:pt x="415" y="75"/>
                                  </a:lnTo>
                                  <a:lnTo>
                                    <a:pt x="415" y="72"/>
                                  </a:lnTo>
                                  <a:lnTo>
                                    <a:pt x="417" y="67"/>
                                  </a:lnTo>
                                  <a:lnTo>
                                    <a:pt x="418" y="64"/>
                                  </a:lnTo>
                                  <a:lnTo>
                                    <a:pt x="420" y="60"/>
                                  </a:lnTo>
                                  <a:lnTo>
                                    <a:pt x="423" y="57"/>
                                  </a:lnTo>
                                  <a:lnTo>
                                    <a:pt x="428" y="50"/>
                                  </a:lnTo>
                                  <a:lnTo>
                                    <a:pt x="437" y="45"/>
                                  </a:lnTo>
                                  <a:lnTo>
                                    <a:pt x="445" y="42"/>
                                  </a:lnTo>
                                  <a:lnTo>
                                    <a:pt x="454" y="40"/>
                                  </a:lnTo>
                                  <a:lnTo>
                                    <a:pt x="461" y="38"/>
                                  </a:lnTo>
                                  <a:lnTo>
                                    <a:pt x="469" y="38"/>
                                  </a:lnTo>
                                  <a:lnTo>
                                    <a:pt x="476" y="38"/>
                                  </a:lnTo>
                                  <a:lnTo>
                                    <a:pt x="482" y="40"/>
                                  </a:lnTo>
                                  <a:lnTo>
                                    <a:pt x="491" y="43"/>
                                  </a:lnTo>
                                  <a:lnTo>
                                    <a:pt x="496" y="47"/>
                                  </a:lnTo>
                                  <a:lnTo>
                                    <a:pt x="503" y="50"/>
                                  </a:lnTo>
                                  <a:lnTo>
                                    <a:pt x="515" y="45"/>
                                  </a:lnTo>
                                  <a:lnTo>
                                    <a:pt x="526" y="40"/>
                                  </a:lnTo>
                                  <a:lnTo>
                                    <a:pt x="540" y="37"/>
                                  </a:lnTo>
                                  <a:lnTo>
                                    <a:pt x="552" y="35"/>
                                  </a:lnTo>
                                  <a:lnTo>
                                    <a:pt x="565" y="33"/>
                                  </a:lnTo>
                                  <a:lnTo>
                                    <a:pt x="579" y="33"/>
                                  </a:lnTo>
                                  <a:lnTo>
                                    <a:pt x="592" y="35"/>
                                  </a:lnTo>
                                  <a:lnTo>
                                    <a:pt x="606" y="38"/>
                                  </a:lnTo>
                                  <a:lnTo>
                                    <a:pt x="606" y="38"/>
                                  </a:lnTo>
                                  <a:lnTo>
                                    <a:pt x="609" y="33"/>
                                  </a:lnTo>
                                  <a:lnTo>
                                    <a:pt x="612" y="28"/>
                                  </a:lnTo>
                                  <a:lnTo>
                                    <a:pt x="616" y="23"/>
                                  </a:lnTo>
                                  <a:lnTo>
                                    <a:pt x="621" y="20"/>
                                  </a:lnTo>
                                  <a:lnTo>
                                    <a:pt x="626" y="15"/>
                                  </a:lnTo>
                                  <a:lnTo>
                                    <a:pt x="631" y="11"/>
                                  </a:lnTo>
                                  <a:lnTo>
                                    <a:pt x="636" y="8"/>
                                  </a:lnTo>
                                  <a:lnTo>
                                    <a:pt x="643" y="6"/>
                                  </a:lnTo>
                                  <a:lnTo>
                                    <a:pt x="650" y="5"/>
                                  </a:lnTo>
                                  <a:lnTo>
                                    <a:pt x="655" y="3"/>
                                  </a:lnTo>
                                  <a:lnTo>
                                    <a:pt x="661" y="1"/>
                                  </a:lnTo>
                                  <a:lnTo>
                                    <a:pt x="668" y="0"/>
                                  </a:lnTo>
                                  <a:lnTo>
                                    <a:pt x="677" y="0"/>
                                  </a:lnTo>
                                  <a:lnTo>
                                    <a:pt x="683" y="1"/>
                                  </a:lnTo>
                                  <a:lnTo>
                                    <a:pt x="690" y="1"/>
                                  </a:lnTo>
                                  <a:lnTo>
                                    <a:pt x="697" y="3"/>
                                  </a:lnTo>
                                  <a:lnTo>
                                    <a:pt x="705" y="5"/>
                                  </a:lnTo>
                                  <a:lnTo>
                                    <a:pt x="714" y="8"/>
                                  </a:lnTo>
                                  <a:lnTo>
                                    <a:pt x="720" y="13"/>
                                  </a:lnTo>
                                  <a:lnTo>
                                    <a:pt x="727" y="16"/>
                                  </a:lnTo>
                                  <a:lnTo>
                                    <a:pt x="734" y="21"/>
                                  </a:lnTo>
                                  <a:lnTo>
                                    <a:pt x="739" y="28"/>
                                  </a:lnTo>
                                  <a:lnTo>
                                    <a:pt x="742" y="33"/>
                                  </a:lnTo>
                                  <a:lnTo>
                                    <a:pt x="746" y="40"/>
                                  </a:lnTo>
                                  <a:lnTo>
                                    <a:pt x="756" y="38"/>
                                  </a:lnTo>
                                  <a:lnTo>
                                    <a:pt x="764" y="38"/>
                                  </a:lnTo>
                                  <a:lnTo>
                                    <a:pt x="774" y="38"/>
                                  </a:lnTo>
                                  <a:lnTo>
                                    <a:pt x="783" y="40"/>
                                  </a:lnTo>
                                  <a:lnTo>
                                    <a:pt x="791" y="42"/>
                                  </a:lnTo>
                                  <a:lnTo>
                                    <a:pt x="800" y="43"/>
                                  </a:lnTo>
                                  <a:lnTo>
                                    <a:pt x="808" y="47"/>
                                  </a:lnTo>
                                  <a:lnTo>
                                    <a:pt x="817" y="50"/>
                                  </a:lnTo>
                                  <a:lnTo>
                                    <a:pt x="823" y="53"/>
                                  </a:lnTo>
                                  <a:lnTo>
                                    <a:pt x="830" y="59"/>
                                  </a:lnTo>
                                  <a:lnTo>
                                    <a:pt x="837" y="64"/>
                                  </a:lnTo>
                                  <a:lnTo>
                                    <a:pt x="842" y="69"/>
                                  </a:lnTo>
                                  <a:lnTo>
                                    <a:pt x="847" y="75"/>
                                  </a:lnTo>
                                  <a:lnTo>
                                    <a:pt x="850" y="82"/>
                                  </a:lnTo>
                                  <a:lnTo>
                                    <a:pt x="854" y="89"/>
                                  </a:lnTo>
                                  <a:lnTo>
                                    <a:pt x="857" y="96"/>
                                  </a:lnTo>
                                  <a:lnTo>
                                    <a:pt x="859" y="101"/>
                                  </a:lnTo>
                                  <a:lnTo>
                                    <a:pt x="859" y="107"/>
                                  </a:lnTo>
                                  <a:lnTo>
                                    <a:pt x="859" y="112"/>
                                  </a:lnTo>
                                  <a:lnTo>
                                    <a:pt x="859" y="117"/>
                                  </a:lnTo>
                                  <a:lnTo>
                                    <a:pt x="857" y="123"/>
                                  </a:lnTo>
                                  <a:lnTo>
                                    <a:pt x="855" y="128"/>
                                  </a:lnTo>
                                  <a:lnTo>
                                    <a:pt x="854" y="133"/>
                                  </a:lnTo>
                                  <a:lnTo>
                                    <a:pt x="852" y="138"/>
                                  </a:lnTo>
                                  <a:lnTo>
                                    <a:pt x="859" y="138"/>
                                  </a:lnTo>
                                  <a:lnTo>
                                    <a:pt x="864" y="139"/>
                                  </a:lnTo>
                                  <a:lnTo>
                                    <a:pt x="869" y="139"/>
                                  </a:lnTo>
                                  <a:lnTo>
                                    <a:pt x="874" y="141"/>
                                  </a:lnTo>
                                  <a:lnTo>
                                    <a:pt x="884" y="146"/>
                                  </a:lnTo>
                                  <a:lnTo>
                                    <a:pt x="892" y="151"/>
                                  </a:lnTo>
                                  <a:lnTo>
                                    <a:pt x="899" y="158"/>
                                  </a:lnTo>
                                  <a:lnTo>
                                    <a:pt x="901" y="161"/>
                                  </a:lnTo>
                                  <a:lnTo>
                                    <a:pt x="904" y="165"/>
                                  </a:lnTo>
                                  <a:lnTo>
                                    <a:pt x="906" y="168"/>
                                  </a:lnTo>
                                  <a:lnTo>
                                    <a:pt x="906" y="173"/>
                                  </a:lnTo>
                                  <a:lnTo>
                                    <a:pt x="908" y="176"/>
                                  </a:lnTo>
                                  <a:lnTo>
                                    <a:pt x="908" y="181"/>
                                  </a:lnTo>
                                  <a:lnTo>
                                    <a:pt x="908" y="186"/>
                                  </a:lnTo>
                                  <a:lnTo>
                                    <a:pt x="906" y="193"/>
                                  </a:lnTo>
                                  <a:lnTo>
                                    <a:pt x="904" y="198"/>
                                  </a:lnTo>
                                  <a:lnTo>
                                    <a:pt x="901" y="203"/>
                                  </a:lnTo>
                                  <a:lnTo>
                                    <a:pt x="896" y="208"/>
                                  </a:lnTo>
                                  <a:lnTo>
                                    <a:pt x="892" y="212"/>
                                  </a:lnTo>
                                  <a:lnTo>
                                    <a:pt x="887" y="215"/>
                                  </a:lnTo>
                                  <a:lnTo>
                                    <a:pt x="881" y="218"/>
                                  </a:lnTo>
                                  <a:lnTo>
                                    <a:pt x="882" y="229"/>
                                  </a:lnTo>
                                  <a:lnTo>
                                    <a:pt x="882" y="237"/>
                                  </a:lnTo>
                                  <a:lnTo>
                                    <a:pt x="882" y="247"/>
                                  </a:lnTo>
                                  <a:lnTo>
                                    <a:pt x="879" y="256"/>
                                  </a:lnTo>
                                  <a:lnTo>
                                    <a:pt x="877" y="264"/>
                                  </a:lnTo>
                                  <a:lnTo>
                                    <a:pt x="872" y="272"/>
                                  </a:lnTo>
                                  <a:lnTo>
                                    <a:pt x="867" y="279"/>
                                  </a:lnTo>
                                  <a:lnTo>
                                    <a:pt x="860" y="288"/>
                                  </a:lnTo>
                                  <a:lnTo>
                                    <a:pt x="854" y="294"/>
                                  </a:lnTo>
                                  <a:lnTo>
                                    <a:pt x="847" y="301"/>
                                  </a:lnTo>
                                  <a:lnTo>
                                    <a:pt x="837" y="306"/>
                                  </a:lnTo>
                                  <a:lnTo>
                                    <a:pt x="828" y="311"/>
                                  </a:lnTo>
                                  <a:lnTo>
                                    <a:pt x="818" y="316"/>
                                  </a:lnTo>
                                  <a:lnTo>
                                    <a:pt x="808" y="320"/>
                                  </a:lnTo>
                                  <a:lnTo>
                                    <a:pt x="796" y="323"/>
                                  </a:lnTo>
                                  <a:lnTo>
                                    <a:pt x="784" y="325"/>
                                  </a:lnTo>
                                  <a:lnTo>
                                    <a:pt x="776" y="326"/>
                                  </a:lnTo>
                                  <a:lnTo>
                                    <a:pt x="766" y="326"/>
                                  </a:lnTo>
                                  <a:lnTo>
                                    <a:pt x="756" y="326"/>
                                  </a:lnTo>
                                  <a:lnTo>
                                    <a:pt x="746" y="325"/>
                                  </a:lnTo>
                                  <a:lnTo>
                                    <a:pt x="742" y="328"/>
                                  </a:lnTo>
                                  <a:lnTo>
                                    <a:pt x="737" y="331"/>
                                  </a:lnTo>
                                  <a:lnTo>
                                    <a:pt x="729" y="338"/>
                                  </a:lnTo>
                                  <a:lnTo>
                                    <a:pt x="724" y="340"/>
                                  </a:lnTo>
                                  <a:lnTo>
                                    <a:pt x="719" y="341"/>
                                  </a:lnTo>
                                  <a:lnTo>
                                    <a:pt x="714" y="343"/>
                                  </a:lnTo>
                                  <a:lnTo>
                                    <a:pt x="707" y="345"/>
                                  </a:lnTo>
                                  <a:lnTo>
                                    <a:pt x="702" y="345"/>
                                  </a:lnTo>
                                  <a:lnTo>
                                    <a:pt x="697" y="345"/>
                                  </a:lnTo>
                                  <a:lnTo>
                                    <a:pt x="690" y="345"/>
                                  </a:lnTo>
                                  <a:lnTo>
                                    <a:pt x="685" y="345"/>
                                  </a:lnTo>
                                  <a:lnTo>
                                    <a:pt x="680" y="343"/>
                                  </a:lnTo>
                                  <a:lnTo>
                                    <a:pt x="673" y="341"/>
                                  </a:lnTo>
                                  <a:lnTo>
                                    <a:pt x="668" y="340"/>
                                  </a:lnTo>
                                  <a:lnTo>
                                    <a:pt x="663" y="336"/>
                                  </a:lnTo>
                                  <a:lnTo>
                                    <a:pt x="656" y="333"/>
                                  </a:lnTo>
                                  <a:lnTo>
                                    <a:pt x="651" y="328"/>
                                  </a:lnTo>
                                  <a:lnTo>
                                    <a:pt x="646" y="323"/>
                                  </a:lnTo>
                                  <a:lnTo>
                                    <a:pt x="643" y="318"/>
                                  </a:lnTo>
                                  <a:lnTo>
                                    <a:pt x="639" y="325"/>
                                  </a:lnTo>
                                  <a:lnTo>
                                    <a:pt x="634" y="330"/>
                                  </a:lnTo>
                                  <a:lnTo>
                                    <a:pt x="631" y="335"/>
                                  </a:lnTo>
                                  <a:lnTo>
                                    <a:pt x="624" y="340"/>
                                  </a:lnTo>
                                  <a:lnTo>
                                    <a:pt x="619" y="345"/>
                                  </a:lnTo>
                                  <a:lnTo>
                                    <a:pt x="612" y="348"/>
                                  </a:lnTo>
                                  <a:lnTo>
                                    <a:pt x="606" y="352"/>
                                  </a:lnTo>
                                  <a:lnTo>
                                    <a:pt x="599" y="355"/>
                                  </a:lnTo>
                                  <a:lnTo>
                                    <a:pt x="590" y="357"/>
                                  </a:lnTo>
                                  <a:lnTo>
                                    <a:pt x="582" y="358"/>
                                  </a:lnTo>
                                  <a:lnTo>
                                    <a:pt x="575" y="358"/>
                                  </a:lnTo>
                                  <a:lnTo>
                                    <a:pt x="567" y="360"/>
                                  </a:lnTo>
                                  <a:lnTo>
                                    <a:pt x="558" y="360"/>
                                  </a:lnTo>
                                  <a:lnTo>
                                    <a:pt x="550" y="358"/>
                                  </a:lnTo>
                                  <a:lnTo>
                                    <a:pt x="542" y="357"/>
                                  </a:lnTo>
                                  <a:lnTo>
                                    <a:pt x="533" y="355"/>
                                  </a:lnTo>
                                  <a:lnTo>
                                    <a:pt x="523" y="352"/>
                                  </a:lnTo>
                                  <a:lnTo>
                                    <a:pt x="515" y="346"/>
                                  </a:lnTo>
                                  <a:lnTo>
                                    <a:pt x="506" y="341"/>
                                  </a:lnTo>
                                  <a:lnTo>
                                    <a:pt x="499" y="336"/>
                                  </a:lnTo>
                                  <a:lnTo>
                                    <a:pt x="493" y="330"/>
                                  </a:lnTo>
                                  <a:lnTo>
                                    <a:pt x="488" y="323"/>
                                  </a:lnTo>
                                  <a:lnTo>
                                    <a:pt x="484" y="316"/>
                                  </a:lnTo>
                                  <a:lnTo>
                                    <a:pt x="481" y="308"/>
                                  </a:lnTo>
                                  <a:lnTo>
                                    <a:pt x="481" y="316"/>
                                  </a:lnTo>
                                  <a:lnTo>
                                    <a:pt x="479" y="325"/>
                                  </a:lnTo>
                                  <a:lnTo>
                                    <a:pt x="476" y="335"/>
                                  </a:lnTo>
                                  <a:lnTo>
                                    <a:pt x="472" y="343"/>
                                  </a:lnTo>
                                  <a:lnTo>
                                    <a:pt x="467" y="352"/>
                                  </a:lnTo>
                                  <a:lnTo>
                                    <a:pt x="462" y="358"/>
                                  </a:lnTo>
                                  <a:lnTo>
                                    <a:pt x="455" y="367"/>
                                  </a:lnTo>
                                  <a:lnTo>
                                    <a:pt x="447" y="373"/>
                                  </a:lnTo>
                                  <a:lnTo>
                                    <a:pt x="437" y="380"/>
                                  </a:lnTo>
                                  <a:lnTo>
                                    <a:pt x="425" y="385"/>
                                  </a:lnTo>
                                  <a:lnTo>
                                    <a:pt x="413" y="390"/>
                                  </a:lnTo>
                                  <a:lnTo>
                                    <a:pt x="401" y="394"/>
                                  </a:lnTo>
                                  <a:lnTo>
                                    <a:pt x="390" y="397"/>
                                  </a:lnTo>
                                  <a:lnTo>
                                    <a:pt x="378" y="399"/>
                                  </a:lnTo>
                                  <a:lnTo>
                                    <a:pt x="364" y="399"/>
                                  </a:lnTo>
                                  <a:lnTo>
                                    <a:pt x="353" y="399"/>
                                  </a:lnTo>
                                  <a:lnTo>
                                    <a:pt x="339" y="399"/>
                                  </a:lnTo>
                                  <a:lnTo>
                                    <a:pt x="327" y="395"/>
                                  </a:lnTo>
                                  <a:lnTo>
                                    <a:pt x="315" y="394"/>
                                  </a:lnTo>
                                  <a:lnTo>
                                    <a:pt x="304" y="389"/>
                                  </a:lnTo>
                                  <a:lnTo>
                                    <a:pt x="292" y="385"/>
                                  </a:lnTo>
                                  <a:lnTo>
                                    <a:pt x="282" y="378"/>
                                  </a:lnTo>
                                  <a:lnTo>
                                    <a:pt x="272" y="372"/>
                                  </a:lnTo>
                                  <a:lnTo>
                                    <a:pt x="261" y="365"/>
                                  </a:lnTo>
                                  <a:lnTo>
                                    <a:pt x="256" y="360"/>
                                  </a:lnTo>
                                  <a:lnTo>
                                    <a:pt x="250" y="363"/>
                                  </a:lnTo>
                                  <a:lnTo>
                                    <a:pt x="243" y="367"/>
                                  </a:lnTo>
                                  <a:lnTo>
                                    <a:pt x="234" y="368"/>
                                  </a:lnTo>
                                  <a:lnTo>
                                    <a:pt x="226" y="368"/>
                                  </a:lnTo>
                                  <a:lnTo>
                                    <a:pt x="218" y="368"/>
                                  </a:lnTo>
                                  <a:lnTo>
                                    <a:pt x="209" y="367"/>
                                  </a:lnTo>
                                  <a:lnTo>
                                    <a:pt x="202" y="363"/>
                                  </a:lnTo>
                                  <a:lnTo>
                                    <a:pt x="196" y="358"/>
                                  </a:lnTo>
                                  <a:lnTo>
                                    <a:pt x="192" y="355"/>
                                  </a:lnTo>
                                  <a:lnTo>
                                    <a:pt x="191" y="353"/>
                                  </a:lnTo>
                                  <a:lnTo>
                                    <a:pt x="189" y="350"/>
                                  </a:lnTo>
                                  <a:lnTo>
                                    <a:pt x="187" y="346"/>
                                  </a:lnTo>
                                  <a:lnTo>
                                    <a:pt x="184" y="341"/>
                                  </a:lnTo>
                                  <a:lnTo>
                                    <a:pt x="184" y="335"/>
                                  </a:lnTo>
                                  <a:lnTo>
                                    <a:pt x="175" y="338"/>
                                  </a:lnTo>
                                  <a:lnTo>
                                    <a:pt x="167" y="340"/>
                                  </a:lnTo>
                                  <a:lnTo>
                                    <a:pt x="157" y="340"/>
                                  </a:lnTo>
                                  <a:lnTo>
                                    <a:pt x="148" y="341"/>
                                  </a:lnTo>
                                  <a:lnTo>
                                    <a:pt x="140" y="341"/>
                                  </a:lnTo>
                                  <a:lnTo>
                                    <a:pt x="132" y="341"/>
                                  </a:lnTo>
                                  <a:lnTo>
                                    <a:pt x="123" y="340"/>
                                  </a:lnTo>
                                  <a:lnTo>
                                    <a:pt x="115" y="338"/>
                                  </a:lnTo>
                                  <a:lnTo>
                                    <a:pt x="106" y="336"/>
                                  </a:lnTo>
                                  <a:lnTo>
                                    <a:pt x="98" y="333"/>
                                  </a:lnTo>
                                  <a:lnTo>
                                    <a:pt x="89" y="330"/>
                                  </a:lnTo>
                                  <a:lnTo>
                                    <a:pt x="83" y="326"/>
                                  </a:lnTo>
                                  <a:lnTo>
                                    <a:pt x="76" y="321"/>
                                  </a:lnTo>
                                  <a:lnTo>
                                    <a:pt x="69" y="316"/>
                                  </a:lnTo>
                                  <a:lnTo>
                                    <a:pt x="64" y="311"/>
                                  </a:lnTo>
                                  <a:lnTo>
                                    <a:pt x="59" y="304"/>
                                  </a:lnTo>
                                  <a:lnTo>
                                    <a:pt x="51" y="303"/>
                                  </a:lnTo>
                                  <a:lnTo>
                                    <a:pt x="44" y="301"/>
                                  </a:lnTo>
                                  <a:lnTo>
                                    <a:pt x="37" y="298"/>
                                  </a:lnTo>
                                  <a:lnTo>
                                    <a:pt x="30" y="294"/>
                                  </a:lnTo>
                                  <a:lnTo>
                                    <a:pt x="25" y="291"/>
                                  </a:lnTo>
                                  <a:lnTo>
                                    <a:pt x="20" y="286"/>
                                  </a:lnTo>
                                  <a:lnTo>
                                    <a:pt x="15" y="282"/>
                                  </a:lnTo>
                                  <a:lnTo>
                                    <a:pt x="10" y="277"/>
                                  </a:lnTo>
                                  <a:lnTo>
                                    <a:pt x="7" y="272"/>
                                  </a:lnTo>
                                  <a:lnTo>
                                    <a:pt x="5" y="266"/>
                                  </a:lnTo>
                                  <a:lnTo>
                                    <a:pt x="2" y="261"/>
                                  </a:lnTo>
                                  <a:lnTo>
                                    <a:pt x="0" y="256"/>
                                  </a:lnTo>
                                  <a:lnTo>
                                    <a:pt x="0" y="249"/>
                                  </a:lnTo>
                                  <a:lnTo>
                                    <a:pt x="0" y="242"/>
                                  </a:lnTo>
                                  <a:lnTo>
                                    <a:pt x="0" y="237"/>
                                  </a:lnTo>
                                  <a:lnTo>
                                    <a:pt x="2" y="230"/>
                                  </a:lnTo>
                                  <a:lnTo>
                                    <a:pt x="5" y="222"/>
                                  </a:lnTo>
                                  <a:lnTo>
                                    <a:pt x="10" y="215"/>
                                  </a:lnTo>
                                  <a:lnTo>
                                    <a:pt x="17" y="208"/>
                                  </a:lnTo>
                                  <a:lnTo>
                                    <a:pt x="24" y="202"/>
                                  </a:lnTo>
                                  <a:lnTo>
                                    <a:pt x="32" y="197"/>
                                  </a:lnTo>
                                  <a:lnTo>
                                    <a:pt x="40" y="193"/>
                                  </a:lnTo>
                                  <a:lnTo>
                                    <a:pt x="51" y="188"/>
                                  </a:lnTo>
                                  <a:lnTo>
                                    <a:pt x="61" y="186"/>
                                  </a:lnTo>
                                  <a:lnTo>
                                    <a:pt x="61" y="1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8" name="Picture 2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6255" y="4131"/>
                              <a:ext cx="912"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9" name="Picture 25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754" y="3860"/>
                              <a:ext cx="464"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0" name="Freeform 258"/>
                          <wps:cNvSpPr>
                            <a:spLocks/>
                          </wps:cNvSpPr>
                          <wps:spPr bwMode="auto">
                            <a:xfrm>
                              <a:off x="6756" y="3862"/>
                              <a:ext cx="460" cy="399"/>
                            </a:xfrm>
                            <a:custGeom>
                              <a:avLst/>
                              <a:gdLst>
                                <a:gd name="T0" fmla="*/ 42 w 460"/>
                                <a:gd name="T1" fmla="*/ 150 h 399"/>
                                <a:gd name="T2" fmla="*/ 65 w 460"/>
                                <a:gd name="T3" fmla="*/ 118 h 399"/>
                                <a:gd name="T4" fmla="*/ 96 w 460"/>
                                <a:gd name="T5" fmla="*/ 106 h 399"/>
                                <a:gd name="T6" fmla="*/ 126 w 460"/>
                                <a:gd name="T7" fmla="*/ 116 h 399"/>
                                <a:gd name="T8" fmla="*/ 140 w 460"/>
                                <a:gd name="T9" fmla="*/ 96 h 399"/>
                                <a:gd name="T10" fmla="*/ 157 w 460"/>
                                <a:gd name="T11" fmla="*/ 76 h 399"/>
                                <a:gd name="T12" fmla="*/ 179 w 460"/>
                                <a:gd name="T13" fmla="*/ 69 h 399"/>
                                <a:gd name="T14" fmla="*/ 207 w 460"/>
                                <a:gd name="T15" fmla="*/ 87 h 399"/>
                                <a:gd name="T16" fmla="*/ 211 w 460"/>
                                <a:gd name="T17" fmla="*/ 72 h 399"/>
                                <a:gd name="T18" fmla="*/ 227 w 460"/>
                                <a:gd name="T19" fmla="*/ 44 h 399"/>
                                <a:gd name="T20" fmla="*/ 246 w 460"/>
                                <a:gd name="T21" fmla="*/ 42 h 399"/>
                                <a:gd name="T22" fmla="*/ 266 w 460"/>
                                <a:gd name="T23" fmla="*/ 40 h 399"/>
                                <a:gd name="T24" fmla="*/ 302 w 460"/>
                                <a:gd name="T25" fmla="*/ 37 h 399"/>
                                <a:gd name="T26" fmla="*/ 320 w 460"/>
                                <a:gd name="T27" fmla="*/ 13 h 399"/>
                                <a:gd name="T28" fmla="*/ 335 w 460"/>
                                <a:gd name="T29" fmla="*/ 1 h 399"/>
                                <a:gd name="T30" fmla="*/ 354 w 460"/>
                                <a:gd name="T31" fmla="*/ 3 h 399"/>
                                <a:gd name="T32" fmla="*/ 373 w 460"/>
                                <a:gd name="T33" fmla="*/ 23 h 399"/>
                                <a:gd name="T34" fmla="*/ 389 w 460"/>
                                <a:gd name="T35" fmla="*/ 40 h 399"/>
                                <a:gd name="T36" fmla="*/ 411 w 460"/>
                                <a:gd name="T37" fmla="*/ 49 h 399"/>
                                <a:gd name="T38" fmla="*/ 428 w 460"/>
                                <a:gd name="T39" fmla="*/ 70 h 399"/>
                                <a:gd name="T40" fmla="*/ 437 w 460"/>
                                <a:gd name="T41" fmla="*/ 108 h 399"/>
                                <a:gd name="T42" fmla="*/ 437 w 460"/>
                                <a:gd name="T43" fmla="*/ 140 h 399"/>
                                <a:gd name="T44" fmla="*/ 455 w 460"/>
                                <a:gd name="T45" fmla="*/ 158 h 399"/>
                                <a:gd name="T46" fmla="*/ 459 w 460"/>
                                <a:gd name="T47" fmla="*/ 195 h 399"/>
                                <a:gd name="T48" fmla="*/ 447 w 460"/>
                                <a:gd name="T49" fmla="*/ 220 h 399"/>
                                <a:gd name="T50" fmla="*/ 445 w 460"/>
                                <a:gd name="T51" fmla="*/ 264 h 399"/>
                                <a:gd name="T52" fmla="*/ 430 w 460"/>
                                <a:gd name="T53" fmla="*/ 301 h 399"/>
                                <a:gd name="T54" fmla="*/ 405 w 460"/>
                                <a:gd name="T55" fmla="*/ 325 h 399"/>
                                <a:gd name="T56" fmla="*/ 379 w 460"/>
                                <a:gd name="T57" fmla="*/ 326 h 399"/>
                                <a:gd name="T58" fmla="*/ 357 w 460"/>
                                <a:gd name="T59" fmla="*/ 345 h 399"/>
                                <a:gd name="T60" fmla="*/ 342 w 460"/>
                                <a:gd name="T61" fmla="*/ 342 h 399"/>
                                <a:gd name="T62" fmla="*/ 329 w 460"/>
                                <a:gd name="T63" fmla="*/ 325 h 399"/>
                                <a:gd name="T64" fmla="*/ 319 w 460"/>
                                <a:gd name="T65" fmla="*/ 340 h 399"/>
                                <a:gd name="T66" fmla="*/ 300 w 460"/>
                                <a:gd name="T67" fmla="*/ 357 h 399"/>
                                <a:gd name="T68" fmla="*/ 280 w 460"/>
                                <a:gd name="T69" fmla="*/ 360 h 399"/>
                                <a:gd name="T70" fmla="*/ 258 w 460"/>
                                <a:gd name="T71" fmla="*/ 343 h 399"/>
                                <a:gd name="T72" fmla="*/ 244 w 460"/>
                                <a:gd name="T73" fmla="*/ 308 h 399"/>
                                <a:gd name="T74" fmla="*/ 238 w 460"/>
                                <a:gd name="T75" fmla="*/ 352 h 399"/>
                                <a:gd name="T76" fmla="*/ 217 w 460"/>
                                <a:gd name="T77" fmla="*/ 385 h 399"/>
                                <a:gd name="T78" fmla="*/ 185 w 460"/>
                                <a:gd name="T79" fmla="*/ 399 h 399"/>
                                <a:gd name="T80" fmla="*/ 155 w 460"/>
                                <a:gd name="T81" fmla="*/ 389 h 399"/>
                                <a:gd name="T82" fmla="*/ 133 w 460"/>
                                <a:gd name="T83" fmla="*/ 364 h 399"/>
                                <a:gd name="T84" fmla="*/ 123 w 460"/>
                                <a:gd name="T85" fmla="*/ 367 h 399"/>
                                <a:gd name="T86" fmla="*/ 103 w 460"/>
                                <a:gd name="T87" fmla="*/ 364 h 399"/>
                                <a:gd name="T88" fmla="*/ 94 w 460"/>
                                <a:gd name="T89" fmla="*/ 335 h 399"/>
                                <a:gd name="T90" fmla="*/ 72 w 460"/>
                                <a:gd name="T91" fmla="*/ 342 h 399"/>
                                <a:gd name="T92" fmla="*/ 50 w 460"/>
                                <a:gd name="T93" fmla="*/ 333 h 399"/>
                                <a:gd name="T94" fmla="*/ 33 w 460"/>
                                <a:gd name="T95" fmla="*/ 311 h 399"/>
                                <a:gd name="T96" fmla="*/ 17 w 460"/>
                                <a:gd name="T97" fmla="*/ 296 h 399"/>
                                <a:gd name="T98" fmla="*/ 1 w 460"/>
                                <a:gd name="T99" fmla="*/ 256 h 399"/>
                                <a:gd name="T100" fmla="*/ 6 w 460"/>
                                <a:gd name="T101" fmla="*/ 217 h 399"/>
                                <a:gd name="T102" fmla="*/ 27 w 460"/>
                                <a:gd name="T103" fmla="*/ 19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460" h="399">
                                  <a:moveTo>
                                    <a:pt x="32" y="187"/>
                                  </a:moveTo>
                                  <a:lnTo>
                                    <a:pt x="33" y="177"/>
                                  </a:lnTo>
                                  <a:lnTo>
                                    <a:pt x="35" y="168"/>
                                  </a:lnTo>
                                  <a:lnTo>
                                    <a:pt x="38" y="158"/>
                                  </a:lnTo>
                                  <a:lnTo>
                                    <a:pt x="42" y="150"/>
                                  </a:lnTo>
                                  <a:lnTo>
                                    <a:pt x="45" y="143"/>
                                  </a:lnTo>
                                  <a:lnTo>
                                    <a:pt x="50" y="136"/>
                                  </a:lnTo>
                                  <a:lnTo>
                                    <a:pt x="55" y="129"/>
                                  </a:lnTo>
                                  <a:lnTo>
                                    <a:pt x="60" y="123"/>
                                  </a:lnTo>
                                  <a:lnTo>
                                    <a:pt x="65" y="118"/>
                                  </a:lnTo>
                                  <a:lnTo>
                                    <a:pt x="71" y="114"/>
                                  </a:lnTo>
                                  <a:lnTo>
                                    <a:pt x="77" y="111"/>
                                  </a:lnTo>
                                  <a:lnTo>
                                    <a:pt x="84" y="108"/>
                                  </a:lnTo>
                                  <a:lnTo>
                                    <a:pt x="89" y="106"/>
                                  </a:lnTo>
                                  <a:lnTo>
                                    <a:pt x="96" y="106"/>
                                  </a:lnTo>
                                  <a:lnTo>
                                    <a:pt x="103" y="106"/>
                                  </a:lnTo>
                                  <a:lnTo>
                                    <a:pt x="109" y="108"/>
                                  </a:lnTo>
                                  <a:lnTo>
                                    <a:pt x="116" y="109"/>
                                  </a:lnTo>
                                  <a:lnTo>
                                    <a:pt x="121" y="113"/>
                                  </a:lnTo>
                                  <a:lnTo>
                                    <a:pt x="126" y="116"/>
                                  </a:lnTo>
                                  <a:lnTo>
                                    <a:pt x="131" y="121"/>
                                  </a:lnTo>
                                  <a:lnTo>
                                    <a:pt x="133" y="114"/>
                                  </a:lnTo>
                                  <a:lnTo>
                                    <a:pt x="135" y="108"/>
                                  </a:lnTo>
                                  <a:lnTo>
                                    <a:pt x="136" y="102"/>
                                  </a:lnTo>
                                  <a:lnTo>
                                    <a:pt x="140" y="96"/>
                                  </a:lnTo>
                                  <a:lnTo>
                                    <a:pt x="143" y="91"/>
                                  </a:lnTo>
                                  <a:lnTo>
                                    <a:pt x="146" y="86"/>
                                  </a:lnTo>
                                  <a:lnTo>
                                    <a:pt x="150" y="82"/>
                                  </a:lnTo>
                                  <a:lnTo>
                                    <a:pt x="153" y="79"/>
                                  </a:lnTo>
                                  <a:lnTo>
                                    <a:pt x="157" y="76"/>
                                  </a:lnTo>
                                  <a:lnTo>
                                    <a:pt x="162" y="72"/>
                                  </a:lnTo>
                                  <a:lnTo>
                                    <a:pt x="165" y="70"/>
                                  </a:lnTo>
                                  <a:lnTo>
                                    <a:pt x="170" y="69"/>
                                  </a:lnTo>
                                  <a:lnTo>
                                    <a:pt x="175" y="69"/>
                                  </a:lnTo>
                                  <a:lnTo>
                                    <a:pt x="179" y="69"/>
                                  </a:lnTo>
                                  <a:lnTo>
                                    <a:pt x="184" y="69"/>
                                  </a:lnTo>
                                  <a:lnTo>
                                    <a:pt x="189" y="70"/>
                                  </a:lnTo>
                                  <a:lnTo>
                                    <a:pt x="195" y="76"/>
                                  </a:lnTo>
                                  <a:lnTo>
                                    <a:pt x="202" y="81"/>
                                  </a:lnTo>
                                  <a:lnTo>
                                    <a:pt x="207" y="87"/>
                                  </a:lnTo>
                                  <a:lnTo>
                                    <a:pt x="212" y="96"/>
                                  </a:lnTo>
                                  <a:lnTo>
                                    <a:pt x="212" y="96"/>
                                  </a:lnTo>
                                  <a:lnTo>
                                    <a:pt x="211" y="87"/>
                                  </a:lnTo>
                                  <a:lnTo>
                                    <a:pt x="211" y="81"/>
                                  </a:lnTo>
                                  <a:lnTo>
                                    <a:pt x="211" y="72"/>
                                  </a:lnTo>
                                  <a:lnTo>
                                    <a:pt x="212" y="65"/>
                                  </a:lnTo>
                                  <a:lnTo>
                                    <a:pt x="216" y="59"/>
                                  </a:lnTo>
                                  <a:lnTo>
                                    <a:pt x="219" y="52"/>
                                  </a:lnTo>
                                  <a:lnTo>
                                    <a:pt x="222" y="47"/>
                                  </a:lnTo>
                                  <a:lnTo>
                                    <a:pt x="227" y="44"/>
                                  </a:lnTo>
                                  <a:lnTo>
                                    <a:pt x="231" y="42"/>
                                  </a:lnTo>
                                  <a:lnTo>
                                    <a:pt x="234" y="40"/>
                                  </a:lnTo>
                                  <a:lnTo>
                                    <a:pt x="238" y="40"/>
                                  </a:lnTo>
                                  <a:lnTo>
                                    <a:pt x="241" y="40"/>
                                  </a:lnTo>
                                  <a:lnTo>
                                    <a:pt x="246" y="42"/>
                                  </a:lnTo>
                                  <a:lnTo>
                                    <a:pt x="249" y="44"/>
                                  </a:lnTo>
                                  <a:lnTo>
                                    <a:pt x="251" y="47"/>
                                  </a:lnTo>
                                  <a:lnTo>
                                    <a:pt x="254" y="50"/>
                                  </a:lnTo>
                                  <a:lnTo>
                                    <a:pt x="261" y="45"/>
                                  </a:lnTo>
                                  <a:lnTo>
                                    <a:pt x="266" y="40"/>
                                  </a:lnTo>
                                  <a:lnTo>
                                    <a:pt x="273" y="37"/>
                                  </a:lnTo>
                                  <a:lnTo>
                                    <a:pt x="280" y="35"/>
                                  </a:lnTo>
                                  <a:lnTo>
                                    <a:pt x="286" y="35"/>
                                  </a:lnTo>
                                  <a:lnTo>
                                    <a:pt x="295" y="35"/>
                                  </a:lnTo>
                                  <a:lnTo>
                                    <a:pt x="302" y="37"/>
                                  </a:lnTo>
                                  <a:lnTo>
                                    <a:pt x="308" y="40"/>
                                  </a:lnTo>
                                  <a:lnTo>
                                    <a:pt x="312" y="30"/>
                                  </a:lnTo>
                                  <a:lnTo>
                                    <a:pt x="315" y="20"/>
                                  </a:lnTo>
                                  <a:lnTo>
                                    <a:pt x="317" y="17"/>
                                  </a:lnTo>
                                  <a:lnTo>
                                    <a:pt x="320" y="13"/>
                                  </a:lnTo>
                                  <a:lnTo>
                                    <a:pt x="324" y="10"/>
                                  </a:lnTo>
                                  <a:lnTo>
                                    <a:pt x="327" y="6"/>
                                  </a:lnTo>
                                  <a:lnTo>
                                    <a:pt x="329" y="5"/>
                                  </a:lnTo>
                                  <a:lnTo>
                                    <a:pt x="332" y="3"/>
                                  </a:lnTo>
                                  <a:lnTo>
                                    <a:pt x="335" y="1"/>
                                  </a:lnTo>
                                  <a:lnTo>
                                    <a:pt x="340" y="0"/>
                                  </a:lnTo>
                                  <a:lnTo>
                                    <a:pt x="344" y="0"/>
                                  </a:lnTo>
                                  <a:lnTo>
                                    <a:pt x="347" y="1"/>
                                  </a:lnTo>
                                  <a:lnTo>
                                    <a:pt x="351" y="1"/>
                                  </a:lnTo>
                                  <a:lnTo>
                                    <a:pt x="354" y="3"/>
                                  </a:lnTo>
                                  <a:lnTo>
                                    <a:pt x="359" y="5"/>
                                  </a:lnTo>
                                  <a:lnTo>
                                    <a:pt x="362" y="8"/>
                                  </a:lnTo>
                                  <a:lnTo>
                                    <a:pt x="366" y="13"/>
                                  </a:lnTo>
                                  <a:lnTo>
                                    <a:pt x="369" y="18"/>
                                  </a:lnTo>
                                  <a:lnTo>
                                    <a:pt x="373" y="23"/>
                                  </a:lnTo>
                                  <a:lnTo>
                                    <a:pt x="376" y="28"/>
                                  </a:lnTo>
                                  <a:lnTo>
                                    <a:pt x="378" y="35"/>
                                  </a:lnTo>
                                  <a:lnTo>
                                    <a:pt x="379" y="42"/>
                                  </a:lnTo>
                                  <a:lnTo>
                                    <a:pt x="384" y="40"/>
                                  </a:lnTo>
                                  <a:lnTo>
                                    <a:pt x="389" y="40"/>
                                  </a:lnTo>
                                  <a:lnTo>
                                    <a:pt x="393" y="40"/>
                                  </a:lnTo>
                                  <a:lnTo>
                                    <a:pt x="398" y="42"/>
                                  </a:lnTo>
                                  <a:lnTo>
                                    <a:pt x="403" y="44"/>
                                  </a:lnTo>
                                  <a:lnTo>
                                    <a:pt x="406" y="45"/>
                                  </a:lnTo>
                                  <a:lnTo>
                                    <a:pt x="411" y="49"/>
                                  </a:lnTo>
                                  <a:lnTo>
                                    <a:pt x="415" y="52"/>
                                  </a:lnTo>
                                  <a:lnTo>
                                    <a:pt x="418" y="55"/>
                                  </a:lnTo>
                                  <a:lnTo>
                                    <a:pt x="421" y="60"/>
                                  </a:lnTo>
                                  <a:lnTo>
                                    <a:pt x="425" y="65"/>
                                  </a:lnTo>
                                  <a:lnTo>
                                    <a:pt x="428" y="70"/>
                                  </a:lnTo>
                                  <a:lnTo>
                                    <a:pt x="430" y="77"/>
                                  </a:lnTo>
                                  <a:lnTo>
                                    <a:pt x="432" y="84"/>
                                  </a:lnTo>
                                  <a:lnTo>
                                    <a:pt x="433" y="91"/>
                                  </a:lnTo>
                                  <a:lnTo>
                                    <a:pt x="435" y="97"/>
                                  </a:lnTo>
                                  <a:lnTo>
                                    <a:pt x="437" y="108"/>
                                  </a:lnTo>
                                  <a:lnTo>
                                    <a:pt x="437" y="119"/>
                                  </a:lnTo>
                                  <a:lnTo>
                                    <a:pt x="435" y="129"/>
                                  </a:lnTo>
                                  <a:lnTo>
                                    <a:pt x="433" y="140"/>
                                  </a:lnTo>
                                  <a:lnTo>
                                    <a:pt x="433" y="140"/>
                                  </a:lnTo>
                                  <a:lnTo>
                                    <a:pt x="437" y="140"/>
                                  </a:lnTo>
                                  <a:lnTo>
                                    <a:pt x="438" y="141"/>
                                  </a:lnTo>
                                  <a:lnTo>
                                    <a:pt x="443" y="143"/>
                                  </a:lnTo>
                                  <a:lnTo>
                                    <a:pt x="448" y="146"/>
                                  </a:lnTo>
                                  <a:lnTo>
                                    <a:pt x="452" y="151"/>
                                  </a:lnTo>
                                  <a:lnTo>
                                    <a:pt x="455" y="158"/>
                                  </a:lnTo>
                                  <a:lnTo>
                                    <a:pt x="459" y="166"/>
                                  </a:lnTo>
                                  <a:lnTo>
                                    <a:pt x="460" y="175"/>
                                  </a:lnTo>
                                  <a:lnTo>
                                    <a:pt x="460" y="183"/>
                                  </a:lnTo>
                                  <a:lnTo>
                                    <a:pt x="460" y="188"/>
                                  </a:lnTo>
                                  <a:lnTo>
                                    <a:pt x="459" y="195"/>
                                  </a:lnTo>
                                  <a:lnTo>
                                    <a:pt x="459" y="200"/>
                                  </a:lnTo>
                                  <a:lnTo>
                                    <a:pt x="457" y="205"/>
                                  </a:lnTo>
                                  <a:lnTo>
                                    <a:pt x="452" y="214"/>
                                  </a:lnTo>
                                  <a:lnTo>
                                    <a:pt x="450" y="217"/>
                                  </a:lnTo>
                                  <a:lnTo>
                                    <a:pt x="447" y="220"/>
                                  </a:lnTo>
                                  <a:lnTo>
                                    <a:pt x="447" y="229"/>
                                  </a:lnTo>
                                  <a:lnTo>
                                    <a:pt x="447" y="239"/>
                                  </a:lnTo>
                                  <a:lnTo>
                                    <a:pt x="447" y="247"/>
                                  </a:lnTo>
                                  <a:lnTo>
                                    <a:pt x="447" y="256"/>
                                  </a:lnTo>
                                  <a:lnTo>
                                    <a:pt x="445" y="264"/>
                                  </a:lnTo>
                                  <a:lnTo>
                                    <a:pt x="442" y="273"/>
                                  </a:lnTo>
                                  <a:lnTo>
                                    <a:pt x="440" y="281"/>
                                  </a:lnTo>
                                  <a:lnTo>
                                    <a:pt x="437" y="288"/>
                                  </a:lnTo>
                                  <a:lnTo>
                                    <a:pt x="433" y="294"/>
                                  </a:lnTo>
                                  <a:lnTo>
                                    <a:pt x="430" y="301"/>
                                  </a:lnTo>
                                  <a:lnTo>
                                    <a:pt x="425" y="308"/>
                                  </a:lnTo>
                                  <a:lnTo>
                                    <a:pt x="420" y="313"/>
                                  </a:lnTo>
                                  <a:lnTo>
                                    <a:pt x="415" y="316"/>
                                  </a:lnTo>
                                  <a:lnTo>
                                    <a:pt x="410" y="321"/>
                                  </a:lnTo>
                                  <a:lnTo>
                                    <a:pt x="405" y="325"/>
                                  </a:lnTo>
                                  <a:lnTo>
                                    <a:pt x="398" y="326"/>
                                  </a:lnTo>
                                  <a:lnTo>
                                    <a:pt x="394" y="328"/>
                                  </a:lnTo>
                                  <a:lnTo>
                                    <a:pt x="389" y="328"/>
                                  </a:lnTo>
                                  <a:lnTo>
                                    <a:pt x="384" y="328"/>
                                  </a:lnTo>
                                  <a:lnTo>
                                    <a:pt x="379" y="326"/>
                                  </a:lnTo>
                                  <a:lnTo>
                                    <a:pt x="376" y="333"/>
                                  </a:lnTo>
                                  <a:lnTo>
                                    <a:pt x="371" y="338"/>
                                  </a:lnTo>
                                  <a:lnTo>
                                    <a:pt x="366" y="343"/>
                                  </a:lnTo>
                                  <a:lnTo>
                                    <a:pt x="359" y="345"/>
                                  </a:lnTo>
                                  <a:lnTo>
                                    <a:pt x="357" y="345"/>
                                  </a:lnTo>
                                  <a:lnTo>
                                    <a:pt x="354" y="345"/>
                                  </a:lnTo>
                                  <a:lnTo>
                                    <a:pt x="351" y="345"/>
                                  </a:lnTo>
                                  <a:lnTo>
                                    <a:pt x="347" y="345"/>
                                  </a:lnTo>
                                  <a:lnTo>
                                    <a:pt x="346" y="343"/>
                                  </a:lnTo>
                                  <a:lnTo>
                                    <a:pt x="342" y="342"/>
                                  </a:lnTo>
                                  <a:lnTo>
                                    <a:pt x="340" y="340"/>
                                  </a:lnTo>
                                  <a:lnTo>
                                    <a:pt x="337" y="337"/>
                                  </a:lnTo>
                                  <a:lnTo>
                                    <a:pt x="334" y="333"/>
                                  </a:lnTo>
                                  <a:lnTo>
                                    <a:pt x="330" y="330"/>
                                  </a:lnTo>
                                  <a:lnTo>
                                    <a:pt x="329" y="325"/>
                                  </a:lnTo>
                                  <a:lnTo>
                                    <a:pt x="327" y="318"/>
                                  </a:lnTo>
                                  <a:lnTo>
                                    <a:pt x="325" y="325"/>
                                  </a:lnTo>
                                  <a:lnTo>
                                    <a:pt x="324" y="330"/>
                                  </a:lnTo>
                                  <a:lnTo>
                                    <a:pt x="320" y="337"/>
                                  </a:lnTo>
                                  <a:lnTo>
                                    <a:pt x="319" y="340"/>
                                  </a:lnTo>
                                  <a:lnTo>
                                    <a:pt x="315" y="345"/>
                                  </a:lnTo>
                                  <a:lnTo>
                                    <a:pt x="312" y="348"/>
                                  </a:lnTo>
                                  <a:lnTo>
                                    <a:pt x="308" y="352"/>
                                  </a:lnTo>
                                  <a:lnTo>
                                    <a:pt x="305" y="355"/>
                                  </a:lnTo>
                                  <a:lnTo>
                                    <a:pt x="300" y="357"/>
                                  </a:lnTo>
                                  <a:lnTo>
                                    <a:pt x="297" y="358"/>
                                  </a:lnTo>
                                  <a:lnTo>
                                    <a:pt x="292" y="360"/>
                                  </a:lnTo>
                                  <a:lnTo>
                                    <a:pt x="288" y="360"/>
                                  </a:lnTo>
                                  <a:lnTo>
                                    <a:pt x="283" y="360"/>
                                  </a:lnTo>
                                  <a:lnTo>
                                    <a:pt x="280" y="360"/>
                                  </a:lnTo>
                                  <a:lnTo>
                                    <a:pt x="275" y="358"/>
                                  </a:lnTo>
                                  <a:lnTo>
                                    <a:pt x="271" y="357"/>
                                  </a:lnTo>
                                  <a:lnTo>
                                    <a:pt x="266" y="353"/>
                                  </a:lnTo>
                                  <a:lnTo>
                                    <a:pt x="261" y="348"/>
                                  </a:lnTo>
                                  <a:lnTo>
                                    <a:pt x="258" y="343"/>
                                  </a:lnTo>
                                  <a:lnTo>
                                    <a:pt x="254" y="338"/>
                                  </a:lnTo>
                                  <a:lnTo>
                                    <a:pt x="251" y="332"/>
                                  </a:lnTo>
                                  <a:lnTo>
                                    <a:pt x="248" y="323"/>
                                  </a:lnTo>
                                  <a:lnTo>
                                    <a:pt x="246" y="316"/>
                                  </a:lnTo>
                                  <a:lnTo>
                                    <a:pt x="244" y="308"/>
                                  </a:lnTo>
                                  <a:lnTo>
                                    <a:pt x="244" y="318"/>
                                  </a:lnTo>
                                  <a:lnTo>
                                    <a:pt x="243" y="326"/>
                                  </a:lnTo>
                                  <a:lnTo>
                                    <a:pt x="241" y="335"/>
                                  </a:lnTo>
                                  <a:lnTo>
                                    <a:pt x="239" y="343"/>
                                  </a:lnTo>
                                  <a:lnTo>
                                    <a:pt x="238" y="352"/>
                                  </a:lnTo>
                                  <a:lnTo>
                                    <a:pt x="234" y="360"/>
                                  </a:lnTo>
                                  <a:lnTo>
                                    <a:pt x="231" y="367"/>
                                  </a:lnTo>
                                  <a:lnTo>
                                    <a:pt x="227" y="374"/>
                                  </a:lnTo>
                                  <a:lnTo>
                                    <a:pt x="222" y="380"/>
                                  </a:lnTo>
                                  <a:lnTo>
                                    <a:pt x="217" y="385"/>
                                  </a:lnTo>
                                  <a:lnTo>
                                    <a:pt x="211" y="390"/>
                                  </a:lnTo>
                                  <a:lnTo>
                                    <a:pt x="206" y="394"/>
                                  </a:lnTo>
                                  <a:lnTo>
                                    <a:pt x="199" y="397"/>
                                  </a:lnTo>
                                  <a:lnTo>
                                    <a:pt x="192" y="399"/>
                                  </a:lnTo>
                                  <a:lnTo>
                                    <a:pt x="185" y="399"/>
                                  </a:lnTo>
                                  <a:lnTo>
                                    <a:pt x="180" y="399"/>
                                  </a:lnTo>
                                  <a:lnTo>
                                    <a:pt x="173" y="399"/>
                                  </a:lnTo>
                                  <a:lnTo>
                                    <a:pt x="167" y="396"/>
                                  </a:lnTo>
                                  <a:lnTo>
                                    <a:pt x="160" y="394"/>
                                  </a:lnTo>
                                  <a:lnTo>
                                    <a:pt x="155" y="389"/>
                                  </a:lnTo>
                                  <a:lnTo>
                                    <a:pt x="148" y="385"/>
                                  </a:lnTo>
                                  <a:lnTo>
                                    <a:pt x="143" y="379"/>
                                  </a:lnTo>
                                  <a:lnTo>
                                    <a:pt x="138" y="372"/>
                                  </a:lnTo>
                                  <a:lnTo>
                                    <a:pt x="133" y="365"/>
                                  </a:lnTo>
                                  <a:lnTo>
                                    <a:pt x="133" y="364"/>
                                  </a:lnTo>
                                  <a:lnTo>
                                    <a:pt x="133" y="364"/>
                                  </a:lnTo>
                                  <a:lnTo>
                                    <a:pt x="131" y="362"/>
                                  </a:lnTo>
                                  <a:lnTo>
                                    <a:pt x="131" y="360"/>
                                  </a:lnTo>
                                  <a:lnTo>
                                    <a:pt x="128" y="364"/>
                                  </a:lnTo>
                                  <a:lnTo>
                                    <a:pt x="123" y="367"/>
                                  </a:lnTo>
                                  <a:lnTo>
                                    <a:pt x="119" y="369"/>
                                  </a:lnTo>
                                  <a:lnTo>
                                    <a:pt x="114" y="369"/>
                                  </a:lnTo>
                                  <a:lnTo>
                                    <a:pt x="111" y="369"/>
                                  </a:lnTo>
                                  <a:lnTo>
                                    <a:pt x="106" y="367"/>
                                  </a:lnTo>
                                  <a:lnTo>
                                    <a:pt x="103" y="364"/>
                                  </a:lnTo>
                                  <a:lnTo>
                                    <a:pt x="99" y="358"/>
                                  </a:lnTo>
                                  <a:lnTo>
                                    <a:pt x="98" y="353"/>
                                  </a:lnTo>
                                  <a:lnTo>
                                    <a:pt x="96" y="347"/>
                                  </a:lnTo>
                                  <a:lnTo>
                                    <a:pt x="94" y="342"/>
                                  </a:lnTo>
                                  <a:lnTo>
                                    <a:pt x="94" y="335"/>
                                  </a:lnTo>
                                  <a:lnTo>
                                    <a:pt x="89" y="338"/>
                                  </a:lnTo>
                                  <a:lnTo>
                                    <a:pt x="86" y="340"/>
                                  </a:lnTo>
                                  <a:lnTo>
                                    <a:pt x="81" y="342"/>
                                  </a:lnTo>
                                  <a:lnTo>
                                    <a:pt x="76" y="342"/>
                                  </a:lnTo>
                                  <a:lnTo>
                                    <a:pt x="72" y="342"/>
                                  </a:lnTo>
                                  <a:lnTo>
                                    <a:pt x="67" y="342"/>
                                  </a:lnTo>
                                  <a:lnTo>
                                    <a:pt x="62" y="340"/>
                                  </a:lnTo>
                                  <a:lnTo>
                                    <a:pt x="59" y="338"/>
                                  </a:lnTo>
                                  <a:lnTo>
                                    <a:pt x="54" y="337"/>
                                  </a:lnTo>
                                  <a:lnTo>
                                    <a:pt x="50" y="333"/>
                                  </a:lnTo>
                                  <a:lnTo>
                                    <a:pt x="47" y="330"/>
                                  </a:lnTo>
                                  <a:lnTo>
                                    <a:pt x="42" y="326"/>
                                  </a:lnTo>
                                  <a:lnTo>
                                    <a:pt x="38" y="323"/>
                                  </a:lnTo>
                                  <a:lnTo>
                                    <a:pt x="35" y="318"/>
                                  </a:lnTo>
                                  <a:lnTo>
                                    <a:pt x="33" y="311"/>
                                  </a:lnTo>
                                  <a:lnTo>
                                    <a:pt x="30" y="306"/>
                                  </a:lnTo>
                                  <a:lnTo>
                                    <a:pt x="27" y="305"/>
                                  </a:lnTo>
                                  <a:lnTo>
                                    <a:pt x="23" y="301"/>
                                  </a:lnTo>
                                  <a:lnTo>
                                    <a:pt x="20" y="300"/>
                                  </a:lnTo>
                                  <a:lnTo>
                                    <a:pt x="17" y="296"/>
                                  </a:lnTo>
                                  <a:lnTo>
                                    <a:pt x="13" y="291"/>
                                  </a:lnTo>
                                  <a:lnTo>
                                    <a:pt x="11" y="288"/>
                                  </a:lnTo>
                                  <a:lnTo>
                                    <a:pt x="6" y="278"/>
                                  </a:lnTo>
                                  <a:lnTo>
                                    <a:pt x="3" y="268"/>
                                  </a:lnTo>
                                  <a:lnTo>
                                    <a:pt x="1" y="256"/>
                                  </a:lnTo>
                                  <a:lnTo>
                                    <a:pt x="0" y="244"/>
                                  </a:lnTo>
                                  <a:lnTo>
                                    <a:pt x="1" y="239"/>
                                  </a:lnTo>
                                  <a:lnTo>
                                    <a:pt x="1" y="232"/>
                                  </a:lnTo>
                                  <a:lnTo>
                                    <a:pt x="3" y="224"/>
                                  </a:lnTo>
                                  <a:lnTo>
                                    <a:pt x="6" y="217"/>
                                  </a:lnTo>
                                  <a:lnTo>
                                    <a:pt x="10" y="210"/>
                                  </a:lnTo>
                                  <a:lnTo>
                                    <a:pt x="13" y="204"/>
                                  </a:lnTo>
                                  <a:lnTo>
                                    <a:pt x="17" y="197"/>
                                  </a:lnTo>
                                  <a:lnTo>
                                    <a:pt x="22" y="193"/>
                                  </a:lnTo>
                                  <a:lnTo>
                                    <a:pt x="27" y="190"/>
                                  </a:lnTo>
                                  <a:lnTo>
                                    <a:pt x="32" y="187"/>
                                  </a:lnTo>
                                  <a:lnTo>
                                    <a:pt x="32" y="18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81" name="Freeform 259"/>
                          <wps:cNvSpPr>
                            <a:spLocks/>
                          </wps:cNvSpPr>
                          <wps:spPr bwMode="auto">
                            <a:xfrm>
                              <a:off x="6756" y="3862"/>
                              <a:ext cx="460" cy="399"/>
                            </a:xfrm>
                            <a:custGeom>
                              <a:avLst/>
                              <a:gdLst>
                                <a:gd name="T0" fmla="*/ 42 w 460"/>
                                <a:gd name="T1" fmla="*/ 150 h 399"/>
                                <a:gd name="T2" fmla="*/ 65 w 460"/>
                                <a:gd name="T3" fmla="*/ 118 h 399"/>
                                <a:gd name="T4" fmla="*/ 96 w 460"/>
                                <a:gd name="T5" fmla="*/ 106 h 399"/>
                                <a:gd name="T6" fmla="*/ 126 w 460"/>
                                <a:gd name="T7" fmla="*/ 116 h 399"/>
                                <a:gd name="T8" fmla="*/ 140 w 460"/>
                                <a:gd name="T9" fmla="*/ 96 h 399"/>
                                <a:gd name="T10" fmla="*/ 157 w 460"/>
                                <a:gd name="T11" fmla="*/ 76 h 399"/>
                                <a:gd name="T12" fmla="*/ 179 w 460"/>
                                <a:gd name="T13" fmla="*/ 69 h 399"/>
                                <a:gd name="T14" fmla="*/ 207 w 460"/>
                                <a:gd name="T15" fmla="*/ 87 h 399"/>
                                <a:gd name="T16" fmla="*/ 211 w 460"/>
                                <a:gd name="T17" fmla="*/ 72 h 399"/>
                                <a:gd name="T18" fmla="*/ 227 w 460"/>
                                <a:gd name="T19" fmla="*/ 44 h 399"/>
                                <a:gd name="T20" fmla="*/ 246 w 460"/>
                                <a:gd name="T21" fmla="*/ 42 h 399"/>
                                <a:gd name="T22" fmla="*/ 266 w 460"/>
                                <a:gd name="T23" fmla="*/ 40 h 399"/>
                                <a:gd name="T24" fmla="*/ 302 w 460"/>
                                <a:gd name="T25" fmla="*/ 37 h 399"/>
                                <a:gd name="T26" fmla="*/ 320 w 460"/>
                                <a:gd name="T27" fmla="*/ 13 h 399"/>
                                <a:gd name="T28" fmla="*/ 335 w 460"/>
                                <a:gd name="T29" fmla="*/ 1 h 399"/>
                                <a:gd name="T30" fmla="*/ 354 w 460"/>
                                <a:gd name="T31" fmla="*/ 3 h 399"/>
                                <a:gd name="T32" fmla="*/ 373 w 460"/>
                                <a:gd name="T33" fmla="*/ 23 h 399"/>
                                <a:gd name="T34" fmla="*/ 389 w 460"/>
                                <a:gd name="T35" fmla="*/ 40 h 399"/>
                                <a:gd name="T36" fmla="*/ 411 w 460"/>
                                <a:gd name="T37" fmla="*/ 49 h 399"/>
                                <a:gd name="T38" fmla="*/ 428 w 460"/>
                                <a:gd name="T39" fmla="*/ 70 h 399"/>
                                <a:gd name="T40" fmla="*/ 437 w 460"/>
                                <a:gd name="T41" fmla="*/ 108 h 399"/>
                                <a:gd name="T42" fmla="*/ 437 w 460"/>
                                <a:gd name="T43" fmla="*/ 140 h 399"/>
                                <a:gd name="T44" fmla="*/ 455 w 460"/>
                                <a:gd name="T45" fmla="*/ 158 h 399"/>
                                <a:gd name="T46" fmla="*/ 459 w 460"/>
                                <a:gd name="T47" fmla="*/ 195 h 399"/>
                                <a:gd name="T48" fmla="*/ 447 w 460"/>
                                <a:gd name="T49" fmla="*/ 220 h 399"/>
                                <a:gd name="T50" fmla="*/ 445 w 460"/>
                                <a:gd name="T51" fmla="*/ 264 h 399"/>
                                <a:gd name="T52" fmla="*/ 430 w 460"/>
                                <a:gd name="T53" fmla="*/ 301 h 399"/>
                                <a:gd name="T54" fmla="*/ 405 w 460"/>
                                <a:gd name="T55" fmla="*/ 325 h 399"/>
                                <a:gd name="T56" fmla="*/ 379 w 460"/>
                                <a:gd name="T57" fmla="*/ 326 h 399"/>
                                <a:gd name="T58" fmla="*/ 357 w 460"/>
                                <a:gd name="T59" fmla="*/ 345 h 399"/>
                                <a:gd name="T60" fmla="*/ 342 w 460"/>
                                <a:gd name="T61" fmla="*/ 342 h 399"/>
                                <a:gd name="T62" fmla="*/ 329 w 460"/>
                                <a:gd name="T63" fmla="*/ 325 h 399"/>
                                <a:gd name="T64" fmla="*/ 319 w 460"/>
                                <a:gd name="T65" fmla="*/ 340 h 399"/>
                                <a:gd name="T66" fmla="*/ 300 w 460"/>
                                <a:gd name="T67" fmla="*/ 357 h 399"/>
                                <a:gd name="T68" fmla="*/ 280 w 460"/>
                                <a:gd name="T69" fmla="*/ 360 h 399"/>
                                <a:gd name="T70" fmla="*/ 258 w 460"/>
                                <a:gd name="T71" fmla="*/ 343 h 399"/>
                                <a:gd name="T72" fmla="*/ 244 w 460"/>
                                <a:gd name="T73" fmla="*/ 308 h 399"/>
                                <a:gd name="T74" fmla="*/ 238 w 460"/>
                                <a:gd name="T75" fmla="*/ 352 h 399"/>
                                <a:gd name="T76" fmla="*/ 217 w 460"/>
                                <a:gd name="T77" fmla="*/ 385 h 399"/>
                                <a:gd name="T78" fmla="*/ 185 w 460"/>
                                <a:gd name="T79" fmla="*/ 399 h 399"/>
                                <a:gd name="T80" fmla="*/ 155 w 460"/>
                                <a:gd name="T81" fmla="*/ 389 h 399"/>
                                <a:gd name="T82" fmla="*/ 133 w 460"/>
                                <a:gd name="T83" fmla="*/ 364 h 399"/>
                                <a:gd name="T84" fmla="*/ 123 w 460"/>
                                <a:gd name="T85" fmla="*/ 367 h 399"/>
                                <a:gd name="T86" fmla="*/ 103 w 460"/>
                                <a:gd name="T87" fmla="*/ 364 h 399"/>
                                <a:gd name="T88" fmla="*/ 94 w 460"/>
                                <a:gd name="T89" fmla="*/ 335 h 399"/>
                                <a:gd name="T90" fmla="*/ 72 w 460"/>
                                <a:gd name="T91" fmla="*/ 342 h 399"/>
                                <a:gd name="T92" fmla="*/ 50 w 460"/>
                                <a:gd name="T93" fmla="*/ 333 h 399"/>
                                <a:gd name="T94" fmla="*/ 33 w 460"/>
                                <a:gd name="T95" fmla="*/ 311 h 399"/>
                                <a:gd name="T96" fmla="*/ 17 w 460"/>
                                <a:gd name="T97" fmla="*/ 296 h 399"/>
                                <a:gd name="T98" fmla="*/ 1 w 460"/>
                                <a:gd name="T99" fmla="*/ 256 h 399"/>
                                <a:gd name="T100" fmla="*/ 6 w 460"/>
                                <a:gd name="T101" fmla="*/ 217 h 399"/>
                                <a:gd name="T102" fmla="*/ 27 w 460"/>
                                <a:gd name="T103" fmla="*/ 19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460" h="399">
                                  <a:moveTo>
                                    <a:pt x="32" y="187"/>
                                  </a:moveTo>
                                  <a:lnTo>
                                    <a:pt x="33" y="177"/>
                                  </a:lnTo>
                                  <a:lnTo>
                                    <a:pt x="35" y="168"/>
                                  </a:lnTo>
                                  <a:lnTo>
                                    <a:pt x="38" y="158"/>
                                  </a:lnTo>
                                  <a:lnTo>
                                    <a:pt x="42" y="150"/>
                                  </a:lnTo>
                                  <a:lnTo>
                                    <a:pt x="45" y="143"/>
                                  </a:lnTo>
                                  <a:lnTo>
                                    <a:pt x="50" y="136"/>
                                  </a:lnTo>
                                  <a:lnTo>
                                    <a:pt x="55" y="129"/>
                                  </a:lnTo>
                                  <a:lnTo>
                                    <a:pt x="60" y="123"/>
                                  </a:lnTo>
                                  <a:lnTo>
                                    <a:pt x="65" y="118"/>
                                  </a:lnTo>
                                  <a:lnTo>
                                    <a:pt x="71" y="114"/>
                                  </a:lnTo>
                                  <a:lnTo>
                                    <a:pt x="77" y="111"/>
                                  </a:lnTo>
                                  <a:lnTo>
                                    <a:pt x="84" y="108"/>
                                  </a:lnTo>
                                  <a:lnTo>
                                    <a:pt x="89" y="106"/>
                                  </a:lnTo>
                                  <a:lnTo>
                                    <a:pt x="96" y="106"/>
                                  </a:lnTo>
                                  <a:lnTo>
                                    <a:pt x="103" y="106"/>
                                  </a:lnTo>
                                  <a:lnTo>
                                    <a:pt x="109" y="108"/>
                                  </a:lnTo>
                                  <a:lnTo>
                                    <a:pt x="116" y="109"/>
                                  </a:lnTo>
                                  <a:lnTo>
                                    <a:pt x="121" y="113"/>
                                  </a:lnTo>
                                  <a:lnTo>
                                    <a:pt x="126" y="116"/>
                                  </a:lnTo>
                                  <a:lnTo>
                                    <a:pt x="131" y="121"/>
                                  </a:lnTo>
                                  <a:lnTo>
                                    <a:pt x="133" y="114"/>
                                  </a:lnTo>
                                  <a:lnTo>
                                    <a:pt x="135" y="108"/>
                                  </a:lnTo>
                                  <a:lnTo>
                                    <a:pt x="136" y="102"/>
                                  </a:lnTo>
                                  <a:lnTo>
                                    <a:pt x="140" y="96"/>
                                  </a:lnTo>
                                  <a:lnTo>
                                    <a:pt x="143" y="91"/>
                                  </a:lnTo>
                                  <a:lnTo>
                                    <a:pt x="146" y="86"/>
                                  </a:lnTo>
                                  <a:lnTo>
                                    <a:pt x="150" y="82"/>
                                  </a:lnTo>
                                  <a:lnTo>
                                    <a:pt x="153" y="79"/>
                                  </a:lnTo>
                                  <a:lnTo>
                                    <a:pt x="157" y="76"/>
                                  </a:lnTo>
                                  <a:lnTo>
                                    <a:pt x="162" y="72"/>
                                  </a:lnTo>
                                  <a:lnTo>
                                    <a:pt x="165" y="70"/>
                                  </a:lnTo>
                                  <a:lnTo>
                                    <a:pt x="170" y="69"/>
                                  </a:lnTo>
                                  <a:lnTo>
                                    <a:pt x="175" y="69"/>
                                  </a:lnTo>
                                  <a:lnTo>
                                    <a:pt x="179" y="69"/>
                                  </a:lnTo>
                                  <a:lnTo>
                                    <a:pt x="184" y="69"/>
                                  </a:lnTo>
                                  <a:lnTo>
                                    <a:pt x="189" y="70"/>
                                  </a:lnTo>
                                  <a:lnTo>
                                    <a:pt x="195" y="76"/>
                                  </a:lnTo>
                                  <a:lnTo>
                                    <a:pt x="202" y="81"/>
                                  </a:lnTo>
                                  <a:lnTo>
                                    <a:pt x="207" y="87"/>
                                  </a:lnTo>
                                  <a:lnTo>
                                    <a:pt x="212" y="96"/>
                                  </a:lnTo>
                                  <a:lnTo>
                                    <a:pt x="212" y="96"/>
                                  </a:lnTo>
                                  <a:lnTo>
                                    <a:pt x="211" y="87"/>
                                  </a:lnTo>
                                  <a:lnTo>
                                    <a:pt x="211" y="81"/>
                                  </a:lnTo>
                                  <a:lnTo>
                                    <a:pt x="211" y="72"/>
                                  </a:lnTo>
                                  <a:lnTo>
                                    <a:pt x="212" y="65"/>
                                  </a:lnTo>
                                  <a:lnTo>
                                    <a:pt x="216" y="59"/>
                                  </a:lnTo>
                                  <a:lnTo>
                                    <a:pt x="219" y="52"/>
                                  </a:lnTo>
                                  <a:lnTo>
                                    <a:pt x="222" y="47"/>
                                  </a:lnTo>
                                  <a:lnTo>
                                    <a:pt x="227" y="44"/>
                                  </a:lnTo>
                                  <a:lnTo>
                                    <a:pt x="231" y="42"/>
                                  </a:lnTo>
                                  <a:lnTo>
                                    <a:pt x="234" y="40"/>
                                  </a:lnTo>
                                  <a:lnTo>
                                    <a:pt x="238" y="40"/>
                                  </a:lnTo>
                                  <a:lnTo>
                                    <a:pt x="241" y="40"/>
                                  </a:lnTo>
                                  <a:lnTo>
                                    <a:pt x="246" y="42"/>
                                  </a:lnTo>
                                  <a:lnTo>
                                    <a:pt x="249" y="44"/>
                                  </a:lnTo>
                                  <a:lnTo>
                                    <a:pt x="251" y="47"/>
                                  </a:lnTo>
                                  <a:lnTo>
                                    <a:pt x="254" y="50"/>
                                  </a:lnTo>
                                  <a:lnTo>
                                    <a:pt x="261" y="45"/>
                                  </a:lnTo>
                                  <a:lnTo>
                                    <a:pt x="266" y="40"/>
                                  </a:lnTo>
                                  <a:lnTo>
                                    <a:pt x="273" y="37"/>
                                  </a:lnTo>
                                  <a:lnTo>
                                    <a:pt x="280" y="35"/>
                                  </a:lnTo>
                                  <a:lnTo>
                                    <a:pt x="286" y="35"/>
                                  </a:lnTo>
                                  <a:lnTo>
                                    <a:pt x="295" y="35"/>
                                  </a:lnTo>
                                  <a:lnTo>
                                    <a:pt x="302" y="37"/>
                                  </a:lnTo>
                                  <a:lnTo>
                                    <a:pt x="308" y="40"/>
                                  </a:lnTo>
                                  <a:lnTo>
                                    <a:pt x="312" y="30"/>
                                  </a:lnTo>
                                  <a:lnTo>
                                    <a:pt x="315" y="20"/>
                                  </a:lnTo>
                                  <a:lnTo>
                                    <a:pt x="317" y="17"/>
                                  </a:lnTo>
                                  <a:lnTo>
                                    <a:pt x="320" y="13"/>
                                  </a:lnTo>
                                  <a:lnTo>
                                    <a:pt x="324" y="10"/>
                                  </a:lnTo>
                                  <a:lnTo>
                                    <a:pt x="327" y="6"/>
                                  </a:lnTo>
                                  <a:lnTo>
                                    <a:pt x="329" y="5"/>
                                  </a:lnTo>
                                  <a:lnTo>
                                    <a:pt x="332" y="3"/>
                                  </a:lnTo>
                                  <a:lnTo>
                                    <a:pt x="335" y="1"/>
                                  </a:lnTo>
                                  <a:lnTo>
                                    <a:pt x="340" y="0"/>
                                  </a:lnTo>
                                  <a:lnTo>
                                    <a:pt x="344" y="0"/>
                                  </a:lnTo>
                                  <a:lnTo>
                                    <a:pt x="347" y="1"/>
                                  </a:lnTo>
                                  <a:lnTo>
                                    <a:pt x="351" y="1"/>
                                  </a:lnTo>
                                  <a:lnTo>
                                    <a:pt x="354" y="3"/>
                                  </a:lnTo>
                                  <a:lnTo>
                                    <a:pt x="359" y="5"/>
                                  </a:lnTo>
                                  <a:lnTo>
                                    <a:pt x="362" y="8"/>
                                  </a:lnTo>
                                  <a:lnTo>
                                    <a:pt x="366" y="13"/>
                                  </a:lnTo>
                                  <a:lnTo>
                                    <a:pt x="369" y="18"/>
                                  </a:lnTo>
                                  <a:lnTo>
                                    <a:pt x="373" y="23"/>
                                  </a:lnTo>
                                  <a:lnTo>
                                    <a:pt x="376" y="28"/>
                                  </a:lnTo>
                                  <a:lnTo>
                                    <a:pt x="378" y="35"/>
                                  </a:lnTo>
                                  <a:lnTo>
                                    <a:pt x="379" y="42"/>
                                  </a:lnTo>
                                  <a:lnTo>
                                    <a:pt x="384" y="40"/>
                                  </a:lnTo>
                                  <a:lnTo>
                                    <a:pt x="389" y="40"/>
                                  </a:lnTo>
                                  <a:lnTo>
                                    <a:pt x="393" y="40"/>
                                  </a:lnTo>
                                  <a:lnTo>
                                    <a:pt x="398" y="42"/>
                                  </a:lnTo>
                                  <a:lnTo>
                                    <a:pt x="403" y="44"/>
                                  </a:lnTo>
                                  <a:lnTo>
                                    <a:pt x="406" y="45"/>
                                  </a:lnTo>
                                  <a:lnTo>
                                    <a:pt x="411" y="49"/>
                                  </a:lnTo>
                                  <a:lnTo>
                                    <a:pt x="415" y="52"/>
                                  </a:lnTo>
                                  <a:lnTo>
                                    <a:pt x="418" y="55"/>
                                  </a:lnTo>
                                  <a:lnTo>
                                    <a:pt x="421" y="60"/>
                                  </a:lnTo>
                                  <a:lnTo>
                                    <a:pt x="425" y="65"/>
                                  </a:lnTo>
                                  <a:lnTo>
                                    <a:pt x="428" y="70"/>
                                  </a:lnTo>
                                  <a:lnTo>
                                    <a:pt x="430" y="77"/>
                                  </a:lnTo>
                                  <a:lnTo>
                                    <a:pt x="432" y="84"/>
                                  </a:lnTo>
                                  <a:lnTo>
                                    <a:pt x="433" y="91"/>
                                  </a:lnTo>
                                  <a:lnTo>
                                    <a:pt x="435" y="97"/>
                                  </a:lnTo>
                                  <a:lnTo>
                                    <a:pt x="437" y="108"/>
                                  </a:lnTo>
                                  <a:lnTo>
                                    <a:pt x="437" y="119"/>
                                  </a:lnTo>
                                  <a:lnTo>
                                    <a:pt x="435" y="129"/>
                                  </a:lnTo>
                                  <a:lnTo>
                                    <a:pt x="433" y="140"/>
                                  </a:lnTo>
                                  <a:lnTo>
                                    <a:pt x="433" y="140"/>
                                  </a:lnTo>
                                  <a:lnTo>
                                    <a:pt x="437" y="140"/>
                                  </a:lnTo>
                                  <a:lnTo>
                                    <a:pt x="438" y="141"/>
                                  </a:lnTo>
                                  <a:lnTo>
                                    <a:pt x="443" y="143"/>
                                  </a:lnTo>
                                  <a:lnTo>
                                    <a:pt x="448" y="146"/>
                                  </a:lnTo>
                                  <a:lnTo>
                                    <a:pt x="452" y="151"/>
                                  </a:lnTo>
                                  <a:lnTo>
                                    <a:pt x="455" y="158"/>
                                  </a:lnTo>
                                  <a:lnTo>
                                    <a:pt x="459" y="166"/>
                                  </a:lnTo>
                                  <a:lnTo>
                                    <a:pt x="460" y="175"/>
                                  </a:lnTo>
                                  <a:lnTo>
                                    <a:pt x="460" y="183"/>
                                  </a:lnTo>
                                  <a:lnTo>
                                    <a:pt x="460" y="188"/>
                                  </a:lnTo>
                                  <a:lnTo>
                                    <a:pt x="459" y="195"/>
                                  </a:lnTo>
                                  <a:lnTo>
                                    <a:pt x="459" y="200"/>
                                  </a:lnTo>
                                  <a:lnTo>
                                    <a:pt x="457" y="205"/>
                                  </a:lnTo>
                                  <a:lnTo>
                                    <a:pt x="452" y="214"/>
                                  </a:lnTo>
                                  <a:lnTo>
                                    <a:pt x="450" y="217"/>
                                  </a:lnTo>
                                  <a:lnTo>
                                    <a:pt x="447" y="220"/>
                                  </a:lnTo>
                                  <a:lnTo>
                                    <a:pt x="447" y="229"/>
                                  </a:lnTo>
                                  <a:lnTo>
                                    <a:pt x="447" y="239"/>
                                  </a:lnTo>
                                  <a:lnTo>
                                    <a:pt x="447" y="247"/>
                                  </a:lnTo>
                                  <a:lnTo>
                                    <a:pt x="447" y="256"/>
                                  </a:lnTo>
                                  <a:lnTo>
                                    <a:pt x="445" y="264"/>
                                  </a:lnTo>
                                  <a:lnTo>
                                    <a:pt x="442" y="273"/>
                                  </a:lnTo>
                                  <a:lnTo>
                                    <a:pt x="440" y="281"/>
                                  </a:lnTo>
                                  <a:lnTo>
                                    <a:pt x="437" y="288"/>
                                  </a:lnTo>
                                  <a:lnTo>
                                    <a:pt x="433" y="294"/>
                                  </a:lnTo>
                                  <a:lnTo>
                                    <a:pt x="430" y="301"/>
                                  </a:lnTo>
                                  <a:lnTo>
                                    <a:pt x="425" y="308"/>
                                  </a:lnTo>
                                  <a:lnTo>
                                    <a:pt x="420" y="313"/>
                                  </a:lnTo>
                                  <a:lnTo>
                                    <a:pt x="415" y="316"/>
                                  </a:lnTo>
                                  <a:lnTo>
                                    <a:pt x="410" y="321"/>
                                  </a:lnTo>
                                  <a:lnTo>
                                    <a:pt x="405" y="325"/>
                                  </a:lnTo>
                                  <a:lnTo>
                                    <a:pt x="398" y="326"/>
                                  </a:lnTo>
                                  <a:lnTo>
                                    <a:pt x="394" y="328"/>
                                  </a:lnTo>
                                  <a:lnTo>
                                    <a:pt x="389" y="328"/>
                                  </a:lnTo>
                                  <a:lnTo>
                                    <a:pt x="384" y="328"/>
                                  </a:lnTo>
                                  <a:lnTo>
                                    <a:pt x="379" y="326"/>
                                  </a:lnTo>
                                  <a:lnTo>
                                    <a:pt x="376" y="333"/>
                                  </a:lnTo>
                                  <a:lnTo>
                                    <a:pt x="371" y="338"/>
                                  </a:lnTo>
                                  <a:lnTo>
                                    <a:pt x="366" y="343"/>
                                  </a:lnTo>
                                  <a:lnTo>
                                    <a:pt x="359" y="345"/>
                                  </a:lnTo>
                                  <a:lnTo>
                                    <a:pt x="357" y="345"/>
                                  </a:lnTo>
                                  <a:lnTo>
                                    <a:pt x="354" y="345"/>
                                  </a:lnTo>
                                  <a:lnTo>
                                    <a:pt x="351" y="345"/>
                                  </a:lnTo>
                                  <a:lnTo>
                                    <a:pt x="347" y="345"/>
                                  </a:lnTo>
                                  <a:lnTo>
                                    <a:pt x="346" y="343"/>
                                  </a:lnTo>
                                  <a:lnTo>
                                    <a:pt x="342" y="342"/>
                                  </a:lnTo>
                                  <a:lnTo>
                                    <a:pt x="340" y="340"/>
                                  </a:lnTo>
                                  <a:lnTo>
                                    <a:pt x="337" y="337"/>
                                  </a:lnTo>
                                  <a:lnTo>
                                    <a:pt x="334" y="333"/>
                                  </a:lnTo>
                                  <a:lnTo>
                                    <a:pt x="330" y="330"/>
                                  </a:lnTo>
                                  <a:lnTo>
                                    <a:pt x="329" y="325"/>
                                  </a:lnTo>
                                  <a:lnTo>
                                    <a:pt x="327" y="318"/>
                                  </a:lnTo>
                                  <a:lnTo>
                                    <a:pt x="325" y="325"/>
                                  </a:lnTo>
                                  <a:lnTo>
                                    <a:pt x="324" y="330"/>
                                  </a:lnTo>
                                  <a:lnTo>
                                    <a:pt x="320" y="337"/>
                                  </a:lnTo>
                                  <a:lnTo>
                                    <a:pt x="319" y="340"/>
                                  </a:lnTo>
                                  <a:lnTo>
                                    <a:pt x="315" y="345"/>
                                  </a:lnTo>
                                  <a:lnTo>
                                    <a:pt x="312" y="348"/>
                                  </a:lnTo>
                                  <a:lnTo>
                                    <a:pt x="308" y="352"/>
                                  </a:lnTo>
                                  <a:lnTo>
                                    <a:pt x="305" y="355"/>
                                  </a:lnTo>
                                  <a:lnTo>
                                    <a:pt x="300" y="357"/>
                                  </a:lnTo>
                                  <a:lnTo>
                                    <a:pt x="297" y="358"/>
                                  </a:lnTo>
                                  <a:lnTo>
                                    <a:pt x="292" y="360"/>
                                  </a:lnTo>
                                  <a:lnTo>
                                    <a:pt x="288" y="360"/>
                                  </a:lnTo>
                                  <a:lnTo>
                                    <a:pt x="283" y="360"/>
                                  </a:lnTo>
                                  <a:lnTo>
                                    <a:pt x="280" y="360"/>
                                  </a:lnTo>
                                  <a:lnTo>
                                    <a:pt x="275" y="358"/>
                                  </a:lnTo>
                                  <a:lnTo>
                                    <a:pt x="271" y="357"/>
                                  </a:lnTo>
                                  <a:lnTo>
                                    <a:pt x="266" y="353"/>
                                  </a:lnTo>
                                  <a:lnTo>
                                    <a:pt x="261" y="348"/>
                                  </a:lnTo>
                                  <a:lnTo>
                                    <a:pt x="258" y="343"/>
                                  </a:lnTo>
                                  <a:lnTo>
                                    <a:pt x="254" y="338"/>
                                  </a:lnTo>
                                  <a:lnTo>
                                    <a:pt x="251" y="332"/>
                                  </a:lnTo>
                                  <a:lnTo>
                                    <a:pt x="248" y="323"/>
                                  </a:lnTo>
                                  <a:lnTo>
                                    <a:pt x="246" y="316"/>
                                  </a:lnTo>
                                  <a:lnTo>
                                    <a:pt x="244" y="308"/>
                                  </a:lnTo>
                                  <a:lnTo>
                                    <a:pt x="244" y="318"/>
                                  </a:lnTo>
                                  <a:lnTo>
                                    <a:pt x="243" y="326"/>
                                  </a:lnTo>
                                  <a:lnTo>
                                    <a:pt x="241" y="335"/>
                                  </a:lnTo>
                                  <a:lnTo>
                                    <a:pt x="239" y="343"/>
                                  </a:lnTo>
                                  <a:lnTo>
                                    <a:pt x="238" y="352"/>
                                  </a:lnTo>
                                  <a:lnTo>
                                    <a:pt x="234" y="360"/>
                                  </a:lnTo>
                                  <a:lnTo>
                                    <a:pt x="231" y="367"/>
                                  </a:lnTo>
                                  <a:lnTo>
                                    <a:pt x="227" y="374"/>
                                  </a:lnTo>
                                  <a:lnTo>
                                    <a:pt x="222" y="380"/>
                                  </a:lnTo>
                                  <a:lnTo>
                                    <a:pt x="217" y="385"/>
                                  </a:lnTo>
                                  <a:lnTo>
                                    <a:pt x="211" y="390"/>
                                  </a:lnTo>
                                  <a:lnTo>
                                    <a:pt x="206" y="394"/>
                                  </a:lnTo>
                                  <a:lnTo>
                                    <a:pt x="199" y="397"/>
                                  </a:lnTo>
                                  <a:lnTo>
                                    <a:pt x="192" y="399"/>
                                  </a:lnTo>
                                  <a:lnTo>
                                    <a:pt x="185" y="399"/>
                                  </a:lnTo>
                                  <a:lnTo>
                                    <a:pt x="180" y="399"/>
                                  </a:lnTo>
                                  <a:lnTo>
                                    <a:pt x="173" y="399"/>
                                  </a:lnTo>
                                  <a:lnTo>
                                    <a:pt x="167" y="396"/>
                                  </a:lnTo>
                                  <a:lnTo>
                                    <a:pt x="160" y="394"/>
                                  </a:lnTo>
                                  <a:lnTo>
                                    <a:pt x="155" y="389"/>
                                  </a:lnTo>
                                  <a:lnTo>
                                    <a:pt x="148" y="385"/>
                                  </a:lnTo>
                                  <a:lnTo>
                                    <a:pt x="143" y="379"/>
                                  </a:lnTo>
                                  <a:lnTo>
                                    <a:pt x="138" y="372"/>
                                  </a:lnTo>
                                  <a:lnTo>
                                    <a:pt x="133" y="365"/>
                                  </a:lnTo>
                                  <a:lnTo>
                                    <a:pt x="133" y="364"/>
                                  </a:lnTo>
                                  <a:lnTo>
                                    <a:pt x="133" y="364"/>
                                  </a:lnTo>
                                  <a:lnTo>
                                    <a:pt x="131" y="362"/>
                                  </a:lnTo>
                                  <a:lnTo>
                                    <a:pt x="131" y="360"/>
                                  </a:lnTo>
                                  <a:lnTo>
                                    <a:pt x="128" y="364"/>
                                  </a:lnTo>
                                  <a:lnTo>
                                    <a:pt x="123" y="367"/>
                                  </a:lnTo>
                                  <a:lnTo>
                                    <a:pt x="119" y="369"/>
                                  </a:lnTo>
                                  <a:lnTo>
                                    <a:pt x="114" y="369"/>
                                  </a:lnTo>
                                  <a:lnTo>
                                    <a:pt x="111" y="369"/>
                                  </a:lnTo>
                                  <a:lnTo>
                                    <a:pt x="106" y="367"/>
                                  </a:lnTo>
                                  <a:lnTo>
                                    <a:pt x="103" y="364"/>
                                  </a:lnTo>
                                  <a:lnTo>
                                    <a:pt x="99" y="358"/>
                                  </a:lnTo>
                                  <a:lnTo>
                                    <a:pt x="98" y="353"/>
                                  </a:lnTo>
                                  <a:lnTo>
                                    <a:pt x="96" y="347"/>
                                  </a:lnTo>
                                  <a:lnTo>
                                    <a:pt x="94" y="342"/>
                                  </a:lnTo>
                                  <a:lnTo>
                                    <a:pt x="94" y="335"/>
                                  </a:lnTo>
                                  <a:lnTo>
                                    <a:pt x="89" y="338"/>
                                  </a:lnTo>
                                  <a:lnTo>
                                    <a:pt x="86" y="340"/>
                                  </a:lnTo>
                                  <a:lnTo>
                                    <a:pt x="81" y="342"/>
                                  </a:lnTo>
                                  <a:lnTo>
                                    <a:pt x="76" y="342"/>
                                  </a:lnTo>
                                  <a:lnTo>
                                    <a:pt x="72" y="342"/>
                                  </a:lnTo>
                                  <a:lnTo>
                                    <a:pt x="67" y="342"/>
                                  </a:lnTo>
                                  <a:lnTo>
                                    <a:pt x="62" y="340"/>
                                  </a:lnTo>
                                  <a:lnTo>
                                    <a:pt x="59" y="338"/>
                                  </a:lnTo>
                                  <a:lnTo>
                                    <a:pt x="54" y="337"/>
                                  </a:lnTo>
                                  <a:lnTo>
                                    <a:pt x="50" y="333"/>
                                  </a:lnTo>
                                  <a:lnTo>
                                    <a:pt x="47" y="330"/>
                                  </a:lnTo>
                                  <a:lnTo>
                                    <a:pt x="42" y="326"/>
                                  </a:lnTo>
                                  <a:lnTo>
                                    <a:pt x="38" y="323"/>
                                  </a:lnTo>
                                  <a:lnTo>
                                    <a:pt x="35" y="318"/>
                                  </a:lnTo>
                                  <a:lnTo>
                                    <a:pt x="33" y="311"/>
                                  </a:lnTo>
                                  <a:lnTo>
                                    <a:pt x="30" y="306"/>
                                  </a:lnTo>
                                  <a:lnTo>
                                    <a:pt x="27" y="305"/>
                                  </a:lnTo>
                                  <a:lnTo>
                                    <a:pt x="23" y="301"/>
                                  </a:lnTo>
                                  <a:lnTo>
                                    <a:pt x="20" y="300"/>
                                  </a:lnTo>
                                  <a:lnTo>
                                    <a:pt x="17" y="296"/>
                                  </a:lnTo>
                                  <a:lnTo>
                                    <a:pt x="13" y="291"/>
                                  </a:lnTo>
                                  <a:lnTo>
                                    <a:pt x="11" y="288"/>
                                  </a:lnTo>
                                  <a:lnTo>
                                    <a:pt x="6" y="278"/>
                                  </a:lnTo>
                                  <a:lnTo>
                                    <a:pt x="3" y="268"/>
                                  </a:lnTo>
                                  <a:lnTo>
                                    <a:pt x="1" y="256"/>
                                  </a:lnTo>
                                  <a:lnTo>
                                    <a:pt x="0" y="244"/>
                                  </a:lnTo>
                                  <a:lnTo>
                                    <a:pt x="1" y="239"/>
                                  </a:lnTo>
                                  <a:lnTo>
                                    <a:pt x="1" y="232"/>
                                  </a:lnTo>
                                  <a:lnTo>
                                    <a:pt x="3" y="224"/>
                                  </a:lnTo>
                                  <a:lnTo>
                                    <a:pt x="6" y="217"/>
                                  </a:lnTo>
                                  <a:lnTo>
                                    <a:pt x="10" y="210"/>
                                  </a:lnTo>
                                  <a:lnTo>
                                    <a:pt x="13" y="204"/>
                                  </a:lnTo>
                                  <a:lnTo>
                                    <a:pt x="17" y="197"/>
                                  </a:lnTo>
                                  <a:lnTo>
                                    <a:pt x="22" y="193"/>
                                  </a:lnTo>
                                  <a:lnTo>
                                    <a:pt x="27" y="190"/>
                                  </a:lnTo>
                                  <a:lnTo>
                                    <a:pt x="32" y="187"/>
                                  </a:lnTo>
                                  <a:lnTo>
                                    <a:pt x="32" y="1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2" name="Picture 26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754" y="3860"/>
                              <a:ext cx="464"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3" name="Picture 26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6859" y="4232"/>
                              <a:ext cx="45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4" name="Freeform 262"/>
                          <wps:cNvSpPr>
                            <a:spLocks/>
                          </wps:cNvSpPr>
                          <wps:spPr bwMode="auto">
                            <a:xfrm>
                              <a:off x="6860" y="4234"/>
                              <a:ext cx="449" cy="236"/>
                            </a:xfrm>
                            <a:custGeom>
                              <a:avLst/>
                              <a:gdLst>
                                <a:gd name="T0" fmla="*/ 39 w 449"/>
                                <a:gd name="T1" fmla="*/ 94 h 236"/>
                                <a:gd name="T2" fmla="*/ 54 w 449"/>
                                <a:gd name="T3" fmla="*/ 76 h 236"/>
                                <a:gd name="T4" fmla="*/ 76 w 449"/>
                                <a:gd name="T5" fmla="*/ 66 h 236"/>
                                <a:gd name="T6" fmla="*/ 100 w 449"/>
                                <a:gd name="T7" fmla="*/ 62 h 236"/>
                                <a:gd name="T8" fmla="*/ 123 w 449"/>
                                <a:gd name="T9" fmla="*/ 69 h 236"/>
                                <a:gd name="T10" fmla="*/ 137 w 449"/>
                                <a:gd name="T11" fmla="*/ 55 h 236"/>
                                <a:gd name="T12" fmla="*/ 167 w 449"/>
                                <a:gd name="T13" fmla="*/ 40 h 236"/>
                                <a:gd name="T14" fmla="*/ 184 w 449"/>
                                <a:gd name="T15" fmla="*/ 42 h 236"/>
                                <a:gd name="T16" fmla="*/ 208 w 449"/>
                                <a:gd name="T17" fmla="*/ 57 h 236"/>
                                <a:gd name="T18" fmla="*/ 208 w 449"/>
                                <a:gd name="T19" fmla="*/ 39 h 236"/>
                                <a:gd name="T20" fmla="*/ 221 w 449"/>
                                <a:gd name="T21" fmla="*/ 25 h 236"/>
                                <a:gd name="T22" fmla="*/ 236 w 449"/>
                                <a:gd name="T23" fmla="*/ 24 h 236"/>
                                <a:gd name="T24" fmla="*/ 250 w 449"/>
                                <a:gd name="T25" fmla="*/ 30 h 236"/>
                                <a:gd name="T26" fmla="*/ 274 w 449"/>
                                <a:gd name="T27" fmla="*/ 20 h 236"/>
                                <a:gd name="T28" fmla="*/ 301 w 449"/>
                                <a:gd name="T29" fmla="*/ 24 h 236"/>
                                <a:gd name="T30" fmla="*/ 319 w 449"/>
                                <a:gd name="T31" fmla="*/ 5 h 236"/>
                                <a:gd name="T32" fmla="*/ 346 w 449"/>
                                <a:gd name="T33" fmla="*/ 2 h 236"/>
                                <a:gd name="T34" fmla="*/ 361 w 449"/>
                                <a:gd name="T35" fmla="*/ 10 h 236"/>
                                <a:gd name="T36" fmla="*/ 370 w 449"/>
                                <a:gd name="T37" fmla="*/ 25 h 236"/>
                                <a:gd name="T38" fmla="*/ 397 w 449"/>
                                <a:gd name="T39" fmla="*/ 27 h 236"/>
                                <a:gd name="T40" fmla="*/ 420 w 449"/>
                                <a:gd name="T41" fmla="*/ 49 h 236"/>
                                <a:gd name="T42" fmla="*/ 425 w 449"/>
                                <a:gd name="T43" fmla="*/ 71 h 236"/>
                                <a:gd name="T44" fmla="*/ 432 w 449"/>
                                <a:gd name="T45" fmla="*/ 84 h 236"/>
                                <a:gd name="T46" fmla="*/ 447 w 449"/>
                                <a:gd name="T47" fmla="*/ 98 h 236"/>
                                <a:gd name="T48" fmla="*/ 447 w 449"/>
                                <a:gd name="T49" fmla="*/ 114 h 236"/>
                                <a:gd name="T50" fmla="*/ 436 w 449"/>
                                <a:gd name="T51" fmla="*/ 130 h 236"/>
                                <a:gd name="T52" fmla="*/ 437 w 449"/>
                                <a:gd name="T53" fmla="*/ 146 h 236"/>
                                <a:gd name="T54" fmla="*/ 429 w 449"/>
                                <a:gd name="T55" fmla="*/ 167 h 236"/>
                                <a:gd name="T56" fmla="*/ 410 w 449"/>
                                <a:gd name="T57" fmla="*/ 185 h 236"/>
                                <a:gd name="T58" fmla="*/ 388 w 449"/>
                                <a:gd name="T59" fmla="*/ 192 h 236"/>
                                <a:gd name="T60" fmla="*/ 370 w 449"/>
                                <a:gd name="T61" fmla="*/ 192 h 236"/>
                                <a:gd name="T62" fmla="*/ 356 w 449"/>
                                <a:gd name="T63" fmla="*/ 202 h 236"/>
                                <a:gd name="T64" fmla="*/ 334 w 449"/>
                                <a:gd name="T65" fmla="*/ 202 h 236"/>
                                <a:gd name="T66" fmla="*/ 321 w 449"/>
                                <a:gd name="T67" fmla="*/ 192 h 236"/>
                                <a:gd name="T68" fmla="*/ 304 w 449"/>
                                <a:gd name="T69" fmla="*/ 207 h 236"/>
                                <a:gd name="T70" fmla="*/ 274 w 449"/>
                                <a:gd name="T71" fmla="*/ 212 h 236"/>
                                <a:gd name="T72" fmla="*/ 255 w 449"/>
                                <a:gd name="T73" fmla="*/ 205 h 236"/>
                                <a:gd name="T74" fmla="*/ 242 w 449"/>
                                <a:gd name="T75" fmla="*/ 192 h 236"/>
                                <a:gd name="T76" fmla="*/ 236 w 449"/>
                                <a:gd name="T77" fmla="*/ 194 h 236"/>
                                <a:gd name="T78" fmla="*/ 230 w 449"/>
                                <a:gd name="T79" fmla="*/ 212 h 236"/>
                                <a:gd name="T80" fmla="*/ 211 w 449"/>
                                <a:gd name="T81" fmla="*/ 227 h 236"/>
                                <a:gd name="T82" fmla="*/ 188 w 449"/>
                                <a:gd name="T83" fmla="*/ 236 h 236"/>
                                <a:gd name="T84" fmla="*/ 162 w 449"/>
                                <a:gd name="T85" fmla="*/ 234 h 236"/>
                                <a:gd name="T86" fmla="*/ 140 w 449"/>
                                <a:gd name="T87" fmla="*/ 224 h 236"/>
                                <a:gd name="T88" fmla="*/ 130 w 449"/>
                                <a:gd name="T89" fmla="*/ 214 h 236"/>
                                <a:gd name="T90" fmla="*/ 122 w 449"/>
                                <a:gd name="T91" fmla="*/ 217 h 236"/>
                                <a:gd name="T92" fmla="*/ 105 w 449"/>
                                <a:gd name="T93" fmla="*/ 217 h 236"/>
                                <a:gd name="T94" fmla="*/ 93 w 449"/>
                                <a:gd name="T95" fmla="*/ 205 h 236"/>
                                <a:gd name="T96" fmla="*/ 85 w 449"/>
                                <a:gd name="T97" fmla="*/ 200 h 236"/>
                                <a:gd name="T98" fmla="*/ 51 w 449"/>
                                <a:gd name="T99" fmla="*/ 197 h 236"/>
                                <a:gd name="T100" fmla="*/ 24 w 449"/>
                                <a:gd name="T101" fmla="*/ 178 h 236"/>
                                <a:gd name="T102" fmla="*/ 4 w 449"/>
                                <a:gd name="T103" fmla="*/ 158 h 236"/>
                                <a:gd name="T104" fmla="*/ 2 w 449"/>
                                <a:gd name="T105" fmla="*/ 136 h 236"/>
                                <a:gd name="T106" fmla="*/ 14 w 449"/>
                                <a:gd name="T107" fmla="*/ 121 h 236"/>
                                <a:gd name="T108" fmla="*/ 32 w 449"/>
                                <a:gd name="T109" fmla="*/ 111 h 2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449" h="236">
                                  <a:moveTo>
                                    <a:pt x="32" y="111"/>
                                  </a:moveTo>
                                  <a:lnTo>
                                    <a:pt x="34" y="106"/>
                                  </a:lnTo>
                                  <a:lnTo>
                                    <a:pt x="36" y="99"/>
                                  </a:lnTo>
                                  <a:lnTo>
                                    <a:pt x="39" y="94"/>
                                  </a:lnTo>
                                  <a:lnTo>
                                    <a:pt x="42" y="89"/>
                                  </a:lnTo>
                                  <a:lnTo>
                                    <a:pt x="46" y="84"/>
                                  </a:lnTo>
                                  <a:lnTo>
                                    <a:pt x="49" y="81"/>
                                  </a:lnTo>
                                  <a:lnTo>
                                    <a:pt x="54" y="76"/>
                                  </a:lnTo>
                                  <a:lnTo>
                                    <a:pt x="59" y="72"/>
                                  </a:lnTo>
                                  <a:lnTo>
                                    <a:pt x="64" y="71"/>
                                  </a:lnTo>
                                  <a:lnTo>
                                    <a:pt x="69" y="67"/>
                                  </a:lnTo>
                                  <a:lnTo>
                                    <a:pt x="76" y="66"/>
                                  </a:lnTo>
                                  <a:lnTo>
                                    <a:pt x="81" y="64"/>
                                  </a:lnTo>
                                  <a:lnTo>
                                    <a:pt x="88" y="62"/>
                                  </a:lnTo>
                                  <a:lnTo>
                                    <a:pt x="95" y="62"/>
                                  </a:lnTo>
                                  <a:lnTo>
                                    <a:pt x="100" y="62"/>
                                  </a:lnTo>
                                  <a:lnTo>
                                    <a:pt x="107" y="64"/>
                                  </a:lnTo>
                                  <a:lnTo>
                                    <a:pt x="113" y="66"/>
                                  </a:lnTo>
                                  <a:lnTo>
                                    <a:pt x="118" y="67"/>
                                  </a:lnTo>
                                  <a:lnTo>
                                    <a:pt x="123" y="69"/>
                                  </a:lnTo>
                                  <a:lnTo>
                                    <a:pt x="129" y="71"/>
                                  </a:lnTo>
                                  <a:lnTo>
                                    <a:pt x="130" y="67"/>
                                  </a:lnTo>
                                  <a:lnTo>
                                    <a:pt x="132" y="62"/>
                                  </a:lnTo>
                                  <a:lnTo>
                                    <a:pt x="137" y="55"/>
                                  </a:lnTo>
                                  <a:lnTo>
                                    <a:pt x="144" y="50"/>
                                  </a:lnTo>
                                  <a:lnTo>
                                    <a:pt x="150" y="45"/>
                                  </a:lnTo>
                                  <a:lnTo>
                                    <a:pt x="157" y="42"/>
                                  </a:lnTo>
                                  <a:lnTo>
                                    <a:pt x="167" y="40"/>
                                  </a:lnTo>
                                  <a:lnTo>
                                    <a:pt x="171" y="40"/>
                                  </a:lnTo>
                                  <a:lnTo>
                                    <a:pt x="176" y="40"/>
                                  </a:lnTo>
                                  <a:lnTo>
                                    <a:pt x="179" y="40"/>
                                  </a:lnTo>
                                  <a:lnTo>
                                    <a:pt x="184" y="42"/>
                                  </a:lnTo>
                                  <a:lnTo>
                                    <a:pt x="191" y="44"/>
                                  </a:lnTo>
                                  <a:lnTo>
                                    <a:pt x="198" y="47"/>
                                  </a:lnTo>
                                  <a:lnTo>
                                    <a:pt x="203" y="52"/>
                                  </a:lnTo>
                                  <a:lnTo>
                                    <a:pt x="208" y="57"/>
                                  </a:lnTo>
                                  <a:lnTo>
                                    <a:pt x="206" y="52"/>
                                  </a:lnTo>
                                  <a:lnTo>
                                    <a:pt x="206" y="49"/>
                                  </a:lnTo>
                                  <a:lnTo>
                                    <a:pt x="206" y="44"/>
                                  </a:lnTo>
                                  <a:lnTo>
                                    <a:pt x="208" y="39"/>
                                  </a:lnTo>
                                  <a:lnTo>
                                    <a:pt x="209" y="35"/>
                                  </a:lnTo>
                                  <a:lnTo>
                                    <a:pt x="213" y="30"/>
                                  </a:lnTo>
                                  <a:lnTo>
                                    <a:pt x="216" y="27"/>
                                  </a:lnTo>
                                  <a:lnTo>
                                    <a:pt x="221" y="25"/>
                                  </a:lnTo>
                                  <a:lnTo>
                                    <a:pt x="225" y="24"/>
                                  </a:lnTo>
                                  <a:lnTo>
                                    <a:pt x="230" y="24"/>
                                  </a:lnTo>
                                  <a:lnTo>
                                    <a:pt x="233" y="24"/>
                                  </a:lnTo>
                                  <a:lnTo>
                                    <a:pt x="236" y="24"/>
                                  </a:lnTo>
                                  <a:lnTo>
                                    <a:pt x="240" y="25"/>
                                  </a:lnTo>
                                  <a:lnTo>
                                    <a:pt x="243" y="27"/>
                                  </a:lnTo>
                                  <a:lnTo>
                                    <a:pt x="247" y="29"/>
                                  </a:lnTo>
                                  <a:lnTo>
                                    <a:pt x="250" y="30"/>
                                  </a:lnTo>
                                  <a:lnTo>
                                    <a:pt x="255" y="27"/>
                                  </a:lnTo>
                                  <a:lnTo>
                                    <a:pt x="262" y="24"/>
                                  </a:lnTo>
                                  <a:lnTo>
                                    <a:pt x="267" y="22"/>
                                  </a:lnTo>
                                  <a:lnTo>
                                    <a:pt x="274" y="20"/>
                                  </a:lnTo>
                                  <a:lnTo>
                                    <a:pt x="280" y="20"/>
                                  </a:lnTo>
                                  <a:lnTo>
                                    <a:pt x="287" y="20"/>
                                  </a:lnTo>
                                  <a:lnTo>
                                    <a:pt x="294" y="22"/>
                                  </a:lnTo>
                                  <a:lnTo>
                                    <a:pt x="301" y="24"/>
                                  </a:lnTo>
                                  <a:lnTo>
                                    <a:pt x="304" y="17"/>
                                  </a:lnTo>
                                  <a:lnTo>
                                    <a:pt x="307" y="12"/>
                                  </a:lnTo>
                                  <a:lnTo>
                                    <a:pt x="312" y="8"/>
                                  </a:lnTo>
                                  <a:lnTo>
                                    <a:pt x="319" y="5"/>
                                  </a:lnTo>
                                  <a:lnTo>
                                    <a:pt x="324" y="2"/>
                                  </a:lnTo>
                                  <a:lnTo>
                                    <a:pt x="331" y="0"/>
                                  </a:lnTo>
                                  <a:lnTo>
                                    <a:pt x="339" y="0"/>
                                  </a:lnTo>
                                  <a:lnTo>
                                    <a:pt x="346" y="2"/>
                                  </a:lnTo>
                                  <a:lnTo>
                                    <a:pt x="351" y="3"/>
                                  </a:lnTo>
                                  <a:lnTo>
                                    <a:pt x="355" y="5"/>
                                  </a:lnTo>
                                  <a:lnTo>
                                    <a:pt x="358" y="7"/>
                                  </a:lnTo>
                                  <a:lnTo>
                                    <a:pt x="361" y="10"/>
                                  </a:lnTo>
                                  <a:lnTo>
                                    <a:pt x="365" y="13"/>
                                  </a:lnTo>
                                  <a:lnTo>
                                    <a:pt x="366" y="17"/>
                                  </a:lnTo>
                                  <a:lnTo>
                                    <a:pt x="368" y="20"/>
                                  </a:lnTo>
                                  <a:lnTo>
                                    <a:pt x="370" y="25"/>
                                  </a:lnTo>
                                  <a:lnTo>
                                    <a:pt x="375" y="25"/>
                                  </a:lnTo>
                                  <a:lnTo>
                                    <a:pt x="380" y="24"/>
                                  </a:lnTo>
                                  <a:lnTo>
                                    <a:pt x="388" y="25"/>
                                  </a:lnTo>
                                  <a:lnTo>
                                    <a:pt x="397" y="27"/>
                                  </a:lnTo>
                                  <a:lnTo>
                                    <a:pt x="405" y="30"/>
                                  </a:lnTo>
                                  <a:lnTo>
                                    <a:pt x="412" y="35"/>
                                  </a:lnTo>
                                  <a:lnTo>
                                    <a:pt x="417" y="42"/>
                                  </a:lnTo>
                                  <a:lnTo>
                                    <a:pt x="420" y="49"/>
                                  </a:lnTo>
                                  <a:lnTo>
                                    <a:pt x="422" y="52"/>
                                  </a:lnTo>
                                  <a:lnTo>
                                    <a:pt x="424" y="57"/>
                                  </a:lnTo>
                                  <a:lnTo>
                                    <a:pt x="425" y="64"/>
                                  </a:lnTo>
                                  <a:lnTo>
                                    <a:pt x="425" y="71"/>
                                  </a:lnTo>
                                  <a:lnTo>
                                    <a:pt x="424" y="76"/>
                                  </a:lnTo>
                                  <a:lnTo>
                                    <a:pt x="422" y="82"/>
                                  </a:lnTo>
                                  <a:lnTo>
                                    <a:pt x="427" y="82"/>
                                  </a:lnTo>
                                  <a:lnTo>
                                    <a:pt x="432" y="84"/>
                                  </a:lnTo>
                                  <a:lnTo>
                                    <a:pt x="437" y="87"/>
                                  </a:lnTo>
                                  <a:lnTo>
                                    <a:pt x="441" y="91"/>
                                  </a:lnTo>
                                  <a:lnTo>
                                    <a:pt x="444" y="94"/>
                                  </a:lnTo>
                                  <a:lnTo>
                                    <a:pt x="447" y="98"/>
                                  </a:lnTo>
                                  <a:lnTo>
                                    <a:pt x="449" y="103"/>
                                  </a:lnTo>
                                  <a:lnTo>
                                    <a:pt x="449" y="108"/>
                                  </a:lnTo>
                                  <a:lnTo>
                                    <a:pt x="449" y="111"/>
                                  </a:lnTo>
                                  <a:lnTo>
                                    <a:pt x="447" y="114"/>
                                  </a:lnTo>
                                  <a:lnTo>
                                    <a:pt x="447" y="118"/>
                                  </a:lnTo>
                                  <a:lnTo>
                                    <a:pt x="446" y="121"/>
                                  </a:lnTo>
                                  <a:lnTo>
                                    <a:pt x="441" y="126"/>
                                  </a:lnTo>
                                  <a:lnTo>
                                    <a:pt x="436" y="130"/>
                                  </a:lnTo>
                                  <a:lnTo>
                                    <a:pt x="436" y="130"/>
                                  </a:lnTo>
                                  <a:lnTo>
                                    <a:pt x="437" y="135"/>
                                  </a:lnTo>
                                  <a:lnTo>
                                    <a:pt x="437" y="141"/>
                                  </a:lnTo>
                                  <a:lnTo>
                                    <a:pt x="437" y="146"/>
                                  </a:lnTo>
                                  <a:lnTo>
                                    <a:pt x="436" y="151"/>
                                  </a:lnTo>
                                  <a:lnTo>
                                    <a:pt x="434" y="157"/>
                                  </a:lnTo>
                                  <a:lnTo>
                                    <a:pt x="432" y="162"/>
                                  </a:lnTo>
                                  <a:lnTo>
                                    <a:pt x="429" y="167"/>
                                  </a:lnTo>
                                  <a:lnTo>
                                    <a:pt x="427" y="170"/>
                                  </a:lnTo>
                                  <a:lnTo>
                                    <a:pt x="424" y="175"/>
                                  </a:lnTo>
                                  <a:lnTo>
                                    <a:pt x="419" y="178"/>
                                  </a:lnTo>
                                  <a:lnTo>
                                    <a:pt x="410" y="185"/>
                                  </a:lnTo>
                                  <a:lnTo>
                                    <a:pt x="405" y="187"/>
                                  </a:lnTo>
                                  <a:lnTo>
                                    <a:pt x="400" y="189"/>
                                  </a:lnTo>
                                  <a:lnTo>
                                    <a:pt x="395" y="190"/>
                                  </a:lnTo>
                                  <a:lnTo>
                                    <a:pt x="388" y="192"/>
                                  </a:lnTo>
                                  <a:lnTo>
                                    <a:pt x="385" y="194"/>
                                  </a:lnTo>
                                  <a:lnTo>
                                    <a:pt x="380" y="194"/>
                                  </a:lnTo>
                                  <a:lnTo>
                                    <a:pt x="375" y="194"/>
                                  </a:lnTo>
                                  <a:lnTo>
                                    <a:pt x="370" y="192"/>
                                  </a:lnTo>
                                  <a:lnTo>
                                    <a:pt x="370" y="192"/>
                                  </a:lnTo>
                                  <a:lnTo>
                                    <a:pt x="366" y="197"/>
                                  </a:lnTo>
                                  <a:lnTo>
                                    <a:pt x="361" y="200"/>
                                  </a:lnTo>
                                  <a:lnTo>
                                    <a:pt x="356" y="202"/>
                                  </a:lnTo>
                                  <a:lnTo>
                                    <a:pt x="351" y="204"/>
                                  </a:lnTo>
                                  <a:lnTo>
                                    <a:pt x="346" y="204"/>
                                  </a:lnTo>
                                  <a:lnTo>
                                    <a:pt x="339" y="204"/>
                                  </a:lnTo>
                                  <a:lnTo>
                                    <a:pt x="334" y="202"/>
                                  </a:lnTo>
                                  <a:lnTo>
                                    <a:pt x="329" y="199"/>
                                  </a:lnTo>
                                  <a:lnTo>
                                    <a:pt x="326" y="197"/>
                                  </a:lnTo>
                                  <a:lnTo>
                                    <a:pt x="323" y="194"/>
                                  </a:lnTo>
                                  <a:lnTo>
                                    <a:pt x="321" y="192"/>
                                  </a:lnTo>
                                  <a:lnTo>
                                    <a:pt x="319" y="189"/>
                                  </a:lnTo>
                                  <a:lnTo>
                                    <a:pt x="316" y="195"/>
                                  </a:lnTo>
                                  <a:lnTo>
                                    <a:pt x="311" y="202"/>
                                  </a:lnTo>
                                  <a:lnTo>
                                    <a:pt x="304" y="207"/>
                                  </a:lnTo>
                                  <a:lnTo>
                                    <a:pt x="297" y="210"/>
                                  </a:lnTo>
                                  <a:lnTo>
                                    <a:pt x="289" y="212"/>
                                  </a:lnTo>
                                  <a:lnTo>
                                    <a:pt x="280" y="214"/>
                                  </a:lnTo>
                                  <a:lnTo>
                                    <a:pt x="274" y="212"/>
                                  </a:lnTo>
                                  <a:lnTo>
                                    <a:pt x="269" y="212"/>
                                  </a:lnTo>
                                  <a:lnTo>
                                    <a:pt x="265" y="210"/>
                                  </a:lnTo>
                                  <a:lnTo>
                                    <a:pt x="260" y="209"/>
                                  </a:lnTo>
                                  <a:lnTo>
                                    <a:pt x="255" y="205"/>
                                  </a:lnTo>
                                  <a:lnTo>
                                    <a:pt x="252" y="202"/>
                                  </a:lnTo>
                                  <a:lnTo>
                                    <a:pt x="248" y="199"/>
                                  </a:lnTo>
                                  <a:lnTo>
                                    <a:pt x="245" y="195"/>
                                  </a:lnTo>
                                  <a:lnTo>
                                    <a:pt x="242" y="192"/>
                                  </a:lnTo>
                                  <a:lnTo>
                                    <a:pt x="240" y="187"/>
                                  </a:lnTo>
                                  <a:lnTo>
                                    <a:pt x="238" y="182"/>
                                  </a:lnTo>
                                  <a:lnTo>
                                    <a:pt x="238" y="187"/>
                                  </a:lnTo>
                                  <a:lnTo>
                                    <a:pt x="236" y="194"/>
                                  </a:lnTo>
                                  <a:lnTo>
                                    <a:pt x="236" y="199"/>
                                  </a:lnTo>
                                  <a:lnTo>
                                    <a:pt x="235" y="204"/>
                                  </a:lnTo>
                                  <a:lnTo>
                                    <a:pt x="231" y="207"/>
                                  </a:lnTo>
                                  <a:lnTo>
                                    <a:pt x="230" y="212"/>
                                  </a:lnTo>
                                  <a:lnTo>
                                    <a:pt x="225" y="217"/>
                                  </a:lnTo>
                                  <a:lnTo>
                                    <a:pt x="221" y="221"/>
                                  </a:lnTo>
                                  <a:lnTo>
                                    <a:pt x="216" y="224"/>
                                  </a:lnTo>
                                  <a:lnTo>
                                    <a:pt x="211" y="227"/>
                                  </a:lnTo>
                                  <a:lnTo>
                                    <a:pt x="204" y="231"/>
                                  </a:lnTo>
                                  <a:lnTo>
                                    <a:pt x="199" y="232"/>
                                  </a:lnTo>
                                  <a:lnTo>
                                    <a:pt x="193" y="234"/>
                                  </a:lnTo>
                                  <a:lnTo>
                                    <a:pt x="188" y="236"/>
                                  </a:lnTo>
                                  <a:lnTo>
                                    <a:pt x="181" y="236"/>
                                  </a:lnTo>
                                  <a:lnTo>
                                    <a:pt x="174" y="236"/>
                                  </a:lnTo>
                                  <a:lnTo>
                                    <a:pt x="169" y="236"/>
                                  </a:lnTo>
                                  <a:lnTo>
                                    <a:pt x="162" y="234"/>
                                  </a:lnTo>
                                  <a:lnTo>
                                    <a:pt x="157" y="232"/>
                                  </a:lnTo>
                                  <a:lnTo>
                                    <a:pt x="150" y="231"/>
                                  </a:lnTo>
                                  <a:lnTo>
                                    <a:pt x="145" y="227"/>
                                  </a:lnTo>
                                  <a:lnTo>
                                    <a:pt x="140" y="224"/>
                                  </a:lnTo>
                                  <a:lnTo>
                                    <a:pt x="135" y="221"/>
                                  </a:lnTo>
                                  <a:lnTo>
                                    <a:pt x="130" y="215"/>
                                  </a:lnTo>
                                  <a:lnTo>
                                    <a:pt x="130" y="215"/>
                                  </a:lnTo>
                                  <a:lnTo>
                                    <a:pt x="130" y="214"/>
                                  </a:lnTo>
                                  <a:lnTo>
                                    <a:pt x="129" y="214"/>
                                  </a:lnTo>
                                  <a:lnTo>
                                    <a:pt x="129" y="212"/>
                                  </a:lnTo>
                                  <a:lnTo>
                                    <a:pt x="125" y="215"/>
                                  </a:lnTo>
                                  <a:lnTo>
                                    <a:pt x="122" y="217"/>
                                  </a:lnTo>
                                  <a:lnTo>
                                    <a:pt x="117" y="219"/>
                                  </a:lnTo>
                                  <a:lnTo>
                                    <a:pt x="113" y="219"/>
                                  </a:lnTo>
                                  <a:lnTo>
                                    <a:pt x="110" y="219"/>
                                  </a:lnTo>
                                  <a:lnTo>
                                    <a:pt x="105" y="217"/>
                                  </a:lnTo>
                                  <a:lnTo>
                                    <a:pt x="102" y="215"/>
                                  </a:lnTo>
                                  <a:lnTo>
                                    <a:pt x="98" y="212"/>
                                  </a:lnTo>
                                  <a:lnTo>
                                    <a:pt x="96" y="209"/>
                                  </a:lnTo>
                                  <a:lnTo>
                                    <a:pt x="93" y="205"/>
                                  </a:lnTo>
                                  <a:lnTo>
                                    <a:pt x="93" y="202"/>
                                  </a:lnTo>
                                  <a:lnTo>
                                    <a:pt x="93" y="200"/>
                                  </a:lnTo>
                                  <a:lnTo>
                                    <a:pt x="93" y="199"/>
                                  </a:lnTo>
                                  <a:lnTo>
                                    <a:pt x="85" y="200"/>
                                  </a:lnTo>
                                  <a:lnTo>
                                    <a:pt x="75" y="202"/>
                                  </a:lnTo>
                                  <a:lnTo>
                                    <a:pt x="66" y="202"/>
                                  </a:lnTo>
                                  <a:lnTo>
                                    <a:pt x="58" y="200"/>
                                  </a:lnTo>
                                  <a:lnTo>
                                    <a:pt x="51" y="197"/>
                                  </a:lnTo>
                                  <a:lnTo>
                                    <a:pt x="42" y="194"/>
                                  </a:lnTo>
                                  <a:lnTo>
                                    <a:pt x="36" y="187"/>
                                  </a:lnTo>
                                  <a:lnTo>
                                    <a:pt x="31" y="180"/>
                                  </a:lnTo>
                                  <a:lnTo>
                                    <a:pt x="24" y="178"/>
                                  </a:lnTo>
                                  <a:lnTo>
                                    <a:pt x="17" y="173"/>
                                  </a:lnTo>
                                  <a:lnTo>
                                    <a:pt x="12" y="170"/>
                                  </a:lnTo>
                                  <a:lnTo>
                                    <a:pt x="7" y="163"/>
                                  </a:lnTo>
                                  <a:lnTo>
                                    <a:pt x="4" y="158"/>
                                  </a:lnTo>
                                  <a:lnTo>
                                    <a:pt x="2" y="151"/>
                                  </a:lnTo>
                                  <a:lnTo>
                                    <a:pt x="0" y="143"/>
                                  </a:lnTo>
                                  <a:lnTo>
                                    <a:pt x="2" y="140"/>
                                  </a:lnTo>
                                  <a:lnTo>
                                    <a:pt x="2" y="136"/>
                                  </a:lnTo>
                                  <a:lnTo>
                                    <a:pt x="4" y="131"/>
                                  </a:lnTo>
                                  <a:lnTo>
                                    <a:pt x="7" y="128"/>
                                  </a:lnTo>
                                  <a:lnTo>
                                    <a:pt x="10" y="125"/>
                                  </a:lnTo>
                                  <a:lnTo>
                                    <a:pt x="14" y="121"/>
                                  </a:lnTo>
                                  <a:lnTo>
                                    <a:pt x="17" y="118"/>
                                  </a:lnTo>
                                  <a:lnTo>
                                    <a:pt x="22" y="114"/>
                                  </a:lnTo>
                                  <a:lnTo>
                                    <a:pt x="27" y="113"/>
                                  </a:lnTo>
                                  <a:lnTo>
                                    <a:pt x="32" y="111"/>
                                  </a:lnTo>
                                  <a:lnTo>
                                    <a:pt x="32" y="11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85" name="Freeform 263"/>
                          <wps:cNvSpPr>
                            <a:spLocks/>
                          </wps:cNvSpPr>
                          <wps:spPr bwMode="auto">
                            <a:xfrm>
                              <a:off x="6860" y="4234"/>
                              <a:ext cx="449" cy="236"/>
                            </a:xfrm>
                            <a:custGeom>
                              <a:avLst/>
                              <a:gdLst>
                                <a:gd name="T0" fmla="*/ 39 w 449"/>
                                <a:gd name="T1" fmla="*/ 94 h 236"/>
                                <a:gd name="T2" fmla="*/ 54 w 449"/>
                                <a:gd name="T3" fmla="*/ 76 h 236"/>
                                <a:gd name="T4" fmla="*/ 76 w 449"/>
                                <a:gd name="T5" fmla="*/ 66 h 236"/>
                                <a:gd name="T6" fmla="*/ 100 w 449"/>
                                <a:gd name="T7" fmla="*/ 62 h 236"/>
                                <a:gd name="T8" fmla="*/ 123 w 449"/>
                                <a:gd name="T9" fmla="*/ 69 h 236"/>
                                <a:gd name="T10" fmla="*/ 137 w 449"/>
                                <a:gd name="T11" fmla="*/ 55 h 236"/>
                                <a:gd name="T12" fmla="*/ 167 w 449"/>
                                <a:gd name="T13" fmla="*/ 40 h 236"/>
                                <a:gd name="T14" fmla="*/ 184 w 449"/>
                                <a:gd name="T15" fmla="*/ 42 h 236"/>
                                <a:gd name="T16" fmla="*/ 208 w 449"/>
                                <a:gd name="T17" fmla="*/ 57 h 236"/>
                                <a:gd name="T18" fmla="*/ 208 w 449"/>
                                <a:gd name="T19" fmla="*/ 39 h 236"/>
                                <a:gd name="T20" fmla="*/ 221 w 449"/>
                                <a:gd name="T21" fmla="*/ 25 h 236"/>
                                <a:gd name="T22" fmla="*/ 236 w 449"/>
                                <a:gd name="T23" fmla="*/ 24 h 236"/>
                                <a:gd name="T24" fmla="*/ 250 w 449"/>
                                <a:gd name="T25" fmla="*/ 30 h 236"/>
                                <a:gd name="T26" fmla="*/ 274 w 449"/>
                                <a:gd name="T27" fmla="*/ 20 h 236"/>
                                <a:gd name="T28" fmla="*/ 301 w 449"/>
                                <a:gd name="T29" fmla="*/ 24 h 236"/>
                                <a:gd name="T30" fmla="*/ 319 w 449"/>
                                <a:gd name="T31" fmla="*/ 5 h 236"/>
                                <a:gd name="T32" fmla="*/ 346 w 449"/>
                                <a:gd name="T33" fmla="*/ 2 h 236"/>
                                <a:gd name="T34" fmla="*/ 361 w 449"/>
                                <a:gd name="T35" fmla="*/ 10 h 236"/>
                                <a:gd name="T36" fmla="*/ 370 w 449"/>
                                <a:gd name="T37" fmla="*/ 25 h 236"/>
                                <a:gd name="T38" fmla="*/ 397 w 449"/>
                                <a:gd name="T39" fmla="*/ 27 h 236"/>
                                <a:gd name="T40" fmla="*/ 420 w 449"/>
                                <a:gd name="T41" fmla="*/ 49 h 236"/>
                                <a:gd name="T42" fmla="*/ 425 w 449"/>
                                <a:gd name="T43" fmla="*/ 71 h 236"/>
                                <a:gd name="T44" fmla="*/ 432 w 449"/>
                                <a:gd name="T45" fmla="*/ 84 h 236"/>
                                <a:gd name="T46" fmla="*/ 447 w 449"/>
                                <a:gd name="T47" fmla="*/ 98 h 236"/>
                                <a:gd name="T48" fmla="*/ 447 w 449"/>
                                <a:gd name="T49" fmla="*/ 114 h 236"/>
                                <a:gd name="T50" fmla="*/ 436 w 449"/>
                                <a:gd name="T51" fmla="*/ 130 h 236"/>
                                <a:gd name="T52" fmla="*/ 437 w 449"/>
                                <a:gd name="T53" fmla="*/ 146 h 236"/>
                                <a:gd name="T54" fmla="*/ 429 w 449"/>
                                <a:gd name="T55" fmla="*/ 167 h 236"/>
                                <a:gd name="T56" fmla="*/ 410 w 449"/>
                                <a:gd name="T57" fmla="*/ 185 h 236"/>
                                <a:gd name="T58" fmla="*/ 388 w 449"/>
                                <a:gd name="T59" fmla="*/ 192 h 236"/>
                                <a:gd name="T60" fmla="*/ 370 w 449"/>
                                <a:gd name="T61" fmla="*/ 192 h 236"/>
                                <a:gd name="T62" fmla="*/ 356 w 449"/>
                                <a:gd name="T63" fmla="*/ 202 h 236"/>
                                <a:gd name="T64" fmla="*/ 334 w 449"/>
                                <a:gd name="T65" fmla="*/ 202 h 236"/>
                                <a:gd name="T66" fmla="*/ 321 w 449"/>
                                <a:gd name="T67" fmla="*/ 192 h 236"/>
                                <a:gd name="T68" fmla="*/ 304 w 449"/>
                                <a:gd name="T69" fmla="*/ 207 h 236"/>
                                <a:gd name="T70" fmla="*/ 274 w 449"/>
                                <a:gd name="T71" fmla="*/ 212 h 236"/>
                                <a:gd name="T72" fmla="*/ 255 w 449"/>
                                <a:gd name="T73" fmla="*/ 205 h 236"/>
                                <a:gd name="T74" fmla="*/ 242 w 449"/>
                                <a:gd name="T75" fmla="*/ 192 h 236"/>
                                <a:gd name="T76" fmla="*/ 236 w 449"/>
                                <a:gd name="T77" fmla="*/ 194 h 236"/>
                                <a:gd name="T78" fmla="*/ 230 w 449"/>
                                <a:gd name="T79" fmla="*/ 212 h 236"/>
                                <a:gd name="T80" fmla="*/ 211 w 449"/>
                                <a:gd name="T81" fmla="*/ 227 h 236"/>
                                <a:gd name="T82" fmla="*/ 188 w 449"/>
                                <a:gd name="T83" fmla="*/ 236 h 236"/>
                                <a:gd name="T84" fmla="*/ 162 w 449"/>
                                <a:gd name="T85" fmla="*/ 234 h 236"/>
                                <a:gd name="T86" fmla="*/ 140 w 449"/>
                                <a:gd name="T87" fmla="*/ 224 h 236"/>
                                <a:gd name="T88" fmla="*/ 130 w 449"/>
                                <a:gd name="T89" fmla="*/ 214 h 236"/>
                                <a:gd name="T90" fmla="*/ 122 w 449"/>
                                <a:gd name="T91" fmla="*/ 217 h 236"/>
                                <a:gd name="T92" fmla="*/ 105 w 449"/>
                                <a:gd name="T93" fmla="*/ 217 h 236"/>
                                <a:gd name="T94" fmla="*/ 93 w 449"/>
                                <a:gd name="T95" fmla="*/ 205 h 236"/>
                                <a:gd name="T96" fmla="*/ 85 w 449"/>
                                <a:gd name="T97" fmla="*/ 200 h 236"/>
                                <a:gd name="T98" fmla="*/ 51 w 449"/>
                                <a:gd name="T99" fmla="*/ 197 h 236"/>
                                <a:gd name="T100" fmla="*/ 24 w 449"/>
                                <a:gd name="T101" fmla="*/ 178 h 236"/>
                                <a:gd name="T102" fmla="*/ 4 w 449"/>
                                <a:gd name="T103" fmla="*/ 158 h 236"/>
                                <a:gd name="T104" fmla="*/ 2 w 449"/>
                                <a:gd name="T105" fmla="*/ 136 h 236"/>
                                <a:gd name="T106" fmla="*/ 14 w 449"/>
                                <a:gd name="T107" fmla="*/ 121 h 236"/>
                                <a:gd name="T108" fmla="*/ 32 w 449"/>
                                <a:gd name="T109" fmla="*/ 111 h 2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449" h="236">
                                  <a:moveTo>
                                    <a:pt x="32" y="111"/>
                                  </a:moveTo>
                                  <a:lnTo>
                                    <a:pt x="34" y="106"/>
                                  </a:lnTo>
                                  <a:lnTo>
                                    <a:pt x="36" y="99"/>
                                  </a:lnTo>
                                  <a:lnTo>
                                    <a:pt x="39" y="94"/>
                                  </a:lnTo>
                                  <a:lnTo>
                                    <a:pt x="42" y="89"/>
                                  </a:lnTo>
                                  <a:lnTo>
                                    <a:pt x="46" y="84"/>
                                  </a:lnTo>
                                  <a:lnTo>
                                    <a:pt x="49" y="81"/>
                                  </a:lnTo>
                                  <a:lnTo>
                                    <a:pt x="54" y="76"/>
                                  </a:lnTo>
                                  <a:lnTo>
                                    <a:pt x="59" y="72"/>
                                  </a:lnTo>
                                  <a:lnTo>
                                    <a:pt x="64" y="71"/>
                                  </a:lnTo>
                                  <a:lnTo>
                                    <a:pt x="69" y="67"/>
                                  </a:lnTo>
                                  <a:lnTo>
                                    <a:pt x="76" y="66"/>
                                  </a:lnTo>
                                  <a:lnTo>
                                    <a:pt x="81" y="64"/>
                                  </a:lnTo>
                                  <a:lnTo>
                                    <a:pt x="88" y="62"/>
                                  </a:lnTo>
                                  <a:lnTo>
                                    <a:pt x="95" y="62"/>
                                  </a:lnTo>
                                  <a:lnTo>
                                    <a:pt x="100" y="62"/>
                                  </a:lnTo>
                                  <a:lnTo>
                                    <a:pt x="107" y="64"/>
                                  </a:lnTo>
                                  <a:lnTo>
                                    <a:pt x="113" y="66"/>
                                  </a:lnTo>
                                  <a:lnTo>
                                    <a:pt x="118" y="67"/>
                                  </a:lnTo>
                                  <a:lnTo>
                                    <a:pt x="123" y="69"/>
                                  </a:lnTo>
                                  <a:lnTo>
                                    <a:pt x="129" y="71"/>
                                  </a:lnTo>
                                  <a:lnTo>
                                    <a:pt x="130" y="67"/>
                                  </a:lnTo>
                                  <a:lnTo>
                                    <a:pt x="132" y="62"/>
                                  </a:lnTo>
                                  <a:lnTo>
                                    <a:pt x="137" y="55"/>
                                  </a:lnTo>
                                  <a:lnTo>
                                    <a:pt x="144" y="50"/>
                                  </a:lnTo>
                                  <a:lnTo>
                                    <a:pt x="150" y="45"/>
                                  </a:lnTo>
                                  <a:lnTo>
                                    <a:pt x="157" y="42"/>
                                  </a:lnTo>
                                  <a:lnTo>
                                    <a:pt x="167" y="40"/>
                                  </a:lnTo>
                                  <a:lnTo>
                                    <a:pt x="171" y="40"/>
                                  </a:lnTo>
                                  <a:lnTo>
                                    <a:pt x="176" y="40"/>
                                  </a:lnTo>
                                  <a:lnTo>
                                    <a:pt x="179" y="40"/>
                                  </a:lnTo>
                                  <a:lnTo>
                                    <a:pt x="184" y="42"/>
                                  </a:lnTo>
                                  <a:lnTo>
                                    <a:pt x="191" y="44"/>
                                  </a:lnTo>
                                  <a:lnTo>
                                    <a:pt x="198" y="47"/>
                                  </a:lnTo>
                                  <a:lnTo>
                                    <a:pt x="203" y="52"/>
                                  </a:lnTo>
                                  <a:lnTo>
                                    <a:pt x="208" y="57"/>
                                  </a:lnTo>
                                  <a:lnTo>
                                    <a:pt x="206" y="52"/>
                                  </a:lnTo>
                                  <a:lnTo>
                                    <a:pt x="206" y="49"/>
                                  </a:lnTo>
                                  <a:lnTo>
                                    <a:pt x="206" y="44"/>
                                  </a:lnTo>
                                  <a:lnTo>
                                    <a:pt x="208" y="39"/>
                                  </a:lnTo>
                                  <a:lnTo>
                                    <a:pt x="209" y="35"/>
                                  </a:lnTo>
                                  <a:lnTo>
                                    <a:pt x="213" y="30"/>
                                  </a:lnTo>
                                  <a:lnTo>
                                    <a:pt x="216" y="27"/>
                                  </a:lnTo>
                                  <a:lnTo>
                                    <a:pt x="221" y="25"/>
                                  </a:lnTo>
                                  <a:lnTo>
                                    <a:pt x="225" y="24"/>
                                  </a:lnTo>
                                  <a:lnTo>
                                    <a:pt x="230" y="24"/>
                                  </a:lnTo>
                                  <a:lnTo>
                                    <a:pt x="233" y="24"/>
                                  </a:lnTo>
                                  <a:lnTo>
                                    <a:pt x="236" y="24"/>
                                  </a:lnTo>
                                  <a:lnTo>
                                    <a:pt x="240" y="25"/>
                                  </a:lnTo>
                                  <a:lnTo>
                                    <a:pt x="243" y="27"/>
                                  </a:lnTo>
                                  <a:lnTo>
                                    <a:pt x="247" y="29"/>
                                  </a:lnTo>
                                  <a:lnTo>
                                    <a:pt x="250" y="30"/>
                                  </a:lnTo>
                                  <a:lnTo>
                                    <a:pt x="255" y="27"/>
                                  </a:lnTo>
                                  <a:lnTo>
                                    <a:pt x="262" y="24"/>
                                  </a:lnTo>
                                  <a:lnTo>
                                    <a:pt x="267" y="22"/>
                                  </a:lnTo>
                                  <a:lnTo>
                                    <a:pt x="274" y="20"/>
                                  </a:lnTo>
                                  <a:lnTo>
                                    <a:pt x="280" y="20"/>
                                  </a:lnTo>
                                  <a:lnTo>
                                    <a:pt x="287" y="20"/>
                                  </a:lnTo>
                                  <a:lnTo>
                                    <a:pt x="294" y="22"/>
                                  </a:lnTo>
                                  <a:lnTo>
                                    <a:pt x="301" y="24"/>
                                  </a:lnTo>
                                  <a:lnTo>
                                    <a:pt x="304" y="17"/>
                                  </a:lnTo>
                                  <a:lnTo>
                                    <a:pt x="307" y="12"/>
                                  </a:lnTo>
                                  <a:lnTo>
                                    <a:pt x="312" y="8"/>
                                  </a:lnTo>
                                  <a:lnTo>
                                    <a:pt x="319" y="5"/>
                                  </a:lnTo>
                                  <a:lnTo>
                                    <a:pt x="324" y="2"/>
                                  </a:lnTo>
                                  <a:lnTo>
                                    <a:pt x="331" y="0"/>
                                  </a:lnTo>
                                  <a:lnTo>
                                    <a:pt x="339" y="0"/>
                                  </a:lnTo>
                                  <a:lnTo>
                                    <a:pt x="346" y="2"/>
                                  </a:lnTo>
                                  <a:lnTo>
                                    <a:pt x="351" y="3"/>
                                  </a:lnTo>
                                  <a:lnTo>
                                    <a:pt x="355" y="5"/>
                                  </a:lnTo>
                                  <a:lnTo>
                                    <a:pt x="358" y="7"/>
                                  </a:lnTo>
                                  <a:lnTo>
                                    <a:pt x="361" y="10"/>
                                  </a:lnTo>
                                  <a:lnTo>
                                    <a:pt x="365" y="13"/>
                                  </a:lnTo>
                                  <a:lnTo>
                                    <a:pt x="366" y="17"/>
                                  </a:lnTo>
                                  <a:lnTo>
                                    <a:pt x="368" y="20"/>
                                  </a:lnTo>
                                  <a:lnTo>
                                    <a:pt x="370" y="25"/>
                                  </a:lnTo>
                                  <a:lnTo>
                                    <a:pt x="375" y="25"/>
                                  </a:lnTo>
                                  <a:lnTo>
                                    <a:pt x="380" y="24"/>
                                  </a:lnTo>
                                  <a:lnTo>
                                    <a:pt x="388" y="25"/>
                                  </a:lnTo>
                                  <a:lnTo>
                                    <a:pt x="397" y="27"/>
                                  </a:lnTo>
                                  <a:lnTo>
                                    <a:pt x="405" y="30"/>
                                  </a:lnTo>
                                  <a:lnTo>
                                    <a:pt x="412" y="35"/>
                                  </a:lnTo>
                                  <a:lnTo>
                                    <a:pt x="417" y="42"/>
                                  </a:lnTo>
                                  <a:lnTo>
                                    <a:pt x="420" y="49"/>
                                  </a:lnTo>
                                  <a:lnTo>
                                    <a:pt x="422" y="52"/>
                                  </a:lnTo>
                                  <a:lnTo>
                                    <a:pt x="424" y="57"/>
                                  </a:lnTo>
                                  <a:lnTo>
                                    <a:pt x="425" y="64"/>
                                  </a:lnTo>
                                  <a:lnTo>
                                    <a:pt x="425" y="71"/>
                                  </a:lnTo>
                                  <a:lnTo>
                                    <a:pt x="424" y="76"/>
                                  </a:lnTo>
                                  <a:lnTo>
                                    <a:pt x="422" y="82"/>
                                  </a:lnTo>
                                  <a:lnTo>
                                    <a:pt x="427" y="82"/>
                                  </a:lnTo>
                                  <a:lnTo>
                                    <a:pt x="432" y="84"/>
                                  </a:lnTo>
                                  <a:lnTo>
                                    <a:pt x="437" y="87"/>
                                  </a:lnTo>
                                  <a:lnTo>
                                    <a:pt x="441" y="91"/>
                                  </a:lnTo>
                                  <a:lnTo>
                                    <a:pt x="444" y="94"/>
                                  </a:lnTo>
                                  <a:lnTo>
                                    <a:pt x="447" y="98"/>
                                  </a:lnTo>
                                  <a:lnTo>
                                    <a:pt x="449" y="103"/>
                                  </a:lnTo>
                                  <a:lnTo>
                                    <a:pt x="449" y="108"/>
                                  </a:lnTo>
                                  <a:lnTo>
                                    <a:pt x="449" y="111"/>
                                  </a:lnTo>
                                  <a:lnTo>
                                    <a:pt x="447" y="114"/>
                                  </a:lnTo>
                                  <a:lnTo>
                                    <a:pt x="447" y="118"/>
                                  </a:lnTo>
                                  <a:lnTo>
                                    <a:pt x="446" y="121"/>
                                  </a:lnTo>
                                  <a:lnTo>
                                    <a:pt x="441" y="126"/>
                                  </a:lnTo>
                                  <a:lnTo>
                                    <a:pt x="436" y="130"/>
                                  </a:lnTo>
                                  <a:lnTo>
                                    <a:pt x="436" y="130"/>
                                  </a:lnTo>
                                  <a:lnTo>
                                    <a:pt x="437" y="135"/>
                                  </a:lnTo>
                                  <a:lnTo>
                                    <a:pt x="437" y="141"/>
                                  </a:lnTo>
                                  <a:lnTo>
                                    <a:pt x="437" y="146"/>
                                  </a:lnTo>
                                  <a:lnTo>
                                    <a:pt x="436" y="151"/>
                                  </a:lnTo>
                                  <a:lnTo>
                                    <a:pt x="434" y="157"/>
                                  </a:lnTo>
                                  <a:lnTo>
                                    <a:pt x="432" y="162"/>
                                  </a:lnTo>
                                  <a:lnTo>
                                    <a:pt x="429" y="167"/>
                                  </a:lnTo>
                                  <a:lnTo>
                                    <a:pt x="427" y="170"/>
                                  </a:lnTo>
                                  <a:lnTo>
                                    <a:pt x="424" y="175"/>
                                  </a:lnTo>
                                  <a:lnTo>
                                    <a:pt x="419" y="178"/>
                                  </a:lnTo>
                                  <a:lnTo>
                                    <a:pt x="410" y="185"/>
                                  </a:lnTo>
                                  <a:lnTo>
                                    <a:pt x="405" y="187"/>
                                  </a:lnTo>
                                  <a:lnTo>
                                    <a:pt x="400" y="189"/>
                                  </a:lnTo>
                                  <a:lnTo>
                                    <a:pt x="395" y="190"/>
                                  </a:lnTo>
                                  <a:lnTo>
                                    <a:pt x="388" y="192"/>
                                  </a:lnTo>
                                  <a:lnTo>
                                    <a:pt x="385" y="194"/>
                                  </a:lnTo>
                                  <a:lnTo>
                                    <a:pt x="380" y="194"/>
                                  </a:lnTo>
                                  <a:lnTo>
                                    <a:pt x="375" y="194"/>
                                  </a:lnTo>
                                  <a:lnTo>
                                    <a:pt x="370" y="192"/>
                                  </a:lnTo>
                                  <a:lnTo>
                                    <a:pt x="370" y="192"/>
                                  </a:lnTo>
                                  <a:lnTo>
                                    <a:pt x="366" y="197"/>
                                  </a:lnTo>
                                  <a:lnTo>
                                    <a:pt x="361" y="200"/>
                                  </a:lnTo>
                                  <a:lnTo>
                                    <a:pt x="356" y="202"/>
                                  </a:lnTo>
                                  <a:lnTo>
                                    <a:pt x="351" y="204"/>
                                  </a:lnTo>
                                  <a:lnTo>
                                    <a:pt x="346" y="204"/>
                                  </a:lnTo>
                                  <a:lnTo>
                                    <a:pt x="339" y="204"/>
                                  </a:lnTo>
                                  <a:lnTo>
                                    <a:pt x="334" y="202"/>
                                  </a:lnTo>
                                  <a:lnTo>
                                    <a:pt x="329" y="199"/>
                                  </a:lnTo>
                                  <a:lnTo>
                                    <a:pt x="326" y="197"/>
                                  </a:lnTo>
                                  <a:lnTo>
                                    <a:pt x="323" y="194"/>
                                  </a:lnTo>
                                  <a:lnTo>
                                    <a:pt x="321" y="192"/>
                                  </a:lnTo>
                                  <a:lnTo>
                                    <a:pt x="319" y="189"/>
                                  </a:lnTo>
                                  <a:lnTo>
                                    <a:pt x="316" y="195"/>
                                  </a:lnTo>
                                  <a:lnTo>
                                    <a:pt x="311" y="202"/>
                                  </a:lnTo>
                                  <a:lnTo>
                                    <a:pt x="304" y="207"/>
                                  </a:lnTo>
                                  <a:lnTo>
                                    <a:pt x="297" y="210"/>
                                  </a:lnTo>
                                  <a:lnTo>
                                    <a:pt x="289" y="212"/>
                                  </a:lnTo>
                                  <a:lnTo>
                                    <a:pt x="280" y="214"/>
                                  </a:lnTo>
                                  <a:lnTo>
                                    <a:pt x="274" y="212"/>
                                  </a:lnTo>
                                  <a:lnTo>
                                    <a:pt x="269" y="212"/>
                                  </a:lnTo>
                                  <a:lnTo>
                                    <a:pt x="265" y="210"/>
                                  </a:lnTo>
                                  <a:lnTo>
                                    <a:pt x="260" y="209"/>
                                  </a:lnTo>
                                  <a:lnTo>
                                    <a:pt x="255" y="205"/>
                                  </a:lnTo>
                                  <a:lnTo>
                                    <a:pt x="252" y="202"/>
                                  </a:lnTo>
                                  <a:lnTo>
                                    <a:pt x="248" y="199"/>
                                  </a:lnTo>
                                  <a:lnTo>
                                    <a:pt x="245" y="195"/>
                                  </a:lnTo>
                                  <a:lnTo>
                                    <a:pt x="242" y="192"/>
                                  </a:lnTo>
                                  <a:lnTo>
                                    <a:pt x="240" y="187"/>
                                  </a:lnTo>
                                  <a:lnTo>
                                    <a:pt x="238" y="182"/>
                                  </a:lnTo>
                                  <a:lnTo>
                                    <a:pt x="238" y="187"/>
                                  </a:lnTo>
                                  <a:lnTo>
                                    <a:pt x="236" y="194"/>
                                  </a:lnTo>
                                  <a:lnTo>
                                    <a:pt x="236" y="199"/>
                                  </a:lnTo>
                                  <a:lnTo>
                                    <a:pt x="235" y="204"/>
                                  </a:lnTo>
                                  <a:lnTo>
                                    <a:pt x="231" y="207"/>
                                  </a:lnTo>
                                  <a:lnTo>
                                    <a:pt x="230" y="212"/>
                                  </a:lnTo>
                                  <a:lnTo>
                                    <a:pt x="225" y="217"/>
                                  </a:lnTo>
                                  <a:lnTo>
                                    <a:pt x="221" y="221"/>
                                  </a:lnTo>
                                  <a:lnTo>
                                    <a:pt x="216" y="224"/>
                                  </a:lnTo>
                                  <a:lnTo>
                                    <a:pt x="211" y="227"/>
                                  </a:lnTo>
                                  <a:lnTo>
                                    <a:pt x="204" y="231"/>
                                  </a:lnTo>
                                  <a:lnTo>
                                    <a:pt x="199" y="232"/>
                                  </a:lnTo>
                                  <a:lnTo>
                                    <a:pt x="193" y="234"/>
                                  </a:lnTo>
                                  <a:lnTo>
                                    <a:pt x="188" y="236"/>
                                  </a:lnTo>
                                  <a:lnTo>
                                    <a:pt x="181" y="236"/>
                                  </a:lnTo>
                                  <a:lnTo>
                                    <a:pt x="174" y="236"/>
                                  </a:lnTo>
                                  <a:lnTo>
                                    <a:pt x="169" y="236"/>
                                  </a:lnTo>
                                  <a:lnTo>
                                    <a:pt x="162" y="234"/>
                                  </a:lnTo>
                                  <a:lnTo>
                                    <a:pt x="157" y="232"/>
                                  </a:lnTo>
                                  <a:lnTo>
                                    <a:pt x="150" y="231"/>
                                  </a:lnTo>
                                  <a:lnTo>
                                    <a:pt x="145" y="227"/>
                                  </a:lnTo>
                                  <a:lnTo>
                                    <a:pt x="140" y="224"/>
                                  </a:lnTo>
                                  <a:lnTo>
                                    <a:pt x="135" y="221"/>
                                  </a:lnTo>
                                  <a:lnTo>
                                    <a:pt x="130" y="215"/>
                                  </a:lnTo>
                                  <a:lnTo>
                                    <a:pt x="130" y="215"/>
                                  </a:lnTo>
                                  <a:lnTo>
                                    <a:pt x="130" y="214"/>
                                  </a:lnTo>
                                  <a:lnTo>
                                    <a:pt x="129" y="214"/>
                                  </a:lnTo>
                                  <a:lnTo>
                                    <a:pt x="129" y="212"/>
                                  </a:lnTo>
                                  <a:lnTo>
                                    <a:pt x="125" y="215"/>
                                  </a:lnTo>
                                  <a:lnTo>
                                    <a:pt x="122" y="217"/>
                                  </a:lnTo>
                                  <a:lnTo>
                                    <a:pt x="117" y="219"/>
                                  </a:lnTo>
                                  <a:lnTo>
                                    <a:pt x="113" y="219"/>
                                  </a:lnTo>
                                  <a:lnTo>
                                    <a:pt x="110" y="219"/>
                                  </a:lnTo>
                                  <a:lnTo>
                                    <a:pt x="105" y="217"/>
                                  </a:lnTo>
                                  <a:lnTo>
                                    <a:pt x="102" y="215"/>
                                  </a:lnTo>
                                  <a:lnTo>
                                    <a:pt x="98" y="212"/>
                                  </a:lnTo>
                                  <a:lnTo>
                                    <a:pt x="96" y="209"/>
                                  </a:lnTo>
                                  <a:lnTo>
                                    <a:pt x="93" y="205"/>
                                  </a:lnTo>
                                  <a:lnTo>
                                    <a:pt x="93" y="202"/>
                                  </a:lnTo>
                                  <a:lnTo>
                                    <a:pt x="93" y="200"/>
                                  </a:lnTo>
                                  <a:lnTo>
                                    <a:pt x="93" y="199"/>
                                  </a:lnTo>
                                  <a:lnTo>
                                    <a:pt x="85" y="200"/>
                                  </a:lnTo>
                                  <a:lnTo>
                                    <a:pt x="75" y="202"/>
                                  </a:lnTo>
                                  <a:lnTo>
                                    <a:pt x="66" y="202"/>
                                  </a:lnTo>
                                  <a:lnTo>
                                    <a:pt x="58" y="200"/>
                                  </a:lnTo>
                                  <a:lnTo>
                                    <a:pt x="51" y="197"/>
                                  </a:lnTo>
                                  <a:lnTo>
                                    <a:pt x="42" y="194"/>
                                  </a:lnTo>
                                  <a:lnTo>
                                    <a:pt x="36" y="187"/>
                                  </a:lnTo>
                                  <a:lnTo>
                                    <a:pt x="31" y="180"/>
                                  </a:lnTo>
                                  <a:lnTo>
                                    <a:pt x="24" y="178"/>
                                  </a:lnTo>
                                  <a:lnTo>
                                    <a:pt x="17" y="173"/>
                                  </a:lnTo>
                                  <a:lnTo>
                                    <a:pt x="12" y="170"/>
                                  </a:lnTo>
                                  <a:lnTo>
                                    <a:pt x="7" y="163"/>
                                  </a:lnTo>
                                  <a:lnTo>
                                    <a:pt x="4" y="158"/>
                                  </a:lnTo>
                                  <a:lnTo>
                                    <a:pt x="2" y="151"/>
                                  </a:lnTo>
                                  <a:lnTo>
                                    <a:pt x="0" y="143"/>
                                  </a:lnTo>
                                  <a:lnTo>
                                    <a:pt x="2" y="140"/>
                                  </a:lnTo>
                                  <a:lnTo>
                                    <a:pt x="2" y="136"/>
                                  </a:lnTo>
                                  <a:lnTo>
                                    <a:pt x="4" y="131"/>
                                  </a:lnTo>
                                  <a:lnTo>
                                    <a:pt x="7" y="128"/>
                                  </a:lnTo>
                                  <a:lnTo>
                                    <a:pt x="10" y="125"/>
                                  </a:lnTo>
                                  <a:lnTo>
                                    <a:pt x="14" y="121"/>
                                  </a:lnTo>
                                  <a:lnTo>
                                    <a:pt x="17" y="118"/>
                                  </a:lnTo>
                                  <a:lnTo>
                                    <a:pt x="22" y="114"/>
                                  </a:lnTo>
                                  <a:lnTo>
                                    <a:pt x="27" y="113"/>
                                  </a:lnTo>
                                  <a:lnTo>
                                    <a:pt x="32" y="111"/>
                                  </a:lnTo>
                                  <a:lnTo>
                                    <a:pt x="32"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6" name="Picture 26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6859" y="4232"/>
                              <a:ext cx="45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Rectangle 265"/>
                          <wps:cNvSpPr>
                            <a:spLocks noChangeArrowheads="1"/>
                          </wps:cNvSpPr>
                          <wps:spPr bwMode="auto">
                            <a:xfrm>
                              <a:off x="6570" y="4173"/>
                              <a:ext cx="44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216A8" w14:textId="3A251393" w:rsidR="00135CCA" w:rsidRDefault="00135CCA">
                                <w:r>
                                  <w:rPr>
                                    <w:rFonts w:ascii="Calibri" w:hAnsi="Calibri" w:cs="Calibri"/>
                                    <w:color w:val="000000"/>
                                    <w:sz w:val="14"/>
                                    <w:szCs w:val="14"/>
                                  </w:rPr>
                                  <w:t>CMSnet</w:t>
                                </w:r>
                              </w:p>
                            </w:txbxContent>
                          </wps:txbx>
                          <wps:bodyPr rot="0" vert="horz" wrap="none" lIns="0" tIns="0" rIns="0" bIns="0" anchor="t" anchorCtr="0">
                            <a:spAutoFit/>
                          </wps:bodyPr>
                        </wps:wsp>
                        <wps:wsp>
                          <wps:cNvPr id="388" name="Freeform 266"/>
                          <wps:cNvSpPr>
                            <a:spLocks/>
                          </wps:cNvSpPr>
                          <wps:spPr bwMode="auto">
                            <a:xfrm>
                              <a:off x="1009" y="19"/>
                              <a:ext cx="111" cy="761"/>
                            </a:xfrm>
                            <a:custGeom>
                              <a:avLst/>
                              <a:gdLst>
                                <a:gd name="T0" fmla="*/ 0 w 111"/>
                                <a:gd name="T1" fmla="*/ 761 h 761"/>
                                <a:gd name="T2" fmla="*/ 111 w 111"/>
                                <a:gd name="T3" fmla="*/ 653 h 761"/>
                                <a:gd name="T4" fmla="*/ 111 w 111"/>
                                <a:gd name="T5" fmla="*/ 26 h 761"/>
                                <a:gd name="T6" fmla="*/ 0 w 111"/>
                                <a:gd name="T7" fmla="*/ 0 h 761"/>
                                <a:gd name="T8" fmla="*/ 0 w 111"/>
                                <a:gd name="T9" fmla="*/ 761 h 761"/>
                              </a:gdLst>
                              <a:ahLst/>
                              <a:cxnLst>
                                <a:cxn ang="0">
                                  <a:pos x="T0" y="T1"/>
                                </a:cxn>
                                <a:cxn ang="0">
                                  <a:pos x="T2" y="T3"/>
                                </a:cxn>
                                <a:cxn ang="0">
                                  <a:pos x="T4" y="T5"/>
                                </a:cxn>
                                <a:cxn ang="0">
                                  <a:pos x="T6" y="T7"/>
                                </a:cxn>
                                <a:cxn ang="0">
                                  <a:pos x="T8" y="T9"/>
                                </a:cxn>
                              </a:cxnLst>
                              <a:rect l="0" t="0" r="r" b="b"/>
                              <a:pathLst>
                                <a:path w="111" h="761">
                                  <a:moveTo>
                                    <a:pt x="0" y="761"/>
                                  </a:moveTo>
                                  <a:lnTo>
                                    <a:pt x="111" y="653"/>
                                  </a:lnTo>
                                  <a:lnTo>
                                    <a:pt x="111" y="26"/>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267"/>
                          <wps:cNvSpPr>
                            <a:spLocks/>
                          </wps:cNvSpPr>
                          <wps:spPr bwMode="auto">
                            <a:xfrm>
                              <a:off x="980" y="45"/>
                              <a:ext cx="113" cy="762"/>
                            </a:xfrm>
                            <a:custGeom>
                              <a:avLst/>
                              <a:gdLst>
                                <a:gd name="T0" fmla="*/ 0 w 113"/>
                                <a:gd name="T1" fmla="*/ 762 h 762"/>
                                <a:gd name="T2" fmla="*/ 113 w 113"/>
                                <a:gd name="T3" fmla="*/ 654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4"/>
                                  </a:lnTo>
                                  <a:lnTo>
                                    <a:pt x="113" y="0"/>
                                  </a:lnTo>
                                  <a:lnTo>
                                    <a:pt x="0" y="11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Rectangle 268"/>
                          <wps:cNvSpPr>
                            <a:spLocks noChangeArrowheads="1"/>
                          </wps:cNvSpPr>
                          <wps:spPr bwMode="auto">
                            <a:xfrm>
                              <a:off x="557" y="155"/>
                              <a:ext cx="423"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Rectangle 269"/>
                          <wps:cNvSpPr>
                            <a:spLocks noChangeArrowheads="1"/>
                          </wps:cNvSpPr>
                          <wps:spPr bwMode="auto">
                            <a:xfrm>
                              <a:off x="530" y="128"/>
                              <a:ext cx="450"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Freeform 270"/>
                          <wps:cNvSpPr>
                            <a:spLocks/>
                          </wps:cNvSpPr>
                          <wps:spPr bwMode="auto">
                            <a:xfrm>
                              <a:off x="530" y="19"/>
                              <a:ext cx="563" cy="109"/>
                            </a:xfrm>
                            <a:custGeom>
                              <a:avLst/>
                              <a:gdLst>
                                <a:gd name="T0" fmla="*/ 0 w 563"/>
                                <a:gd name="T1" fmla="*/ 109 h 109"/>
                                <a:gd name="T2" fmla="*/ 450 w 563"/>
                                <a:gd name="T3" fmla="*/ 109 h 109"/>
                                <a:gd name="T4" fmla="*/ 563 w 563"/>
                                <a:gd name="T5" fmla="*/ 0 h 109"/>
                                <a:gd name="T6" fmla="*/ 111 w 563"/>
                                <a:gd name="T7" fmla="*/ 0 h 109"/>
                                <a:gd name="T8" fmla="*/ 0 w 563"/>
                                <a:gd name="T9" fmla="*/ 109 h 109"/>
                              </a:gdLst>
                              <a:ahLst/>
                              <a:cxnLst>
                                <a:cxn ang="0">
                                  <a:pos x="T0" y="T1"/>
                                </a:cxn>
                                <a:cxn ang="0">
                                  <a:pos x="T2" y="T3"/>
                                </a:cxn>
                                <a:cxn ang="0">
                                  <a:pos x="T4" y="T5"/>
                                </a:cxn>
                                <a:cxn ang="0">
                                  <a:pos x="T6" y="T7"/>
                                </a:cxn>
                                <a:cxn ang="0">
                                  <a:pos x="T8" y="T9"/>
                                </a:cxn>
                              </a:cxnLst>
                              <a:rect l="0" t="0" r="r" b="b"/>
                              <a:pathLst>
                                <a:path w="563" h="109">
                                  <a:moveTo>
                                    <a:pt x="0" y="109"/>
                                  </a:moveTo>
                                  <a:lnTo>
                                    <a:pt x="450" y="109"/>
                                  </a:lnTo>
                                  <a:lnTo>
                                    <a:pt x="563" y="0"/>
                                  </a:lnTo>
                                  <a:lnTo>
                                    <a:pt x="111" y="0"/>
                                  </a:lnTo>
                                  <a:lnTo>
                                    <a:pt x="0" y="10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271"/>
                          <wps:cNvSpPr>
                            <a:spLocks/>
                          </wps:cNvSpPr>
                          <wps:spPr bwMode="auto">
                            <a:xfrm>
                              <a:off x="980" y="19"/>
                              <a:ext cx="113" cy="761"/>
                            </a:xfrm>
                            <a:custGeom>
                              <a:avLst/>
                              <a:gdLst>
                                <a:gd name="T0" fmla="*/ 0 w 113"/>
                                <a:gd name="T1" fmla="*/ 761 h 761"/>
                                <a:gd name="T2" fmla="*/ 113 w 113"/>
                                <a:gd name="T3" fmla="*/ 653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0"/>
                                  </a:lnTo>
                                  <a:lnTo>
                                    <a:pt x="0" y="109"/>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Freeform 272"/>
                          <wps:cNvSpPr>
                            <a:spLocks/>
                          </wps:cNvSpPr>
                          <wps:spPr bwMode="auto">
                            <a:xfrm>
                              <a:off x="530" y="128"/>
                              <a:ext cx="450" cy="13"/>
                            </a:xfrm>
                            <a:custGeom>
                              <a:avLst/>
                              <a:gdLst>
                                <a:gd name="T0" fmla="*/ 0 w 450"/>
                                <a:gd name="T1" fmla="*/ 0 h 13"/>
                                <a:gd name="T2" fmla="*/ 450 w 450"/>
                                <a:gd name="T3" fmla="*/ 0 h 13"/>
                                <a:gd name="T4" fmla="*/ 437 w 450"/>
                                <a:gd name="T5" fmla="*/ 13 h 13"/>
                                <a:gd name="T6" fmla="*/ 0 w 450"/>
                                <a:gd name="T7" fmla="*/ 13 h 13"/>
                                <a:gd name="T8" fmla="*/ 0 w 450"/>
                                <a:gd name="T9" fmla="*/ 0 h 13"/>
                              </a:gdLst>
                              <a:ahLst/>
                              <a:cxnLst>
                                <a:cxn ang="0">
                                  <a:pos x="T0" y="T1"/>
                                </a:cxn>
                                <a:cxn ang="0">
                                  <a:pos x="T2" y="T3"/>
                                </a:cxn>
                                <a:cxn ang="0">
                                  <a:pos x="T4" y="T5"/>
                                </a:cxn>
                                <a:cxn ang="0">
                                  <a:pos x="T6" y="T7"/>
                                </a:cxn>
                                <a:cxn ang="0">
                                  <a:pos x="T8" y="T9"/>
                                </a:cxn>
                              </a:cxnLst>
                              <a:rect l="0" t="0" r="r" b="b"/>
                              <a:pathLst>
                                <a:path w="450" h="13">
                                  <a:moveTo>
                                    <a:pt x="0" y="0"/>
                                  </a:moveTo>
                                  <a:lnTo>
                                    <a:pt x="450" y="0"/>
                                  </a:lnTo>
                                  <a:lnTo>
                                    <a:pt x="437"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Freeform 273"/>
                          <wps:cNvSpPr>
                            <a:spLocks/>
                          </wps:cNvSpPr>
                          <wps:spPr bwMode="auto">
                            <a:xfrm>
                              <a:off x="530" y="128"/>
                              <a:ext cx="13" cy="652"/>
                            </a:xfrm>
                            <a:custGeom>
                              <a:avLst/>
                              <a:gdLst>
                                <a:gd name="T0" fmla="*/ 0 w 13"/>
                                <a:gd name="T1" fmla="*/ 0 h 652"/>
                                <a:gd name="T2" fmla="*/ 0 w 13"/>
                                <a:gd name="T3" fmla="*/ 652 h 652"/>
                                <a:gd name="T4" fmla="*/ 13 w 13"/>
                                <a:gd name="T5" fmla="*/ 638 h 652"/>
                                <a:gd name="T6" fmla="*/ 13 w 13"/>
                                <a:gd name="T7" fmla="*/ 13 h 652"/>
                                <a:gd name="T8" fmla="*/ 0 w 13"/>
                                <a:gd name="T9" fmla="*/ 0 h 652"/>
                              </a:gdLst>
                              <a:ahLst/>
                              <a:cxnLst>
                                <a:cxn ang="0">
                                  <a:pos x="T0" y="T1"/>
                                </a:cxn>
                                <a:cxn ang="0">
                                  <a:pos x="T2" y="T3"/>
                                </a:cxn>
                                <a:cxn ang="0">
                                  <a:pos x="T4" y="T5"/>
                                </a:cxn>
                                <a:cxn ang="0">
                                  <a:pos x="T6" y="T7"/>
                                </a:cxn>
                                <a:cxn ang="0">
                                  <a:pos x="T8" y="T9"/>
                                </a:cxn>
                              </a:cxnLst>
                              <a:rect l="0" t="0" r="r" b="b"/>
                              <a:pathLst>
                                <a:path w="13" h="652">
                                  <a:moveTo>
                                    <a:pt x="0" y="0"/>
                                  </a:moveTo>
                                  <a:lnTo>
                                    <a:pt x="0" y="652"/>
                                  </a:lnTo>
                                  <a:lnTo>
                                    <a:pt x="13" y="638"/>
                                  </a:lnTo>
                                  <a:lnTo>
                                    <a:pt x="13"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Rectangle 274"/>
                          <wps:cNvSpPr>
                            <a:spLocks noChangeArrowheads="1"/>
                          </wps:cNvSpPr>
                          <wps:spPr bwMode="auto">
                            <a:xfrm>
                              <a:off x="530" y="305"/>
                              <a:ext cx="450"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 name="Rectangle 275"/>
                          <wps:cNvSpPr>
                            <a:spLocks noChangeArrowheads="1"/>
                          </wps:cNvSpPr>
                          <wps:spPr bwMode="auto">
                            <a:xfrm>
                              <a:off x="543" y="318"/>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 name="Rectangle 276"/>
                          <wps:cNvSpPr>
                            <a:spLocks noChangeArrowheads="1"/>
                          </wps:cNvSpPr>
                          <wps:spPr bwMode="auto">
                            <a:xfrm>
                              <a:off x="530" y="495"/>
                              <a:ext cx="450"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 name="Rectangle 277"/>
                          <wps:cNvSpPr>
                            <a:spLocks noChangeArrowheads="1"/>
                          </wps:cNvSpPr>
                          <wps:spPr bwMode="auto">
                            <a:xfrm>
                              <a:off x="543" y="509"/>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Rectangle 278"/>
                          <wps:cNvSpPr>
                            <a:spLocks noChangeArrowheads="1"/>
                          </wps:cNvSpPr>
                          <wps:spPr bwMode="auto">
                            <a:xfrm>
                              <a:off x="839" y="672"/>
                              <a:ext cx="86" cy="5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 name="Freeform 279"/>
                          <wps:cNvSpPr>
                            <a:spLocks/>
                          </wps:cNvSpPr>
                          <wps:spPr bwMode="auto">
                            <a:xfrm>
                              <a:off x="530" y="19"/>
                              <a:ext cx="563" cy="109"/>
                            </a:xfrm>
                            <a:custGeom>
                              <a:avLst/>
                              <a:gdLst>
                                <a:gd name="T0" fmla="*/ 563 w 563"/>
                                <a:gd name="T1" fmla="*/ 0 h 109"/>
                                <a:gd name="T2" fmla="*/ 548 w 563"/>
                                <a:gd name="T3" fmla="*/ 13 h 109"/>
                                <a:gd name="T4" fmla="*/ 111 w 563"/>
                                <a:gd name="T5" fmla="*/ 13 h 109"/>
                                <a:gd name="T6" fmla="*/ 13 w 563"/>
                                <a:gd name="T7" fmla="*/ 109 h 109"/>
                                <a:gd name="T8" fmla="*/ 0 w 563"/>
                                <a:gd name="T9" fmla="*/ 109 h 109"/>
                                <a:gd name="T10" fmla="*/ 111 w 563"/>
                                <a:gd name="T11" fmla="*/ 0 h 109"/>
                                <a:gd name="T12" fmla="*/ 563 w 563"/>
                                <a:gd name="T13" fmla="*/ 0 h 109"/>
                              </a:gdLst>
                              <a:ahLst/>
                              <a:cxnLst>
                                <a:cxn ang="0">
                                  <a:pos x="T0" y="T1"/>
                                </a:cxn>
                                <a:cxn ang="0">
                                  <a:pos x="T2" y="T3"/>
                                </a:cxn>
                                <a:cxn ang="0">
                                  <a:pos x="T4" y="T5"/>
                                </a:cxn>
                                <a:cxn ang="0">
                                  <a:pos x="T6" y="T7"/>
                                </a:cxn>
                                <a:cxn ang="0">
                                  <a:pos x="T8" y="T9"/>
                                </a:cxn>
                                <a:cxn ang="0">
                                  <a:pos x="T10" y="T11"/>
                                </a:cxn>
                                <a:cxn ang="0">
                                  <a:pos x="T12" y="T13"/>
                                </a:cxn>
                              </a:cxnLst>
                              <a:rect l="0" t="0" r="r" b="b"/>
                              <a:pathLst>
                                <a:path w="563" h="109">
                                  <a:moveTo>
                                    <a:pt x="563" y="0"/>
                                  </a:moveTo>
                                  <a:lnTo>
                                    <a:pt x="548" y="13"/>
                                  </a:lnTo>
                                  <a:lnTo>
                                    <a:pt x="111" y="13"/>
                                  </a:lnTo>
                                  <a:lnTo>
                                    <a:pt x="13" y="109"/>
                                  </a:lnTo>
                                  <a:lnTo>
                                    <a:pt x="0" y="109"/>
                                  </a:lnTo>
                                  <a:lnTo>
                                    <a:pt x="111"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Rectangle 280"/>
                          <wps:cNvSpPr>
                            <a:spLocks noChangeArrowheads="1"/>
                          </wps:cNvSpPr>
                          <wps:spPr bwMode="auto">
                            <a:xfrm>
                              <a:off x="510" y="827"/>
                              <a:ext cx="62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CC3BF" w14:textId="28F4C8A6" w:rsidR="00135CCA" w:rsidRDefault="00135CCA">
                                <w:r>
                                  <w:rPr>
                                    <w:rFonts w:ascii="Calibri" w:hAnsi="Calibri" w:cs="Calibri"/>
                                    <w:color w:val="000000"/>
                                    <w:sz w:val="10"/>
                                    <w:szCs w:val="10"/>
                                  </w:rPr>
                                  <w:t>Outlier Reports</w:t>
                                </w:r>
                              </w:p>
                            </w:txbxContent>
                          </wps:txbx>
                          <wps:bodyPr rot="0" vert="horz" wrap="none" lIns="0" tIns="0" rIns="0" bIns="0" anchor="t" anchorCtr="0">
                            <a:spAutoFit/>
                          </wps:bodyPr>
                        </wps:wsp>
                        <wps:wsp>
                          <wps:cNvPr id="403" name="Rectangle 281"/>
                          <wps:cNvSpPr>
                            <a:spLocks noChangeArrowheads="1"/>
                          </wps:cNvSpPr>
                          <wps:spPr bwMode="auto">
                            <a:xfrm>
                              <a:off x="717" y="948"/>
                              <a:ext cx="21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2412D" w14:textId="40FB351B" w:rsidR="00135CCA" w:rsidRDefault="00135CCA">
                                <w:r>
                                  <w:rPr>
                                    <w:rFonts w:ascii="Calibri" w:hAnsi="Calibri" w:cs="Calibri"/>
                                    <w:color w:val="000000"/>
                                    <w:sz w:val="10"/>
                                    <w:szCs w:val="10"/>
                                  </w:rPr>
                                  <w:t>From</w:t>
                                </w:r>
                              </w:p>
                            </w:txbxContent>
                          </wps:txbx>
                          <wps:bodyPr rot="0" vert="horz" wrap="none" lIns="0" tIns="0" rIns="0" bIns="0" anchor="t" anchorCtr="0">
                            <a:spAutoFit/>
                          </wps:bodyPr>
                        </wps:wsp>
                        <wps:wsp>
                          <wps:cNvPr id="404" name="Rectangle 282"/>
                          <wps:cNvSpPr>
                            <a:spLocks noChangeArrowheads="1"/>
                          </wps:cNvSpPr>
                          <wps:spPr bwMode="auto">
                            <a:xfrm>
                              <a:off x="270" y="1069"/>
                              <a:ext cx="109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1278D" w14:textId="07BA7D97" w:rsidR="00135CCA" w:rsidRDefault="00135CCA">
                                <w:r>
                                  <w:rPr>
                                    <w:rFonts w:ascii="Calibri" w:hAnsi="Calibri" w:cs="Calibri"/>
                                    <w:color w:val="000000"/>
                                    <w:sz w:val="10"/>
                                    <w:szCs w:val="10"/>
                                  </w:rPr>
                                  <w:t>Performance Management</w:t>
                                </w:r>
                              </w:p>
                            </w:txbxContent>
                          </wps:txbx>
                          <wps:bodyPr rot="0" vert="horz" wrap="none" lIns="0" tIns="0" rIns="0" bIns="0" anchor="t" anchorCtr="0">
                            <a:spAutoFit/>
                          </wps:bodyPr>
                        </wps:wsp>
                        <wps:wsp>
                          <wps:cNvPr id="405" name="Freeform 283"/>
                          <wps:cNvSpPr>
                            <a:spLocks/>
                          </wps:cNvSpPr>
                          <wps:spPr bwMode="auto">
                            <a:xfrm>
                              <a:off x="1009" y="1261"/>
                              <a:ext cx="111" cy="762"/>
                            </a:xfrm>
                            <a:custGeom>
                              <a:avLst/>
                              <a:gdLst>
                                <a:gd name="T0" fmla="*/ 0 w 111"/>
                                <a:gd name="T1" fmla="*/ 762 h 762"/>
                                <a:gd name="T2" fmla="*/ 111 w 111"/>
                                <a:gd name="T3" fmla="*/ 652 h 762"/>
                                <a:gd name="T4" fmla="*/ 111 w 111"/>
                                <a:gd name="T5" fmla="*/ 27 h 762"/>
                                <a:gd name="T6" fmla="*/ 0 w 111"/>
                                <a:gd name="T7" fmla="*/ 0 h 762"/>
                                <a:gd name="T8" fmla="*/ 0 w 111"/>
                                <a:gd name="T9" fmla="*/ 762 h 762"/>
                              </a:gdLst>
                              <a:ahLst/>
                              <a:cxnLst>
                                <a:cxn ang="0">
                                  <a:pos x="T0" y="T1"/>
                                </a:cxn>
                                <a:cxn ang="0">
                                  <a:pos x="T2" y="T3"/>
                                </a:cxn>
                                <a:cxn ang="0">
                                  <a:pos x="T4" y="T5"/>
                                </a:cxn>
                                <a:cxn ang="0">
                                  <a:pos x="T6" y="T7"/>
                                </a:cxn>
                                <a:cxn ang="0">
                                  <a:pos x="T8" y="T9"/>
                                </a:cxn>
                              </a:cxnLst>
                              <a:rect l="0" t="0" r="r" b="b"/>
                              <a:pathLst>
                                <a:path w="111" h="762">
                                  <a:moveTo>
                                    <a:pt x="0" y="762"/>
                                  </a:moveTo>
                                  <a:lnTo>
                                    <a:pt x="111" y="652"/>
                                  </a:lnTo>
                                  <a:lnTo>
                                    <a:pt x="111" y="27"/>
                                  </a:lnTo>
                                  <a:lnTo>
                                    <a:pt x="0" y="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Freeform 284"/>
                          <wps:cNvSpPr>
                            <a:spLocks/>
                          </wps:cNvSpPr>
                          <wps:spPr bwMode="auto">
                            <a:xfrm>
                              <a:off x="980" y="1288"/>
                              <a:ext cx="113" cy="762"/>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Rectangle 285"/>
                          <wps:cNvSpPr>
                            <a:spLocks noChangeArrowheads="1"/>
                          </wps:cNvSpPr>
                          <wps:spPr bwMode="auto">
                            <a:xfrm>
                              <a:off x="557" y="1398"/>
                              <a:ext cx="423"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286"/>
                          <wps:cNvSpPr>
                            <a:spLocks noChangeArrowheads="1"/>
                          </wps:cNvSpPr>
                          <wps:spPr bwMode="auto">
                            <a:xfrm>
                              <a:off x="530" y="1371"/>
                              <a:ext cx="450"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Freeform 287"/>
                          <wps:cNvSpPr>
                            <a:spLocks/>
                          </wps:cNvSpPr>
                          <wps:spPr bwMode="auto">
                            <a:xfrm>
                              <a:off x="530" y="1261"/>
                              <a:ext cx="563" cy="110"/>
                            </a:xfrm>
                            <a:custGeom>
                              <a:avLst/>
                              <a:gdLst>
                                <a:gd name="T0" fmla="*/ 0 w 563"/>
                                <a:gd name="T1" fmla="*/ 110 h 110"/>
                                <a:gd name="T2" fmla="*/ 450 w 563"/>
                                <a:gd name="T3" fmla="*/ 110 h 110"/>
                                <a:gd name="T4" fmla="*/ 563 w 563"/>
                                <a:gd name="T5" fmla="*/ 0 h 110"/>
                                <a:gd name="T6" fmla="*/ 111 w 563"/>
                                <a:gd name="T7" fmla="*/ 0 h 110"/>
                                <a:gd name="T8" fmla="*/ 0 w 563"/>
                                <a:gd name="T9" fmla="*/ 110 h 110"/>
                              </a:gdLst>
                              <a:ahLst/>
                              <a:cxnLst>
                                <a:cxn ang="0">
                                  <a:pos x="T0" y="T1"/>
                                </a:cxn>
                                <a:cxn ang="0">
                                  <a:pos x="T2" y="T3"/>
                                </a:cxn>
                                <a:cxn ang="0">
                                  <a:pos x="T4" y="T5"/>
                                </a:cxn>
                                <a:cxn ang="0">
                                  <a:pos x="T6" y="T7"/>
                                </a:cxn>
                                <a:cxn ang="0">
                                  <a:pos x="T8" y="T9"/>
                                </a:cxn>
                              </a:cxnLst>
                              <a:rect l="0" t="0" r="r" b="b"/>
                              <a:pathLst>
                                <a:path w="563" h="110">
                                  <a:moveTo>
                                    <a:pt x="0" y="110"/>
                                  </a:moveTo>
                                  <a:lnTo>
                                    <a:pt x="450" y="110"/>
                                  </a:lnTo>
                                  <a:lnTo>
                                    <a:pt x="563" y="0"/>
                                  </a:lnTo>
                                  <a:lnTo>
                                    <a:pt x="111" y="0"/>
                                  </a:lnTo>
                                  <a:lnTo>
                                    <a:pt x="0" y="11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Freeform 288"/>
                          <wps:cNvSpPr>
                            <a:spLocks/>
                          </wps:cNvSpPr>
                          <wps:spPr bwMode="auto">
                            <a:xfrm>
                              <a:off x="980" y="1261"/>
                              <a:ext cx="113" cy="762"/>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Freeform 289"/>
                          <wps:cNvSpPr>
                            <a:spLocks/>
                          </wps:cNvSpPr>
                          <wps:spPr bwMode="auto">
                            <a:xfrm>
                              <a:off x="530" y="1371"/>
                              <a:ext cx="450" cy="13"/>
                            </a:xfrm>
                            <a:custGeom>
                              <a:avLst/>
                              <a:gdLst>
                                <a:gd name="T0" fmla="*/ 0 w 450"/>
                                <a:gd name="T1" fmla="*/ 0 h 13"/>
                                <a:gd name="T2" fmla="*/ 450 w 450"/>
                                <a:gd name="T3" fmla="*/ 0 h 13"/>
                                <a:gd name="T4" fmla="*/ 437 w 450"/>
                                <a:gd name="T5" fmla="*/ 13 h 13"/>
                                <a:gd name="T6" fmla="*/ 0 w 450"/>
                                <a:gd name="T7" fmla="*/ 13 h 13"/>
                                <a:gd name="T8" fmla="*/ 0 w 450"/>
                                <a:gd name="T9" fmla="*/ 0 h 13"/>
                              </a:gdLst>
                              <a:ahLst/>
                              <a:cxnLst>
                                <a:cxn ang="0">
                                  <a:pos x="T0" y="T1"/>
                                </a:cxn>
                                <a:cxn ang="0">
                                  <a:pos x="T2" y="T3"/>
                                </a:cxn>
                                <a:cxn ang="0">
                                  <a:pos x="T4" y="T5"/>
                                </a:cxn>
                                <a:cxn ang="0">
                                  <a:pos x="T6" y="T7"/>
                                </a:cxn>
                                <a:cxn ang="0">
                                  <a:pos x="T8" y="T9"/>
                                </a:cxn>
                              </a:cxnLst>
                              <a:rect l="0" t="0" r="r" b="b"/>
                              <a:pathLst>
                                <a:path w="450" h="13">
                                  <a:moveTo>
                                    <a:pt x="0" y="0"/>
                                  </a:moveTo>
                                  <a:lnTo>
                                    <a:pt x="450" y="0"/>
                                  </a:lnTo>
                                  <a:lnTo>
                                    <a:pt x="437"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Freeform 290"/>
                          <wps:cNvSpPr>
                            <a:spLocks/>
                          </wps:cNvSpPr>
                          <wps:spPr bwMode="auto">
                            <a:xfrm>
                              <a:off x="530" y="1371"/>
                              <a:ext cx="13" cy="652"/>
                            </a:xfrm>
                            <a:custGeom>
                              <a:avLst/>
                              <a:gdLst>
                                <a:gd name="T0" fmla="*/ 0 w 13"/>
                                <a:gd name="T1" fmla="*/ 0 h 652"/>
                                <a:gd name="T2" fmla="*/ 0 w 13"/>
                                <a:gd name="T3" fmla="*/ 652 h 652"/>
                                <a:gd name="T4" fmla="*/ 13 w 13"/>
                                <a:gd name="T5" fmla="*/ 638 h 652"/>
                                <a:gd name="T6" fmla="*/ 13 w 13"/>
                                <a:gd name="T7" fmla="*/ 13 h 652"/>
                                <a:gd name="T8" fmla="*/ 0 w 13"/>
                                <a:gd name="T9" fmla="*/ 0 h 652"/>
                              </a:gdLst>
                              <a:ahLst/>
                              <a:cxnLst>
                                <a:cxn ang="0">
                                  <a:pos x="T0" y="T1"/>
                                </a:cxn>
                                <a:cxn ang="0">
                                  <a:pos x="T2" y="T3"/>
                                </a:cxn>
                                <a:cxn ang="0">
                                  <a:pos x="T4" y="T5"/>
                                </a:cxn>
                                <a:cxn ang="0">
                                  <a:pos x="T6" y="T7"/>
                                </a:cxn>
                                <a:cxn ang="0">
                                  <a:pos x="T8" y="T9"/>
                                </a:cxn>
                              </a:cxnLst>
                              <a:rect l="0" t="0" r="r" b="b"/>
                              <a:pathLst>
                                <a:path w="13" h="652">
                                  <a:moveTo>
                                    <a:pt x="0" y="0"/>
                                  </a:moveTo>
                                  <a:lnTo>
                                    <a:pt x="0" y="652"/>
                                  </a:lnTo>
                                  <a:lnTo>
                                    <a:pt x="13" y="638"/>
                                  </a:lnTo>
                                  <a:lnTo>
                                    <a:pt x="13"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Rectangle 291"/>
                          <wps:cNvSpPr>
                            <a:spLocks noChangeArrowheads="1"/>
                          </wps:cNvSpPr>
                          <wps:spPr bwMode="auto">
                            <a:xfrm>
                              <a:off x="530" y="1548"/>
                              <a:ext cx="450"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92"/>
                          <wps:cNvSpPr>
                            <a:spLocks noChangeArrowheads="1"/>
                          </wps:cNvSpPr>
                          <wps:spPr bwMode="auto">
                            <a:xfrm>
                              <a:off x="543" y="1561"/>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93"/>
                          <wps:cNvSpPr>
                            <a:spLocks noChangeArrowheads="1"/>
                          </wps:cNvSpPr>
                          <wps:spPr bwMode="auto">
                            <a:xfrm>
                              <a:off x="530" y="1736"/>
                              <a:ext cx="450" cy="16"/>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94"/>
                          <wps:cNvSpPr>
                            <a:spLocks noChangeArrowheads="1"/>
                          </wps:cNvSpPr>
                          <wps:spPr bwMode="auto">
                            <a:xfrm>
                              <a:off x="543" y="1752"/>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95"/>
                          <wps:cNvSpPr>
                            <a:spLocks noChangeArrowheads="1"/>
                          </wps:cNvSpPr>
                          <wps:spPr bwMode="auto">
                            <a:xfrm>
                              <a:off x="839" y="1913"/>
                              <a:ext cx="86"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Freeform 296"/>
                          <wps:cNvSpPr>
                            <a:spLocks/>
                          </wps:cNvSpPr>
                          <wps:spPr bwMode="auto">
                            <a:xfrm>
                              <a:off x="530" y="1261"/>
                              <a:ext cx="563" cy="110"/>
                            </a:xfrm>
                            <a:custGeom>
                              <a:avLst/>
                              <a:gdLst>
                                <a:gd name="T0" fmla="*/ 563 w 563"/>
                                <a:gd name="T1" fmla="*/ 0 h 110"/>
                                <a:gd name="T2" fmla="*/ 548 w 563"/>
                                <a:gd name="T3" fmla="*/ 14 h 110"/>
                                <a:gd name="T4" fmla="*/ 111 w 563"/>
                                <a:gd name="T5" fmla="*/ 14 h 110"/>
                                <a:gd name="T6" fmla="*/ 13 w 563"/>
                                <a:gd name="T7" fmla="*/ 110 h 110"/>
                                <a:gd name="T8" fmla="*/ 0 w 563"/>
                                <a:gd name="T9" fmla="*/ 110 h 110"/>
                                <a:gd name="T10" fmla="*/ 111 w 563"/>
                                <a:gd name="T11" fmla="*/ 0 h 110"/>
                                <a:gd name="T12" fmla="*/ 563 w 563"/>
                                <a:gd name="T13" fmla="*/ 0 h 110"/>
                              </a:gdLst>
                              <a:ahLst/>
                              <a:cxnLst>
                                <a:cxn ang="0">
                                  <a:pos x="T0" y="T1"/>
                                </a:cxn>
                                <a:cxn ang="0">
                                  <a:pos x="T2" y="T3"/>
                                </a:cxn>
                                <a:cxn ang="0">
                                  <a:pos x="T4" y="T5"/>
                                </a:cxn>
                                <a:cxn ang="0">
                                  <a:pos x="T6" y="T7"/>
                                </a:cxn>
                                <a:cxn ang="0">
                                  <a:pos x="T8" y="T9"/>
                                </a:cxn>
                                <a:cxn ang="0">
                                  <a:pos x="T10" y="T11"/>
                                </a:cxn>
                                <a:cxn ang="0">
                                  <a:pos x="T12" y="T13"/>
                                </a:cxn>
                              </a:cxnLst>
                              <a:rect l="0" t="0" r="r" b="b"/>
                              <a:pathLst>
                                <a:path w="563" h="110">
                                  <a:moveTo>
                                    <a:pt x="563" y="0"/>
                                  </a:moveTo>
                                  <a:lnTo>
                                    <a:pt x="548" y="14"/>
                                  </a:lnTo>
                                  <a:lnTo>
                                    <a:pt x="111" y="14"/>
                                  </a:lnTo>
                                  <a:lnTo>
                                    <a:pt x="13" y="110"/>
                                  </a:lnTo>
                                  <a:lnTo>
                                    <a:pt x="0" y="110"/>
                                  </a:lnTo>
                                  <a:lnTo>
                                    <a:pt x="111"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Rectangle 297"/>
                          <wps:cNvSpPr>
                            <a:spLocks noChangeArrowheads="1"/>
                          </wps:cNvSpPr>
                          <wps:spPr bwMode="auto">
                            <a:xfrm>
                              <a:off x="218" y="2070"/>
                              <a:ext cx="12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0C5F3" w14:textId="68A25D94" w:rsidR="00135CCA" w:rsidRDefault="00135CCA">
                                <w:r>
                                  <w:rPr>
                                    <w:rFonts w:ascii="Calibri" w:hAnsi="Calibri" w:cs="Calibri"/>
                                    <w:color w:val="000000"/>
                                    <w:sz w:val="10"/>
                                    <w:szCs w:val="10"/>
                                  </w:rPr>
                                  <w:t>Employee report from Aspect</w:t>
                                </w:r>
                              </w:p>
                            </w:txbxContent>
                          </wps:txbx>
                          <wps:bodyPr rot="0" vert="horz" wrap="none" lIns="0" tIns="0" rIns="0" bIns="0" anchor="t" anchorCtr="0">
                            <a:spAutoFit/>
                          </wps:bodyPr>
                        </wps:wsp>
                        <wps:wsp>
                          <wps:cNvPr id="420" name="Freeform 298"/>
                          <wps:cNvSpPr>
                            <a:spLocks/>
                          </wps:cNvSpPr>
                          <wps:spPr bwMode="auto">
                            <a:xfrm>
                              <a:off x="4804" y="776"/>
                              <a:ext cx="113" cy="762"/>
                            </a:xfrm>
                            <a:custGeom>
                              <a:avLst/>
                              <a:gdLst>
                                <a:gd name="T0" fmla="*/ 0 w 113"/>
                                <a:gd name="T1" fmla="*/ 762 h 762"/>
                                <a:gd name="T2" fmla="*/ 113 w 113"/>
                                <a:gd name="T3" fmla="*/ 652 h 762"/>
                                <a:gd name="T4" fmla="*/ 113 w 113"/>
                                <a:gd name="T5" fmla="*/ 27 h 762"/>
                                <a:gd name="T6" fmla="*/ 0 w 113"/>
                                <a:gd name="T7" fmla="*/ 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27"/>
                                  </a:lnTo>
                                  <a:lnTo>
                                    <a:pt x="0" y="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299"/>
                          <wps:cNvSpPr>
                            <a:spLocks/>
                          </wps:cNvSpPr>
                          <wps:spPr bwMode="auto">
                            <a:xfrm>
                              <a:off x="4775" y="803"/>
                              <a:ext cx="113" cy="762"/>
                            </a:xfrm>
                            <a:custGeom>
                              <a:avLst/>
                              <a:gdLst>
                                <a:gd name="T0" fmla="*/ 0 w 113"/>
                                <a:gd name="T1" fmla="*/ 762 h 762"/>
                                <a:gd name="T2" fmla="*/ 113 w 113"/>
                                <a:gd name="T3" fmla="*/ 654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4"/>
                                  </a:lnTo>
                                  <a:lnTo>
                                    <a:pt x="113" y="0"/>
                                  </a:lnTo>
                                  <a:lnTo>
                                    <a:pt x="0" y="11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Rectangle 300"/>
                          <wps:cNvSpPr>
                            <a:spLocks noChangeArrowheads="1"/>
                          </wps:cNvSpPr>
                          <wps:spPr bwMode="auto">
                            <a:xfrm>
                              <a:off x="4353" y="913"/>
                              <a:ext cx="422"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301"/>
                          <wps:cNvSpPr>
                            <a:spLocks noChangeArrowheads="1"/>
                          </wps:cNvSpPr>
                          <wps:spPr bwMode="auto">
                            <a:xfrm>
                              <a:off x="4324" y="886"/>
                              <a:ext cx="451"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Freeform 302"/>
                          <wps:cNvSpPr>
                            <a:spLocks/>
                          </wps:cNvSpPr>
                          <wps:spPr bwMode="auto">
                            <a:xfrm>
                              <a:off x="4324" y="776"/>
                              <a:ext cx="564" cy="110"/>
                            </a:xfrm>
                            <a:custGeom>
                              <a:avLst/>
                              <a:gdLst>
                                <a:gd name="T0" fmla="*/ 0 w 564"/>
                                <a:gd name="T1" fmla="*/ 110 h 110"/>
                                <a:gd name="T2" fmla="*/ 451 w 564"/>
                                <a:gd name="T3" fmla="*/ 110 h 110"/>
                                <a:gd name="T4" fmla="*/ 564 w 564"/>
                                <a:gd name="T5" fmla="*/ 0 h 110"/>
                                <a:gd name="T6" fmla="*/ 113 w 564"/>
                                <a:gd name="T7" fmla="*/ 0 h 110"/>
                                <a:gd name="T8" fmla="*/ 0 w 564"/>
                                <a:gd name="T9" fmla="*/ 110 h 110"/>
                              </a:gdLst>
                              <a:ahLst/>
                              <a:cxnLst>
                                <a:cxn ang="0">
                                  <a:pos x="T0" y="T1"/>
                                </a:cxn>
                                <a:cxn ang="0">
                                  <a:pos x="T2" y="T3"/>
                                </a:cxn>
                                <a:cxn ang="0">
                                  <a:pos x="T4" y="T5"/>
                                </a:cxn>
                                <a:cxn ang="0">
                                  <a:pos x="T6" y="T7"/>
                                </a:cxn>
                                <a:cxn ang="0">
                                  <a:pos x="T8" y="T9"/>
                                </a:cxn>
                              </a:cxnLst>
                              <a:rect l="0" t="0" r="r" b="b"/>
                              <a:pathLst>
                                <a:path w="564" h="110">
                                  <a:moveTo>
                                    <a:pt x="0" y="110"/>
                                  </a:moveTo>
                                  <a:lnTo>
                                    <a:pt x="451" y="110"/>
                                  </a:lnTo>
                                  <a:lnTo>
                                    <a:pt x="564" y="0"/>
                                  </a:lnTo>
                                  <a:lnTo>
                                    <a:pt x="113" y="0"/>
                                  </a:lnTo>
                                  <a:lnTo>
                                    <a:pt x="0" y="11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303"/>
                          <wps:cNvSpPr>
                            <a:spLocks/>
                          </wps:cNvSpPr>
                          <wps:spPr bwMode="auto">
                            <a:xfrm>
                              <a:off x="4775" y="776"/>
                              <a:ext cx="113" cy="762"/>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304"/>
                          <wps:cNvSpPr>
                            <a:spLocks/>
                          </wps:cNvSpPr>
                          <wps:spPr bwMode="auto">
                            <a:xfrm>
                              <a:off x="4324" y="886"/>
                              <a:ext cx="451" cy="13"/>
                            </a:xfrm>
                            <a:custGeom>
                              <a:avLst/>
                              <a:gdLst>
                                <a:gd name="T0" fmla="*/ 0 w 451"/>
                                <a:gd name="T1" fmla="*/ 0 h 13"/>
                                <a:gd name="T2" fmla="*/ 451 w 451"/>
                                <a:gd name="T3" fmla="*/ 0 h 13"/>
                                <a:gd name="T4" fmla="*/ 437 w 451"/>
                                <a:gd name="T5" fmla="*/ 13 h 13"/>
                                <a:gd name="T6" fmla="*/ 0 w 451"/>
                                <a:gd name="T7" fmla="*/ 13 h 13"/>
                                <a:gd name="T8" fmla="*/ 0 w 451"/>
                                <a:gd name="T9" fmla="*/ 0 h 13"/>
                              </a:gdLst>
                              <a:ahLst/>
                              <a:cxnLst>
                                <a:cxn ang="0">
                                  <a:pos x="T0" y="T1"/>
                                </a:cxn>
                                <a:cxn ang="0">
                                  <a:pos x="T2" y="T3"/>
                                </a:cxn>
                                <a:cxn ang="0">
                                  <a:pos x="T4" y="T5"/>
                                </a:cxn>
                                <a:cxn ang="0">
                                  <a:pos x="T6" y="T7"/>
                                </a:cxn>
                                <a:cxn ang="0">
                                  <a:pos x="T8" y="T9"/>
                                </a:cxn>
                              </a:cxnLst>
                              <a:rect l="0" t="0" r="r" b="b"/>
                              <a:pathLst>
                                <a:path w="451" h="13">
                                  <a:moveTo>
                                    <a:pt x="0" y="0"/>
                                  </a:moveTo>
                                  <a:lnTo>
                                    <a:pt x="451" y="0"/>
                                  </a:lnTo>
                                  <a:lnTo>
                                    <a:pt x="437"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305"/>
                          <wps:cNvSpPr>
                            <a:spLocks/>
                          </wps:cNvSpPr>
                          <wps:spPr bwMode="auto">
                            <a:xfrm>
                              <a:off x="4324" y="886"/>
                              <a:ext cx="14" cy="652"/>
                            </a:xfrm>
                            <a:custGeom>
                              <a:avLst/>
                              <a:gdLst>
                                <a:gd name="T0" fmla="*/ 0 w 14"/>
                                <a:gd name="T1" fmla="*/ 0 h 652"/>
                                <a:gd name="T2" fmla="*/ 0 w 14"/>
                                <a:gd name="T3" fmla="*/ 652 h 652"/>
                                <a:gd name="T4" fmla="*/ 14 w 14"/>
                                <a:gd name="T5" fmla="*/ 638 h 652"/>
                                <a:gd name="T6" fmla="*/ 14 w 14"/>
                                <a:gd name="T7" fmla="*/ 13 h 652"/>
                                <a:gd name="T8" fmla="*/ 0 w 14"/>
                                <a:gd name="T9" fmla="*/ 0 h 652"/>
                              </a:gdLst>
                              <a:ahLst/>
                              <a:cxnLst>
                                <a:cxn ang="0">
                                  <a:pos x="T0" y="T1"/>
                                </a:cxn>
                                <a:cxn ang="0">
                                  <a:pos x="T2" y="T3"/>
                                </a:cxn>
                                <a:cxn ang="0">
                                  <a:pos x="T4" y="T5"/>
                                </a:cxn>
                                <a:cxn ang="0">
                                  <a:pos x="T6" y="T7"/>
                                </a:cxn>
                                <a:cxn ang="0">
                                  <a:pos x="T8" y="T9"/>
                                </a:cxn>
                              </a:cxnLst>
                              <a:rect l="0" t="0" r="r" b="b"/>
                              <a:pathLst>
                                <a:path w="14" h="652">
                                  <a:moveTo>
                                    <a:pt x="0" y="0"/>
                                  </a:moveTo>
                                  <a:lnTo>
                                    <a:pt x="0" y="652"/>
                                  </a:lnTo>
                                  <a:lnTo>
                                    <a:pt x="14" y="638"/>
                                  </a:lnTo>
                                  <a:lnTo>
                                    <a:pt x="14"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Rectangle 306"/>
                          <wps:cNvSpPr>
                            <a:spLocks noChangeArrowheads="1"/>
                          </wps:cNvSpPr>
                          <wps:spPr bwMode="auto">
                            <a:xfrm>
                              <a:off x="4324" y="1063"/>
                              <a:ext cx="451"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307"/>
                          <wps:cNvSpPr>
                            <a:spLocks noChangeArrowheads="1"/>
                          </wps:cNvSpPr>
                          <wps:spPr bwMode="auto">
                            <a:xfrm>
                              <a:off x="4338" y="1076"/>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308"/>
                          <wps:cNvSpPr>
                            <a:spLocks noChangeArrowheads="1"/>
                          </wps:cNvSpPr>
                          <wps:spPr bwMode="auto">
                            <a:xfrm>
                              <a:off x="4324" y="1253"/>
                              <a:ext cx="451"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309"/>
                          <wps:cNvSpPr>
                            <a:spLocks noChangeArrowheads="1"/>
                          </wps:cNvSpPr>
                          <wps:spPr bwMode="auto">
                            <a:xfrm>
                              <a:off x="4338" y="1266"/>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310"/>
                          <wps:cNvSpPr>
                            <a:spLocks noChangeArrowheads="1"/>
                          </wps:cNvSpPr>
                          <wps:spPr bwMode="auto">
                            <a:xfrm>
                              <a:off x="4635" y="1428"/>
                              <a:ext cx="84"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Freeform 311"/>
                          <wps:cNvSpPr>
                            <a:spLocks/>
                          </wps:cNvSpPr>
                          <wps:spPr bwMode="auto">
                            <a:xfrm>
                              <a:off x="4324" y="776"/>
                              <a:ext cx="564" cy="110"/>
                            </a:xfrm>
                            <a:custGeom>
                              <a:avLst/>
                              <a:gdLst>
                                <a:gd name="T0" fmla="*/ 564 w 564"/>
                                <a:gd name="T1" fmla="*/ 0 h 110"/>
                                <a:gd name="T2" fmla="*/ 550 w 564"/>
                                <a:gd name="T3" fmla="*/ 14 h 110"/>
                                <a:gd name="T4" fmla="*/ 113 w 564"/>
                                <a:gd name="T5" fmla="*/ 14 h 110"/>
                                <a:gd name="T6" fmla="*/ 14 w 564"/>
                                <a:gd name="T7" fmla="*/ 110 h 110"/>
                                <a:gd name="T8" fmla="*/ 0 w 564"/>
                                <a:gd name="T9" fmla="*/ 110 h 110"/>
                                <a:gd name="T10" fmla="*/ 113 w 564"/>
                                <a:gd name="T11" fmla="*/ 0 h 110"/>
                                <a:gd name="T12" fmla="*/ 564 w 564"/>
                                <a:gd name="T13" fmla="*/ 0 h 110"/>
                              </a:gdLst>
                              <a:ahLst/>
                              <a:cxnLst>
                                <a:cxn ang="0">
                                  <a:pos x="T0" y="T1"/>
                                </a:cxn>
                                <a:cxn ang="0">
                                  <a:pos x="T2" y="T3"/>
                                </a:cxn>
                                <a:cxn ang="0">
                                  <a:pos x="T4" y="T5"/>
                                </a:cxn>
                                <a:cxn ang="0">
                                  <a:pos x="T6" y="T7"/>
                                </a:cxn>
                                <a:cxn ang="0">
                                  <a:pos x="T8" y="T9"/>
                                </a:cxn>
                                <a:cxn ang="0">
                                  <a:pos x="T10" y="T11"/>
                                </a:cxn>
                                <a:cxn ang="0">
                                  <a:pos x="T12" y="T13"/>
                                </a:cxn>
                              </a:cxnLst>
                              <a:rect l="0" t="0" r="r" b="b"/>
                              <a:pathLst>
                                <a:path w="564" h="110">
                                  <a:moveTo>
                                    <a:pt x="564" y="0"/>
                                  </a:moveTo>
                                  <a:lnTo>
                                    <a:pt x="550" y="14"/>
                                  </a:lnTo>
                                  <a:lnTo>
                                    <a:pt x="113" y="14"/>
                                  </a:lnTo>
                                  <a:lnTo>
                                    <a:pt x="14" y="110"/>
                                  </a:lnTo>
                                  <a:lnTo>
                                    <a:pt x="0" y="110"/>
                                  </a:lnTo>
                                  <a:lnTo>
                                    <a:pt x="113" y="0"/>
                                  </a:lnTo>
                                  <a:lnTo>
                                    <a:pt x="56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Rectangle 312"/>
                          <wps:cNvSpPr>
                            <a:spLocks noChangeArrowheads="1"/>
                          </wps:cNvSpPr>
                          <wps:spPr bwMode="auto">
                            <a:xfrm>
                              <a:off x="4328" y="1585"/>
                              <a:ext cx="5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CD387" w14:textId="25279E8A" w:rsidR="00135CCA" w:rsidRDefault="00135CCA">
                                <w:r>
                                  <w:rPr>
                                    <w:rFonts w:ascii="Calibri" w:hAnsi="Calibri" w:cs="Calibri"/>
                                    <w:color w:val="000000"/>
                                    <w:sz w:val="10"/>
                                    <w:szCs w:val="10"/>
                                  </w:rPr>
                                  <w:t>Staging Server</w:t>
                                </w:r>
                              </w:p>
                            </w:txbxContent>
                          </wps:txbx>
                          <wps:bodyPr rot="0" vert="horz" wrap="none" lIns="0" tIns="0" rIns="0" bIns="0" anchor="t" anchorCtr="0">
                            <a:spAutoFit/>
                          </wps:bodyPr>
                        </wps:wsp>
                        <wps:wsp>
                          <wps:cNvPr id="435" name="Rectangle 313"/>
                          <wps:cNvSpPr>
                            <a:spLocks noChangeArrowheads="1"/>
                          </wps:cNvSpPr>
                          <wps:spPr bwMode="auto">
                            <a:xfrm>
                              <a:off x="4336" y="1706"/>
                              <a:ext cx="45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9C9A1" w14:textId="14A356FF" w:rsidR="00135CCA" w:rsidRDefault="00135CCA">
                                <w:r>
                                  <w:rPr>
                                    <w:rFonts w:ascii="Calibri" w:hAnsi="Calibri" w:cs="Calibri"/>
                                    <w:color w:val="000000"/>
                                    <w:sz w:val="10"/>
                                    <w:szCs w:val="10"/>
                                  </w:rPr>
                                  <w:t>VRIVSCORS</w:t>
                                </w:r>
                              </w:p>
                            </w:txbxContent>
                          </wps:txbx>
                          <wps:bodyPr rot="0" vert="horz" wrap="none" lIns="0" tIns="0" rIns="0" bIns="0" anchor="t" anchorCtr="0">
                            <a:spAutoFit/>
                          </wps:bodyPr>
                        </wps:wsp>
                        <wps:wsp>
                          <wps:cNvPr id="436" name="Rectangle 314"/>
                          <wps:cNvSpPr>
                            <a:spLocks noChangeArrowheads="1"/>
                          </wps:cNvSpPr>
                          <wps:spPr bwMode="auto">
                            <a:xfrm>
                              <a:off x="4802" y="1706"/>
                              <a:ext cx="1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D29E9" w14:textId="1714310A" w:rsidR="00135CCA" w:rsidRDefault="00135CCA">
                                <w:r>
                                  <w:rPr>
                                    <w:rFonts w:ascii="Calibri" w:hAnsi="Calibri" w:cs="Calibri"/>
                                    <w:color w:val="000000"/>
                                    <w:sz w:val="10"/>
                                    <w:szCs w:val="10"/>
                                  </w:rPr>
                                  <w:t>01</w:t>
                                </w:r>
                              </w:p>
                            </w:txbxContent>
                          </wps:txbx>
                          <wps:bodyPr rot="0" vert="horz" wrap="none" lIns="0" tIns="0" rIns="0" bIns="0" anchor="t" anchorCtr="0">
                            <a:spAutoFit/>
                          </wps:bodyPr>
                        </wps:wsp>
                        <wps:wsp>
                          <wps:cNvPr id="437" name="Freeform 315"/>
                          <wps:cNvSpPr>
                            <a:spLocks/>
                          </wps:cNvSpPr>
                          <wps:spPr bwMode="auto">
                            <a:xfrm>
                              <a:off x="9055" y="3292"/>
                              <a:ext cx="113" cy="762"/>
                            </a:xfrm>
                            <a:custGeom>
                              <a:avLst/>
                              <a:gdLst>
                                <a:gd name="T0" fmla="*/ 0 w 113"/>
                                <a:gd name="T1" fmla="*/ 762 h 762"/>
                                <a:gd name="T2" fmla="*/ 113 w 113"/>
                                <a:gd name="T3" fmla="*/ 652 h 762"/>
                                <a:gd name="T4" fmla="*/ 113 w 113"/>
                                <a:gd name="T5" fmla="*/ 27 h 762"/>
                                <a:gd name="T6" fmla="*/ 0 w 113"/>
                                <a:gd name="T7" fmla="*/ 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27"/>
                                  </a:lnTo>
                                  <a:lnTo>
                                    <a:pt x="0" y="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316"/>
                          <wps:cNvSpPr>
                            <a:spLocks/>
                          </wps:cNvSpPr>
                          <wps:spPr bwMode="auto">
                            <a:xfrm>
                              <a:off x="9027" y="3319"/>
                              <a:ext cx="113" cy="762"/>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Rectangle 317"/>
                          <wps:cNvSpPr>
                            <a:spLocks noChangeArrowheads="1"/>
                          </wps:cNvSpPr>
                          <wps:spPr bwMode="auto">
                            <a:xfrm>
                              <a:off x="8603" y="3429"/>
                              <a:ext cx="424"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318"/>
                          <wps:cNvSpPr>
                            <a:spLocks noChangeArrowheads="1"/>
                          </wps:cNvSpPr>
                          <wps:spPr bwMode="auto">
                            <a:xfrm>
                              <a:off x="8576" y="3402"/>
                              <a:ext cx="451"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Freeform 319"/>
                          <wps:cNvSpPr>
                            <a:spLocks/>
                          </wps:cNvSpPr>
                          <wps:spPr bwMode="auto">
                            <a:xfrm>
                              <a:off x="8576" y="3292"/>
                              <a:ext cx="564" cy="110"/>
                            </a:xfrm>
                            <a:custGeom>
                              <a:avLst/>
                              <a:gdLst>
                                <a:gd name="T0" fmla="*/ 0 w 564"/>
                                <a:gd name="T1" fmla="*/ 110 h 110"/>
                                <a:gd name="T2" fmla="*/ 451 w 564"/>
                                <a:gd name="T3" fmla="*/ 110 h 110"/>
                                <a:gd name="T4" fmla="*/ 564 w 564"/>
                                <a:gd name="T5" fmla="*/ 0 h 110"/>
                                <a:gd name="T6" fmla="*/ 113 w 564"/>
                                <a:gd name="T7" fmla="*/ 0 h 110"/>
                                <a:gd name="T8" fmla="*/ 0 w 564"/>
                                <a:gd name="T9" fmla="*/ 110 h 110"/>
                              </a:gdLst>
                              <a:ahLst/>
                              <a:cxnLst>
                                <a:cxn ang="0">
                                  <a:pos x="T0" y="T1"/>
                                </a:cxn>
                                <a:cxn ang="0">
                                  <a:pos x="T2" y="T3"/>
                                </a:cxn>
                                <a:cxn ang="0">
                                  <a:pos x="T4" y="T5"/>
                                </a:cxn>
                                <a:cxn ang="0">
                                  <a:pos x="T6" y="T7"/>
                                </a:cxn>
                                <a:cxn ang="0">
                                  <a:pos x="T8" y="T9"/>
                                </a:cxn>
                              </a:cxnLst>
                              <a:rect l="0" t="0" r="r" b="b"/>
                              <a:pathLst>
                                <a:path w="564" h="110">
                                  <a:moveTo>
                                    <a:pt x="0" y="110"/>
                                  </a:moveTo>
                                  <a:lnTo>
                                    <a:pt x="451" y="110"/>
                                  </a:lnTo>
                                  <a:lnTo>
                                    <a:pt x="564" y="0"/>
                                  </a:lnTo>
                                  <a:lnTo>
                                    <a:pt x="113" y="0"/>
                                  </a:lnTo>
                                  <a:lnTo>
                                    <a:pt x="0" y="11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320"/>
                          <wps:cNvSpPr>
                            <a:spLocks/>
                          </wps:cNvSpPr>
                          <wps:spPr bwMode="auto">
                            <a:xfrm>
                              <a:off x="9027" y="3292"/>
                              <a:ext cx="113" cy="762"/>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321"/>
                          <wps:cNvSpPr>
                            <a:spLocks/>
                          </wps:cNvSpPr>
                          <wps:spPr bwMode="auto">
                            <a:xfrm>
                              <a:off x="8576" y="3402"/>
                              <a:ext cx="451" cy="13"/>
                            </a:xfrm>
                            <a:custGeom>
                              <a:avLst/>
                              <a:gdLst>
                                <a:gd name="T0" fmla="*/ 0 w 451"/>
                                <a:gd name="T1" fmla="*/ 0 h 13"/>
                                <a:gd name="T2" fmla="*/ 451 w 451"/>
                                <a:gd name="T3" fmla="*/ 0 h 13"/>
                                <a:gd name="T4" fmla="*/ 437 w 451"/>
                                <a:gd name="T5" fmla="*/ 13 h 13"/>
                                <a:gd name="T6" fmla="*/ 0 w 451"/>
                                <a:gd name="T7" fmla="*/ 13 h 13"/>
                                <a:gd name="T8" fmla="*/ 0 w 451"/>
                                <a:gd name="T9" fmla="*/ 0 h 13"/>
                              </a:gdLst>
                              <a:ahLst/>
                              <a:cxnLst>
                                <a:cxn ang="0">
                                  <a:pos x="T0" y="T1"/>
                                </a:cxn>
                                <a:cxn ang="0">
                                  <a:pos x="T2" y="T3"/>
                                </a:cxn>
                                <a:cxn ang="0">
                                  <a:pos x="T4" y="T5"/>
                                </a:cxn>
                                <a:cxn ang="0">
                                  <a:pos x="T6" y="T7"/>
                                </a:cxn>
                                <a:cxn ang="0">
                                  <a:pos x="T8" y="T9"/>
                                </a:cxn>
                              </a:cxnLst>
                              <a:rect l="0" t="0" r="r" b="b"/>
                              <a:pathLst>
                                <a:path w="451" h="13">
                                  <a:moveTo>
                                    <a:pt x="0" y="0"/>
                                  </a:moveTo>
                                  <a:lnTo>
                                    <a:pt x="451" y="0"/>
                                  </a:lnTo>
                                  <a:lnTo>
                                    <a:pt x="437"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Freeform 322"/>
                          <wps:cNvSpPr>
                            <a:spLocks/>
                          </wps:cNvSpPr>
                          <wps:spPr bwMode="auto">
                            <a:xfrm>
                              <a:off x="8576" y="3402"/>
                              <a:ext cx="14" cy="652"/>
                            </a:xfrm>
                            <a:custGeom>
                              <a:avLst/>
                              <a:gdLst>
                                <a:gd name="T0" fmla="*/ 0 w 14"/>
                                <a:gd name="T1" fmla="*/ 0 h 652"/>
                                <a:gd name="T2" fmla="*/ 0 w 14"/>
                                <a:gd name="T3" fmla="*/ 652 h 652"/>
                                <a:gd name="T4" fmla="*/ 14 w 14"/>
                                <a:gd name="T5" fmla="*/ 638 h 652"/>
                                <a:gd name="T6" fmla="*/ 14 w 14"/>
                                <a:gd name="T7" fmla="*/ 13 h 652"/>
                                <a:gd name="T8" fmla="*/ 0 w 14"/>
                                <a:gd name="T9" fmla="*/ 0 h 652"/>
                              </a:gdLst>
                              <a:ahLst/>
                              <a:cxnLst>
                                <a:cxn ang="0">
                                  <a:pos x="T0" y="T1"/>
                                </a:cxn>
                                <a:cxn ang="0">
                                  <a:pos x="T2" y="T3"/>
                                </a:cxn>
                                <a:cxn ang="0">
                                  <a:pos x="T4" y="T5"/>
                                </a:cxn>
                                <a:cxn ang="0">
                                  <a:pos x="T6" y="T7"/>
                                </a:cxn>
                                <a:cxn ang="0">
                                  <a:pos x="T8" y="T9"/>
                                </a:cxn>
                              </a:cxnLst>
                              <a:rect l="0" t="0" r="r" b="b"/>
                              <a:pathLst>
                                <a:path w="14" h="652">
                                  <a:moveTo>
                                    <a:pt x="0" y="0"/>
                                  </a:moveTo>
                                  <a:lnTo>
                                    <a:pt x="0" y="652"/>
                                  </a:lnTo>
                                  <a:lnTo>
                                    <a:pt x="14" y="638"/>
                                  </a:lnTo>
                                  <a:lnTo>
                                    <a:pt x="14"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Rectangle 323"/>
                          <wps:cNvSpPr>
                            <a:spLocks noChangeArrowheads="1"/>
                          </wps:cNvSpPr>
                          <wps:spPr bwMode="auto">
                            <a:xfrm>
                              <a:off x="8576" y="3577"/>
                              <a:ext cx="451"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324"/>
                          <wps:cNvSpPr>
                            <a:spLocks noChangeArrowheads="1"/>
                          </wps:cNvSpPr>
                          <wps:spPr bwMode="auto">
                            <a:xfrm>
                              <a:off x="8590" y="3591"/>
                              <a:ext cx="437"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Rectangle 325"/>
                          <wps:cNvSpPr>
                            <a:spLocks noChangeArrowheads="1"/>
                          </wps:cNvSpPr>
                          <wps:spPr bwMode="auto">
                            <a:xfrm>
                              <a:off x="8576" y="3767"/>
                              <a:ext cx="451"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Rectangle 326"/>
                          <wps:cNvSpPr>
                            <a:spLocks noChangeArrowheads="1"/>
                          </wps:cNvSpPr>
                          <wps:spPr bwMode="auto">
                            <a:xfrm>
                              <a:off x="8590" y="3781"/>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327"/>
                          <wps:cNvSpPr>
                            <a:spLocks noChangeArrowheads="1"/>
                          </wps:cNvSpPr>
                          <wps:spPr bwMode="auto">
                            <a:xfrm>
                              <a:off x="8887" y="3944"/>
                              <a:ext cx="84" cy="5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Freeform 328"/>
                          <wps:cNvSpPr>
                            <a:spLocks/>
                          </wps:cNvSpPr>
                          <wps:spPr bwMode="auto">
                            <a:xfrm>
                              <a:off x="8576" y="3292"/>
                              <a:ext cx="564" cy="110"/>
                            </a:xfrm>
                            <a:custGeom>
                              <a:avLst/>
                              <a:gdLst>
                                <a:gd name="T0" fmla="*/ 564 w 564"/>
                                <a:gd name="T1" fmla="*/ 0 h 110"/>
                                <a:gd name="T2" fmla="*/ 550 w 564"/>
                                <a:gd name="T3" fmla="*/ 14 h 110"/>
                                <a:gd name="T4" fmla="*/ 113 w 564"/>
                                <a:gd name="T5" fmla="*/ 14 h 110"/>
                                <a:gd name="T6" fmla="*/ 14 w 564"/>
                                <a:gd name="T7" fmla="*/ 110 h 110"/>
                                <a:gd name="T8" fmla="*/ 0 w 564"/>
                                <a:gd name="T9" fmla="*/ 110 h 110"/>
                                <a:gd name="T10" fmla="*/ 113 w 564"/>
                                <a:gd name="T11" fmla="*/ 0 h 110"/>
                                <a:gd name="T12" fmla="*/ 564 w 564"/>
                                <a:gd name="T13" fmla="*/ 0 h 110"/>
                              </a:gdLst>
                              <a:ahLst/>
                              <a:cxnLst>
                                <a:cxn ang="0">
                                  <a:pos x="T0" y="T1"/>
                                </a:cxn>
                                <a:cxn ang="0">
                                  <a:pos x="T2" y="T3"/>
                                </a:cxn>
                                <a:cxn ang="0">
                                  <a:pos x="T4" y="T5"/>
                                </a:cxn>
                                <a:cxn ang="0">
                                  <a:pos x="T6" y="T7"/>
                                </a:cxn>
                                <a:cxn ang="0">
                                  <a:pos x="T8" y="T9"/>
                                </a:cxn>
                                <a:cxn ang="0">
                                  <a:pos x="T10" y="T11"/>
                                </a:cxn>
                                <a:cxn ang="0">
                                  <a:pos x="T12" y="T13"/>
                                </a:cxn>
                              </a:cxnLst>
                              <a:rect l="0" t="0" r="r" b="b"/>
                              <a:pathLst>
                                <a:path w="564" h="110">
                                  <a:moveTo>
                                    <a:pt x="564" y="0"/>
                                  </a:moveTo>
                                  <a:lnTo>
                                    <a:pt x="550" y="14"/>
                                  </a:lnTo>
                                  <a:lnTo>
                                    <a:pt x="113" y="14"/>
                                  </a:lnTo>
                                  <a:lnTo>
                                    <a:pt x="14" y="110"/>
                                  </a:lnTo>
                                  <a:lnTo>
                                    <a:pt x="0" y="110"/>
                                  </a:lnTo>
                                  <a:lnTo>
                                    <a:pt x="113" y="0"/>
                                  </a:lnTo>
                                  <a:lnTo>
                                    <a:pt x="56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Rectangle 329"/>
                          <wps:cNvSpPr>
                            <a:spLocks noChangeArrowheads="1"/>
                          </wps:cNvSpPr>
                          <wps:spPr bwMode="auto">
                            <a:xfrm>
                              <a:off x="8548" y="4101"/>
                              <a:ext cx="6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9F89D" w14:textId="32D9C7DF" w:rsidR="00135CCA" w:rsidRDefault="00135CCA">
                                <w:r>
                                  <w:rPr>
                                    <w:rFonts w:ascii="Calibri" w:hAnsi="Calibri" w:cs="Calibri"/>
                                    <w:color w:val="000000"/>
                                    <w:sz w:val="10"/>
                                    <w:szCs w:val="10"/>
                                  </w:rPr>
                                  <w:t>NGD STP Server</w:t>
                                </w:r>
                              </w:p>
                            </w:txbxContent>
                          </wps:txbx>
                          <wps:bodyPr rot="0" vert="horz" wrap="none" lIns="0" tIns="0" rIns="0" bIns="0" anchor="t" anchorCtr="0">
                            <a:spAutoFit/>
                          </wps:bodyPr>
                        </wps:wsp>
                        <pic:pic xmlns:pic="http://schemas.openxmlformats.org/drawingml/2006/picture">
                          <pic:nvPicPr>
                            <pic:cNvPr id="452" name="Picture 3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7314" y="3547"/>
                              <a:ext cx="1234"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3" name="Freeform 331"/>
                          <wps:cNvSpPr>
                            <a:spLocks/>
                          </wps:cNvSpPr>
                          <wps:spPr bwMode="auto">
                            <a:xfrm>
                              <a:off x="7385" y="3687"/>
                              <a:ext cx="1092" cy="537"/>
                            </a:xfrm>
                            <a:custGeom>
                              <a:avLst/>
                              <a:gdLst>
                                <a:gd name="T0" fmla="*/ 1092 w 1092"/>
                                <a:gd name="T1" fmla="*/ 0 h 537"/>
                                <a:gd name="T2" fmla="*/ 476 w 1092"/>
                                <a:gd name="T3" fmla="*/ 471 h 537"/>
                                <a:gd name="T4" fmla="*/ 484 w 1092"/>
                                <a:gd name="T5" fmla="*/ 230 h 537"/>
                                <a:gd name="T6" fmla="*/ 0 w 1092"/>
                                <a:gd name="T7" fmla="*/ 537 h 537"/>
                                <a:gd name="T8" fmla="*/ 616 w 1092"/>
                                <a:gd name="T9" fmla="*/ 65 h 537"/>
                                <a:gd name="T10" fmla="*/ 607 w 1092"/>
                                <a:gd name="T11" fmla="*/ 306 h 537"/>
                                <a:gd name="T12" fmla="*/ 1092 w 1092"/>
                                <a:gd name="T13" fmla="*/ 0 h 537"/>
                                <a:gd name="T14" fmla="*/ 1092 w 1092"/>
                                <a:gd name="T15" fmla="*/ 0 h 53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92" h="537">
                                  <a:moveTo>
                                    <a:pt x="1092" y="0"/>
                                  </a:moveTo>
                                  <a:lnTo>
                                    <a:pt x="476" y="471"/>
                                  </a:lnTo>
                                  <a:lnTo>
                                    <a:pt x="484" y="230"/>
                                  </a:lnTo>
                                  <a:lnTo>
                                    <a:pt x="0" y="537"/>
                                  </a:lnTo>
                                  <a:lnTo>
                                    <a:pt x="616" y="65"/>
                                  </a:lnTo>
                                  <a:lnTo>
                                    <a:pt x="607" y="306"/>
                                  </a:lnTo>
                                  <a:lnTo>
                                    <a:pt x="1092" y="0"/>
                                  </a:lnTo>
                                  <a:lnTo>
                                    <a:pt x="109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54" name="Freeform 332"/>
                          <wps:cNvSpPr>
                            <a:spLocks/>
                          </wps:cNvSpPr>
                          <wps:spPr bwMode="auto">
                            <a:xfrm>
                              <a:off x="7385" y="3687"/>
                              <a:ext cx="1092" cy="537"/>
                            </a:xfrm>
                            <a:custGeom>
                              <a:avLst/>
                              <a:gdLst>
                                <a:gd name="T0" fmla="*/ 1092 w 1092"/>
                                <a:gd name="T1" fmla="*/ 0 h 537"/>
                                <a:gd name="T2" fmla="*/ 476 w 1092"/>
                                <a:gd name="T3" fmla="*/ 471 h 537"/>
                                <a:gd name="T4" fmla="*/ 484 w 1092"/>
                                <a:gd name="T5" fmla="*/ 230 h 537"/>
                                <a:gd name="T6" fmla="*/ 0 w 1092"/>
                                <a:gd name="T7" fmla="*/ 537 h 537"/>
                                <a:gd name="T8" fmla="*/ 616 w 1092"/>
                                <a:gd name="T9" fmla="*/ 65 h 537"/>
                                <a:gd name="T10" fmla="*/ 607 w 1092"/>
                                <a:gd name="T11" fmla="*/ 306 h 537"/>
                                <a:gd name="T12" fmla="*/ 1092 w 1092"/>
                                <a:gd name="T13" fmla="*/ 0 h 537"/>
                                <a:gd name="T14" fmla="*/ 1092 w 1092"/>
                                <a:gd name="T15" fmla="*/ 0 h 53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92" h="537">
                                  <a:moveTo>
                                    <a:pt x="1092" y="0"/>
                                  </a:moveTo>
                                  <a:lnTo>
                                    <a:pt x="476" y="471"/>
                                  </a:lnTo>
                                  <a:lnTo>
                                    <a:pt x="484" y="230"/>
                                  </a:lnTo>
                                  <a:lnTo>
                                    <a:pt x="0" y="537"/>
                                  </a:lnTo>
                                  <a:lnTo>
                                    <a:pt x="616" y="65"/>
                                  </a:lnTo>
                                  <a:lnTo>
                                    <a:pt x="607" y="306"/>
                                  </a:lnTo>
                                  <a:lnTo>
                                    <a:pt x="1092" y="0"/>
                                  </a:lnTo>
                                  <a:lnTo>
                                    <a:pt x="10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333"/>
                          <wps:cNvSpPr>
                            <a:spLocks/>
                          </wps:cNvSpPr>
                          <wps:spPr bwMode="auto">
                            <a:xfrm>
                              <a:off x="7314" y="3548"/>
                              <a:ext cx="1232" cy="814"/>
                            </a:xfrm>
                            <a:custGeom>
                              <a:avLst/>
                              <a:gdLst>
                                <a:gd name="T0" fmla="*/ 1097 w 1232"/>
                                <a:gd name="T1" fmla="*/ 0 h 814"/>
                                <a:gd name="T2" fmla="*/ 0 w 1232"/>
                                <a:gd name="T3" fmla="*/ 539 h 814"/>
                                <a:gd name="T4" fmla="*/ 137 w 1232"/>
                                <a:gd name="T5" fmla="*/ 814 h 814"/>
                                <a:gd name="T6" fmla="*/ 1232 w 1232"/>
                                <a:gd name="T7" fmla="*/ 275 h 814"/>
                                <a:gd name="T8" fmla="*/ 1097 w 1232"/>
                                <a:gd name="T9" fmla="*/ 0 h 814"/>
                              </a:gdLst>
                              <a:ahLst/>
                              <a:cxnLst>
                                <a:cxn ang="0">
                                  <a:pos x="T0" y="T1"/>
                                </a:cxn>
                                <a:cxn ang="0">
                                  <a:pos x="T2" y="T3"/>
                                </a:cxn>
                                <a:cxn ang="0">
                                  <a:pos x="T4" y="T5"/>
                                </a:cxn>
                                <a:cxn ang="0">
                                  <a:pos x="T6" y="T7"/>
                                </a:cxn>
                                <a:cxn ang="0">
                                  <a:pos x="T8" y="T9"/>
                                </a:cxn>
                              </a:cxnLst>
                              <a:rect l="0" t="0" r="r" b="b"/>
                              <a:pathLst>
                                <a:path w="1232" h="814">
                                  <a:moveTo>
                                    <a:pt x="1097" y="0"/>
                                  </a:moveTo>
                                  <a:lnTo>
                                    <a:pt x="0" y="539"/>
                                  </a:lnTo>
                                  <a:lnTo>
                                    <a:pt x="137" y="814"/>
                                  </a:lnTo>
                                  <a:lnTo>
                                    <a:pt x="1232" y="275"/>
                                  </a:lnTo>
                                  <a:lnTo>
                                    <a:pt x="109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56" name="Freeform 334"/>
                          <wps:cNvSpPr>
                            <a:spLocks/>
                          </wps:cNvSpPr>
                          <wps:spPr bwMode="auto">
                            <a:xfrm>
                              <a:off x="7314" y="3548"/>
                              <a:ext cx="1232" cy="814"/>
                            </a:xfrm>
                            <a:custGeom>
                              <a:avLst/>
                              <a:gdLst>
                                <a:gd name="T0" fmla="*/ 1097 w 1232"/>
                                <a:gd name="T1" fmla="*/ 0 h 814"/>
                                <a:gd name="T2" fmla="*/ 0 w 1232"/>
                                <a:gd name="T3" fmla="*/ 539 h 814"/>
                                <a:gd name="T4" fmla="*/ 137 w 1232"/>
                                <a:gd name="T5" fmla="*/ 814 h 814"/>
                                <a:gd name="T6" fmla="*/ 1232 w 1232"/>
                                <a:gd name="T7" fmla="*/ 275 h 814"/>
                                <a:gd name="T8" fmla="*/ 1097 w 1232"/>
                                <a:gd name="T9" fmla="*/ 0 h 814"/>
                              </a:gdLst>
                              <a:ahLst/>
                              <a:cxnLst>
                                <a:cxn ang="0">
                                  <a:pos x="T0" y="T1"/>
                                </a:cxn>
                                <a:cxn ang="0">
                                  <a:pos x="T2" y="T3"/>
                                </a:cxn>
                                <a:cxn ang="0">
                                  <a:pos x="T4" y="T5"/>
                                </a:cxn>
                                <a:cxn ang="0">
                                  <a:pos x="T6" y="T7"/>
                                </a:cxn>
                                <a:cxn ang="0">
                                  <a:pos x="T8" y="T9"/>
                                </a:cxn>
                              </a:cxnLst>
                              <a:rect l="0" t="0" r="r" b="b"/>
                              <a:pathLst>
                                <a:path w="1232" h="814">
                                  <a:moveTo>
                                    <a:pt x="1097" y="0"/>
                                  </a:moveTo>
                                  <a:lnTo>
                                    <a:pt x="0" y="539"/>
                                  </a:lnTo>
                                  <a:lnTo>
                                    <a:pt x="137" y="814"/>
                                  </a:lnTo>
                                  <a:lnTo>
                                    <a:pt x="1232" y="275"/>
                                  </a:lnTo>
                                  <a:lnTo>
                                    <a:pt x="10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7" name="Picture 3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7314" y="3547"/>
                              <a:ext cx="1234"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Freeform 336"/>
                          <wps:cNvSpPr>
                            <a:spLocks/>
                          </wps:cNvSpPr>
                          <wps:spPr bwMode="auto">
                            <a:xfrm>
                              <a:off x="7383" y="3687"/>
                              <a:ext cx="1094" cy="537"/>
                            </a:xfrm>
                            <a:custGeom>
                              <a:avLst/>
                              <a:gdLst>
                                <a:gd name="T0" fmla="*/ 1094 w 1094"/>
                                <a:gd name="T1" fmla="*/ 0 h 537"/>
                                <a:gd name="T2" fmla="*/ 478 w 1094"/>
                                <a:gd name="T3" fmla="*/ 471 h 537"/>
                                <a:gd name="T4" fmla="*/ 486 w 1094"/>
                                <a:gd name="T5" fmla="*/ 230 h 537"/>
                                <a:gd name="T6" fmla="*/ 0 w 1094"/>
                                <a:gd name="T7" fmla="*/ 537 h 537"/>
                                <a:gd name="T8" fmla="*/ 616 w 1094"/>
                                <a:gd name="T9" fmla="*/ 65 h 537"/>
                                <a:gd name="T10" fmla="*/ 608 w 1094"/>
                                <a:gd name="T11" fmla="*/ 306 h 537"/>
                                <a:gd name="T12" fmla="*/ 1094 w 1094"/>
                                <a:gd name="T13" fmla="*/ 0 h 537"/>
                              </a:gdLst>
                              <a:ahLst/>
                              <a:cxnLst>
                                <a:cxn ang="0">
                                  <a:pos x="T0" y="T1"/>
                                </a:cxn>
                                <a:cxn ang="0">
                                  <a:pos x="T2" y="T3"/>
                                </a:cxn>
                                <a:cxn ang="0">
                                  <a:pos x="T4" y="T5"/>
                                </a:cxn>
                                <a:cxn ang="0">
                                  <a:pos x="T6" y="T7"/>
                                </a:cxn>
                                <a:cxn ang="0">
                                  <a:pos x="T8" y="T9"/>
                                </a:cxn>
                                <a:cxn ang="0">
                                  <a:pos x="T10" y="T11"/>
                                </a:cxn>
                                <a:cxn ang="0">
                                  <a:pos x="T12" y="T13"/>
                                </a:cxn>
                              </a:cxnLst>
                              <a:rect l="0" t="0" r="r" b="b"/>
                              <a:pathLst>
                                <a:path w="1094" h="537">
                                  <a:moveTo>
                                    <a:pt x="1094" y="0"/>
                                  </a:moveTo>
                                  <a:lnTo>
                                    <a:pt x="478" y="471"/>
                                  </a:lnTo>
                                  <a:lnTo>
                                    <a:pt x="486" y="230"/>
                                  </a:lnTo>
                                  <a:lnTo>
                                    <a:pt x="0" y="537"/>
                                  </a:lnTo>
                                  <a:lnTo>
                                    <a:pt x="616" y="65"/>
                                  </a:lnTo>
                                  <a:lnTo>
                                    <a:pt x="608" y="306"/>
                                  </a:lnTo>
                                  <a:lnTo>
                                    <a:pt x="1094" y="0"/>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337"/>
                          <wps:cNvSpPr>
                            <a:spLocks/>
                          </wps:cNvSpPr>
                          <wps:spPr bwMode="auto">
                            <a:xfrm>
                              <a:off x="5229" y="3808"/>
                              <a:ext cx="113" cy="761"/>
                            </a:xfrm>
                            <a:custGeom>
                              <a:avLst/>
                              <a:gdLst>
                                <a:gd name="T0" fmla="*/ 0 w 113"/>
                                <a:gd name="T1" fmla="*/ 761 h 761"/>
                                <a:gd name="T2" fmla="*/ 113 w 113"/>
                                <a:gd name="T3" fmla="*/ 652 h 761"/>
                                <a:gd name="T4" fmla="*/ 113 w 113"/>
                                <a:gd name="T5" fmla="*/ 27 h 761"/>
                                <a:gd name="T6" fmla="*/ 0 w 113"/>
                                <a:gd name="T7" fmla="*/ 0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2"/>
                                  </a:lnTo>
                                  <a:lnTo>
                                    <a:pt x="113" y="27"/>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338"/>
                          <wps:cNvSpPr>
                            <a:spLocks/>
                          </wps:cNvSpPr>
                          <wps:spPr bwMode="auto">
                            <a:xfrm>
                              <a:off x="5200" y="3835"/>
                              <a:ext cx="113" cy="761"/>
                            </a:xfrm>
                            <a:custGeom>
                              <a:avLst/>
                              <a:gdLst>
                                <a:gd name="T0" fmla="*/ 0 w 113"/>
                                <a:gd name="T1" fmla="*/ 761 h 761"/>
                                <a:gd name="T2" fmla="*/ 113 w 113"/>
                                <a:gd name="T3" fmla="*/ 652 h 761"/>
                                <a:gd name="T4" fmla="*/ 113 w 113"/>
                                <a:gd name="T5" fmla="*/ 0 h 761"/>
                                <a:gd name="T6" fmla="*/ 0 w 113"/>
                                <a:gd name="T7" fmla="*/ 108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2"/>
                                  </a:lnTo>
                                  <a:lnTo>
                                    <a:pt x="113" y="0"/>
                                  </a:lnTo>
                                  <a:lnTo>
                                    <a:pt x="0" y="108"/>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Rectangle 339"/>
                          <wps:cNvSpPr>
                            <a:spLocks noChangeArrowheads="1"/>
                          </wps:cNvSpPr>
                          <wps:spPr bwMode="auto">
                            <a:xfrm>
                              <a:off x="4778" y="3943"/>
                              <a:ext cx="422" cy="65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340"/>
                          <wps:cNvSpPr>
                            <a:spLocks noChangeArrowheads="1"/>
                          </wps:cNvSpPr>
                          <wps:spPr bwMode="auto">
                            <a:xfrm>
                              <a:off x="4750" y="3916"/>
                              <a:ext cx="450" cy="653"/>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Freeform 341"/>
                          <wps:cNvSpPr>
                            <a:spLocks/>
                          </wps:cNvSpPr>
                          <wps:spPr bwMode="auto">
                            <a:xfrm>
                              <a:off x="4750" y="3808"/>
                              <a:ext cx="563" cy="108"/>
                            </a:xfrm>
                            <a:custGeom>
                              <a:avLst/>
                              <a:gdLst>
                                <a:gd name="T0" fmla="*/ 0 w 563"/>
                                <a:gd name="T1" fmla="*/ 108 h 108"/>
                                <a:gd name="T2" fmla="*/ 450 w 563"/>
                                <a:gd name="T3" fmla="*/ 108 h 108"/>
                                <a:gd name="T4" fmla="*/ 563 w 563"/>
                                <a:gd name="T5" fmla="*/ 0 h 108"/>
                                <a:gd name="T6" fmla="*/ 113 w 563"/>
                                <a:gd name="T7" fmla="*/ 0 h 108"/>
                                <a:gd name="T8" fmla="*/ 0 w 563"/>
                                <a:gd name="T9" fmla="*/ 108 h 108"/>
                              </a:gdLst>
                              <a:ahLst/>
                              <a:cxnLst>
                                <a:cxn ang="0">
                                  <a:pos x="T0" y="T1"/>
                                </a:cxn>
                                <a:cxn ang="0">
                                  <a:pos x="T2" y="T3"/>
                                </a:cxn>
                                <a:cxn ang="0">
                                  <a:pos x="T4" y="T5"/>
                                </a:cxn>
                                <a:cxn ang="0">
                                  <a:pos x="T6" y="T7"/>
                                </a:cxn>
                                <a:cxn ang="0">
                                  <a:pos x="T8" y="T9"/>
                                </a:cxn>
                              </a:cxnLst>
                              <a:rect l="0" t="0" r="r" b="b"/>
                              <a:pathLst>
                                <a:path w="563" h="108">
                                  <a:moveTo>
                                    <a:pt x="0" y="108"/>
                                  </a:moveTo>
                                  <a:lnTo>
                                    <a:pt x="450" y="108"/>
                                  </a:lnTo>
                                  <a:lnTo>
                                    <a:pt x="563" y="0"/>
                                  </a:lnTo>
                                  <a:lnTo>
                                    <a:pt x="113" y="0"/>
                                  </a:lnTo>
                                  <a:lnTo>
                                    <a:pt x="0" y="108"/>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342"/>
                          <wps:cNvSpPr>
                            <a:spLocks/>
                          </wps:cNvSpPr>
                          <wps:spPr bwMode="auto">
                            <a:xfrm>
                              <a:off x="5200" y="3808"/>
                              <a:ext cx="113" cy="761"/>
                            </a:xfrm>
                            <a:custGeom>
                              <a:avLst/>
                              <a:gdLst>
                                <a:gd name="T0" fmla="*/ 0 w 113"/>
                                <a:gd name="T1" fmla="*/ 761 h 761"/>
                                <a:gd name="T2" fmla="*/ 113 w 113"/>
                                <a:gd name="T3" fmla="*/ 652 h 761"/>
                                <a:gd name="T4" fmla="*/ 113 w 113"/>
                                <a:gd name="T5" fmla="*/ 0 h 761"/>
                                <a:gd name="T6" fmla="*/ 0 w 113"/>
                                <a:gd name="T7" fmla="*/ 108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2"/>
                                  </a:lnTo>
                                  <a:lnTo>
                                    <a:pt x="113" y="0"/>
                                  </a:lnTo>
                                  <a:lnTo>
                                    <a:pt x="0" y="108"/>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343"/>
                          <wps:cNvSpPr>
                            <a:spLocks/>
                          </wps:cNvSpPr>
                          <wps:spPr bwMode="auto">
                            <a:xfrm>
                              <a:off x="4750" y="3916"/>
                              <a:ext cx="450" cy="13"/>
                            </a:xfrm>
                            <a:custGeom>
                              <a:avLst/>
                              <a:gdLst>
                                <a:gd name="T0" fmla="*/ 0 w 450"/>
                                <a:gd name="T1" fmla="*/ 0 h 13"/>
                                <a:gd name="T2" fmla="*/ 450 w 450"/>
                                <a:gd name="T3" fmla="*/ 0 h 13"/>
                                <a:gd name="T4" fmla="*/ 437 w 450"/>
                                <a:gd name="T5" fmla="*/ 13 h 13"/>
                                <a:gd name="T6" fmla="*/ 0 w 450"/>
                                <a:gd name="T7" fmla="*/ 13 h 13"/>
                                <a:gd name="T8" fmla="*/ 0 w 450"/>
                                <a:gd name="T9" fmla="*/ 0 h 13"/>
                              </a:gdLst>
                              <a:ahLst/>
                              <a:cxnLst>
                                <a:cxn ang="0">
                                  <a:pos x="T0" y="T1"/>
                                </a:cxn>
                                <a:cxn ang="0">
                                  <a:pos x="T2" y="T3"/>
                                </a:cxn>
                                <a:cxn ang="0">
                                  <a:pos x="T4" y="T5"/>
                                </a:cxn>
                                <a:cxn ang="0">
                                  <a:pos x="T6" y="T7"/>
                                </a:cxn>
                                <a:cxn ang="0">
                                  <a:pos x="T8" y="T9"/>
                                </a:cxn>
                              </a:cxnLst>
                              <a:rect l="0" t="0" r="r" b="b"/>
                              <a:pathLst>
                                <a:path w="450" h="13">
                                  <a:moveTo>
                                    <a:pt x="0" y="0"/>
                                  </a:moveTo>
                                  <a:lnTo>
                                    <a:pt x="450" y="0"/>
                                  </a:lnTo>
                                  <a:lnTo>
                                    <a:pt x="437"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344"/>
                          <wps:cNvSpPr>
                            <a:spLocks/>
                          </wps:cNvSpPr>
                          <wps:spPr bwMode="auto">
                            <a:xfrm>
                              <a:off x="4750" y="3916"/>
                              <a:ext cx="13" cy="653"/>
                            </a:xfrm>
                            <a:custGeom>
                              <a:avLst/>
                              <a:gdLst>
                                <a:gd name="T0" fmla="*/ 0 w 13"/>
                                <a:gd name="T1" fmla="*/ 0 h 653"/>
                                <a:gd name="T2" fmla="*/ 0 w 13"/>
                                <a:gd name="T3" fmla="*/ 653 h 653"/>
                                <a:gd name="T4" fmla="*/ 13 w 13"/>
                                <a:gd name="T5" fmla="*/ 638 h 653"/>
                                <a:gd name="T6" fmla="*/ 13 w 13"/>
                                <a:gd name="T7" fmla="*/ 13 h 653"/>
                                <a:gd name="T8" fmla="*/ 0 w 13"/>
                                <a:gd name="T9" fmla="*/ 0 h 653"/>
                              </a:gdLst>
                              <a:ahLst/>
                              <a:cxnLst>
                                <a:cxn ang="0">
                                  <a:pos x="T0" y="T1"/>
                                </a:cxn>
                                <a:cxn ang="0">
                                  <a:pos x="T2" y="T3"/>
                                </a:cxn>
                                <a:cxn ang="0">
                                  <a:pos x="T4" y="T5"/>
                                </a:cxn>
                                <a:cxn ang="0">
                                  <a:pos x="T6" y="T7"/>
                                </a:cxn>
                                <a:cxn ang="0">
                                  <a:pos x="T8" y="T9"/>
                                </a:cxn>
                              </a:cxnLst>
                              <a:rect l="0" t="0" r="r" b="b"/>
                              <a:pathLst>
                                <a:path w="13" h="653">
                                  <a:moveTo>
                                    <a:pt x="0" y="0"/>
                                  </a:moveTo>
                                  <a:lnTo>
                                    <a:pt x="0" y="653"/>
                                  </a:lnTo>
                                  <a:lnTo>
                                    <a:pt x="13" y="638"/>
                                  </a:lnTo>
                                  <a:lnTo>
                                    <a:pt x="13"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Rectangle 345"/>
                          <wps:cNvSpPr>
                            <a:spLocks noChangeArrowheads="1"/>
                          </wps:cNvSpPr>
                          <wps:spPr bwMode="auto">
                            <a:xfrm>
                              <a:off x="4750" y="4092"/>
                              <a:ext cx="450"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346"/>
                          <wps:cNvSpPr>
                            <a:spLocks noChangeArrowheads="1"/>
                          </wps:cNvSpPr>
                          <wps:spPr bwMode="auto">
                            <a:xfrm>
                              <a:off x="4763" y="4106"/>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347"/>
                          <wps:cNvSpPr>
                            <a:spLocks noChangeArrowheads="1"/>
                          </wps:cNvSpPr>
                          <wps:spPr bwMode="auto">
                            <a:xfrm>
                              <a:off x="4750" y="4283"/>
                              <a:ext cx="450"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348"/>
                          <wps:cNvSpPr>
                            <a:spLocks noChangeArrowheads="1"/>
                          </wps:cNvSpPr>
                          <wps:spPr bwMode="auto">
                            <a:xfrm>
                              <a:off x="4763" y="4296"/>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349"/>
                          <wps:cNvSpPr>
                            <a:spLocks noChangeArrowheads="1"/>
                          </wps:cNvSpPr>
                          <wps:spPr bwMode="auto">
                            <a:xfrm>
                              <a:off x="5060" y="4460"/>
                              <a:ext cx="84" cy="53"/>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Freeform 350"/>
                          <wps:cNvSpPr>
                            <a:spLocks/>
                          </wps:cNvSpPr>
                          <wps:spPr bwMode="auto">
                            <a:xfrm>
                              <a:off x="4750" y="3808"/>
                              <a:ext cx="563" cy="108"/>
                            </a:xfrm>
                            <a:custGeom>
                              <a:avLst/>
                              <a:gdLst>
                                <a:gd name="T0" fmla="*/ 563 w 563"/>
                                <a:gd name="T1" fmla="*/ 0 h 108"/>
                                <a:gd name="T2" fmla="*/ 550 w 563"/>
                                <a:gd name="T3" fmla="*/ 13 h 108"/>
                                <a:gd name="T4" fmla="*/ 113 w 563"/>
                                <a:gd name="T5" fmla="*/ 13 h 108"/>
                                <a:gd name="T6" fmla="*/ 13 w 563"/>
                                <a:gd name="T7" fmla="*/ 108 h 108"/>
                                <a:gd name="T8" fmla="*/ 0 w 563"/>
                                <a:gd name="T9" fmla="*/ 108 h 108"/>
                                <a:gd name="T10" fmla="*/ 113 w 563"/>
                                <a:gd name="T11" fmla="*/ 0 h 108"/>
                                <a:gd name="T12" fmla="*/ 563 w 563"/>
                                <a:gd name="T13" fmla="*/ 0 h 108"/>
                              </a:gdLst>
                              <a:ahLst/>
                              <a:cxnLst>
                                <a:cxn ang="0">
                                  <a:pos x="T0" y="T1"/>
                                </a:cxn>
                                <a:cxn ang="0">
                                  <a:pos x="T2" y="T3"/>
                                </a:cxn>
                                <a:cxn ang="0">
                                  <a:pos x="T4" y="T5"/>
                                </a:cxn>
                                <a:cxn ang="0">
                                  <a:pos x="T6" y="T7"/>
                                </a:cxn>
                                <a:cxn ang="0">
                                  <a:pos x="T8" y="T9"/>
                                </a:cxn>
                                <a:cxn ang="0">
                                  <a:pos x="T10" y="T11"/>
                                </a:cxn>
                                <a:cxn ang="0">
                                  <a:pos x="T12" y="T13"/>
                                </a:cxn>
                              </a:cxnLst>
                              <a:rect l="0" t="0" r="r" b="b"/>
                              <a:pathLst>
                                <a:path w="563" h="108">
                                  <a:moveTo>
                                    <a:pt x="563" y="0"/>
                                  </a:moveTo>
                                  <a:lnTo>
                                    <a:pt x="550" y="13"/>
                                  </a:lnTo>
                                  <a:lnTo>
                                    <a:pt x="113" y="13"/>
                                  </a:lnTo>
                                  <a:lnTo>
                                    <a:pt x="13" y="108"/>
                                  </a:lnTo>
                                  <a:lnTo>
                                    <a:pt x="0" y="108"/>
                                  </a:lnTo>
                                  <a:lnTo>
                                    <a:pt x="113"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Rectangle 351"/>
                          <wps:cNvSpPr>
                            <a:spLocks noChangeArrowheads="1"/>
                          </wps:cNvSpPr>
                          <wps:spPr bwMode="auto">
                            <a:xfrm>
                              <a:off x="4805" y="4616"/>
                              <a:ext cx="47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588A8" w14:textId="41CB4765" w:rsidR="00135CCA" w:rsidRDefault="00135CCA">
                                <w:r>
                                  <w:rPr>
                                    <w:rFonts w:ascii="Calibri" w:hAnsi="Calibri" w:cs="Calibri"/>
                                    <w:color w:val="000000"/>
                                    <w:sz w:val="10"/>
                                    <w:szCs w:val="10"/>
                                  </w:rPr>
                                  <w:t>SFTP Server</w:t>
                                </w:r>
                              </w:p>
                            </w:txbxContent>
                          </wps:txbx>
                          <wps:bodyPr rot="0" vert="horz" wrap="none" lIns="0" tIns="0" rIns="0" bIns="0" anchor="t" anchorCtr="0">
                            <a:spAutoFit/>
                          </wps:bodyPr>
                        </wps:wsp>
                        <wps:wsp>
                          <wps:cNvPr id="474" name="Rectangle 352"/>
                          <wps:cNvSpPr>
                            <a:spLocks noChangeArrowheads="1"/>
                          </wps:cNvSpPr>
                          <wps:spPr bwMode="auto">
                            <a:xfrm>
                              <a:off x="4736" y="4737"/>
                              <a:ext cx="56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EB241" w14:textId="76F867AB" w:rsidR="00135CCA" w:rsidRDefault="00135CCA">
                                <w:r>
                                  <w:rPr>
                                    <w:rFonts w:ascii="Calibri" w:hAnsi="Calibri" w:cs="Calibri"/>
                                    <w:color w:val="000000"/>
                                    <w:sz w:val="10"/>
                                    <w:szCs w:val="10"/>
                                  </w:rPr>
                                  <w:t>LWCMSMAPP</w:t>
                                </w:r>
                              </w:p>
                            </w:txbxContent>
                          </wps:txbx>
                          <wps:bodyPr rot="0" vert="horz" wrap="none" lIns="0" tIns="0" rIns="0" bIns="0" anchor="t" anchorCtr="0">
                            <a:spAutoFit/>
                          </wps:bodyPr>
                        </wps:wsp>
                        <wps:wsp>
                          <wps:cNvPr id="475" name="Rectangle 353"/>
                          <wps:cNvSpPr>
                            <a:spLocks noChangeArrowheads="1"/>
                          </wps:cNvSpPr>
                          <wps:spPr bwMode="auto">
                            <a:xfrm>
                              <a:off x="5305" y="4737"/>
                              <a:ext cx="5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DFFEF" w14:textId="7ECC174A" w:rsidR="00135CCA" w:rsidRDefault="00135CCA">
                                <w:r>
                                  <w:rPr>
                                    <w:rFonts w:ascii="Calibri" w:hAnsi="Calibri" w:cs="Calibri"/>
                                    <w:color w:val="000000"/>
                                    <w:sz w:val="10"/>
                                    <w:szCs w:val="10"/>
                                  </w:rPr>
                                  <w:t>2</w:t>
                                </w:r>
                              </w:p>
                            </w:txbxContent>
                          </wps:txbx>
                          <wps:bodyPr rot="0" vert="horz" wrap="none" lIns="0" tIns="0" rIns="0" bIns="0" anchor="t" anchorCtr="0">
                            <a:spAutoFit/>
                          </wps:bodyPr>
                        </wps:wsp>
                        <pic:pic xmlns:pic="http://schemas.openxmlformats.org/drawingml/2006/picture">
                          <pic:nvPicPr>
                            <pic:cNvPr id="476" name="Picture 35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403" y="4050"/>
                              <a:ext cx="823"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7" name="Freeform 355"/>
                          <wps:cNvSpPr>
                            <a:spLocks/>
                          </wps:cNvSpPr>
                          <wps:spPr bwMode="auto">
                            <a:xfrm>
                              <a:off x="5441" y="4175"/>
                              <a:ext cx="748" cy="227"/>
                            </a:xfrm>
                            <a:custGeom>
                              <a:avLst/>
                              <a:gdLst>
                                <a:gd name="T0" fmla="*/ 748 w 748"/>
                                <a:gd name="T1" fmla="*/ 200 h 227"/>
                                <a:gd name="T2" fmla="*/ 191 w 748"/>
                                <a:gd name="T3" fmla="*/ 227 h 227"/>
                                <a:gd name="T4" fmla="*/ 351 w 748"/>
                                <a:gd name="T5" fmla="*/ 45 h 227"/>
                                <a:gd name="T6" fmla="*/ 0 w 748"/>
                                <a:gd name="T7" fmla="*/ 27 h 227"/>
                                <a:gd name="T8" fmla="*/ 555 w 748"/>
                                <a:gd name="T9" fmla="*/ 0 h 227"/>
                                <a:gd name="T10" fmla="*/ 397 w 748"/>
                                <a:gd name="T11" fmla="*/ 182 h 227"/>
                                <a:gd name="T12" fmla="*/ 748 w 748"/>
                                <a:gd name="T13" fmla="*/ 200 h 227"/>
                                <a:gd name="T14" fmla="*/ 748 w 748"/>
                                <a:gd name="T15" fmla="*/ 200 h 22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48" h="227">
                                  <a:moveTo>
                                    <a:pt x="748" y="200"/>
                                  </a:moveTo>
                                  <a:lnTo>
                                    <a:pt x="191" y="227"/>
                                  </a:lnTo>
                                  <a:lnTo>
                                    <a:pt x="351" y="45"/>
                                  </a:lnTo>
                                  <a:lnTo>
                                    <a:pt x="0" y="27"/>
                                  </a:lnTo>
                                  <a:lnTo>
                                    <a:pt x="555" y="0"/>
                                  </a:lnTo>
                                  <a:lnTo>
                                    <a:pt x="397" y="182"/>
                                  </a:lnTo>
                                  <a:lnTo>
                                    <a:pt x="748" y="200"/>
                                  </a:lnTo>
                                  <a:lnTo>
                                    <a:pt x="748" y="20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78" name="Freeform 356"/>
                          <wps:cNvSpPr>
                            <a:spLocks/>
                          </wps:cNvSpPr>
                          <wps:spPr bwMode="auto">
                            <a:xfrm>
                              <a:off x="5441" y="4175"/>
                              <a:ext cx="748" cy="227"/>
                            </a:xfrm>
                            <a:custGeom>
                              <a:avLst/>
                              <a:gdLst>
                                <a:gd name="T0" fmla="*/ 748 w 748"/>
                                <a:gd name="T1" fmla="*/ 200 h 227"/>
                                <a:gd name="T2" fmla="*/ 191 w 748"/>
                                <a:gd name="T3" fmla="*/ 227 h 227"/>
                                <a:gd name="T4" fmla="*/ 351 w 748"/>
                                <a:gd name="T5" fmla="*/ 45 h 227"/>
                                <a:gd name="T6" fmla="*/ 0 w 748"/>
                                <a:gd name="T7" fmla="*/ 27 h 227"/>
                                <a:gd name="T8" fmla="*/ 555 w 748"/>
                                <a:gd name="T9" fmla="*/ 0 h 227"/>
                                <a:gd name="T10" fmla="*/ 397 w 748"/>
                                <a:gd name="T11" fmla="*/ 182 h 227"/>
                                <a:gd name="T12" fmla="*/ 748 w 748"/>
                                <a:gd name="T13" fmla="*/ 200 h 227"/>
                                <a:gd name="T14" fmla="*/ 748 w 748"/>
                                <a:gd name="T15" fmla="*/ 200 h 22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48" h="227">
                                  <a:moveTo>
                                    <a:pt x="748" y="200"/>
                                  </a:moveTo>
                                  <a:lnTo>
                                    <a:pt x="191" y="227"/>
                                  </a:lnTo>
                                  <a:lnTo>
                                    <a:pt x="351" y="45"/>
                                  </a:lnTo>
                                  <a:lnTo>
                                    <a:pt x="0" y="27"/>
                                  </a:lnTo>
                                  <a:lnTo>
                                    <a:pt x="555" y="0"/>
                                  </a:lnTo>
                                  <a:lnTo>
                                    <a:pt x="397" y="182"/>
                                  </a:lnTo>
                                  <a:lnTo>
                                    <a:pt x="748" y="200"/>
                                  </a:lnTo>
                                  <a:lnTo>
                                    <a:pt x="748" y="2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357"/>
                          <wps:cNvSpPr>
                            <a:spLocks/>
                          </wps:cNvSpPr>
                          <wps:spPr bwMode="auto">
                            <a:xfrm>
                              <a:off x="5404" y="4052"/>
                              <a:ext cx="820" cy="472"/>
                            </a:xfrm>
                            <a:custGeom>
                              <a:avLst/>
                              <a:gdLst>
                                <a:gd name="T0" fmla="*/ 820 w 820"/>
                                <a:gd name="T1" fmla="*/ 174 h 472"/>
                                <a:gd name="T2" fmla="*/ 69 w 820"/>
                                <a:gd name="T3" fmla="*/ 0 h 472"/>
                                <a:gd name="T4" fmla="*/ 0 w 820"/>
                                <a:gd name="T5" fmla="*/ 298 h 472"/>
                                <a:gd name="T6" fmla="*/ 751 w 820"/>
                                <a:gd name="T7" fmla="*/ 472 h 472"/>
                                <a:gd name="T8" fmla="*/ 820 w 820"/>
                                <a:gd name="T9" fmla="*/ 174 h 472"/>
                              </a:gdLst>
                              <a:ahLst/>
                              <a:cxnLst>
                                <a:cxn ang="0">
                                  <a:pos x="T0" y="T1"/>
                                </a:cxn>
                                <a:cxn ang="0">
                                  <a:pos x="T2" y="T3"/>
                                </a:cxn>
                                <a:cxn ang="0">
                                  <a:pos x="T4" y="T5"/>
                                </a:cxn>
                                <a:cxn ang="0">
                                  <a:pos x="T6" y="T7"/>
                                </a:cxn>
                                <a:cxn ang="0">
                                  <a:pos x="T8" y="T9"/>
                                </a:cxn>
                              </a:cxnLst>
                              <a:rect l="0" t="0" r="r" b="b"/>
                              <a:pathLst>
                                <a:path w="820" h="472">
                                  <a:moveTo>
                                    <a:pt x="820" y="174"/>
                                  </a:moveTo>
                                  <a:lnTo>
                                    <a:pt x="69" y="0"/>
                                  </a:lnTo>
                                  <a:lnTo>
                                    <a:pt x="0" y="298"/>
                                  </a:lnTo>
                                  <a:lnTo>
                                    <a:pt x="751" y="472"/>
                                  </a:lnTo>
                                  <a:lnTo>
                                    <a:pt x="820" y="17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80" name="Freeform 358"/>
                          <wps:cNvSpPr>
                            <a:spLocks/>
                          </wps:cNvSpPr>
                          <wps:spPr bwMode="auto">
                            <a:xfrm>
                              <a:off x="5404" y="4052"/>
                              <a:ext cx="820" cy="472"/>
                            </a:xfrm>
                            <a:custGeom>
                              <a:avLst/>
                              <a:gdLst>
                                <a:gd name="T0" fmla="*/ 820 w 820"/>
                                <a:gd name="T1" fmla="*/ 174 h 472"/>
                                <a:gd name="T2" fmla="*/ 69 w 820"/>
                                <a:gd name="T3" fmla="*/ 0 h 472"/>
                                <a:gd name="T4" fmla="*/ 0 w 820"/>
                                <a:gd name="T5" fmla="*/ 298 h 472"/>
                                <a:gd name="T6" fmla="*/ 751 w 820"/>
                                <a:gd name="T7" fmla="*/ 472 h 472"/>
                                <a:gd name="T8" fmla="*/ 820 w 820"/>
                                <a:gd name="T9" fmla="*/ 174 h 472"/>
                              </a:gdLst>
                              <a:ahLst/>
                              <a:cxnLst>
                                <a:cxn ang="0">
                                  <a:pos x="T0" y="T1"/>
                                </a:cxn>
                                <a:cxn ang="0">
                                  <a:pos x="T2" y="T3"/>
                                </a:cxn>
                                <a:cxn ang="0">
                                  <a:pos x="T4" y="T5"/>
                                </a:cxn>
                                <a:cxn ang="0">
                                  <a:pos x="T6" y="T7"/>
                                </a:cxn>
                                <a:cxn ang="0">
                                  <a:pos x="T8" y="T9"/>
                                </a:cxn>
                              </a:cxnLst>
                              <a:rect l="0" t="0" r="r" b="b"/>
                              <a:pathLst>
                                <a:path w="820" h="472">
                                  <a:moveTo>
                                    <a:pt x="820" y="174"/>
                                  </a:moveTo>
                                  <a:lnTo>
                                    <a:pt x="69" y="0"/>
                                  </a:lnTo>
                                  <a:lnTo>
                                    <a:pt x="0" y="298"/>
                                  </a:lnTo>
                                  <a:lnTo>
                                    <a:pt x="751" y="472"/>
                                  </a:lnTo>
                                  <a:lnTo>
                                    <a:pt x="820" y="1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1" name="Picture 35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403" y="4050"/>
                              <a:ext cx="823"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Freeform 360"/>
                          <wps:cNvSpPr>
                            <a:spLocks/>
                          </wps:cNvSpPr>
                          <wps:spPr bwMode="auto">
                            <a:xfrm>
                              <a:off x="5440" y="4175"/>
                              <a:ext cx="749" cy="226"/>
                            </a:xfrm>
                            <a:custGeom>
                              <a:avLst/>
                              <a:gdLst>
                                <a:gd name="T0" fmla="*/ 749 w 749"/>
                                <a:gd name="T1" fmla="*/ 199 h 226"/>
                                <a:gd name="T2" fmla="*/ 192 w 749"/>
                                <a:gd name="T3" fmla="*/ 226 h 226"/>
                                <a:gd name="T4" fmla="*/ 351 w 749"/>
                                <a:gd name="T5" fmla="*/ 45 h 226"/>
                                <a:gd name="T6" fmla="*/ 0 w 749"/>
                                <a:gd name="T7" fmla="*/ 27 h 226"/>
                                <a:gd name="T8" fmla="*/ 556 w 749"/>
                                <a:gd name="T9" fmla="*/ 0 h 226"/>
                                <a:gd name="T10" fmla="*/ 398 w 749"/>
                                <a:gd name="T11" fmla="*/ 180 h 226"/>
                                <a:gd name="T12" fmla="*/ 749 w 749"/>
                                <a:gd name="T13" fmla="*/ 199 h 226"/>
                              </a:gdLst>
                              <a:ahLst/>
                              <a:cxnLst>
                                <a:cxn ang="0">
                                  <a:pos x="T0" y="T1"/>
                                </a:cxn>
                                <a:cxn ang="0">
                                  <a:pos x="T2" y="T3"/>
                                </a:cxn>
                                <a:cxn ang="0">
                                  <a:pos x="T4" y="T5"/>
                                </a:cxn>
                                <a:cxn ang="0">
                                  <a:pos x="T6" y="T7"/>
                                </a:cxn>
                                <a:cxn ang="0">
                                  <a:pos x="T8" y="T9"/>
                                </a:cxn>
                                <a:cxn ang="0">
                                  <a:pos x="T10" y="T11"/>
                                </a:cxn>
                                <a:cxn ang="0">
                                  <a:pos x="T12" y="T13"/>
                                </a:cxn>
                              </a:cxnLst>
                              <a:rect l="0" t="0" r="r" b="b"/>
                              <a:pathLst>
                                <a:path w="749" h="226">
                                  <a:moveTo>
                                    <a:pt x="749" y="199"/>
                                  </a:moveTo>
                                  <a:lnTo>
                                    <a:pt x="192" y="226"/>
                                  </a:lnTo>
                                  <a:lnTo>
                                    <a:pt x="351" y="45"/>
                                  </a:lnTo>
                                  <a:lnTo>
                                    <a:pt x="0" y="27"/>
                                  </a:lnTo>
                                  <a:lnTo>
                                    <a:pt x="556" y="0"/>
                                  </a:lnTo>
                                  <a:lnTo>
                                    <a:pt x="398" y="180"/>
                                  </a:lnTo>
                                  <a:lnTo>
                                    <a:pt x="749" y="199"/>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36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272" y="3533"/>
                              <a:ext cx="1788"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Freeform 362"/>
                          <wps:cNvSpPr>
                            <a:spLocks/>
                          </wps:cNvSpPr>
                          <wps:spPr bwMode="auto">
                            <a:xfrm>
                              <a:off x="3285" y="3607"/>
                              <a:ext cx="1762" cy="282"/>
                            </a:xfrm>
                            <a:custGeom>
                              <a:avLst/>
                              <a:gdLst>
                                <a:gd name="T0" fmla="*/ 1762 w 1762"/>
                                <a:gd name="T1" fmla="*/ 201 h 282"/>
                                <a:gd name="T2" fmla="*/ 719 w 1762"/>
                                <a:gd name="T3" fmla="*/ 282 h 282"/>
                                <a:gd name="T4" fmla="*/ 847 w 1762"/>
                                <a:gd name="T5" fmla="*/ 78 h 282"/>
                                <a:gd name="T6" fmla="*/ 0 w 1762"/>
                                <a:gd name="T7" fmla="*/ 80 h 282"/>
                                <a:gd name="T8" fmla="*/ 1043 w 1762"/>
                                <a:gd name="T9" fmla="*/ 0 h 282"/>
                                <a:gd name="T10" fmla="*/ 915 w 1762"/>
                                <a:gd name="T11" fmla="*/ 204 h 282"/>
                                <a:gd name="T12" fmla="*/ 1762 w 1762"/>
                                <a:gd name="T13" fmla="*/ 201 h 282"/>
                                <a:gd name="T14" fmla="*/ 1762 w 1762"/>
                                <a:gd name="T15" fmla="*/ 201 h 28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62" h="282">
                                  <a:moveTo>
                                    <a:pt x="1762" y="201"/>
                                  </a:moveTo>
                                  <a:lnTo>
                                    <a:pt x="719" y="282"/>
                                  </a:lnTo>
                                  <a:lnTo>
                                    <a:pt x="847" y="78"/>
                                  </a:lnTo>
                                  <a:lnTo>
                                    <a:pt x="0" y="80"/>
                                  </a:lnTo>
                                  <a:lnTo>
                                    <a:pt x="1043" y="0"/>
                                  </a:lnTo>
                                  <a:lnTo>
                                    <a:pt x="915" y="204"/>
                                  </a:lnTo>
                                  <a:lnTo>
                                    <a:pt x="1762" y="201"/>
                                  </a:lnTo>
                                  <a:lnTo>
                                    <a:pt x="1762" y="20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85" name="Freeform 363"/>
                          <wps:cNvSpPr>
                            <a:spLocks/>
                          </wps:cNvSpPr>
                          <wps:spPr bwMode="auto">
                            <a:xfrm>
                              <a:off x="3285" y="3607"/>
                              <a:ext cx="1762" cy="282"/>
                            </a:xfrm>
                            <a:custGeom>
                              <a:avLst/>
                              <a:gdLst>
                                <a:gd name="T0" fmla="*/ 1762 w 1762"/>
                                <a:gd name="T1" fmla="*/ 201 h 282"/>
                                <a:gd name="T2" fmla="*/ 719 w 1762"/>
                                <a:gd name="T3" fmla="*/ 282 h 282"/>
                                <a:gd name="T4" fmla="*/ 847 w 1762"/>
                                <a:gd name="T5" fmla="*/ 78 h 282"/>
                                <a:gd name="T6" fmla="*/ 0 w 1762"/>
                                <a:gd name="T7" fmla="*/ 80 h 282"/>
                                <a:gd name="T8" fmla="*/ 1043 w 1762"/>
                                <a:gd name="T9" fmla="*/ 0 h 282"/>
                                <a:gd name="T10" fmla="*/ 915 w 1762"/>
                                <a:gd name="T11" fmla="*/ 204 h 282"/>
                                <a:gd name="T12" fmla="*/ 1762 w 1762"/>
                                <a:gd name="T13" fmla="*/ 201 h 282"/>
                                <a:gd name="T14" fmla="*/ 1762 w 1762"/>
                                <a:gd name="T15" fmla="*/ 201 h 28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62" h="282">
                                  <a:moveTo>
                                    <a:pt x="1762" y="201"/>
                                  </a:moveTo>
                                  <a:lnTo>
                                    <a:pt x="719" y="282"/>
                                  </a:lnTo>
                                  <a:lnTo>
                                    <a:pt x="847" y="78"/>
                                  </a:lnTo>
                                  <a:lnTo>
                                    <a:pt x="0" y="80"/>
                                  </a:lnTo>
                                  <a:lnTo>
                                    <a:pt x="1043" y="0"/>
                                  </a:lnTo>
                                  <a:lnTo>
                                    <a:pt x="915" y="204"/>
                                  </a:lnTo>
                                  <a:lnTo>
                                    <a:pt x="1762" y="201"/>
                                  </a:lnTo>
                                  <a:lnTo>
                                    <a:pt x="1762" y="20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364"/>
                          <wps:cNvSpPr>
                            <a:spLocks/>
                          </wps:cNvSpPr>
                          <wps:spPr bwMode="auto">
                            <a:xfrm>
                              <a:off x="3272" y="3533"/>
                              <a:ext cx="1786" cy="428"/>
                            </a:xfrm>
                            <a:custGeom>
                              <a:avLst/>
                              <a:gdLst>
                                <a:gd name="T0" fmla="*/ 1786 w 1786"/>
                                <a:gd name="T1" fmla="*/ 122 h 428"/>
                                <a:gd name="T2" fmla="*/ 21 w 1786"/>
                                <a:gd name="T3" fmla="*/ 0 h 428"/>
                                <a:gd name="T4" fmla="*/ 0 w 1786"/>
                                <a:gd name="T5" fmla="*/ 307 h 428"/>
                                <a:gd name="T6" fmla="*/ 1764 w 1786"/>
                                <a:gd name="T7" fmla="*/ 428 h 428"/>
                                <a:gd name="T8" fmla="*/ 1786 w 1786"/>
                                <a:gd name="T9" fmla="*/ 122 h 428"/>
                              </a:gdLst>
                              <a:ahLst/>
                              <a:cxnLst>
                                <a:cxn ang="0">
                                  <a:pos x="T0" y="T1"/>
                                </a:cxn>
                                <a:cxn ang="0">
                                  <a:pos x="T2" y="T3"/>
                                </a:cxn>
                                <a:cxn ang="0">
                                  <a:pos x="T4" y="T5"/>
                                </a:cxn>
                                <a:cxn ang="0">
                                  <a:pos x="T6" y="T7"/>
                                </a:cxn>
                                <a:cxn ang="0">
                                  <a:pos x="T8" y="T9"/>
                                </a:cxn>
                              </a:cxnLst>
                              <a:rect l="0" t="0" r="r" b="b"/>
                              <a:pathLst>
                                <a:path w="1786" h="428">
                                  <a:moveTo>
                                    <a:pt x="1786" y="122"/>
                                  </a:moveTo>
                                  <a:lnTo>
                                    <a:pt x="21" y="0"/>
                                  </a:lnTo>
                                  <a:lnTo>
                                    <a:pt x="0" y="307"/>
                                  </a:lnTo>
                                  <a:lnTo>
                                    <a:pt x="1764" y="428"/>
                                  </a:lnTo>
                                  <a:lnTo>
                                    <a:pt x="1786" y="122"/>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87" name="Freeform 365"/>
                          <wps:cNvSpPr>
                            <a:spLocks/>
                          </wps:cNvSpPr>
                          <wps:spPr bwMode="auto">
                            <a:xfrm>
                              <a:off x="3272" y="3533"/>
                              <a:ext cx="1786" cy="428"/>
                            </a:xfrm>
                            <a:custGeom>
                              <a:avLst/>
                              <a:gdLst>
                                <a:gd name="T0" fmla="*/ 1786 w 1786"/>
                                <a:gd name="T1" fmla="*/ 122 h 428"/>
                                <a:gd name="T2" fmla="*/ 21 w 1786"/>
                                <a:gd name="T3" fmla="*/ 0 h 428"/>
                                <a:gd name="T4" fmla="*/ 0 w 1786"/>
                                <a:gd name="T5" fmla="*/ 307 h 428"/>
                                <a:gd name="T6" fmla="*/ 1764 w 1786"/>
                                <a:gd name="T7" fmla="*/ 428 h 428"/>
                                <a:gd name="T8" fmla="*/ 1786 w 1786"/>
                                <a:gd name="T9" fmla="*/ 122 h 428"/>
                              </a:gdLst>
                              <a:ahLst/>
                              <a:cxnLst>
                                <a:cxn ang="0">
                                  <a:pos x="T0" y="T1"/>
                                </a:cxn>
                                <a:cxn ang="0">
                                  <a:pos x="T2" y="T3"/>
                                </a:cxn>
                                <a:cxn ang="0">
                                  <a:pos x="T4" y="T5"/>
                                </a:cxn>
                                <a:cxn ang="0">
                                  <a:pos x="T6" y="T7"/>
                                </a:cxn>
                                <a:cxn ang="0">
                                  <a:pos x="T8" y="T9"/>
                                </a:cxn>
                              </a:cxnLst>
                              <a:rect l="0" t="0" r="r" b="b"/>
                              <a:pathLst>
                                <a:path w="1786" h="428">
                                  <a:moveTo>
                                    <a:pt x="1786" y="122"/>
                                  </a:moveTo>
                                  <a:lnTo>
                                    <a:pt x="21" y="0"/>
                                  </a:lnTo>
                                  <a:lnTo>
                                    <a:pt x="0" y="307"/>
                                  </a:lnTo>
                                  <a:lnTo>
                                    <a:pt x="1764" y="428"/>
                                  </a:lnTo>
                                  <a:lnTo>
                                    <a:pt x="1786" y="1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8" name="Picture 36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272" y="3533"/>
                              <a:ext cx="1788"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9" name="Freeform 367"/>
                          <wps:cNvSpPr>
                            <a:spLocks/>
                          </wps:cNvSpPr>
                          <wps:spPr bwMode="auto">
                            <a:xfrm>
                              <a:off x="3285" y="3606"/>
                              <a:ext cx="1762" cy="281"/>
                            </a:xfrm>
                            <a:custGeom>
                              <a:avLst/>
                              <a:gdLst>
                                <a:gd name="T0" fmla="*/ 1762 w 1762"/>
                                <a:gd name="T1" fmla="*/ 202 h 281"/>
                                <a:gd name="T2" fmla="*/ 719 w 1762"/>
                                <a:gd name="T3" fmla="*/ 281 h 281"/>
                                <a:gd name="T4" fmla="*/ 847 w 1762"/>
                                <a:gd name="T5" fmla="*/ 77 h 281"/>
                                <a:gd name="T6" fmla="*/ 0 w 1762"/>
                                <a:gd name="T7" fmla="*/ 81 h 281"/>
                                <a:gd name="T8" fmla="*/ 1043 w 1762"/>
                                <a:gd name="T9" fmla="*/ 0 h 281"/>
                                <a:gd name="T10" fmla="*/ 915 w 1762"/>
                                <a:gd name="T11" fmla="*/ 204 h 281"/>
                                <a:gd name="T12" fmla="*/ 1762 w 1762"/>
                                <a:gd name="T13" fmla="*/ 202 h 281"/>
                              </a:gdLst>
                              <a:ahLst/>
                              <a:cxnLst>
                                <a:cxn ang="0">
                                  <a:pos x="T0" y="T1"/>
                                </a:cxn>
                                <a:cxn ang="0">
                                  <a:pos x="T2" y="T3"/>
                                </a:cxn>
                                <a:cxn ang="0">
                                  <a:pos x="T4" y="T5"/>
                                </a:cxn>
                                <a:cxn ang="0">
                                  <a:pos x="T6" y="T7"/>
                                </a:cxn>
                                <a:cxn ang="0">
                                  <a:pos x="T8" y="T9"/>
                                </a:cxn>
                                <a:cxn ang="0">
                                  <a:pos x="T10" y="T11"/>
                                </a:cxn>
                                <a:cxn ang="0">
                                  <a:pos x="T12" y="T13"/>
                                </a:cxn>
                              </a:cxnLst>
                              <a:rect l="0" t="0" r="r" b="b"/>
                              <a:pathLst>
                                <a:path w="1762" h="281">
                                  <a:moveTo>
                                    <a:pt x="1762" y="202"/>
                                  </a:moveTo>
                                  <a:lnTo>
                                    <a:pt x="719" y="281"/>
                                  </a:lnTo>
                                  <a:lnTo>
                                    <a:pt x="847" y="77"/>
                                  </a:lnTo>
                                  <a:lnTo>
                                    <a:pt x="0" y="81"/>
                                  </a:lnTo>
                                  <a:lnTo>
                                    <a:pt x="1043" y="0"/>
                                  </a:lnTo>
                                  <a:lnTo>
                                    <a:pt x="915" y="204"/>
                                  </a:lnTo>
                                  <a:lnTo>
                                    <a:pt x="1762" y="202"/>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0" name="Picture 3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193" y="1019"/>
                              <a:ext cx="3061"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1" name="Freeform 369"/>
                          <wps:cNvSpPr>
                            <a:spLocks/>
                          </wps:cNvSpPr>
                          <wps:spPr bwMode="auto">
                            <a:xfrm>
                              <a:off x="1220" y="1172"/>
                              <a:ext cx="3007" cy="484"/>
                            </a:xfrm>
                            <a:custGeom>
                              <a:avLst/>
                              <a:gdLst>
                                <a:gd name="T0" fmla="*/ 0 w 3007"/>
                                <a:gd name="T1" fmla="*/ 484 h 484"/>
                                <a:gd name="T2" fmla="*/ 1630 w 3007"/>
                                <a:gd name="T3" fmla="*/ 68 h 484"/>
                                <a:gd name="T4" fmla="*/ 1550 w 3007"/>
                                <a:gd name="T5" fmla="*/ 295 h 484"/>
                                <a:gd name="T6" fmla="*/ 3007 w 3007"/>
                                <a:gd name="T7" fmla="*/ 0 h 484"/>
                                <a:gd name="T8" fmla="*/ 1378 w 3007"/>
                                <a:gd name="T9" fmla="*/ 416 h 484"/>
                                <a:gd name="T10" fmla="*/ 1456 w 3007"/>
                                <a:gd name="T11" fmla="*/ 189 h 484"/>
                                <a:gd name="T12" fmla="*/ 0 w 3007"/>
                                <a:gd name="T13" fmla="*/ 484 h 484"/>
                                <a:gd name="T14" fmla="*/ 0 w 3007"/>
                                <a:gd name="T15" fmla="*/ 484 h 48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484">
                                  <a:moveTo>
                                    <a:pt x="0" y="484"/>
                                  </a:moveTo>
                                  <a:lnTo>
                                    <a:pt x="1630" y="68"/>
                                  </a:lnTo>
                                  <a:lnTo>
                                    <a:pt x="1550" y="295"/>
                                  </a:lnTo>
                                  <a:lnTo>
                                    <a:pt x="3007" y="0"/>
                                  </a:lnTo>
                                  <a:lnTo>
                                    <a:pt x="1378" y="416"/>
                                  </a:lnTo>
                                  <a:lnTo>
                                    <a:pt x="1456" y="189"/>
                                  </a:lnTo>
                                  <a:lnTo>
                                    <a:pt x="0" y="484"/>
                                  </a:lnTo>
                                  <a:lnTo>
                                    <a:pt x="0" y="48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92" name="Freeform 370"/>
                          <wps:cNvSpPr>
                            <a:spLocks/>
                          </wps:cNvSpPr>
                          <wps:spPr bwMode="auto">
                            <a:xfrm>
                              <a:off x="1220" y="1172"/>
                              <a:ext cx="3007" cy="484"/>
                            </a:xfrm>
                            <a:custGeom>
                              <a:avLst/>
                              <a:gdLst>
                                <a:gd name="T0" fmla="*/ 0 w 3007"/>
                                <a:gd name="T1" fmla="*/ 484 h 484"/>
                                <a:gd name="T2" fmla="*/ 1630 w 3007"/>
                                <a:gd name="T3" fmla="*/ 68 h 484"/>
                                <a:gd name="T4" fmla="*/ 1550 w 3007"/>
                                <a:gd name="T5" fmla="*/ 295 h 484"/>
                                <a:gd name="T6" fmla="*/ 3007 w 3007"/>
                                <a:gd name="T7" fmla="*/ 0 h 484"/>
                                <a:gd name="T8" fmla="*/ 1378 w 3007"/>
                                <a:gd name="T9" fmla="*/ 416 h 484"/>
                                <a:gd name="T10" fmla="*/ 1456 w 3007"/>
                                <a:gd name="T11" fmla="*/ 189 h 484"/>
                                <a:gd name="T12" fmla="*/ 0 w 3007"/>
                                <a:gd name="T13" fmla="*/ 484 h 484"/>
                                <a:gd name="T14" fmla="*/ 0 w 3007"/>
                                <a:gd name="T15" fmla="*/ 484 h 48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484">
                                  <a:moveTo>
                                    <a:pt x="0" y="484"/>
                                  </a:moveTo>
                                  <a:lnTo>
                                    <a:pt x="1630" y="68"/>
                                  </a:lnTo>
                                  <a:lnTo>
                                    <a:pt x="1550" y="295"/>
                                  </a:lnTo>
                                  <a:lnTo>
                                    <a:pt x="3007" y="0"/>
                                  </a:lnTo>
                                  <a:lnTo>
                                    <a:pt x="1378" y="416"/>
                                  </a:lnTo>
                                  <a:lnTo>
                                    <a:pt x="1456" y="189"/>
                                  </a:lnTo>
                                  <a:lnTo>
                                    <a:pt x="0" y="484"/>
                                  </a:lnTo>
                                  <a:lnTo>
                                    <a:pt x="0" y="4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 name="Freeform 371"/>
                          <wps:cNvSpPr>
                            <a:spLocks/>
                          </wps:cNvSpPr>
                          <wps:spPr bwMode="auto">
                            <a:xfrm>
                              <a:off x="1195" y="1019"/>
                              <a:ext cx="3057" cy="788"/>
                            </a:xfrm>
                            <a:custGeom>
                              <a:avLst/>
                              <a:gdLst>
                                <a:gd name="T0" fmla="*/ 48 w 3057"/>
                                <a:gd name="T1" fmla="*/ 788 h 788"/>
                                <a:gd name="T2" fmla="*/ 3057 w 3057"/>
                                <a:gd name="T3" fmla="*/ 303 h 788"/>
                                <a:gd name="T4" fmla="*/ 3008 w 3057"/>
                                <a:gd name="T5" fmla="*/ 0 h 788"/>
                                <a:gd name="T6" fmla="*/ 0 w 3057"/>
                                <a:gd name="T7" fmla="*/ 485 h 788"/>
                                <a:gd name="T8" fmla="*/ 48 w 3057"/>
                                <a:gd name="T9" fmla="*/ 788 h 788"/>
                              </a:gdLst>
                              <a:ahLst/>
                              <a:cxnLst>
                                <a:cxn ang="0">
                                  <a:pos x="T0" y="T1"/>
                                </a:cxn>
                                <a:cxn ang="0">
                                  <a:pos x="T2" y="T3"/>
                                </a:cxn>
                                <a:cxn ang="0">
                                  <a:pos x="T4" y="T5"/>
                                </a:cxn>
                                <a:cxn ang="0">
                                  <a:pos x="T6" y="T7"/>
                                </a:cxn>
                                <a:cxn ang="0">
                                  <a:pos x="T8" y="T9"/>
                                </a:cxn>
                              </a:cxnLst>
                              <a:rect l="0" t="0" r="r" b="b"/>
                              <a:pathLst>
                                <a:path w="3057" h="788">
                                  <a:moveTo>
                                    <a:pt x="48" y="788"/>
                                  </a:moveTo>
                                  <a:lnTo>
                                    <a:pt x="3057" y="303"/>
                                  </a:lnTo>
                                  <a:lnTo>
                                    <a:pt x="3008" y="0"/>
                                  </a:lnTo>
                                  <a:lnTo>
                                    <a:pt x="0" y="485"/>
                                  </a:lnTo>
                                  <a:lnTo>
                                    <a:pt x="48" y="78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94" name="Freeform 372"/>
                          <wps:cNvSpPr>
                            <a:spLocks/>
                          </wps:cNvSpPr>
                          <wps:spPr bwMode="auto">
                            <a:xfrm>
                              <a:off x="1195" y="1019"/>
                              <a:ext cx="3057" cy="788"/>
                            </a:xfrm>
                            <a:custGeom>
                              <a:avLst/>
                              <a:gdLst>
                                <a:gd name="T0" fmla="*/ 48 w 3057"/>
                                <a:gd name="T1" fmla="*/ 788 h 788"/>
                                <a:gd name="T2" fmla="*/ 3057 w 3057"/>
                                <a:gd name="T3" fmla="*/ 303 h 788"/>
                                <a:gd name="T4" fmla="*/ 3008 w 3057"/>
                                <a:gd name="T5" fmla="*/ 0 h 788"/>
                                <a:gd name="T6" fmla="*/ 0 w 3057"/>
                                <a:gd name="T7" fmla="*/ 485 h 788"/>
                                <a:gd name="T8" fmla="*/ 48 w 3057"/>
                                <a:gd name="T9" fmla="*/ 788 h 788"/>
                              </a:gdLst>
                              <a:ahLst/>
                              <a:cxnLst>
                                <a:cxn ang="0">
                                  <a:pos x="T0" y="T1"/>
                                </a:cxn>
                                <a:cxn ang="0">
                                  <a:pos x="T2" y="T3"/>
                                </a:cxn>
                                <a:cxn ang="0">
                                  <a:pos x="T4" y="T5"/>
                                </a:cxn>
                                <a:cxn ang="0">
                                  <a:pos x="T6" y="T7"/>
                                </a:cxn>
                                <a:cxn ang="0">
                                  <a:pos x="T8" y="T9"/>
                                </a:cxn>
                              </a:cxnLst>
                              <a:rect l="0" t="0" r="r" b="b"/>
                              <a:pathLst>
                                <a:path w="3057" h="788">
                                  <a:moveTo>
                                    <a:pt x="48" y="788"/>
                                  </a:moveTo>
                                  <a:lnTo>
                                    <a:pt x="3057" y="303"/>
                                  </a:lnTo>
                                  <a:lnTo>
                                    <a:pt x="3008" y="0"/>
                                  </a:lnTo>
                                  <a:lnTo>
                                    <a:pt x="0" y="485"/>
                                  </a:lnTo>
                                  <a:lnTo>
                                    <a:pt x="48"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5" name="Picture 37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193" y="1019"/>
                              <a:ext cx="3061"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Freeform 374"/>
                          <wps:cNvSpPr>
                            <a:spLocks/>
                          </wps:cNvSpPr>
                          <wps:spPr bwMode="auto">
                            <a:xfrm>
                              <a:off x="1220" y="1170"/>
                              <a:ext cx="3007" cy="486"/>
                            </a:xfrm>
                            <a:custGeom>
                              <a:avLst/>
                              <a:gdLst>
                                <a:gd name="T0" fmla="*/ 0 w 3007"/>
                                <a:gd name="T1" fmla="*/ 486 h 486"/>
                                <a:gd name="T2" fmla="*/ 1628 w 3007"/>
                                <a:gd name="T3" fmla="*/ 70 h 486"/>
                                <a:gd name="T4" fmla="*/ 1550 w 3007"/>
                                <a:gd name="T5" fmla="*/ 297 h 486"/>
                                <a:gd name="T6" fmla="*/ 3007 w 3007"/>
                                <a:gd name="T7" fmla="*/ 0 h 486"/>
                                <a:gd name="T8" fmla="*/ 1377 w 3007"/>
                                <a:gd name="T9" fmla="*/ 416 h 486"/>
                                <a:gd name="T10" fmla="*/ 1456 w 3007"/>
                                <a:gd name="T11" fmla="*/ 189 h 486"/>
                                <a:gd name="T12" fmla="*/ 0 w 3007"/>
                                <a:gd name="T13" fmla="*/ 486 h 486"/>
                              </a:gdLst>
                              <a:ahLst/>
                              <a:cxnLst>
                                <a:cxn ang="0">
                                  <a:pos x="T0" y="T1"/>
                                </a:cxn>
                                <a:cxn ang="0">
                                  <a:pos x="T2" y="T3"/>
                                </a:cxn>
                                <a:cxn ang="0">
                                  <a:pos x="T4" y="T5"/>
                                </a:cxn>
                                <a:cxn ang="0">
                                  <a:pos x="T6" y="T7"/>
                                </a:cxn>
                                <a:cxn ang="0">
                                  <a:pos x="T8" y="T9"/>
                                </a:cxn>
                                <a:cxn ang="0">
                                  <a:pos x="T10" y="T11"/>
                                </a:cxn>
                                <a:cxn ang="0">
                                  <a:pos x="T12" y="T13"/>
                                </a:cxn>
                              </a:cxnLst>
                              <a:rect l="0" t="0" r="r" b="b"/>
                              <a:pathLst>
                                <a:path w="3007" h="486">
                                  <a:moveTo>
                                    <a:pt x="0" y="486"/>
                                  </a:moveTo>
                                  <a:lnTo>
                                    <a:pt x="1628" y="70"/>
                                  </a:lnTo>
                                  <a:lnTo>
                                    <a:pt x="1550" y="297"/>
                                  </a:lnTo>
                                  <a:lnTo>
                                    <a:pt x="3007" y="0"/>
                                  </a:lnTo>
                                  <a:lnTo>
                                    <a:pt x="1377" y="416"/>
                                  </a:lnTo>
                                  <a:lnTo>
                                    <a:pt x="1456" y="189"/>
                                  </a:lnTo>
                                  <a:lnTo>
                                    <a:pt x="0" y="486"/>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37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179" y="263"/>
                              <a:ext cx="3088" cy="1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376"/>
                          <wps:cNvSpPr>
                            <a:spLocks/>
                          </wps:cNvSpPr>
                          <wps:spPr bwMode="auto">
                            <a:xfrm>
                              <a:off x="1220" y="414"/>
                              <a:ext cx="3007" cy="758"/>
                            </a:xfrm>
                            <a:custGeom>
                              <a:avLst/>
                              <a:gdLst>
                                <a:gd name="T0" fmla="*/ 0 w 3007"/>
                                <a:gd name="T1" fmla="*/ 0 h 758"/>
                                <a:gd name="T2" fmla="*/ 1687 w 3007"/>
                                <a:gd name="T3" fmla="*/ 268 h 758"/>
                                <a:gd name="T4" fmla="*/ 1525 w 3007"/>
                                <a:gd name="T5" fmla="*/ 447 h 758"/>
                                <a:gd name="T6" fmla="*/ 3007 w 3007"/>
                                <a:gd name="T7" fmla="*/ 758 h 758"/>
                                <a:gd name="T8" fmla="*/ 1319 w 3007"/>
                                <a:gd name="T9" fmla="*/ 489 h 758"/>
                                <a:gd name="T10" fmla="*/ 1481 w 3007"/>
                                <a:gd name="T11" fmla="*/ 310 h 758"/>
                                <a:gd name="T12" fmla="*/ 0 w 3007"/>
                                <a:gd name="T13" fmla="*/ 0 h 758"/>
                                <a:gd name="T14" fmla="*/ 0 w 3007"/>
                                <a:gd name="T15" fmla="*/ 0 h 7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758">
                                  <a:moveTo>
                                    <a:pt x="0" y="0"/>
                                  </a:moveTo>
                                  <a:lnTo>
                                    <a:pt x="1687" y="268"/>
                                  </a:lnTo>
                                  <a:lnTo>
                                    <a:pt x="1525" y="447"/>
                                  </a:lnTo>
                                  <a:lnTo>
                                    <a:pt x="3007" y="758"/>
                                  </a:lnTo>
                                  <a:lnTo>
                                    <a:pt x="1319" y="489"/>
                                  </a:lnTo>
                                  <a:lnTo>
                                    <a:pt x="1481" y="31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99" name="Freeform 377"/>
                          <wps:cNvSpPr>
                            <a:spLocks/>
                          </wps:cNvSpPr>
                          <wps:spPr bwMode="auto">
                            <a:xfrm>
                              <a:off x="1220" y="414"/>
                              <a:ext cx="3007" cy="758"/>
                            </a:xfrm>
                            <a:custGeom>
                              <a:avLst/>
                              <a:gdLst>
                                <a:gd name="T0" fmla="*/ 0 w 3007"/>
                                <a:gd name="T1" fmla="*/ 0 h 758"/>
                                <a:gd name="T2" fmla="*/ 1687 w 3007"/>
                                <a:gd name="T3" fmla="*/ 268 h 758"/>
                                <a:gd name="T4" fmla="*/ 1525 w 3007"/>
                                <a:gd name="T5" fmla="*/ 447 h 758"/>
                                <a:gd name="T6" fmla="*/ 3007 w 3007"/>
                                <a:gd name="T7" fmla="*/ 758 h 758"/>
                                <a:gd name="T8" fmla="*/ 1319 w 3007"/>
                                <a:gd name="T9" fmla="*/ 489 h 758"/>
                                <a:gd name="T10" fmla="*/ 1481 w 3007"/>
                                <a:gd name="T11" fmla="*/ 310 h 758"/>
                                <a:gd name="T12" fmla="*/ 0 w 3007"/>
                                <a:gd name="T13" fmla="*/ 0 h 758"/>
                                <a:gd name="T14" fmla="*/ 0 w 3007"/>
                                <a:gd name="T15" fmla="*/ 0 h 7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758">
                                  <a:moveTo>
                                    <a:pt x="0" y="0"/>
                                  </a:moveTo>
                                  <a:lnTo>
                                    <a:pt x="1687" y="268"/>
                                  </a:lnTo>
                                  <a:lnTo>
                                    <a:pt x="1525" y="447"/>
                                  </a:lnTo>
                                  <a:lnTo>
                                    <a:pt x="3007" y="758"/>
                                  </a:lnTo>
                                  <a:lnTo>
                                    <a:pt x="1319" y="489"/>
                                  </a:lnTo>
                                  <a:lnTo>
                                    <a:pt x="1481" y="310"/>
                                  </a:lnTo>
                                  <a:lnTo>
                                    <a:pt x="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Freeform 378"/>
                          <wps:cNvSpPr>
                            <a:spLocks/>
                          </wps:cNvSpPr>
                          <wps:spPr bwMode="auto">
                            <a:xfrm>
                              <a:off x="1181" y="264"/>
                              <a:ext cx="3084" cy="1056"/>
                            </a:xfrm>
                            <a:custGeom>
                              <a:avLst/>
                              <a:gdLst>
                                <a:gd name="T0" fmla="*/ 0 w 3084"/>
                                <a:gd name="T1" fmla="*/ 297 h 1056"/>
                                <a:gd name="T2" fmla="*/ 3008 w 3084"/>
                                <a:gd name="T3" fmla="*/ 1056 h 1056"/>
                                <a:gd name="T4" fmla="*/ 3084 w 3084"/>
                                <a:gd name="T5" fmla="*/ 758 h 1056"/>
                                <a:gd name="T6" fmla="*/ 74 w 3084"/>
                                <a:gd name="T7" fmla="*/ 0 h 1056"/>
                                <a:gd name="T8" fmla="*/ 0 w 3084"/>
                                <a:gd name="T9" fmla="*/ 297 h 1056"/>
                              </a:gdLst>
                              <a:ahLst/>
                              <a:cxnLst>
                                <a:cxn ang="0">
                                  <a:pos x="T0" y="T1"/>
                                </a:cxn>
                                <a:cxn ang="0">
                                  <a:pos x="T2" y="T3"/>
                                </a:cxn>
                                <a:cxn ang="0">
                                  <a:pos x="T4" y="T5"/>
                                </a:cxn>
                                <a:cxn ang="0">
                                  <a:pos x="T6" y="T7"/>
                                </a:cxn>
                                <a:cxn ang="0">
                                  <a:pos x="T8" y="T9"/>
                                </a:cxn>
                              </a:cxnLst>
                              <a:rect l="0" t="0" r="r" b="b"/>
                              <a:pathLst>
                                <a:path w="3084" h="1056">
                                  <a:moveTo>
                                    <a:pt x="0" y="297"/>
                                  </a:moveTo>
                                  <a:lnTo>
                                    <a:pt x="3008" y="1056"/>
                                  </a:lnTo>
                                  <a:lnTo>
                                    <a:pt x="3084" y="758"/>
                                  </a:lnTo>
                                  <a:lnTo>
                                    <a:pt x="74" y="0"/>
                                  </a:lnTo>
                                  <a:lnTo>
                                    <a:pt x="0" y="29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01" name="Freeform 379"/>
                          <wps:cNvSpPr>
                            <a:spLocks/>
                          </wps:cNvSpPr>
                          <wps:spPr bwMode="auto">
                            <a:xfrm>
                              <a:off x="1181" y="264"/>
                              <a:ext cx="3084" cy="1056"/>
                            </a:xfrm>
                            <a:custGeom>
                              <a:avLst/>
                              <a:gdLst>
                                <a:gd name="T0" fmla="*/ 0 w 3084"/>
                                <a:gd name="T1" fmla="*/ 297 h 1056"/>
                                <a:gd name="T2" fmla="*/ 3008 w 3084"/>
                                <a:gd name="T3" fmla="*/ 1056 h 1056"/>
                                <a:gd name="T4" fmla="*/ 3084 w 3084"/>
                                <a:gd name="T5" fmla="*/ 758 h 1056"/>
                                <a:gd name="T6" fmla="*/ 74 w 3084"/>
                                <a:gd name="T7" fmla="*/ 0 h 1056"/>
                                <a:gd name="T8" fmla="*/ 0 w 3084"/>
                                <a:gd name="T9" fmla="*/ 297 h 1056"/>
                              </a:gdLst>
                              <a:ahLst/>
                              <a:cxnLst>
                                <a:cxn ang="0">
                                  <a:pos x="T0" y="T1"/>
                                </a:cxn>
                                <a:cxn ang="0">
                                  <a:pos x="T2" y="T3"/>
                                </a:cxn>
                                <a:cxn ang="0">
                                  <a:pos x="T4" y="T5"/>
                                </a:cxn>
                                <a:cxn ang="0">
                                  <a:pos x="T6" y="T7"/>
                                </a:cxn>
                                <a:cxn ang="0">
                                  <a:pos x="T8" y="T9"/>
                                </a:cxn>
                              </a:cxnLst>
                              <a:rect l="0" t="0" r="r" b="b"/>
                              <a:pathLst>
                                <a:path w="3084" h="1056">
                                  <a:moveTo>
                                    <a:pt x="0" y="297"/>
                                  </a:moveTo>
                                  <a:lnTo>
                                    <a:pt x="3008" y="1056"/>
                                  </a:lnTo>
                                  <a:lnTo>
                                    <a:pt x="3084" y="758"/>
                                  </a:lnTo>
                                  <a:lnTo>
                                    <a:pt x="74" y="0"/>
                                  </a:lnTo>
                                  <a:lnTo>
                                    <a:pt x="0"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2" name="Picture 38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179" y="263"/>
                              <a:ext cx="3088" cy="1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3" name="Freeform 381"/>
                          <wps:cNvSpPr>
                            <a:spLocks/>
                          </wps:cNvSpPr>
                          <wps:spPr bwMode="auto">
                            <a:xfrm>
                              <a:off x="1220" y="413"/>
                              <a:ext cx="3007" cy="757"/>
                            </a:xfrm>
                            <a:custGeom>
                              <a:avLst/>
                              <a:gdLst>
                                <a:gd name="T0" fmla="*/ 0 w 3007"/>
                                <a:gd name="T1" fmla="*/ 0 h 757"/>
                                <a:gd name="T2" fmla="*/ 1687 w 3007"/>
                                <a:gd name="T3" fmla="*/ 269 h 757"/>
                                <a:gd name="T4" fmla="*/ 1525 w 3007"/>
                                <a:gd name="T5" fmla="*/ 448 h 757"/>
                                <a:gd name="T6" fmla="*/ 3007 w 3007"/>
                                <a:gd name="T7" fmla="*/ 757 h 757"/>
                                <a:gd name="T8" fmla="*/ 1319 w 3007"/>
                                <a:gd name="T9" fmla="*/ 488 h 757"/>
                                <a:gd name="T10" fmla="*/ 1481 w 3007"/>
                                <a:gd name="T11" fmla="*/ 311 h 757"/>
                                <a:gd name="T12" fmla="*/ 0 w 3007"/>
                                <a:gd name="T13" fmla="*/ 0 h 757"/>
                              </a:gdLst>
                              <a:ahLst/>
                              <a:cxnLst>
                                <a:cxn ang="0">
                                  <a:pos x="T0" y="T1"/>
                                </a:cxn>
                                <a:cxn ang="0">
                                  <a:pos x="T2" y="T3"/>
                                </a:cxn>
                                <a:cxn ang="0">
                                  <a:pos x="T4" y="T5"/>
                                </a:cxn>
                                <a:cxn ang="0">
                                  <a:pos x="T6" y="T7"/>
                                </a:cxn>
                                <a:cxn ang="0">
                                  <a:pos x="T8" y="T9"/>
                                </a:cxn>
                                <a:cxn ang="0">
                                  <a:pos x="T10" y="T11"/>
                                </a:cxn>
                                <a:cxn ang="0">
                                  <a:pos x="T12" y="T13"/>
                                </a:cxn>
                              </a:cxnLst>
                              <a:rect l="0" t="0" r="r" b="b"/>
                              <a:pathLst>
                                <a:path w="3007" h="757">
                                  <a:moveTo>
                                    <a:pt x="0" y="0"/>
                                  </a:moveTo>
                                  <a:lnTo>
                                    <a:pt x="1687" y="269"/>
                                  </a:lnTo>
                                  <a:lnTo>
                                    <a:pt x="1525" y="448"/>
                                  </a:lnTo>
                                  <a:lnTo>
                                    <a:pt x="3007" y="757"/>
                                  </a:lnTo>
                                  <a:lnTo>
                                    <a:pt x="1319" y="488"/>
                                  </a:lnTo>
                                  <a:lnTo>
                                    <a:pt x="1481" y="311"/>
                                  </a:lnTo>
                                  <a:lnTo>
                                    <a:pt x="0" y="0"/>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Freeform 382"/>
                          <wps:cNvSpPr>
                            <a:spLocks/>
                          </wps:cNvSpPr>
                          <wps:spPr bwMode="auto">
                            <a:xfrm>
                              <a:off x="1009" y="2535"/>
                              <a:ext cx="111" cy="761"/>
                            </a:xfrm>
                            <a:custGeom>
                              <a:avLst/>
                              <a:gdLst>
                                <a:gd name="T0" fmla="*/ 0 w 111"/>
                                <a:gd name="T1" fmla="*/ 761 h 761"/>
                                <a:gd name="T2" fmla="*/ 111 w 111"/>
                                <a:gd name="T3" fmla="*/ 651 h 761"/>
                                <a:gd name="T4" fmla="*/ 111 w 111"/>
                                <a:gd name="T5" fmla="*/ 27 h 761"/>
                                <a:gd name="T6" fmla="*/ 0 w 111"/>
                                <a:gd name="T7" fmla="*/ 0 h 761"/>
                                <a:gd name="T8" fmla="*/ 0 w 111"/>
                                <a:gd name="T9" fmla="*/ 761 h 761"/>
                              </a:gdLst>
                              <a:ahLst/>
                              <a:cxnLst>
                                <a:cxn ang="0">
                                  <a:pos x="T0" y="T1"/>
                                </a:cxn>
                                <a:cxn ang="0">
                                  <a:pos x="T2" y="T3"/>
                                </a:cxn>
                                <a:cxn ang="0">
                                  <a:pos x="T4" y="T5"/>
                                </a:cxn>
                                <a:cxn ang="0">
                                  <a:pos x="T6" y="T7"/>
                                </a:cxn>
                                <a:cxn ang="0">
                                  <a:pos x="T8" y="T9"/>
                                </a:cxn>
                              </a:cxnLst>
                              <a:rect l="0" t="0" r="r" b="b"/>
                              <a:pathLst>
                                <a:path w="111" h="761">
                                  <a:moveTo>
                                    <a:pt x="0" y="761"/>
                                  </a:moveTo>
                                  <a:lnTo>
                                    <a:pt x="111" y="651"/>
                                  </a:lnTo>
                                  <a:lnTo>
                                    <a:pt x="111" y="27"/>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 name="Freeform 383"/>
                          <wps:cNvSpPr>
                            <a:spLocks/>
                          </wps:cNvSpPr>
                          <wps:spPr bwMode="auto">
                            <a:xfrm>
                              <a:off x="980" y="2562"/>
                              <a:ext cx="113" cy="761"/>
                            </a:xfrm>
                            <a:custGeom>
                              <a:avLst/>
                              <a:gdLst>
                                <a:gd name="T0" fmla="*/ 0 w 113"/>
                                <a:gd name="T1" fmla="*/ 761 h 761"/>
                                <a:gd name="T2" fmla="*/ 113 w 113"/>
                                <a:gd name="T3" fmla="*/ 651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1"/>
                                  </a:lnTo>
                                  <a:lnTo>
                                    <a:pt x="113" y="0"/>
                                  </a:lnTo>
                                  <a:lnTo>
                                    <a:pt x="0" y="109"/>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Rectangle 384"/>
                          <wps:cNvSpPr>
                            <a:spLocks noChangeArrowheads="1"/>
                          </wps:cNvSpPr>
                          <wps:spPr bwMode="auto">
                            <a:xfrm>
                              <a:off x="557" y="2671"/>
                              <a:ext cx="423"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385"/>
                          <wps:cNvSpPr>
                            <a:spLocks noChangeArrowheads="1"/>
                          </wps:cNvSpPr>
                          <wps:spPr bwMode="auto">
                            <a:xfrm>
                              <a:off x="530" y="2642"/>
                              <a:ext cx="450" cy="654"/>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Freeform 386"/>
                          <wps:cNvSpPr>
                            <a:spLocks/>
                          </wps:cNvSpPr>
                          <wps:spPr bwMode="auto">
                            <a:xfrm>
                              <a:off x="530" y="2535"/>
                              <a:ext cx="563" cy="107"/>
                            </a:xfrm>
                            <a:custGeom>
                              <a:avLst/>
                              <a:gdLst>
                                <a:gd name="T0" fmla="*/ 0 w 563"/>
                                <a:gd name="T1" fmla="*/ 107 h 107"/>
                                <a:gd name="T2" fmla="*/ 450 w 563"/>
                                <a:gd name="T3" fmla="*/ 107 h 107"/>
                                <a:gd name="T4" fmla="*/ 563 w 563"/>
                                <a:gd name="T5" fmla="*/ 0 h 107"/>
                                <a:gd name="T6" fmla="*/ 111 w 563"/>
                                <a:gd name="T7" fmla="*/ 0 h 107"/>
                                <a:gd name="T8" fmla="*/ 0 w 563"/>
                                <a:gd name="T9" fmla="*/ 107 h 107"/>
                              </a:gdLst>
                              <a:ahLst/>
                              <a:cxnLst>
                                <a:cxn ang="0">
                                  <a:pos x="T0" y="T1"/>
                                </a:cxn>
                                <a:cxn ang="0">
                                  <a:pos x="T2" y="T3"/>
                                </a:cxn>
                                <a:cxn ang="0">
                                  <a:pos x="T4" y="T5"/>
                                </a:cxn>
                                <a:cxn ang="0">
                                  <a:pos x="T6" y="T7"/>
                                </a:cxn>
                                <a:cxn ang="0">
                                  <a:pos x="T8" y="T9"/>
                                </a:cxn>
                              </a:cxnLst>
                              <a:rect l="0" t="0" r="r" b="b"/>
                              <a:pathLst>
                                <a:path w="563" h="107">
                                  <a:moveTo>
                                    <a:pt x="0" y="107"/>
                                  </a:moveTo>
                                  <a:lnTo>
                                    <a:pt x="450" y="107"/>
                                  </a:lnTo>
                                  <a:lnTo>
                                    <a:pt x="563" y="0"/>
                                  </a:lnTo>
                                  <a:lnTo>
                                    <a:pt x="111" y="0"/>
                                  </a:lnTo>
                                  <a:lnTo>
                                    <a:pt x="0" y="107"/>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Freeform 387"/>
                          <wps:cNvSpPr>
                            <a:spLocks/>
                          </wps:cNvSpPr>
                          <wps:spPr bwMode="auto">
                            <a:xfrm>
                              <a:off x="980" y="2535"/>
                              <a:ext cx="113" cy="761"/>
                            </a:xfrm>
                            <a:custGeom>
                              <a:avLst/>
                              <a:gdLst>
                                <a:gd name="T0" fmla="*/ 0 w 113"/>
                                <a:gd name="T1" fmla="*/ 761 h 761"/>
                                <a:gd name="T2" fmla="*/ 113 w 113"/>
                                <a:gd name="T3" fmla="*/ 651 h 761"/>
                                <a:gd name="T4" fmla="*/ 113 w 113"/>
                                <a:gd name="T5" fmla="*/ 0 h 761"/>
                                <a:gd name="T6" fmla="*/ 0 w 113"/>
                                <a:gd name="T7" fmla="*/ 107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1"/>
                                  </a:lnTo>
                                  <a:lnTo>
                                    <a:pt x="113" y="0"/>
                                  </a:lnTo>
                                  <a:lnTo>
                                    <a:pt x="0" y="107"/>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Freeform 388"/>
                          <wps:cNvSpPr>
                            <a:spLocks/>
                          </wps:cNvSpPr>
                          <wps:spPr bwMode="auto">
                            <a:xfrm>
                              <a:off x="530" y="2642"/>
                              <a:ext cx="450" cy="16"/>
                            </a:xfrm>
                            <a:custGeom>
                              <a:avLst/>
                              <a:gdLst>
                                <a:gd name="T0" fmla="*/ 0 w 450"/>
                                <a:gd name="T1" fmla="*/ 0 h 16"/>
                                <a:gd name="T2" fmla="*/ 450 w 450"/>
                                <a:gd name="T3" fmla="*/ 0 h 16"/>
                                <a:gd name="T4" fmla="*/ 437 w 450"/>
                                <a:gd name="T5" fmla="*/ 16 h 16"/>
                                <a:gd name="T6" fmla="*/ 0 w 450"/>
                                <a:gd name="T7" fmla="*/ 16 h 16"/>
                                <a:gd name="T8" fmla="*/ 0 w 450"/>
                                <a:gd name="T9" fmla="*/ 0 h 16"/>
                              </a:gdLst>
                              <a:ahLst/>
                              <a:cxnLst>
                                <a:cxn ang="0">
                                  <a:pos x="T0" y="T1"/>
                                </a:cxn>
                                <a:cxn ang="0">
                                  <a:pos x="T2" y="T3"/>
                                </a:cxn>
                                <a:cxn ang="0">
                                  <a:pos x="T4" y="T5"/>
                                </a:cxn>
                                <a:cxn ang="0">
                                  <a:pos x="T6" y="T7"/>
                                </a:cxn>
                                <a:cxn ang="0">
                                  <a:pos x="T8" y="T9"/>
                                </a:cxn>
                              </a:cxnLst>
                              <a:rect l="0" t="0" r="r" b="b"/>
                              <a:pathLst>
                                <a:path w="450" h="16">
                                  <a:moveTo>
                                    <a:pt x="0" y="0"/>
                                  </a:moveTo>
                                  <a:lnTo>
                                    <a:pt x="450" y="0"/>
                                  </a:lnTo>
                                  <a:lnTo>
                                    <a:pt x="437" y="16"/>
                                  </a:lnTo>
                                  <a:lnTo>
                                    <a:pt x="0" y="1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 name="Freeform 389"/>
                          <wps:cNvSpPr>
                            <a:spLocks/>
                          </wps:cNvSpPr>
                          <wps:spPr bwMode="auto">
                            <a:xfrm>
                              <a:off x="530" y="2642"/>
                              <a:ext cx="13" cy="654"/>
                            </a:xfrm>
                            <a:custGeom>
                              <a:avLst/>
                              <a:gdLst>
                                <a:gd name="T0" fmla="*/ 0 w 13"/>
                                <a:gd name="T1" fmla="*/ 0 h 654"/>
                                <a:gd name="T2" fmla="*/ 0 w 13"/>
                                <a:gd name="T3" fmla="*/ 654 h 654"/>
                                <a:gd name="T4" fmla="*/ 13 w 13"/>
                                <a:gd name="T5" fmla="*/ 640 h 654"/>
                                <a:gd name="T6" fmla="*/ 13 w 13"/>
                                <a:gd name="T7" fmla="*/ 16 h 654"/>
                                <a:gd name="T8" fmla="*/ 0 w 13"/>
                                <a:gd name="T9" fmla="*/ 0 h 654"/>
                              </a:gdLst>
                              <a:ahLst/>
                              <a:cxnLst>
                                <a:cxn ang="0">
                                  <a:pos x="T0" y="T1"/>
                                </a:cxn>
                                <a:cxn ang="0">
                                  <a:pos x="T2" y="T3"/>
                                </a:cxn>
                                <a:cxn ang="0">
                                  <a:pos x="T4" y="T5"/>
                                </a:cxn>
                                <a:cxn ang="0">
                                  <a:pos x="T6" y="T7"/>
                                </a:cxn>
                                <a:cxn ang="0">
                                  <a:pos x="T8" y="T9"/>
                                </a:cxn>
                              </a:cxnLst>
                              <a:rect l="0" t="0" r="r" b="b"/>
                              <a:pathLst>
                                <a:path w="13" h="654">
                                  <a:moveTo>
                                    <a:pt x="0" y="0"/>
                                  </a:moveTo>
                                  <a:lnTo>
                                    <a:pt x="0" y="654"/>
                                  </a:lnTo>
                                  <a:lnTo>
                                    <a:pt x="13" y="640"/>
                                  </a:lnTo>
                                  <a:lnTo>
                                    <a:pt x="13" y="16"/>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Rectangle 390"/>
                          <wps:cNvSpPr>
                            <a:spLocks noChangeArrowheads="1"/>
                          </wps:cNvSpPr>
                          <wps:spPr bwMode="auto">
                            <a:xfrm>
                              <a:off x="530" y="2819"/>
                              <a:ext cx="450"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391"/>
                          <wps:cNvSpPr>
                            <a:spLocks noChangeArrowheads="1"/>
                          </wps:cNvSpPr>
                          <wps:spPr bwMode="auto">
                            <a:xfrm>
                              <a:off x="543" y="2833"/>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392"/>
                          <wps:cNvSpPr>
                            <a:spLocks noChangeArrowheads="1"/>
                          </wps:cNvSpPr>
                          <wps:spPr bwMode="auto">
                            <a:xfrm>
                              <a:off x="530" y="3010"/>
                              <a:ext cx="450"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 name="Rectangle 393"/>
                          <wps:cNvSpPr>
                            <a:spLocks noChangeArrowheads="1"/>
                          </wps:cNvSpPr>
                          <wps:spPr bwMode="auto">
                            <a:xfrm>
                              <a:off x="543" y="3023"/>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Rectangle 394"/>
                          <wps:cNvSpPr>
                            <a:spLocks noChangeArrowheads="1"/>
                          </wps:cNvSpPr>
                          <wps:spPr bwMode="auto">
                            <a:xfrm>
                              <a:off x="839" y="3186"/>
                              <a:ext cx="86" cy="5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Freeform 395"/>
                          <wps:cNvSpPr>
                            <a:spLocks/>
                          </wps:cNvSpPr>
                          <wps:spPr bwMode="auto">
                            <a:xfrm>
                              <a:off x="530" y="2535"/>
                              <a:ext cx="563" cy="107"/>
                            </a:xfrm>
                            <a:custGeom>
                              <a:avLst/>
                              <a:gdLst>
                                <a:gd name="T0" fmla="*/ 563 w 563"/>
                                <a:gd name="T1" fmla="*/ 0 h 107"/>
                                <a:gd name="T2" fmla="*/ 548 w 563"/>
                                <a:gd name="T3" fmla="*/ 13 h 107"/>
                                <a:gd name="T4" fmla="*/ 111 w 563"/>
                                <a:gd name="T5" fmla="*/ 13 h 107"/>
                                <a:gd name="T6" fmla="*/ 13 w 563"/>
                                <a:gd name="T7" fmla="*/ 107 h 107"/>
                                <a:gd name="T8" fmla="*/ 0 w 563"/>
                                <a:gd name="T9" fmla="*/ 107 h 107"/>
                                <a:gd name="T10" fmla="*/ 111 w 563"/>
                                <a:gd name="T11" fmla="*/ 0 h 107"/>
                                <a:gd name="T12" fmla="*/ 563 w 563"/>
                                <a:gd name="T13" fmla="*/ 0 h 107"/>
                              </a:gdLst>
                              <a:ahLst/>
                              <a:cxnLst>
                                <a:cxn ang="0">
                                  <a:pos x="T0" y="T1"/>
                                </a:cxn>
                                <a:cxn ang="0">
                                  <a:pos x="T2" y="T3"/>
                                </a:cxn>
                                <a:cxn ang="0">
                                  <a:pos x="T4" y="T5"/>
                                </a:cxn>
                                <a:cxn ang="0">
                                  <a:pos x="T6" y="T7"/>
                                </a:cxn>
                                <a:cxn ang="0">
                                  <a:pos x="T8" y="T9"/>
                                </a:cxn>
                                <a:cxn ang="0">
                                  <a:pos x="T10" y="T11"/>
                                </a:cxn>
                                <a:cxn ang="0">
                                  <a:pos x="T12" y="T13"/>
                                </a:cxn>
                              </a:cxnLst>
                              <a:rect l="0" t="0" r="r" b="b"/>
                              <a:pathLst>
                                <a:path w="563" h="107">
                                  <a:moveTo>
                                    <a:pt x="563" y="0"/>
                                  </a:moveTo>
                                  <a:lnTo>
                                    <a:pt x="548" y="13"/>
                                  </a:lnTo>
                                  <a:lnTo>
                                    <a:pt x="111" y="13"/>
                                  </a:lnTo>
                                  <a:lnTo>
                                    <a:pt x="13" y="107"/>
                                  </a:lnTo>
                                  <a:lnTo>
                                    <a:pt x="0" y="107"/>
                                  </a:lnTo>
                                  <a:lnTo>
                                    <a:pt x="111"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8" name="Rectangle 396"/>
                          <wps:cNvSpPr>
                            <a:spLocks noChangeArrowheads="1"/>
                          </wps:cNvSpPr>
                          <wps:spPr bwMode="auto">
                            <a:xfrm>
                              <a:off x="19" y="3343"/>
                              <a:ext cx="159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66292" w14:textId="15FEABEE" w:rsidR="00135CCA" w:rsidRDefault="00135CCA">
                                <w:r>
                                  <w:rPr>
                                    <w:rFonts w:ascii="Calibri" w:hAnsi="Calibri" w:cs="Calibri"/>
                                    <w:color w:val="000000"/>
                                    <w:sz w:val="10"/>
                                    <w:szCs w:val="10"/>
                                  </w:rPr>
                                  <w:t>Employee information from PeopleSoft</w:t>
                                </w:r>
                              </w:p>
                            </w:txbxContent>
                          </wps:txbx>
                          <wps:bodyPr rot="0" vert="horz" wrap="none" lIns="0" tIns="0" rIns="0" bIns="0" anchor="t" anchorCtr="0">
                            <a:spAutoFit/>
                          </wps:bodyPr>
                        </wps:wsp>
                        <wps:wsp>
                          <wps:cNvPr id="519" name="Freeform 397"/>
                          <wps:cNvSpPr>
                            <a:spLocks/>
                          </wps:cNvSpPr>
                          <wps:spPr bwMode="auto">
                            <a:xfrm>
                              <a:off x="6322" y="534"/>
                              <a:ext cx="113" cy="761"/>
                            </a:xfrm>
                            <a:custGeom>
                              <a:avLst/>
                              <a:gdLst>
                                <a:gd name="T0" fmla="*/ 0 w 113"/>
                                <a:gd name="T1" fmla="*/ 761 h 761"/>
                                <a:gd name="T2" fmla="*/ 113 w 113"/>
                                <a:gd name="T3" fmla="*/ 653 h 761"/>
                                <a:gd name="T4" fmla="*/ 113 w 113"/>
                                <a:gd name="T5" fmla="*/ 27 h 761"/>
                                <a:gd name="T6" fmla="*/ 0 w 113"/>
                                <a:gd name="T7" fmla="*/ 0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27"/>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Freeform 398"/>
                          <wps:cNvSpPr>
                            <a:spLocks/>
                          </wps:cNvSpPr>
                          <wps:spPr bwMode="auto">
                            <a:xfrm>
                              <a:off x="6293" y="561"/>
                              <a:ext cx="113" cy="761"/>
                            </a:xfrm>
                            <a:custGeom>
                              <a:avLst/>
                              <a:gdLst>
                                <a:gd name="T0" fmla="*/ 0 w 113"/>
                                <a:gd name="T1" fmla="*/ 761 h 761"/>
                                <a:gd name="T2" fmla="*/ 113 w 113"/>
                                <a:gd name="T3" fmla="*/ 653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0"/>
                                  </a:lnTo>
                                  <a:lnTo>
                                    <a:pt x="0" y="109"/>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1" name="Rectangle 399"/>
                          <wps:cNvSpPr>
                            <a:spLocks noChangeArrowheads="1"/>
                          </wps:cNvSpPr>
                          <wps:spPr bwMode="auto">
                            <a:xfrm>
                              <a:off x="5872" y="670"/>
                              <a:ext cx="421"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400"/>
                          <wps:cNvSpPr>
                            <a:spLocks noChangeArrowheads="1"/>
                          </wps:cNvSpPr>
                          <wps:spPr bwMode="auto">
                            <a:xfrm>
                              <a:off x="5843" y="643"/>
                              <a:ext cx="450"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Freeform 401"/>
                          <wps:cNvSpPr>
                            <a:spLocks/>
                          </wps:cNvSpPr>
                          <wps:spPr bwMode="auto">
                            <a:xfrm>
                              <a:off x="5843" y="534"/>
                              <a:ext cx="563" cy="109"/>
                            </a:xfrm>
                            <a:custGeom>
                              <a:avLst/>
                              <a:gdLst>
                                <a:gd name="T0" fmla="*/ 0 w 563"/>
                                <a:gd name="T1" fmla="*/ 109 h 109"/>
                                <a:gd name="T2" fmla="*/ 450 w 563"/>
                                <a:gd name="T3" fmla="*/ 109 h 109"/>
                                <a:gd name="T4" fmla="*/ 563 w 563"/>
                                <a:gd name="T5" fmla="*/ 0 h 109"/>
                                <a:gd name="T6" fmla="*/ 113 w 563"/>
                                <a:gd name="T7" fmla="*/ 0 h 109"/>
                                <a:gd name="T8" fmla="*/ 0 w 563"/>
                                <a:gd name="T9" fmla="*/ 109 h 109"/>
                              </a:gdLst>
                              <a:ahLst/>
                              <a:cxnLst>
                                <a:cxn ang="0">
                                  <a:pos x="T0" y="T1"/>
                                </a:cxn>
                                <a:cxn ang="0">
                                  <a:pos x="T2" y="T3"/>
                                </a:cxn>
                                <a:cxn ang="0">
                                  <a:pos x="T4" y="T5"/>
                                </a:cxn>
                                <a:cxn ang="0">
                                  <a:pos x="T6" y="T7"/>
                                </a:cxn>
                                <a:cxn ang="0">
                                  <a:pos x="T8" y="T9"/>
                                </a:cxn>
                              </a:cxnLst>
                              <a:rect l="0" t="0" r="r" b="b"/>
                              <a:pathLst>
                                <a:path w="563" h="109">
                                  <a:moveTo>
                                    <a:pt x="0" y="109"/>
                                  </a:moveTo>
                                  <a:lnTo>
                                    <a:pt x="450" y="109"/>
                                  </a:lnTo>
                                  <a:lnTo>
                                    <a:pt x="563" y="0"/>
                                  </a:lnTo>
                                  <a:lnTo>
                                    <a:pt x="113" y="0"/>
                                  </a:lnTo>
                                  <a:lnTo>
                                    <a:pt x="0" y="10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Freeform 402"/>
                          <wps:cNvSpPr>
                            <a:spLocks/>
                          </wps:cNvSpPr>
                          <wps:spPr bwMode="auto">
                            <a:xfrm>
                              <a:off x="6293" y="534"/>
                              <a:ext cx="113" cy="761"/>
                            </a:xfrm>
                            <a:custGeom>
                              <a:avLst/>
                              <a:gdLst>
                                <a:gd name="T0" fmla="*/ 0 w 113"/>
                                <a:gd name="T1" fmla="*/ 761 h 761"/>
                                <a:gd name="T2" fmla="*/ 113 w 113"/>
                                <a:gd name="T3" fmla="*/ 653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0"/>
                                  </a:lnTo>
                                  <a:lnTo>
                                    <a:pt x="0" y="109"/>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 name="Freeform 403"/>
                          <wps:cNvSpPr>
                            <a:spLocks/>
                          </wps:cNvSpPr>
                          <wps:spPr bwMode="auto">
                            <a:xfrm>
                              <a:off x="5843" y="643"/>
                              <a:ext cx="450" cy="14"/>
                            </a:xfrm>
                            <a:custGeom>
                              <a:avLst/>
                              <a:gdLst>
                                <a:gd name="T0" fmla="*/ 0 w 450"/>
                                <a:gd name="T1" fmla="*/ 0 h 14"/>
                                <a:gd name="T2" fmla="*/ 450 w 450"/>
                                <a:gd name="T3" fmla="*/ 0 h 14"/>
                                <a:gd name="T4" fmla="*/ 437 w 450"/>
                                <a:gd name="T5" fmla="*/ 14 h 14"/>
                                <a:gd name="T6" fmla="*/ 0 w 450"/>
                                <a:gd name="T7" fmla="*/ 14 h 14"/>
                                <a:gd name="T8" fmla="*/ 0 w 450"/>
                                <a:gd name="T9" fmla="*/ 0 h 14"/>
                              </a:gdLst>
                              <a:ahLst/>
                              <a:cxnLst>
                                <a:cxn ang="0">
                                  <a:pos x="T0" y="T1"/>
                                </a:cxn>
                                <a:cxn ang="0">
                                  <a:pos x="T2" y="T3"/>
                                </a:cxn>
                                <a:cxn ang="0">
                                  <a:pos x="T4" y="T5"/>
                                </a:cxn>
                                <a:cxn ang="0">
                                  <a:pos x="T6" y="T7"/>
                                </a:cxn>
                                <a:cxn ang="0">
                                  <a:pos x="T8" y="T9"/>
                                </a:cxn>
                              </a:cxnLst>
                              <a:rect l="0" t="0" r="r" b="b"/>
                              <a:pathLst>
                                <a:path w="450" h="14">
                                  <a:moveTo>
                                    <a:pt x="0" y="0"/>
                                  </a:moveTo>
                                  <a:lnTo>
                                    <a:pt x="450" y="0"/>
                                  </a:lnTo>
                                  <a:lnTo>
                                    <a:pt x="437"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 name="Freeform 404"/>
                          <wps:cNvSpPr>
                            <a:spLocks/>
                          </wps:cNvSpPr>
                          <wps:spPr bwMode="auto">
                            <a:xfrm>
                              <a:off x="5843" y="643"/>
                              <a:ext cx="13" cy="652"/>
                            </a:xfrm>
                            <a:custGeom>
                              <a:avLst/>
                              <a:gdLst>
                                <a:gd name="T0" fmla="*/ 0 w 13"/>
                                <a:gd name="T1" fmla="*/ 0 h 652"/>
                                <a:gd name="T2" fmla="*/ 0 w 13"/>
                                <a:gd name="T3" fmla="*/ 652 h 652"/>
                                <a:gd name="T4" fmla="*/ 13 w 13"/>
                                <a:gd name="T5" fmla="*/ 639 h 652"/>
                                <a:gd name="T6" fmla="*/ 13 w 13"/>
                                <a:gd name="T7" fmla="*/ 14 h 652"/>
                                <a:gd name="T8" fmla="*/ 0 w 13"/>
                                <a:gd name="T9" fmla="*/ 0 h 652"/>
                              </a:gdLst>
                              <a:ahLst/>
                              <a:cxnLst>
                                <a:cxn ang="0">
                                  <a:pos x="T0" y="T1"/>
                                </a:cxn>
                                <a:cxn ang="0">
                                  <a:pos x="T2" y="T3"/>
                                </a:cxn>
                                <a:cxn ang="0">
                                  <a:pos x="T4" y="T5"/>
                                </a:cxn>
                                <a:cxn ang="0">
                                  <a:pos x="T6" y="T7"/>
                                </a:cxn>
                                <a:cxn ang="0">
                                  <a:pos x="T8" y="T9"/>
                                </a:cxn>
                              </a:cxnLst>
                              <a:rect l="0" t="0" r="r" b="b"/>
                              <a:pathLst>
                                <a:path w="13" h="652">
                                  <a:moveTo>
                                    <a:pt x="0" y="0"/>
                                  </a:moveTo>
                                  <a:lnTo>
                                    <a:pt x="0" y="652"/>
                                  </a:lnTo>
                                  <a:lnTo>
                                    <a:pt x="13" y="639"/>
                                  </a:lnTo>
                                  <a:lnTo>
                                    <a:pt x="13"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 name="Rectangle 405"/>
                          <wps:cNvSpPr>
                            <a:spLocks noChangeArrowheads="1"/>
                          </wps:cNvSpPr>
                          <wps:spPr bwMode="auto">
                            <a:xfrm>
                              <a:off x="5843" y="820"/>
                              <a:ext cx="450"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528" name="Group 607"/>
                        <wpg:cNvGrpSpPr>
                          <a:grpSpLocks/>
                        </wpg:cNvGrpSpPr>
                        <wpg:grpSpPr bwMode="auto">
                          <a:xfrm>
                            <a:off x="3152140" y="339090"/>
                            <a:ext cx="1906270" cy="742950"/>
                            <a:chOff x="4964" y="534"/>
                            <a:chExt cx="3002" cy="1170"/>
                          </a:xfrm>
                        </wpg:grpSpPr>
                        <wps:wsp>
                          <wps:cNvPr id="529" name="Rectangle 407"/>
                          <wps:cNvSpPr>
                            <a:spLocks noChangeArrowheads="1"/>
                          </wps:cNvSpPr>
                          <wps:spPr bwMode="auto">
                            <a:xfrm>
                              <a:off x="5856" y="834"/>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408"/>
                          <wps:cNvSpPr>
                            <a:spLocks noChangeArrowheads="1"/>
                          </wps:cNvSpPr>
                          <wps:spPr bwMode="auto">
                            <a:xfrm>
                              <a:off x="5843" y="1010"/>
                              <a:ext cx="450"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409"/>
                          <wps:cNvSpPr>
                            <a:spLocks noChangeArrowheads="1"/>
                          </wps:cNvSpPr>
                          <wps:spPr bwMode="auto">
                            <a:xfrm>
                              <a:off x="5856" y="1024"/>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410"/>
                          <wps:cNvSpPr>
                            <a:spLocks noChangeArrowheads="1"/>
                          </wps:cNvSpPr>
                          <wps:spPr bwMode="auto">
                            <a:xfrm>
                              <a:off x="6153" y="1187"/>
                              <a:ext cx="85" cy="5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Freeform 411"/>
                          <wps:cNvSpPr>
                            <a:spLocks/>
                          </wps:cNvSpPr>
                          <wps:spPr bwMode="auto">
                            <a:xfrm>
                              <a:off x="5843" y="534"/>
                              <a:ext cx="563" cy="109"/>
                            </a:xfrm>
                            <a:custGeom>
                              <a:avLst/>
                              <a:gdLst>
                                <a:gd name="T0" fmla="*/ 563 w 563"/>
                                <a:gd name="T1" fmla="*/ 0 h 109"/>
                                <a:gd name="T2" fmla="*/ 550 w 563"/>
                                <a:gd name="T3" fmla="*/ 13 h 109"/>
                                <a:gd name="T4" fmla="*/ 113 w 563"/>
                                <a:gd name="T5" fmla="*/ 13 h 109"/>
                                <a:gd name="T6" fmla="*/ 13 w 563"/>
                                <a:gd name="T7" fmla="*/ 109 h 109"/>
                                <a:gd name="T8" fmla="*/ 0 w 563"/>
                                <a:gd name="T9" fmla="*/ 109 h 109"/>
                                <a:gd name="T10" fmla="*/ 113 w 563"/>
                                <a:gd name="T11" fmla="*/ 0 h 109"/>
                                <a:gd name="T12" fmla="*/ 563 w 563"/>
                                <a:gd name="T13" fmla="*/ 0 h 109"/>
                              </a:gdLst>
                              <a:ahLst/>
                              <a:cxnLst>
                                <a:cxn ang="0">
                                  <a:pos x="T0" y="T1"/>
                                </a:cxn>
                                <a:cxn ang="0">
                                  <a:pos x="T2" y="T3"/>
                                </a:cxn>
                                <a:cxn ang="0">
                                  <a:pos x="T4" y="T5"/>
                                </a:cxn>
                                <a:cxn ang="0">
                                  <a:pos x="T6" y="T7"/>
                                </a:cxn>
                                <a:cxn ang="0">
                                  <a:pos x="T8" y="T9"/>
                                </a:cxn>
                                <a:cxn ang="0">
                                  <a:pos x="T10" y="T11"/>
                                </a:cxn>
                                <a:cxn ang="0">
                                  <a:pos x="T12" y="T13"/>
                                </a:cxn>
                              </a:cxnLst>
                              <a:rect l="0" t="0" r="r" b="b"/>
                              <a:pathLst>
                                <a:path w="563" h="109">
                                  <a:moveTo>
                                    <a:pt x="563" y="0"/>
                                  </a:moveTo>
                                  <a:lnTo>
                                    <a:pt x="550" y="13"/>
                                  </a:lnTo>
                                  <a:lnTo>
                                    <a:pt x="113" y="13"/>
                                  </a:lnTo>
                                  <a:lnTo>
                                    <a:pt x="13" y="109"/>
                                  </a:lnTo>
                                  <a:lnTo>
                                    <a:pt x="0" y="109"/>
                                  </a:lnTo>
                                  <a:lnTo>
                                    <a:pt x="113"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Rectangle 412"/>
                          <wps:cNvSpPr>
                            <a:spLocks noChangeArrowheads="1"/>
                          </wps:cNvSpPr>
                          <wps:spPr bwMode="auto">
                            <a:xfrm>
                              <a:off x="5946" y="1342"/>
                              <a:ext cx="38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6912A" w14:textId="1A85C30A" w:rsidR="00135CCA" w:rsidRDefault="00135CCA">
                                <w:r>
                                  <w:rPr>
                                    <w:rFonts w:ascii="Calibri" w:hAnsi="Calibri" w:cs="Calibri"/>
                                    <w:color w:val="000000"/>
                                    <w:sz w:val="10"/>
                                    <w:szCs w:val="10"/>
                                  </w:rPr>
                                  <w:t>Database</w:t>
                                </w:r>
                              </w:p>
                            </w:txbxContent>
                          </wps:txbx>
                          <wps:bodyPr rot="0" vert="horz" wrap="none" lIns="0" tIns="0" rIns="0" bIns="0" anchor="t" anchorCtr="0">
                            <a:spAutoFit/>
                          </wps:bodyPr>
                        </wps:wsp>
                        <wps:wsp>
                          <wps:cNvPr id="535" name="Rectangle 413"/>
                          <wps:cNvSpPr>
                            <a:spLocks noChangeArrowheads="1"/>
                          </wps:cNvSpPr>
                          <wps:spPr bwMode="auto">
                            <a:xfrm>
                              <a:off x="5630" y="1464"/>
                              <a:ext cx="4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0444" w14:textId="3CDEDE55" w:rsidR="00135CCA" w:rsidRDefault="00135CCA">
                                <w:r>
                                  <w:rPr>
                                    <w:rFonts w:ascii="Calibri" w:hAnsi="Calibri" w:cs="Calibri"/>
                                    <w:color w:val="000000"/>
                                    <w:sz w:val="10"/>
                                    <w:szCs w:val="10"/>
                                  </w:rPr>
                                  <w:t>VDENSSDBP</w:t>
                                </w:r>
                              </w:p>
                            </w:txbxContent>
                          </wps:txbx>
                          <wps:bodyPr rot="0" vert="horz" wrap="none" lIns="0" tIns="0" rIns="0" bIns="0" anchor="t" anchorCtr="0">
                            <a:spAutoFit/>
                          </wps:bodyPr>
                        </wps:wsp>
                        <wps:wsp>
                          <wps:cNvPr id="536" name="Rectangle 414"/>
                          <wps:cNvSpPr>
                            <a:spLocks noChangeArrowheads="1"/>
                          </wps:cNvSpPr>
                          <wps:spPr bwMode="auto">
                            <a:xfrm>
                              <a:off x="6128" y="1464"/>
                              <a:ext cx="1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434C6" w14:textId="74C0F5B3" w:rsidR="00135CCA" w:rsidRDefault="00135CCA">
                                <w:r>
                                  <w:rPr>
                                    <w:rFonts w:ascii="Calibri" w:hAnsi="Calibri" w:cs="Calibri"/>
                                    <w:color w:val="000000"/>
                                    <w:sz w:val="10"/>
                                    <w:szCs w:val="10"/>
                                  </w:rPr>
                                  <w:t>07</w:t>
                                </w:r>
                              </w:p>
                            </w:txbxContent>
                          </wps:txbx>
                          <wps:bodyPr rot="0" vert="horz" wrap="none" lIns="0" tIns="0" rIns="0" bIns="0" anchor="t" anchorCtr="0">
                            <a:spAutoFit/>
                          </wps:bodyPr>
                        </wps:wsp>
                        <wps:wsp>
                          <wps:cNvPr id="537" name="Rectangle 415"/>
                          <wps:cNvSpPr>
                            <a:spLocks noChangeArrowheads="1"/>
                          </wps:cNvSpPr>
                          <wps:spPr bwMode="auto">
                            <a:xfrm>
                              <a:off x="6231" y="1464"/>
                              <a:ext cx="3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EBBCE" w14:textId="27CEC08B" w:rsidR="00135CCA" w:rsidRDefault="00135CCA">
                                <w:r>
                                  <w:rPr>
                                    <w:rFonts w:ascii="Calibri" w:hAnsi="Calibri" w:cs="Calibri"/>
                                    <w:color w:val="000000"/>
                                    <w:sz w:val="10"/>
                                    <w:szCs w:val="10"/>
                                  </w:rPr>
                                  <w:t>\</w:t>
                                </w:r>
                              </w:p>
                            </w:txbxContent>
                          </wps:txbx>
                          <wps:bodyPr rot="0" vert="horz" wrap="none" lIns="0" tIns="0" rIns="0" bIns="0" anchor="t" anchorCtr="0">
                            <a:spAutoFit/>
                          </wps:bodyPr>
                        </wps:wsp>
                        <wps:wsp>
                          <wps:cNvPr id="538" name="Rectangle 416"/>
                          <wps:cNvSpPr>
                            <a:spLocks noChangeArrowheads="1"/>
                          </wps:cNvSpPr>
                          <wps:spPr bwMode="auto">
                            <a:xfrm>
                              <a:off x="6270" y="1464"/>
                              <a:ext cx="27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D5DC7" w14:textId="3D145678" w:rsidR="00135CCA" w:rsidRDefault="00135CCA">
                                <w:r>
                                  <w:rPr>
                                    <w:rFonts w:ascii="Calibri" w:hAnsi="Calibri" w:cs="Calibri"/>
                                    <w:color w:val="000000"/>
                                    <w:sz w:val="10"/>
                                    <w:szCs w:val="10"/>
                                  </w:rPr>
                                  <w:t>SCORP</w:t>
                                </w:r>
                              </w:p>
                            </w:txbxContent>
                          </wps:txbx>
                          <wps:bodyPr rot="0" vert="horz" wrap="none" lIns="0" tIns="0" rIns="0" bIns="0" anchor="t" anchorCtr="0">
                            <a:spAutoFit/>
                          </wps:bodyPr>
                        </wps:wsp>
                        <wps:wsp>
                          <wps:cNvPr id="539" name="Rectangle 417"/>
                          <wps:cNvSpPr>
                            <a:spLocks noChangeArrowheads="1"/>
                          </wps:cNvSpPr>
                          <wps:spPr bwMode="auto">
                            <a:xfrm>
                              <a:off x="6545" y="1464"/>
                              <a:ext cx="1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6105C" w14:textId="57FE7C74" w:rsidR="00135CCA" w:rsidRDefault="00135CCA">
                                <w:r>
                                  <w:rPr>
                                    <w:rFonts w:ascii="Calibri" w:hAnsi="Calibri" w:cs="Calibri"/>
                                    <w:color w:val="000000"/>
                                    <w:sz w:val="10"/>
                                    <w:szCs w:val="10"/>
                                  </w:rPr>
                                  <w:t>01</w:t>
                                </w:r>
                              </w:p>
                            </w:txbxContent>
                          </wps:txbx>
                          <wps:bodyPr rot="0" vert="horz" wrap="none" lIns="0" tIns="0" rIns="0" bIns="0" anchor="t" anchorCtr="0">
                            <a:spAutoFit/>
                          </wps:bodyPr>
                        </wps:wsp>
                        <wps:wsp>
                          <wps:cNvPr id="540" name="Freeform 418"/>
                          <wps:cNvSpPr>
                            <a:spLocks/>
                          </wps:cNvSpPr>
                          <wps:spPr bwMode="auto">
                            <a:xfrm>
                              <a:off x="7810" y="534"/>
                              <a:ext cx="113" cy="761"/>
                            </a:xfrm>
                            <a:custGeom>
                              <a:avLst/>
                              <a:gdLst>
                                <a:gd name="T0" fmla="*/ 0 w 113"/>
                                <a:gd name="T1" fmla="*/ 761 h 761"/>
                                <a:gd name="T2" fmla="*/ 113 w 113"/>
                                <a:gd name="T3" fmla="*/ 653 h 761"/>
                                <a:gd name="T4" fmla="*/ 113 w 113"/>
                                <a:gd name="T5" fmla="*/ 29 h 761"/>
                                <a:gd name="T6" fmla="*/ 0 w 113"/>
                                <a:gd name="T7" fmla="*/ 0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29"/>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 name="Freeform 419"/>
                          <wps:cNvSpPr>
                            <a:spLocks/>
                          </wps:cNvSpPr>
                          <wps:spPr bwMode="auto">
                            <a:xfrm>
                              <a:off x="7782" y="563"/>
                              <a:ext cx="113" cy="759"/>
                            </a:xfrm>
                            <a:custGeom>
                              <a:avLst/>
                              <a:gdLst>
                                <a:gd name="T0" fmla="*/ 0 w 113"/>
                                <a:gd name="T1" fmla="*/ 759 h 759"/>
                                <a:gd name="T2" fmla="*/ 113 w 113"/>
                                <a:gd name="T3" fmla="*/ 651 h 759"/>
                                <a:gd name="T4" fmla="*/ 113 w 113"/>
                                <a:gd name="T5" fmla="*/ 0 h 759"/>
                                <a:gd name="T6" fmla="*/ 0 w 113"/>
                                <a:gd name="T7" fmla="*/ 107 h 759"/>
                                <a:gd name="T8" fmla="*/ 0 w 113"/>
                                <a:gd name="T9" fmla="*/ 759 h 759"/>
                              </a:gdLst>
                              <a:ahLst/>
                              <a:cxnLst>
                                <a:cxn ang="0">
                                  <a:pos x="T0" y="T1"/>
                                </a:cxn>
                                <a:cxn ang="0">
                                  <a:pos x="T2" y="T3"/>
                                </a:cxn>
                                <a:cxn ang="0">
                                  <a:pos x="T4" y="T5"/>
                                </a:cxn>
                                <a:cxn ang="0">
                                  <a:pos x="T6" y="T7"/>
                                </a:cxn>
                                <a:cxn ang="0">
                                  <a:pos x="T8" y="T9"/>
                                </a:cxn>
                              </a:cxnLst>
                              <a:rect l="0" t="0" r="r" b="b"/>
                              <a:pathLst>
                                <a:path w="113" h="759">
                                  <a:moveTo>
                                    <a:pt x="0" y="759"/>
                                  </a:moveTo>
                                  <a:lnTo>
                                    <a:pt x="113" y="651"/>
                                  </a:lnTo>
                                  <a:lnTo>
                                    <a:pt x="113" y="0"/>
                                  </a:lnTo>
                                  <a:lnTo>
                                    <a:pt x="0" y="107"/>
                                  </a:lnTo>
                                  <a:lnTo>
                                    <a:pt x="0" y="7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Rectangle 420"/>
                          <wps:cNvSpPr>
                            <a:spLocks noChangeArrowheads="1"/>
                          </wps:cNvSpPr>
                          <wps:spPr bwMode="auto">
                            <a:xfrm>
                              <a:off x="7360" y="670"/>
                              <a:ext cx="422"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421"/>
                          <wps:cNvSpPr>
                            <a:spLocks noChangeArrowheads="1"/>
                          </wps:cNvSpPr>
                          <wps:spPr bwMode="auto">
                            <a:xfrm>
                              <a:off x="7331" y="643"/>
                              <a:ext cx="451"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Freeform 422"/>
                          <wps:cNvSpPr>
                            <a:spLocks/>
                          </wps:cNvSpPr>
                          <wps:spPr bwMode="auto">
                            <a:xfrm>
                              <a:off x="7331" y="534"/>
                              <a:ext cx="564" cy="109"/>
                            </a:xfrm>
                            <a:custGeom>
                              <a:avLst/>
                              <a:gdLst>
                                <a:gd name="T0" fmla="*/ 0 w 564"/>
                                <a:gd name="T1" fmla="*/ 109 h 109"/>
                                <a:gd name="T2" fmla="*/ 451 w 564"/>
                                <a:gd name="T3" fmla="*/ 109 h 109"/>
                                <a:gd name="T4" fmla="*/ 564 w 564"/>
                                <a:gd name="T5" fmla="*/ 0 h 109"/>
                                <a:gd name="T6" fmla="*/ 113 w 564"/>
                                <a:gd name="T7" fmla="*/ 0 h 109"/>
                                <a:gd name="T8" fmla="*/ 0 w 564"/>
                                <a:gd name="T9" fmla="*/ 109 h 109"/>
                              </a:gdLst>
                              <a:ahLst/>
                              <a:cxnLst>
                                <a:cxn ang="0">
                                  <a:pos x="T0" y="T1"/>
                                </a:cxn>
                                <a:cxn ang="0">
                                  <a:pos x="T2" y="T3"/>
                                </a:cxn>
                                <a:cxn ang="0">
                                  <a:pos x="T4" y="T5"/>
                                </a:cxn>
                                <a:cxn ang="0">
                                  <a:pos x="T6" y="T7"/>
                                </a:cxn>
                                <a:cxn ang="0">
                                  <a:pos x="T8" y="T9"/>
                                </a:cxn>
                              </a:cxnLst>
                              <a:rect l="0" t="0" r="r" b="b"/>
                              <a:pathLst>
                                <a:path w="564" h="109">
                                  <a:moveTo>
                                    <a:pt x="0" y="109"/>
                                  </a:moveTo>
                                  <a:lnTo>
                                    <a:pt x="451" y="109"/>
                                  </a:lnTo>
                                  <a:lnTo>
                                    <a:pt x="564" y="0"/>
                                  </a:lnTo>
                                  <a:lnTo>
                                    <a:pt x="113" y="0"/>
                                  </a:lnTo>
                                  <a:lnTo>
                                    <a:pt x="0" y="10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Freeform 423"/>
                          <wps:cNvSpPr>
                            <a:spLocks/>
                          </wps:cNvSpPr>
                          <wps:spPr bwMode="auto">
                            <a:xfrm>
                              <a:off x="7782" y="534"/>
                              <a:ext cx="113" cy="761"/>
                            </a:xfrm>
                            <a:custGeom>
                              <a:avLst/>
                              <a:gdLst>
                                <a:gd name="T0" fmla="*/ 0 w 113"/>
                                <a:gd name="T1" fmla="*/ 761 h 761"/>
                                <a:gd name="T2" fmla="*/ 113 w 113"/>
                                <a:gd name="T3" fmla="*/ 653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0"/>
                                  </a:lnTo>
                                  <a:lnTo>
                                    <a:pt x="0" y="109"/>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Freeform 424"/>
                          <wps:cNvSpPr>
                            <a:spLocks/>
                          </wps:cNvSpPr>
                          <wps:spPr bwMode="auto">
                            <a:xfrm>
                              <a:off x="7331" y="643"/>
                              <a:ext cx="451" cy="14"/>
                            </a:xfrm>
                            <a:custGeom>
                              <a:avLst/>
                              <a:gdLst>
                                <a:gd name="T0" fmla="*/ 0 w 451"/>
                                <a:gd name="T1" fmla="*/ 0 h 14"/>
                                <a:gd name="T2" fmla="*/ 451 w 451"/>
                                <a:gd name="T3" fmla="*/ 0 h 14"/>
                                <a:gd name="T4" fmla="*/ 437 w 451"/>
                                <a:gd name="T5" fmla="*/ 14 h 14"/>
                                <a:gd name="T6" fmla="*/ 0 w 451"/>
                                <a:gd name="T7" fmla="*/ 14 h 14"/>
                                <a:gd name="T8" fmla="*/ 0 w 451"/>
                                <a:gd name="T9" fmla="*/ 0 h 14"/>
                              </a:gdLst>
                              <a:ahLst/>
                              <a:cxnLst>
                                <a:cxn ang="0">
                                  <a:pos x="T0" y="T1"/>
                                </a:cxn>
                                <a:cxn ang="0">
                                  <a:pos x="T2" y="T3"/>
                                </a:cxn>
                                <a:cxn ang="0">
                                  <a:pos x="T4" y="T5"/>
                                </a:cxn>
                                <a:cxn ang="0">
                                  <a:pos x="T6" y="T7"/>
                                </a:cxn>
                                <a:cxn ang="0">
                                  <a:pos x="T8" y="T9"/>
                                </a:cxn>
                              </a:cxnLst>
                              <a:rect l="0" t="0" r="r" b="b"/>
                              <a:pathLst>
                                <a:path w="451" h="14">
                                  <a:moveTo>
                                    <a:pt x="0" y="0"/>
                                  </a:moveTo>
                                  <a:lnTo>
                                    <a:pt x="451" y="0"/>
                                  </a:lnTo>
                                  <a:lnTo>
                                    <a:pt x="437"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 name="Freeform 425"/>
                          <wps:cNvSpPr>
                            <a:spLocks/>
                          </wps:cNvSpPr>
                          <wps:spPr bwMode="auto">
                            <a:xfrm>
                              <a:off x="7331" y="643"/>
                              <a:ext cx="14" cy="652"/>
                            </a:xfrm>
                            <a:custGeom>
                              <a:avLst/>
                              <a:gdLst>
                                <a:gd name="T0" fmla="*/ 0 w 14"/>
                                <a:gd name="T1" fmla="*/ 0 h 652"/>
                                <a:gd name="T2" fmla="*/ 0 w 14"/>
                                <a:gd name="T3" fmla="*/ 652 h 652"/>
                                <a:gd name="T4" fmla="*/ 14 w 14"/>
                                <a:gd name="T5" fmla="*/ 639 h 652"/>
                                <a:gd name="T6" fmla="*/ 14 w 14"/>
                                <a:gd name="T7" fmla="*/ 14 h 652"/>
                                <a:gd name="T8" fmla="*/ 0 w 14"/>
                                <a:gd name="T9" fmla="*/ 0 h 652"/>
                              </a:gdLst>
                              <a:ahLst/>
                              <a:cxnLst>
                                <a:cxn ang="0">
                                  <a:pos x="T0" y="T1"/>
                                </a:cxn>
                                <a:cxn ang="0">
                                  <a:pos x="T2" y="T3"/>
                                </a:cxn>
                                <a:cxn ang="0">
                                  <a:pos x="T4" y="T5"/>
                                </a:cxn>
                                <a:cxn ang="0">
                                  <a:pos x="T6" y="T7"/>
                                </a:cxn>
                                <a:cxn ang="0">
                                  <a:pos x="T8" y="T9"/>
                                </a:cxn>
                              </a:cxnLst>
                              <a:rect l="0" t="0" r="r" b="b"/>
                              <a:pathLst>
                                <a:path w="14" h="652">
                                  <a:moveTo>
                                    <a:pt x="0" y="0"/>
                                  </a:moveTo>
                                  <a:lnTo>
                                    <a:pt x="0" y="652"/>
                                  </a:lnTo>
                                  <a:lnTo>
                                    <a:pt x="14" y="639"/>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Rectangle 426"/>
                          <wps:cNvSpPr>
                            <a:spLocks noChangeArrowheads="1"/>
                          </wps:cNvSpPr>
                          <wps:spPr bwMode="auto">
                            <a:xfrm>
                              <a:off x="7331" y="820"/>
                              <a:ext cx="451"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427"/>
                          <wps:cNvSpPr>
                            <a:spLocks noChangeArrowheads="1"/>
                          </wps:cNvSpPr>
                          <wps:spPr bwMode="auto">
                            <a:xfrm>
                              <a:off x="7345" y="834"/>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428"/>
                          <wps:cNvSpPr>
                            <a:spLocks noChangeArrowheads="1"/>
                          </wps:cNvSpPr>
                          <wps:spPr bwMode="auto">
                            <a:xfrm>
                              <a:off x="7331" y="1010"/>
                              <a:ext cx="451"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Rectangle 429"/>
                          <wps:cNvSpPr>
                            <a:spLocks noChangeArrowheads="1"/>
                          </wps:cNvSpPr>
                          <wps:spPr bwMode="auto">
                            <a:xfrm>
                              <a:off x="7345" y="1024"/>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430"/>
                          <wps:cNvSpPr>
                            <a:spLocks noChangeArrowheads="1"/>
                          </wps:cNvSpPr>
                          <wps:spPr bwMode="auto">
                            <a:xfrm>
                              <a:off x="7641" y="1187"/>
                              <a:ext cx="85" cy="5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Freeform 431"/>
                          <wps:cNvSpPr>
                            <a:spLocks/>
                          </wps:cNvSpPr>
                          <wps:spPr bwMode="auto">
                            <a:xfrm>
                              <a:off x="7331" y="534"/>
                              <a:ext cx="564" cy="109"/>
                            </a:xfrm>
                            <a:custGeom>
                              <a:avLst/>
                              <a:gdLst>
                                <a:gd name="T0" fmla="*/ 564 w 564"/>
                                <a:gd name="T1" fmla="*/ 0 h 109"/>
                                <a:gd name="T2" fmla="*/ 550 w 564"/>
                                <a:gd name="T3" fmla="*/ 13 h 109"/>
                                <a:gd name="T4" fmla="*/ 113 w 564"/>
                                <a:gd name="T5" fmla="*/ 13 h 109"/>
                                <a:gd name="T6" fmla="*/ 14 w 564"/>
                                <a:gd name="T7" fmla="*/ 109 h 109"/>
                                <a:gd name="T8" fmla="*/ 0 w 564"/>
                                <a:gd name="T9" fmla="*/ 109 h 109"/>
                                <a:gd name="T10" fmla="*/ 113 w 564"/>
                                <a:gd name="T11" fmla="*/ 0 h 109"/>
                                <a:gd name="T12" fmla="*/ 564 w 564"/>
                                <a:gd name="T13" fmla="*/ 0 h 109"/>
                              </a:gdLst>
                              <a:ahLst/>
                              <a:cxnLst>
                                <a:cxn ang="0">
                                  <a:pos x="T0" y="T1"/>
                                </a:cxn>
                                <a:cxn ang="0">
                                  <a:pos x="T2" y="T3"/>
                                </a:cxn>
                                <a:cxn ang="0">
                                  <a:pos x="T4" y="T5"/>
                                </a:cxn>
                                <a:cxn ang="0">
                                  <a:pos x="T6" y="T7"/>
                                </a:cxn>
                                <a:cxn ang="0">
                                  <a:pos x="T8" y="T9"/>
                                </a:cxn>
                                <a:cxn ang="0">
                                  <a:pos x="T10" y="T11"/>
                                </a:cxn>
                                <a:cxn ang="0">
                                  <a:pos x="T12" y="T13"/>
                                </a:cxn>
                              </a:cxnLst>
                              <a:rect l="0" t="0" r="r" b="b"/>
                              <a:pathLst>
                                <a:path w="564" h="109">
                                  <a:moveTo>
                                    <a:pt x="564" y="0"/>
                                  </a:moveTo>
                                  <a:lnTo>
                                    <a:pt x="550" y="13"/>
                                  </a:lnTo>
                                  <a:lnTo>
                                    <a:pt x="113" y="13"/>
                                  </a:lnTo>
                                  <a:lnTo>
                                    <a:pt x="14" y="109"/>
                                  </a:lnTo>
                                  <a:lnTo>
                                    <a:pt x="0" y="109"/>
                                  </a:lnTo>
                                  <a:lnTo>
                                    <a:pt x="113" y="0"/>
                                  </a:lnTo>
                                  <a:lnTo>
                                    <a:pt x="56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Rectangle 432"/>
                          <wps:cNvSpPr>
                            <a:spLocks noChangeArrowheads="1"/>
                          </wps:cNvSpPr>
                          <wps:spPr bwMode="auto">
                            <a:xfrm>
                              <a:off x="7387" y="1342"/>
                              <a:ext cx="47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95730" w14:textId="08AC54AB" w:rsidR="00135CCA" w:rsidRDefault="00135CCA">
                                <w:r>
                                  <w:rPr>
                                    <w:rFonts w:ascii="Calibri" w:hAnsi="Calibri" w:cs="Calibri"/>
                                    <w:color w:val="000000"/>
                                    <w:sz w:val="10"/>
                                    <w:szCs w:val="10"/>
                                  </w:rPr>
                                  <w:t>Web Server</w:t>
                                </w:r>
                              </w:p>
                            </w:txbxContent>
                          </wps:txbx>
                          <wps:bodyPr rot="0" vert="horz" wrap="none" lIns="0" tIns="0" rIns="0" bIns="0" anchor="t" anchorCtr="0">
                            <a:spAutoFit/>
                          </wps:bodyPr>
                        </wps:wsp>
                        <wps:wsp>
                          <wps:cNvPr id="555" name="Rectangle 433"/>
                          <wps:cNvSpPr>
                            <a:spLocks noChangeArrowheads="1"/>
                          </wps:cNvSpPr>
                          <wps:spPr bwMode="auto">
                            <a:xfrm>
                              <a:off x="7287" y="1464"/>
                              <a:ext cx="5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8D785" w14:textId="269428C6" w:rsidR="00135CCA" w:rsidRDefault="00135CCA">
                                <w:r>
                                  <w:rPr>
                                    <w:rFonts w:ascii="Calibri" w:hAnsi="Calibri" w:cs="Calibri"/>
                                    <w:color w:val="000000"/>
                                    <w:sz w:val="10"/>
                                    <w:szCs w:val="10"/>
                                  </w:rPr>
                                  <w:t>F3420-MWBP</w:t>
                                </w:r>
                              </w:p>
                            </w:txbxContent>
                          </wps:txbx>
                          <wps:bodyPr rot="0" vert="horz" wrap="none" lIns="0" tIns="0" rIns="0" bIns="0" anchor="t" anchorCtr="0">
                            <a:spAutoFit/>
                          </wps:bodyPr>
                        </wps:wsp>
                        <wps:wsp>
                          <wps:cNvPr id="556" name="Rectangle 434"/>
                          <wps:cNvSpPr>
                            <a:spLocks noChangeArrowheads="1"/>
                          </wps:cNvSpPr>
                          <wps:spPr bwMode="auto">
                            <a:xfrm>
                              <a:off x="7864" y="1464"/>
                              <a:ext cx="1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A0A3C" w14:textId="799546E7" w:rsidR="00135CCA" w:rsidRDefault="00135CCA">
                                <w:r>
                                  <w:rPr>
                                    <w:rFonts w:ascii="Calibri" w:hAnsi="Calibri" w:cs="Calibri"/>
                                    <w:color w:val="000000"/>
                                    <w:sz w:val="10"/>
                                    <w:szCs w:val="10"/>
                                  </w:rPr>
                                  <w:t>11</w:t>
                                </w:r>
                              </w:p>
                            </w:txbxContent>
                          </wps:txbx>
                          <wps:bodyPr rot="0" vert="horz" wrap="none" lIns="0" tIns="0" rIns="0" bIns="0" anchor="t" anchorCtr="0">
                            <a:spAutoFit/>
                          </wps:bodyPr>
                        </wps:wsp>
                        <pic:pic xmlns:pic="http://schemas.openxmlformats.org/drawingml/2006/picture">
                          <pic:nvPicPr>
                            <pic:cNvPr id="557" name="Picture 4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4964" y="781"/>
                              <a:ext cx="832"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8" name="Freeform 436"/>
                          <wps:cNvSpPr>
                            <a:spLocks/>
                          </wps:cNvSpPr>
                          <wps:spPr bwMode="auto">
                            <a:xfrm>
                              <a:off x="5016" y="859"/>
                              <a:ext cx="729" cy="382"/>
                            </a:xfrm>
                            <a:custGeom>
                              <a:avLst/>
                              <a:gdLst>
                                <a:gd name="T0" fmla="*/ 0 w 729"/>
                                <a:gd name="T1" fmla="*/ 313 h 382"/>
                                <a:gd name="T2" fmla="*/ 461 w 729"/>
                                <a:gd name="T3" fmla="*/ 0 h 382"/>
                                <a:gd name="T4" fmla="*/ 420 w 729"/>
                                <a:gd name="T5" fmla="*/ 237 h 382"/>
                                <a:gd name="T6" fmla="*/ 729 w 729"/>
                                <a:gd name="T7" fmla="*/ 71 h 382"/>
                                <a:gd name="T8" fmla="*/ 268 w 729"/>
                                <a:gd name="T9" fmla="*/ 382 h 382"/>
                                <a:gd name="T10" fmla="*/ 309 w 729"/>
                                <a:gd name="T11" fmla="*/ 146 h 382"/>
                                <a:gd name="T12" fmla="*/ 0 w 729"/>
                                <a:gd name="T13" fmla="*/ 313 h 382"/>
                                <a:gd name="T14" fmla="*/ 0 w 729"/>
                                <a:gd name="T15" fmla="*/ 313 h 38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29" h="382">
                                  <a:moveTo>
                                    <a:pt x="0" y="313"/>
                                  </a:moveTo>
                                  <a:lnTo>
                                    <a:pt x="461" y="0"/>
                                  </a:lnTo>
                                  <a:lnTo>
                                    <a:pt x="420" y="237"/>
                                  </a:lnTo>
                                  <a:lnTo>
                                    <a:pt x="729" y="71"/>
                                  </a:lnTo>
                                  <a:lnTo>
                                    <a:pt x="268" y="382"/>
                                  </a:lnTo>
                                  <a:lnTo>
                                    <a:pt x="309" y="146"/>
                                  </a:lnTo>
                                  <a:lnTo>
                                    <a:pt x="0" y="313"/>
                                  </a:lnTo>
                                  <a:lnTo>
                                    <a:pt x="0" y="313"/>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59" name="Freeform 437"/>
                          <wps:cNvSpPr>
                            <a:spLocks/>
                          </wps:cNvSpPr>
                          <wps:spPr bwMode="auto">
                            <a:xfrm>
                              <a:off x="5016" y="859"/>
                              <a:ext cx="729" cy="382"/>
                            </a:xfrm>
                            <a:custGeom>
                              <a:avLst/>
                              <a:gdLst>
                                <a:gd name="T0" fmla="*/ 0 w 729"/>
                                <a:gd name="T1" fmla="*/ 313 h 382"/>
                                <a:gd name="T2" fmla="*/ 461 w 729"/>
                                <a:gd name="T3" fmla="*/ 0 h 382"/>
                                <a:gd name="T4" fmla="*/ 420 w 729"/>
                                <a:gd name="T5" fmla="*/ 237 h 382"/>
                                <a:gd name="T6" fmla="*/ 729 w 729"/>
                                <a:gd name="T7" fmla="*/ 71 h 382"/>
                                <a:gd name="T8" fmla="*/ 268 w 729"/>
                                <a:gd name="T9" fmla="*/ 382 h 382"/>
                                <a:gd name="T10" fmla="*/ 309 w 729"/>
                                <a:gd name="T11" fmla="*/ 146 h 382"/>
                                <a:gd name="T12" fmla="*/ 0 w 729"/>
                                <a:gd name="T13" fmla="*/ 313 h 382"/>
                                <a:gd name="T14" fmla="*/ 0 w 729"/>
                                <a:gd name="T15" fmla="*/ 313 h 38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29" h="382">
                                  <a:moveTo>
                                    <a:pt x="0" y="313"/>
                                  </a:moveTo>
                                  <a:lnTo>
                                    <a:pt x="461" y="0"/>
                                  </a:lnTo>
                                  <a:lnTo>
                                    <a:pt x="420" y="237"/>
                                  </a:lnTo>
                                  <a:lnTo>
                                    <a:pt x="729" y="71"/>
                                  </a:lnTo>
                                  <a:lnTo>
                                    <a:pt x="268" y="382"/>
                                  </a:lnTo>
                                  <a:lnTo>
                                    <a:pt x="309" y="146"/>
                                  </a:lnTo>
                                  <a:lnTo>
                                    <a:pt x="0" y="313"/>
                                  </a:lnTo>
                                  <a:lnTo>
                                    <a:pt x="0" y="3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 name="Freeform 438"/>
                          <wps:cNvSpPr>
                            <a:spLocks/>
                          </wps:cNvSpPr>
                          <wps:spPr bwMode="auto">
                            <a:xfrm>
                              <a:off x="4966" y="783"/>
                              <a:ext cx="828" cy="534"/>
                            </a:xfrm>
                            <a:custGeom>
                              <a:avLst/>
                              <a:gdLst>
                                <a:gd name="T0" fmla="*/ 96 w 828"/>
                                <a:gd name="T1" fmla="*/ 534 h 534"/>
                                <a:gd name="T2" fmla="*/ 828 w 828"/>
                                <a:gd name="T3" fmla="*/ 290 h 534"/>
                                <a:gd name="T4" fmla="*/ 732 w 828"/>
                                <a:gd name="T5" fmla="*/ 0 h 534"/>
                                <a:gd name="T6" fmla="*/ 0 w 828"/>
                                <a:gd name="T7" fmla="*/ 243 h 534"/>
                                <a:gd name="T8" fmla="*/ 96 w 828"/>
                                <a:gd name="T9" fmla="*/ 534 h 534"/>
                              </a:gdLst>
                              <a:ahLst/>
                              <a:cxnLst>
                                <a:cxn ang="0">
                                  <a:pos x="T0" y="T1"/>
                                </a:cxn>
                                <a:cxn ang="0">
                                  <a:pos x="T2" y="T3"/>
                                </a:cxn>
                                <a:cxn ang="0">
                                  <a:pos x="T4" y="T5"/>
                                </a:cxn>
                                <a:cxn ang="0">
                                  <a:pos x="T6" y="T7"/>
                                </a:cxn>
                                <a:cxn ang="0">
                                  <a:pos x="T8" y="T9"/>
                                </a:cxn>
                              </a:cxnLst>
                              <a:rect l="0" t="0" r="r" b="b"/>
                              <a:pathLst>
                                <a:path w="828" h="534">
                                  <a:moveTo>
                                    <a:pt x="96" y="534"/>
                                  </a:moveTo>
                                  <a:lnTo>
                                    <a:pt x="828" y="290"/>
                                  </a:lnTo>
                                  <a:lnTo>
                                    <a:pt x="732" y="0"/>
                                  </a:lnTo>
                                  <a:lnTo>
                                    <a:pt x="0" y="243"/>
                                  </a:lnTo>
                                  <a:lnTo>
                                    <a:pt x="96" y="53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1" name="Freeform 439"/>
                          <wps:cNvSpPr>
                            <a:spLocks/>
                          </wps:cNvSpPr>
                          <wps:spPr bwMode="auto">
                            <a:xfrm>
                              <a:off x="4966" y="783"/>
                              <a:ext cx="828" cy="534"/>
                            </a:xfrm>
                            <a:custGeom>
                              <a:avLst/>
                              <a:gdLst>
                                <a:gd name="T0" fmla="*/ 96 w 828"/>
                                <a:gd name="T1" fmla="*/ 534 h 534"/>
                                <a:gd name="T2" fmla="*/ 828 w 828"/>
                                <a:gd name="T3" fmla="*/ 290 h 534"/>
                                <a:gd name="T4" fmla="*/ 732 w 828"/>
                                <a:gd name="T5" fmla="*/ 0 h 534"/>
                                <a:gd name="T6" fmla="*/ 0 w 828"/>
                                <a:gd name="T7" fmla="*/ 243 h 534"/>
                                <a:gd name="T8" fmla="*/ 96 w 828"/>
                                <a:gd name="T9" fmla="*/ 534 h 534"/>
                              </a:gdLst>
                              <a:ahLst/>
                              <a:cxnLst>
                                <a:cxn ang="0">
                                  <a:pos x="T0" y="T1"/>
                                </a:cxn>
                                <a:cxn ang="0">
                                  <a:pos x="T2" y="T3"/>
                                </a:cxn>
                                <a:cxn ang="0">
                                  <a:pos x="T4" y="T5"/>
                                </a:cxn>
                                <a:cxn ang="0">
                                  <a:pos x="T6" y="T7"/>
                                </a:cxn>
                                <a:cxn ang="0">
                                  <a:pos x="T8" y="T9"/>
                                </a:cxn>
                              </a:cxnLst>
                              <a:rect l="0" t="0" r="r" b="b"/>
                              <a:pathLst>
                                <a:path w="828" h="534">
                                  <a:moveTo>
                                    <a:pt x="96" y="534"/>
                                  </a:moveTo>
                                  <a:lnTo>
                                    <a:pt x="828" y="290"/>
                                  </a:lnTo>
                                  <a:lnTo>
                                    <a:pt x="732" y="0"/>
                                  </a:lnTo>
                                  <a:lnTo>
                                    <a:pt x="0" y="243"/>
                                  </a:lnTo>
                                  <a:lnTo>
                                    <a:pt x="96" y="5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2" name="Picture 4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4964" y="781"/>
                              <a:ext cx="832"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3" name="Freeform 441"/>
                          <wps:cNvSpPr>
                            <a:spLocks/>
                          </wps:cNvSpPr>
                          <wps:spPr bwMode="auto">
                            <a:xfrm>
                              <a:off x="5016" y="857"/>
                              <a:ext cx="727" cy="384"/>
                            </a:xfrm>
                            <a:custGeom>
                              <a:avLst/>
                              <a:gdLst>
                                <a:gd name="T0" fmla="*/ 0 w 727"/>
                                <a:gd name="T1" fmla="*/ 313 h 384"/>
                                <a:gd name="T2" fmla="*/ 459 w 727"/>
                                <a:gd name="T3" fmla="*/ 0 h 384"/>
                                <a:gd name="T4" fmla="*/ 419 w 727"/>
                                <a:gd name="T5" fmla="*/ 238 h 384"/>
                                <a:gd name="T6" fmla="*/ 727 w 727"/>
                                <a:gd name="T7" fmla="*/ 71 h 384"/>
                                <a:gd name="T8" fmla="*/ 268 w 727"/>
                                <a:gd name="T9" fmla="*/ 384 h 384"/>
                                <a:gd name="T10" fmla="*/ 309 w 727"/>
                                <a:gd name="T11" fmla="*/ 147 h 384"/>
                                <a:gd name="T12" fmla="*/ 0 w 727"/>
                                <a:gd name="T13" fmla="*/ 313 h 384"/>
                              </a:gdLst>
                              <a:ahLst/>
                              <a:cxnLst>
                                <a:cxn ang="0">
                                  <a:pos x="T0" y="T1"/>
                                </a:cxn>
                                <a:cxn ang="0">
                                  <a:pos x="T2" y="T3"/>
                                </a:cxn>
                                <a:cxn ang="0">
                                  <a:pos x="T4" y="T5"/>
                                </a:cxn>
                                <a:cxn ang="0">
                                  <a:pos x="T6" y="T7"/>
                                </a:cxn>
                                <a:cxn ang="0">
                                  <a:pos x="T8" y="T9"/>
                                </a:cxn>
                                <a:cxn ang="0">
                                  <a:pos x="T10" y="T11"/>
                                </a:cxn>
                                <a:cxn ang="0">
                                  <a:pos x="T12" y="T13"/>
                                </a:cxn>
                              </a:cxnLst>
                              <a:rect l="0" t="0" r="r" b="b"/>
                              <a:pathLst>
                                <a:path w="727" h="384">
                                  <a:moveTo>
                                    <a:pt x="0" y="313"/>
                                  </a:moveTo>
                                  <a:lnTo>
                                    <a:pt x="459" y="0"/>
                                  </a:lnTo>
                                  <a:lnTo>
                                    <a:pt x="419" y="238"/>
                                  </a:lnTo>
                                  <a:lnTo>
                                    <a:pt x="727" y="71"/>
                                  </a:lnTo>
                                  <a:lnTo>
                                    <a:pt x="268" y="384"/>
                                  </a:lnTo>
                                  <a:lnTo>
                                    <a:pt x="309" y="147"/>
                                  </a:lnTo>
                                  <a:lnTo>
                                    <a:pt x="0" y="313"/>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Rectangle 442"/>
                          <wps:cNvSpPr>
                            <a:spLocks noChangeArrowheads="1"/>
                          </wps:cNvSpPr>
                          <wps:spPr bwMode="auto">
                            <a:xfrm>
                              <a:off x="6531" y="775"/>
                              <a:ext cx="4" cy="3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Rectangle 443"/>
                          <wps:cNvSpPr>
                            <a:spLocks noChangeArrowheads="1"/>
                          </wps:cNvSpPr>
                          <wps:spPr bwMode="auto">
                            <a:xfrm>
                              <a:off x="6535" y="775"/>
                              <a:ext cx="3" cy="306"/>
                            </a:xfrm>
                            <a:prstGeom prst="rect">
                              <a:avLst/>
                            </a:prstGeom>
                            <a:solidFill>
                              <a:srgbClr val="FFFF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Rectangle 444"/>
                          <wps:cNvSpPr>
                            <a:spLocks noChangeArrowheads="1"/>
                          </wps:cNvSpPr>
                          <wps:spPr bwMode="auto">
                            <a:xfrm>
                              <a:off x="6538" y="775"/>
                              <a:ext cx="3" cy="306"/>
                            </a:xfrm>
                            <a:prstGeom prst="rect">
                              <a:avLst/>
                            </a:prstGeom>
                            <a:solidFill>
                              <a:srgbClr val="FFFF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 name="Rectangle 445"/>
                          <wps:cNvSpPr>
                            <a:spLocks noChangeArrowheads="1"/>
                          </wps:cNvSpPr>
                          <wps:spPr bwMode="auto">
                            <a:xfrm>
                              <a:off x="6541" y="775"/>
                              <a:ext cx="4" cy="306"/>
                            </a:xfrm>
                            <a:prstGeom prst="rect">
                              <a:avLst/>
                            </a:prstGeom>
                            <a:solidFill>
                              <a:srgbClr val="FFFF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Rectangle 446"/>
                          <wps:cNvSpPr>
                            <a:spLocks noChangeArrowheads="1"/>
                          </wps:cNvSpPr>
                          <wps:spPr bwMode="auto">
                            <a:xfrm>
                              <a:off x="6545" y="775"/>
                              <a:ext cx="1" cy="306"/>
                            </a:xfrm>
                            <a:prstGeom prst="rect">
                              <a:avLst/>
                            </a:prstGeom>
                            <a:solidFill>
                              <a:srgbClr val="FFFF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 name="Rectangle 447"/>
                          <wps:cNvSpPr>
                            <a:spLocks noChangeArrowheads="1"/>
                          </wps:cNvSpPr>
                          <wps:spPr bwMode="auto">
                            <a:xfrm>
                              <a:off x="6546" y="775"/>
                              <a:ext cx="4" cy="306"/>
                            </a:xfrm>
                            <a:prstGeom prst="rect">
                              <a:avLst/>
                            </a:prstGeom>
                            <a:solidFill>
                              <a:srgbClr val="FFFF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 name="Rectangle 448"/>
                          <wps:cNvSpPr>
                            <a:spLocks noChangeArrowheads="1"/>
                          </wps:cNvSpPr>
                          <wps:spPr bwMode="auto">
                            <a:xfrm>
                              <a:off x="6550" y="775"/>
                              <a:ext cx="3" cy="306"/>
                            </a:xfrm>
                            <a:prstGeom prst="rect">
                              <a:avLst/>
                            </a:prstGeom>
                            <a:solidFill>
                              <a:srgbClr val="FFFF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 name="Rectangle 449"/>
                          <wps:cNvSpPr>
                            <a:spLocks noChangeArrowheads="1"/>
                          </wps:cNvSpPr>
                          <wps:spPr bwMode="auto">
                            <a:xfrm>
                              <a:off x="6553" y="775"/>
                              <a:ext cx="4" cy="306"/>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Rectangle 450"/>
                          <wps:cNvSpPr>
                            <a:spLocks noChangeArrowheads="1"/>
                          </wps:cNvSpPr>
                          <wps:spPr bwMode="auto">
                            <a:xfrm>
                              <a:off x="6557" y="775"/>
                              <a:ext cx="3" cy="306"/>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Rectangle 451"/>
                          <wps:cNvSpPr>
                            <a:spLocks noChangeArrowheads="1"/>
                          </wps:cNvSpPr>
                          <wps:spPr bwMode="auto">
                            <a:xfrm>
                              <a:off x="6560" y="775"/>
                              <a:ext cx="3" cy="306"/>
                            </a:xfrm>
                            <a:prstGeom prst="rect">
                              <a:avLst/>
                            </a:prstGeom>
                            <a:solidFill>
                              <a:srgbClr val="FFFF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 name="Rectangle 452"/>
                          <wps:cNvSpPr>
                            <a:spLocks noChangeArrowheads="1"/>
                          </wps:cNvSpPr>
                          <wps:spPr bwMode="auto">
                            <a:xfrm>
                              <a:off x="6563" y="775"/>
                              <a:ext cx="4" cy="306"/>
                            </a:xfrm>
                            <a:prstGeom prst="rect">
                              <a:avLst/>
                            </a:prstGeom>
                            <a:solidFill>
                              <a:srgbClr val="FFFF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 name="Rectangle 453"/>
                          <wps:cNvSpPr>
                            <a:spLocks noChangeArrowheads="1"/>
                          </wps:cNvSpPr>
                          <wps:spPr bwMode="auto">
                            <a:xfrm>
                              <a:off x="6567" y="775"/>
                              <a:ext cx="1" cy="306"/>
                            </a:xfrm>
                            <a:prstGeom prst="rect">
                              <a:avLst/>
                            </a:prstGeom>
                            <a:solidFill>
                              <a:srgbClr val="FFFF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6" name="Rectangle 454"/>
                          <wps:cNvSpPr>
                            <a:spLocks noChangeArrowheads="1"/>
                          </wps:cNvSpPr>
                          <wps:spPr bwMode="auto">
                            <a:xfrm>
                              <a:off x="6568" y="775"/>
                              <a:ext cx="4" cy="306"/>
                            </a:xfrm>
                            <a:prstGeom prst="rect">
                              <a:avLst/>
                            </a:prstGeom>
                            <a:solidFill>
                              <a:srgbClr val="FFFF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 name="Rectangle 455"/>
                          <wps:cNvSpPr>
                            <a:spLocks noChangeArrowheads="1"/>
                          </wps:cNvSpPr>
                          <wps:spPr bwMode="auto">
                            <a:xfrm>
                              <a:off x="6572" y="775"/>
                              <a:ext cx="3" cy="306"/>
                            </a:xfrm>
                            <a:prstGeom prst="rect">
                              <a:avLst/>
                            </a:prstGeom>
                            <a:solidFill>
                              <a:srgbClr val="FFF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 name="Rectangle 456"/>
                          <wps:cNvSpPr>
                            <a:spLocks noChangeArrowheads="1"/>
                          </wps:cNvSpPr>
                          <wps:spPr bwMode="auto">
                            <a:xfrm>
                              <a:off x="6575" y="775"/>
                              <a:ext cx="4" cy="306"/>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 name="Rectangle 457"/>
                          <wps:cNvSpPr>
                            <a:spLocks noChangeArrowheads="1"/>
                          </wps:cNvSpPr>
                          <wps:spPr bwMode="auto">
                            <a:xfrm>
                              <a:off x="6579" y="775"/>
                              <a:ext cx="3" cy="306"/>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Rectangle 458"/>
                          <wps:cNvSpPr>
                            <a:spLocks noChangeArrowheads="1"/>
                          </wps:cNvSpPr>
                          <wps:spPr bwMode="auto">
                            <a:xfrm>
                              <a:off x="6582" y="775"/>
                              <a:ext cx="3" cy="306"/>
                            </a:xfrm>
                            <a:prstGeom prst="rect">
                              <a:avLst/>
                            </a:prstGeom>
                            <a:solidFill>
                              <a:srgbClr val="FFFF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 name="Rectangle 459"/>
                          <wps:cNvSpPr>
                            <a:spLocks noChangeArrowheads="1"/>
                          </wps:cNvSpPr>
                          <wps:spPr bwMode="auto">
                            <a:xfrm>
                              <a:off x="6585" y="775"/>
                              <a:ext cx="4" cy="306"/>
                            </a:xfrm>
                            <a:prstGeom prst="rect">
                              <a:avLst/>
                            </a:prstGeom>
                            <a:solidFill>
                              <a:srgbClr val="FFFF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Rectangle 460"/>
                          <wps:cNvSpPr>
                            <a:spLocks noChangeArrowheads="1"/>
                          </wps:cNvSpPr>
                          <wps:spPr bwMode="auto">
                            <a:xfrm>
                              <a:off x="6589" y="775"/>
                              <a:ext cx="1" cy="306"/>
                            </a:xfrm>
                            <a:prstGeom prst="rect">
                              <a:avLst/>
                            </a:prstGeom>
                            <a:solidFill>
                              <a:srgbClr val="FFFF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461"/>
                          <wps:cNvSpPr>
                            <a:spLocks noChangeArrowheads="1"/>
                          </wps:cNvSpPr>
                          <wps:spPr bwMode="auto">
                            <a:xfrm>
                              <a:off x="6590" y="775"/>
                              <a:ext cx="4" cy="306"/>
                            </a:xfrm>
                            <a:prstGeom prst="rect">
                              <a:avLst/>
                            </a:prstGeom>
                            <a:solidFill>
                              <a:srgbClr val="FF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Rectangle 462"/>
                          <wps:cNvSpPr>
                            <a:spLocks noChangeArrowheads="1"/>
                          </wps:cNvSpPr>
                          <wps:spPr bwMode="auto">
                            <a:xfrm>
                              <a:off x="6594" y="775"/>
                              <a:ext cx="3" cy="306"/>
                            </a:xfrm>
                            <a:prstGeom prst="rect">
                              <a:avLst/>
                            </a:prstGeom>
                            <a:solidFill>
                              <a:srgbClr val="FFFF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Rectangle 463"/>
                          <wps:cNvSpPr>
                            <a:spLocks noChangeArrowheads="1"/>
                          </wps:cNvSpPr>
                          <wps:spPr bwMode="auto">
                            <a:xfrm>
                              <a:off x="6597" y="775"/>
                              <a:ext cx="3" cy="306"/>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Rectangle 464"/>
                          <wps:cNvSpPr>
                            <a:spLocks noChangeArrowheads="1"/>
                          </wps:cNvSpPr>
                          <wps:spPr bwMode="auto">
                            <a:xfrm>
                              <a:off x="6600" y="775"/>
                              <a:ext cx="4" cy="306"/>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 name="Rectangle 465"/>
                          <wps:cNvSpPr>
                            <a:spLocks noChangeArrowheads="1"/>
                          </wps:cNvSpPr>
                          <wps:spPr bwMode="auto">
                            <a:xfrm>
                              <a:off x="6604" y="775"/>
                              <a:ext cx="3" cy="306"/>
                            </a:xfrm>
                            <a:prstGeom prst="rect">
                              <a:avLst/>
                            </a:prstGeom>
                            <a:solidFill>
                              <a:srgbClr val="FFFF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Rectangle 466"/>
                          <wps:cNvSpPr>
                            <a:spLocks noChangeArrowheads="1"/>
                          </wps:cNvSpPr>
                          <wps:spPr bwMode="auto">
                            <a:xfrm>
                              <a:off x="6607" y="775"/>
                              <a:ext cx="4" cy="306"/>
                            </a:xfrm>
                            <a:prstGeom prst="rect">
                              <a:avLst/>
                            </a:prstGeom>
                            <a:solidFill>
                              <a:srgbClr val="FFFF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 name="Rectangle 467"/>
                          <wps:cNvSpPr>
                            <a:spLocks noChangeArrowheads="1"/>
                          </wps:cNvSpPr>
                          <wps:spPr bwMode="auto">
                            <a:xfrm>
                              <a:off x="6611" y="775"/>
                              <a:ext cx="1" cy="306"/>
                            </a:xfrm>
                            <a:prstGeom prst="rect">
                              <a:avLst/>
                            </a:prstGeom>
                            <a:solidFill>
                              <a:srgbClr val="FFFF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Rectangle 468"/>
                          <wps:cNvSpPr>
                            <a:spLocks noChangeArrowheads="1"/>
                          </wps:cNvSpPr>
                          <wps:spPr bwMode="auto">
                            <a:xfrm>
                              <a:off x="6612" y="775"/>
                              <a:ext cx="4" cy="306"/>
                            </a:xfrm>
                            <a:prstGeom prst="rect">
                              <a:avLst/>
                            </a:prstGeom>
                            <a:solidFill>
                              <a:srgbClr val="FFF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469"/>
                          <wps:cNvSpPr>
                            <a:spLocks noChangeArrowheads="1"/>
                          </wps:cNvSpPr>
                          <wps:spPr bwMode="auto">
                            <a:xfrm>
                              <a:off x="6616" y="775"/>
                              <a:ext cx="3" cy="306"/>
                            </a:xfrm>
                            <a:prstGeom prst="rect">
                              <a:avLst/>
                            </a:prstGeom>
                            <a:solidFill>
                              <a:srgbClr val="FFFF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470"/>
                          <wps:cNvSpPr>
                            <a:spLocks noChangeArrowheads="1"/>
                          </wps:cNvSpPr>
                          <wps:spPr bwMode="auto">
                            <a:xfrm>
                              <a:off x="6619" y="775"/>
                              <a:ext cx="3" cy="306"/>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 name="Rectangle 471"/>
                          <wps:cNvSpPr>
                            <a:spLocks noChangeArrowheads="1"/>
                          </wps:cNvSpPr>
                          <wps:spPr bwMode="auto">
                            <a:xfrm>
                              <a:off x="6622" y="775"/>
                              <a:ext cx="4" cy="306"/>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Rectangle 472"/>
                          <wps:cNvSpPr>
                            <a:spLocks noChangeArrowheads="1"/>
                          </wps:cNvSpPr>
                          <wps:spPr bwMode="auto">
                            <a:xfrm>
                              <a:off x="6626" y="775"/>
                              <a:ext cx="3" cy="306"/>
                            </a:xfrm>
                            <a:prstGeom prst="rect">
                              <a:avLst/>
                            </a:prstGeom>
                            <a:solidFill>
                              <a:srgbClr val="FFFF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 name="Rectangle 473"/>
                          <wps:cNvSpPr>
                            <a:spLocks noChangeArrowheads="1"/>
                          </wps:cNvSpPr>
                          <wps:spPr bwMode="auto">
                            <a:xfrm>
                              <a:off x="6629" y="775"/>
                              <a:ext cx="3" cy="306"/>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Rectangle 474"/>
                          <wps:cNvSpPr>
                            <a:spLocks noChangeArrowheads="1"/>
                          </wps:cNvSpPr>
                          <wps:spPr bwMode="auto">
                            <a:xfrm>
                              <a:off x="6632" y="775"/>
                              <a:ext cx="2" cy="306"/>
                            </a:xfrm>
                            <a:prstGeom prst="rect">
                              <a:avLst/>
                            </a:prstGeom>
                            <a:solidFill>
                              <a:srgbClr val="FFFF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475"/>
                          <wps:cNvSpPr>
                            <a:spLocks noChangeArrowheads="1"/>
                          </wps:cNvSpPr>
                          <wps:spPr bwMode="auto">
                            <a:xfrm>
                              <a:off x="6634" y="775"/>
                              <a:ext cx="4" cy="306"/>
                            </a:xfrm>
                            <a:prstGeom prst="rect">
                              <a:avLst/>
                            </a:prstGeom>
                            <a:solidFill>
                              <a:srgbClr val="FFFF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476"/>
                          <wps:cNvSpPr>
                            <a:spLocks noChangeArrowheads="1"/>
                          </wps:cNvSpPr>
                          <wps:spPr bwMode="auto">
                            <a:xfrm>
                              <a:off x="6638" y="775"/>
                              <a:ext cx="3" cy="306"/>
                            </a:xfrm>
                            <a:prstGeom prst="rect">
                              <a:avLst/>
                            </a:prstGeom>
                            <a:solidFill>
                              <a:srgbClr val="FFFF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477"/>
                          <wps:cNvSpPr>
                            <a:spLocks noChangeArrowheads="1"/>
                          </wps:cNvSpPr>
                          <wps:spPr bwMode="auto">
                            <a:xfrm>
                              <a:off x="6641" y="775"/>
                              <a:ext cx="3" cy="306"/>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478"/>
                          <wps:cNvSpPr>
                            <a:spLocks noChangeArrowheads="1"/>
                          </wps:cNvSpPr>
                          <wps:spPr bwMode="auto">
                            <a:xfrm>
                              <a:off x="6644" y="775"/>
                              <a:ext cx="4" cy="306"/>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Rectangle 479"/>
                          <wps:cNvSpPr>
                            <a:spLocks noChangeArrowheads="1"/>
                          </wps:cNvSpPr>
                          <wps:spPr bwMode="auto">
                            <a:xfrm>
                              <a:off x="6648" y="775"/>
                              <a:ext cx="3" cy="306"/>
                            </a:xfrm>
                            <a:prstGeom prst="rect">
                              <a:avLst/>
                            </a:prstGeom>
                            <a:solidFill>
                              <a:srgbClr val="FFFF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480"/>
                          <wps:cNvSpPr>
                            <a:spLocks noChangeArrowheads="1"/>
                          </wps:cNvSpPr>
                          <wps:spPr bwMode="auto">
                            <a:xfrm>
                              <a:off x="6651" y="775"/>
                              <a:ext cx="3" cy="306"/>
                            </a:xfrm>
                            <a:prstGeom prst="rect">
                              <a:avLst/>
                            </a:prstGeom>
                            <a:solidFill>
                              <a:srgbClr val="FFFF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 name="Rectangle 481"/>
                          <wps:cNvSpPr>
                            <a:spLocks noChangeArrowheads="1"/>
                          </wps:cNvSpPr>
                          <wps:spPr bwMode="auto">
                            <a:xfrm>
                              <a:off x="6654" y="775"/>
                              <a:ext cx="2" cy="306"/>
                            </a:xfrm>
                            <a:prstGeom prst="rect">
                              <a:avLst/>
                            </a:prstGeom>
                            <a:solidFill>
                              <a:srgbClr val="FFFF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 name="Rectangle 482"/>
                          <wps:cNvSpPr>
                            <a:spLocks noChangeArrowheads="1"/>
                          </wps:cNvSpPr>
                          <wps:spPr bwMode="auto">
                            <a:xfrm>
                              <a:off x="6656" y="775"/>
                              <a:ext cx="3" cy="306"/>
                            </a:xfrm>
                            <a:prstGeom prst="rect">
                              <a:avLst/>
                            </a:prstGeom>
                            <a:solidFill>
                              <a:srgbClr val="FFFF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 name="Rectangle 483"/>
                          <wps:cNvSpPr>
                            <a:spLocks noChangeArrowheads="1"/>
                          </wps:cNvSpPr>
                          <wps:spPr bwMode="auto">
                            <a:xfrm>
                              <a:off x="6659" y="775"/>
                              <a:ext cx="4" cy="306"/>
                            </a:xfrm>
                            <a:prstGeom prst="rect">
                              <a:avLst/>
                            </a:prstGeom>
                            <a:solidFill>
                              <a:srgbClr val="FFFF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 name="Rectangle 484"/>
                          <wps:cNvSpPr>
                            <a:spLocks noChangeArrowheads="1"/>
                          </wps:cNvSpPr>
                          <wps:spPr bwMode="auto">
                            <a:xfrm>
                              <a:off x="6663" y="775"/>
                              <a:ext cx="3" cy="306"/>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 name="Rectangle 485"/>
                          <wps:cNvSpPr>
                            <a:spLocks noChangeArrowheads="1"/>
                          </wps:cNvSpPr>
                          <wps:spPr bwMode="auto">
                            <a:xfrm>
                              <a:off x="6666" y="775"/>
                              <a:ext cx="4" cy="306"/>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Rectangle 486"/>
                          <wps:cNvSpPr>
                            <a:spLocks noChangeArrowheads="1"/>
                          </wps:cNvSpPr>
                          <wps:spPr bwMode="auto">
                            <a:xfrm>
                              <a:off x="6670" y="775"/>
                              <a:ext cx="1" cy="306"/>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487"/>
                          <wps:cNvSpPr>
                            <a:spLocks noChangeArrowheads="1"/>
                          </wps:cNvSpPr>
                          <wps:spPr bwMode="auto">
                            <a:xfrm>
                              <a:off x="6671" y="775"/>
                              <a:ext cx="4" cy="306"/>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488"/>
                          <wps:cNvSpPr>
                            <a:spLocks noChangeArrowheads="1"/>
                          </wps:cNvSpPr>
                          <wps:spPr bwMode="auto">
                            <a:xfrm>
                              <a:off x="6675" y="775"/>
                              <a:ext cx="3" cy="306"/>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 name="Rectangle 489"/>
                          <wps:cNvSpPr>
                            <a:spLocks noChangeArrowheads="1"/>
                          </wps:cNvSpPr>
                          <wps:spPr bwMode="auto">
                            <a:xfrm>
                              <a:off x="6678" y="775"/>
                              <a:ext cx="2" cy="306"/>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Rectangle 490"/>
                          <wps:cNvSpPr>
                            <a:spLocks noChangeArrowheads="1"/>
                          </wps:cNvSpPr>
                          <wps:spPr bwMode="auto">
                            <a:xfrm>
                              <a:off x="6680" y="775"/>
                              <a:ext cx="3" cy="306"/>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491"/>
                          <wps:cNvSpPr>
                            <a:spLocks noChangeArrowheads="1"/>
                          </wps:cNvSpPr>
                          <wps:spPr bwMode="auto">
                            <a:xfrm>
                              <a:off x="6683" y="775"/>
                              <a:ext cx="3" cy="306"/>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492"/>
                          <wps:cNvSpPr>
                            <a:spLocks noChangeArrowheads="1"/>
                          </wps:cNvSpPr>
                          <wps:spPr bwMode="auto">
                            <a:xfrm>
                              <a:off x="6686" y="775"/>
                              <a:ext cx="2" cy="306"/>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Rectangle 493"/>
                          <wps:cNvSpPr>
                            <a:spLocks noChangeArrowheads="1"/>
                          </wps:cNvSpPr>
                          <wps:spPr bwMode="auto">
                            <a:xfrm>
                              <a:off x="6688" y="775"/>
                              <a:ext cx="4" cy="306"/>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Rectangle 494"/>
                          <wps:cNvSpPr>
                            <a:spLocks noChangeArrowheads="1"/>
                          </wps:cNvSpPr>
                          <wps:spPr bwMode="auto">
                            <a:xfrm>
                              <a:off x="6692" y="775"/>
                              <a:ext cx="3" cy="306"/>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Rectangle 495"/>
                          <wps:cNvSpPr>
                            <a:spLocks noChangeArrowheads="1"/>
                          </wps:cNvSpPr>
                          <wps:spPr bwMode="auto">
                            <a:xfrm>
                              <a:off x="6695" y="775"/>
                              <a:ext cx="3" cy="306"/>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496"/>
                          <wps:cNvSpPr>
                            <a:spLocks noChangeArrowheads="1"/>
                          </wps:cNvSpPr>
                          <wps:spPr bwMode="auto">
                            <a:xfrm>
                              <a:off x="6698" y="775"/>
                              <a:ext cx="4" cy="306"/>
                            </a:xfrm>
                            <a:prstGeom prst="rect">
                              <a:avLst/>
                            </a:prstGeom>
                            <a:solidFill>
                              <a:srgbClr val="FFFF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Rectangle 497"/>
                          <wps:cNvSpPr>
                            <a:spLocks noChangeArrowheads="1"/>
                          </wps:cNvSpPr>
                          <wps:spPr bwMode="auto">
                            <a:xfrm>
                              <a:off x="6702" y="775"/>
                              <a:ext cx="3" cy="306"/>
                            </a:xfrm>
                            <a:prstGeom prst="rect">
                              <a:avLst/>
                            </a:prstGeom>
                            <a:solidFill>
                              <a:srgbClr val="FFFF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Rectangle 498"/>
                          <wps:cNvSpPr>
                            <a:spLocks noChangeArrowheads="1"/>
                          </wps:cNvSpPr>
                          <wps:spPr bwMode="auto">
                            <a:xfrm>
                              <a:off x="6705" y="775"/>
                              <a:ext cx="3" cy="306"/>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 name="Rectangle 499"/>
                          <wps:cNvSpPr>
                            <a:spLocks noChangeArrowheads="1"/>
                          </wps:cNvSpPr>
                          <wps:spPr bwMode="auto">
                            <a:xfrm>
                              <a:off x="6708" y="775"/>
                              <a:ext cx="4" cy="306"/>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500"/>
                          <wps:cNvSpPr>
                            <a:spLocks noChangeArrowheads="1"/>
                          </wps:cNvSpPr>
                          <wps:spPr bwMode="auto">
                            <a:xfrm>
                              <a:off x="6712" y="775"/>
                              <a:ext cx="1" cy="306"/>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Rectangle 501"/>
                          <wps:cNvSpPr>
                            <a:spLocks noChangeArrowheads="1"/>
                          </wps:cNvSpPr>
                          <wps:spPr bwMode="auto">
                            <a:xfrm>
                              <a:off x="6713" y="775"/>
                              <a:ext cx="4" cy="306"/>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502"/>
                          <wps:cNvSpPr>
                            <a:spLocks noChangeArrowheads="1"/>
                          </wps:cNvSpPr>
                          <wps:spPr bwMode="auto">
                            <a:xfrm>
                              <a:off x="6717" y="775"/>
                              <a:ext cx="3" cy="306"/>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Rectangle 503"/>
                          <wps:cNvSpPr>
                            <a:spLocks noChangeArrowheads="1"/>
                          </wps:cNvSpPr>
                          <wps:spPr bwMode="auto">
                            <a:xfrm>
                              <a:off x="6720" y="775"/>
                              <a:ext cx="2" cy="306"/>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504"/>
                          <wps:cNvSpPr>
                            <a:spLocks noChangeArrowheads="1"/>
                          </wps:cNvSpPr>
                          <wps:spPr bwMode="auto">
                            <a:xfrm>
                              <a:off x="6722" y="775"/>
                              <a:ext cx="3" cy="306"/>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Rectangle 505"/>
                          <wps:cNvSpPr>
                            <a:spLocks noChangeArrowheads="1"/>
                          </wps:cNvSpPr>
                          <wps:spPr bwMode="auto">
                            <a:xfrm>
                              <a:off x="6725" y="775"/>
                              <a:ext cx="4" cy="306"/>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506"/>
                          <wps:cNvSpPr>
                            <a:spLocks noChangeArrowheads="1"/>
                          </wps:cNvSpPr>
                          <wps:spPr bwMode="auto">
                            <a:xfrm>
                              <a:off x="6729" y="775"/>
                              <a:ext cx="3" cy="306"/>
                            </a:xfrm>
                            <a:prstGeom prst="rect">
                              <a:avLst/>
                            </a:prstGeom>
                            <a:solidFill>
                              <a:srgbClr val="FFFF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Rectangle 507"/>
                          <wps:cNvSpPr>
                            <a:spLocks noChangeArrowheads="1"/>
                          </wps:cNvSpPr>
                          <wps:spPr bwMode="auto">
                            <a:xfrm>
                              <a:off x="6732" y="775"/>
                              <a:ext cx="3" cy="306"/>
                            </a:xfrm>
                            <a:prstGeom prst="rect">
                              <a:avLst/>
                            </a:prstGeom>
                            <a:solidFill>
                              <a:srgbClr val="FFFF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508"/>
                          <wps:cNvSpPr>
                            <a:spLocks noChangeArrowheads="1"/>
                          </wps:cNvSpPr>
                          <wps:spPr bwMode="auto">
                            <a:xfrm>
                              <a:off x="6735" y="775"/>
                              <a:ext cx="4" cy="306"/>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Rectangle 509"/>
                          <wps:cNvSpPr>
                            <a:spLocks noChangeArrowheads="1"/>
                          </wps:cNvSpPr>
                          <wps:spPr bwMode="auto">
                            <a:xfrm>
                              <a:off x="6739" y="775"/>
                              <a:ext cx="3" cy="306"/>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510"/>
                          <wps:cNvSpPr>
                            <a:spLocks noChangeArrowheads="1"/>
                          </wps:cNvSpPr>
                          <wps:spPr bwMode="auto">
                            <a:xfrm>
                              <a:off x="6742" y="775"/>
                              <a:ext cx="2" cy="306"/>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Rectangle 511"/>
                          <wps:cNvSpPr>
                            <a:spLocks noChangeArrowheads="1"/>
                          </wps:cNvSpPr>
                          <wps:spPr bwMode="auto">
                            <a:xfrm>
                              <a:off x="6744" y="775"/>
                              <a:ext cx="3" cy="306"/>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Rectangle 512"/>
                          <wps:cNvSpPr>
                            <a:spLocks noChangeArrowheads="1"/>
                          </wps:cNvSpPr>
                          <wps:spPr bwMode="auto">
                            <a:xfrm>
                              <a:off x="6747" y="775"/>
                              <a:ext cx="4" cy="306"/>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 name="Rectangle 513"/>
                          <wps:cNvSpPr>
                            <a:spLocks noChangeArrowheads="1"/>
                          </wps:cNvSpPr>
                          <wps:spPr bwMode="auto">
                            <a:xfrm>
                              <a:off x="6751" y="775"/>
                              <a:ext cx="3" cy="306"/>
                            </a:xfrm>
                            <a:prstGeom prst="rect">
                              <a:avLst/>
                            </a:prstGeom>
                            <a:solidFill>
                              <a:srgbClr val="FFFF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514"/>
                          <wps:cNvSpPr>
                            <a:spLocks noChangeArrowheads="1"/>
                          </wps:cNvSpPr>
                          <wps:spPr bwMode="auto">
                            <a:xfrm>
                              <a:off x="6754" y="775"/>
                              <a:ext cx="3" cy="306"/>
                            </a:xfrm>
                            <a:prstGeom prst="rect">
                              <a:avLst/>
                            </a:prstGeom>
                            <a:solidFill>
                              <a:srgbClr val="FFFF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515"/>
                          <wps:cNvSpPr>
                            <a:spLocks noChangeArrowheads="1"/>
                          </wps:cNvSpPr>
                          <wps:spPr bwMode="auto">
                            <a:xfrm>
                              <a:off x="6757" y="775"/>
                              <a:ext cx="4" cy="306"/>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516"/>
                          <wps:cNvSpPr>
                            <a:spLocks noChangeArrowheads="1"/>
                          </wps:cNvSpPr>
                          <wps:spPr bwMode="auto">
                            <a:xfrm>
                              <a:off x="6761" y="775"/>
                              <a:ext cx="3" cy="306"/>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Rectangle 517"/>
                          <wps:cNvSpPr>
                            <a:spLocks noChangeArrowheads="1"/>
                          </wps:cNvSpPr>
                          <wps:spPr bwMode="auto">
                            <a:xfrm>
                              <a:off x="6764" y="775"/>
                              <a:ext cx="2" cy="306"/>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518"/>
                          <wps:cNvSpPr>
                            <a:spLocks noChangeArrowheads="1"/>
                          </wps:cNvSpPr>
                          <wps:spPr bwMode="auto">
                            <a:xfrm>
                              <a:off x="6766" y="775"/>
                              <a:ext cx="3" cy="306"/>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 name="Rectangle 519"/>
                          <wps:cNvSpPr>
                            <a:spLocks noChangeArrowheads="1"/>
                          </wps:cNvSpPr>
                          <wps:spPr bwMode="auto">
                            <a:xfrm>
                              <a:off x="6769" y="775"/>
                              <a:ext cx="4" cy="306"/>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Rectangle 520"/>
                          <wps:cNvSpPr>
                            <a:spLocks noChangeArrowheads="1"/>
                          </wps:cNvSpPr>
                          <wps:spPr bwMode="auto">
                            <a:xfrm>
                              <a:off x="6773" y="775"/>
                              <a:ext cx="3" cy="306"/>
                            </a:xfrm>
                            <a:prstGeom prst="rect">
                              <a:avLst/>
                            </a:prstGeom>
                            <a:solidFill>
                              <a:srgbClr val="FFF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Rectangle 521"/>
                          <wps:cNvSpPr>
                            <a:spLocks noChangeArrowheads="1"/>
                          </wps:cNvSpPr>
                          <wps:spPr bwMode="auto">
                            <a:xfrm>
                              <a:off x="6776" y="775"/>
                              <a:ext cx="3" cy="306"/>
                            </a:xfrm>
                            <a:prstGeom prst="rect">
                              <a:avLst/>
                            </a:prstGeom>
                            <a:solidFill>
                              <a:srgbClr val="FFFF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522"/>
                          <wps:cNvSpPr>
                            <a:spLocks noChangeArrowheads="1"/>
                          </wps:cNvSpPr>
                          <wps:spPr bwMode="auto">
                            <a:xfrm>
                              <a:off x="6779" y="775"/>
                              <a:ext cx="4" cy="306"/>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Rectangle 523"/>
                          <wps:cNvSpPr>
                            <a:spLocks noChangeArrowheads="1"/>
                          </wps:cNvSpPr>
                          <wps:spPr bwMode="auto">
                            <a:xfrm>
                              <a:off x="6783" y="775"/>
                              <a:ext cx="3" cy="306"/>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Rectangle 524"/>
                          <wps:cNvSpPr>
                            <a:spLocks noChangeArrowheads="1"/>
                          </wps:cNvSpPr>
                          <wps:spPr bwMode="auto">
                            <a:xfrm>
                              <a:off x="6786" y="775"/>
                              <a:ext cx="2" cy="306"/>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 name="Rectangle 525"/>
                          <wps:cNvSpPr>
                            <a:spLocks noChangeArrowheads="1"/>
                          </wps:cNvSpPr>
                          <wps:spPr bwMode="auto">
                            <a:xfrm>
                              <a:off x="6788" y="775"/>
                              <a:ext cx="3" cy="306"/>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Rectangle 526"/>
                          <wps:cNvSpPr>
                            <a:spLocks noChangeArrowheads="1"/>
                          </wps:cNvSpPr>
                          <wps:spPr bwMode="auto">
                            <a:xfrm>
                              <a:off x="6791" y="775"/>
                              <a:ext cx="3" cy="306"/>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9" name="Rectangle 527"/>
                          <wps:cNvSpPr>
                            <a:spLocks noChangeArrowheads="1"/>
                          </wps:cNvSpPr>
                          <wps:spPr bwMode="auto">
                            <a:xfrm>
                              <a:off x="6794" y="775"/>
                              <a:ext cx="4" cy="306"/>
                            </a:xfrm>
                            <a:prstGeom prst="rect">
                              <a:avLst/>
                            </a:prstGeom>
                            <a:solidFill>
                              <a:srgbClr val="FFFF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Rectangle 528"/>
                          <wps:cNvSpPr>
                            <a:spLocks noChangeArrowheads="1"/>
                          </wps:cNvSpPr>
                          <wps:spPr bwMode="auto">
                            <a:xfrm>
                              <a:off x="6798" y="775"/>
                              <a:ext cx="3" cy="306"/>
                            </a:xfrm>
                            <a:prstGeom prst="rect">
                              <a:avLst/>
                            </a:prstGeom>
                            <a:solidFill>
                              <a:srgbClr val="FFFF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 name="Rectangle 529"/>
                          <wps:cNvSpPr>
                            <a:spLocks noChangeArrowheads="1"/>
                          </wps:cNvSpPr>
                          <wps:spPr bwMode="auto">
                            <a:xfrm>
                              <a:off x="6801" y="775"/>
                              <a:ext cx="4" cy="306"/>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Rectangle 530"/>
                          <wps:cNvSpPr>
                            <a:spLocks noChangeArrowheads="1"/>
                          </wps:cNvSpPr>
                          <wps:spPr bwMode="auto">
                            <a:xfrm>
                              <a:off x="6805" y="775"/>
                              <a:ext cx="3" cy="306"/>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 name="Rectangle 531"/>
                          <wps:cNvSpPr>
                            <a:spLocks noChangeArrowheads="1"/>
                          </wps:cNvSpPr>
                          <wps:spPr bwMode="auto">
                            <a:xfrm>
                              <a:off x="6808" y="775"/>
                              <a:ext cx="2" cy="306"/>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Rectangle 532"/>
                          <wps:cNvSpPr>
                            <a:spLocks noChangeArrowheads="1"/>
                          </wps:cNvSpPr>
                          <wps:spPr bwMode="auto">
                            <a:xfrm>
                              <a:off x="6810" y="775"/>
                              <a:ext cx="3" cy="306"/>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Rectangle 533"/>
                          <wps:cNvSpPr>
                            <a:spLocks noChangeArrowheads="1"/>
                          </wps:cNvSpPr>
                          <wps:spPr bwMode="auto">
                            <a:xfrm>
                              <a:off x="6813" y="775"/>
                              <a:ext cx="3" cy="306"/>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Rectangle 534"/>
                          <wps:cNvSpPr>
                            <a:spLocks noChangeArrowheads="1"/>
                          </wps:cNvSpPr>
                          <wps:spPr bwMode="auto">
                            <a:xfrm>
                              <a:off x="6816" y="775"/>
                              <a:ext cx="4" cy="306"/>
                            </a:xfrm>
                            <a:prstGeom prst="rect">
                              <a:avLst/>
                            </a:prstGeom>
                            <a:solidFill>
                              <a:srgbClr val="FFFF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535"/>
                          <wps:cNvSpPr>
                            <a:spLocks noChangeArrowheads="1"/>
                          </wps:cNvSpPr>
                          <wps:spPr bwMode="auto">
                            <a:xfrm>
                              <a:off x="6820" y="775"/>
                              <a:ext cx="3" cy="306"/>
                            </a:xfrm>
                            <a:prstGeom prst="rect">
                              <a:avLst/>
                            </a:prstGeom>
                            <a:solidFill>
                              <a:srgbClr val="FFFF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Rectangle 536"/>
                          <wps:cNvSpPr>
                            <a:spLocks noChangeArrowheads="1"/>
                          </wps:cNvSpPr>
                          <wps:spPr bwMode="auto">
                            <a:xfrm>
                              <a:off x="6823" y="775"/>
                              <a:ext cx="4" cy="306"/>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Rectangle 537"/>
                          <wps:cNvSpPr>
                            <a:spLocks noChangeArrowheads="1"/>
                          </wps:cNvSpPr>
                          <wps:spPr bwMode="auto">
                            <a:xfrm>
                              <a:off x="6827" y="775"/>
                              <a:ext cx="3" cy="306"/>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538"/>
                          <wps:cNvSpPr>
                            <a:spLocks noChangeArrowheads="1"/>
                          </wps:cNvSpPr>
                          <wps:spPr bwMode="auto">
                            <a:xfrm>
                              <a:off x="6830" y="775"/>
                              <a:ext cx="2" cy="306"/>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539"/>
                          <wps:cNvSpPr>
                            <a:spLocks noChangeArrowheads="1"/>
                          </wps:cNvSpPr>
                          <wps:spPr bwMode="auto">
                            <a:xfrm>
                              <a:off x="6832" y="775"/>
                              <a:ext cx="3" cy="306"/>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540"/>
                          <wps:cNvSpPr>
                            <a:spLocks noChangeArrowheads="1"/>
                          </wps:cNvSpPr>
                          <wps:spPr bwMode="auto">
                            <a:xfrm>
                              <a:off x="6835" y="775"/>
                              <a:ext cx="3" cy="306"/>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Rectangle 541"/>
                          <wps:cNvSpPr>
                            <a:spLocks noChangeArrowheads="1"/>
                          </wps:cNvSpPr>
                          <wps:spPr bwMode="auto">
                            <a:xfrm>
                              <a:off x="6838" y="775"/>
                              <a:ext cx="4" cy="306"/>
                            </a:xfrm>
                            <a:prstGeom prst="rect">
                              <a:avLst/>
                            </a:prstGeom>
                            <a:solidFill>
                              <a:srgbClr val="FFF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542"/>
                          <wps:cNvSpPr>
                            <a:spLocks noChangeArrowheads="1"/>
                          </wps:cNvSpPr>
                          <wps:spPr bwMode="auto">
                            <a:xfrm>
                              <a:off x="6842" y="775"/>
                              <a:ext cx="3" cy="306"/>
                            </a:xfrm>
                            <a:prstGeom prst="rect">
                              <a:avLst/>
                            </a:prstGeom>
                            <a:solidFill>
                              <a:srgbClr val="FFFF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Rectangle 543"/>
                          <wps:cNvSpPr>
                            <a:spLocks noChangeArrowheads="1"/>
                          </wps:cNvSpPr>
                          <wps:spPr bwMode="auto">
                            <a:xfrm>
                              <a:off x="6845" y="775"/>
                              <a:ext cx="3" cy="306"/>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Rectangle 544"/>
                          <wps:cNvSpPr>
                            <a:spLocks noChangeArrowheads="1"/>
                          </wps:cNvSpPr>
                          <wps:spPr bwMode="auto">
                            <a:xfrm>
                              <a:off x="6848" y="775"/>
                              <a:ext cx="4" cy="306"/>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545"/>
                          <wps:cNvSpPr>
                            <a:spLocks noChangeArrowheads="1"/>
                          </wps:cNvSpPr>
                          <wps:spPr bwMode="auto">
                            <a:xfrm>
                              <a:off x="6852" y="775"/>
                              <a:ext cx="2" cy="306"/>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546"/>
                          <wps:cNvSpPr>
                            <a:spLocks noChangeArrowheads="1"/>
                          </wps:cNvSpPr>
                          <wps:spPr bwMode="auto">
                            <a:xfrm>
                              <a:off x="6854" y="775"/>
                              <a:ext cx="3" cy="306"/>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547"/>
                          <wps:cNvSpPr>
                            <a:spLocks noChangeArrowheads="1"/>
                          </wps:cNvSpPr>
                          <wps:spPr bwMode="auto">
                            <a:xfrm>
                              <a:off x="6857" y="775"/>
                              <a:ext cx="3" cy="306"/>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Rectangle 548"/>
                          <wps:cNvSpPr>
                            <a:spLocks noChangeArrowheads="1"/>
                          </wps:cNvSpPr>
                          <wps:spPr bwMode="auto">
                            <a:xfrm>
                              <a:off x="6860" y="775"/>
                              <a:ext cx="4" cy="306"/>
                            </a:xfrm>
                            <a:prstGeom prst="rect">
                              <a:avLst/>
                            </a:prstGeom>
                            <a:solidFill>
                              <a:srgbClr val="FFFF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549"/>
                          <wps:cNvSpPr>
                            <a:spLocks noChangeArrowheads="1"/>
                          </wps:cNvSpPr>
                          <wps:spPr bwMode="auto">
                            <a:xfrm>
                              <a:off x="6864" y="775"/>
                              <a:ext cx="3" cy="306"/>
                            </a:xfrm>
                            <a:prstGeom prst="rect">
                              <a:avLst/>
                            </a:prstGeom>
                            <a:solidFill>
                              <a:srgbClr val="FFFF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550"/>
                          <wps:cNvSpPr>
                            <a:spLocks noChangeArrowheads="1"/>
                          </wps:cNvSpPr>
                          <wps:spPr bwMode="auto">
                            <a:xfrm>
                              <a:off x="6867" y="775"/>
                              <a:ext cx="3" cy="306"/>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Rectangle 551"/>
                          <wps:cNvSpPr>
                            <a:spLocks noChangeArrowheads="1"/>
                          </wps:cNvSpPr>
                          <wps:spPr bwMode="auto">
                            <a:xfrm>
                              <a:off x="6870" y="775"/>
                              <a:ext cx="4" cy="306"/>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Rectangle 552"/>
                          <wps:cNvSpPr>
                            <a:spLocks noChangeArrowheads="1"/>
                          </wps:cNvSpPr>
                          <wps:spPr bwMode="auto">
                            <a:xfrm>
                              <a:off x="6874" y="775"/>
                              <a:ext cx="1" cy="306"/>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 name="Rectangle 553"/>
                          <wps:cNvSpPr>
                            <a:spLocks noChangeArrowheads="1"/>
                          </wps:cNvSpPr>
                          <wps:spPr bwMode="auto">
                            <a:xfrm>
                              <a:off x="6875" y="775"/>
                              <a:ext cx="4" cy="306"/>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 name="Rectangle 554"/>
                          <wps:cNvSpPr>
                            <a:spLocks noChangeArrowheads="1"/>
                          </wps:cNvSpPr>
                          <wps:spPr bwMode="auto">
                            <a:xfrm>
                              <a:off x="6879" y="775"/>
                              <a:ext cx="3" cy="306"/>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 name="Rectangle 555"/>
                          <wps:cNvSpPr>
                            <a:spLocks noChangeArrowheads="1"/>
                          </wps:cNvSpPr>
                          <wps:spPr bwMode="auto">
                            <a:xfrm>
                              <a:off x="6882" y="775"/>
                              <a:ext cx="4" cy="306"/>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 name="Rectangle 556"/>
                          <wps:cNvSpPr>
                            <a:spLocks noChangeArrowheads="1"/>
                          </wps:cNvSpPr>
                          <wps:spPr bwMode="auto">
                            <a:xfrm>
                              <a:off x="6886" y="775"/>
                              <a:ext cx="3" cy="306"/>
                            </a:xfrm>
                            <a:prstGeom prst="rect">
                              <a:avLst/>
                            </a:prstGeom>
                            <a:solidFill>
                              <a:srgbClr val="FFFF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557"/>
                          <wps:cNvSpPr>
                            <a:spLocks noChangeArrowheads="1"/>
                          </wps:cNvSpPr>
                          <wps:spPr bwMode="auto">
                            <a:xfrm>
                              <a:off x="6889" y="775"/>
                              <a:ext cx="3" cy="306"/>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Rectangle 558"/>
                          <wps:cNvSpPr>
                            <a:spLocks noChangeArrowheads="1"/>
                          </wps:cNvSpPr>
                          <wps:spPr bwMode="auto">
                            <a:xfrm>
                              <a:off x="6892" y="775"/>
                              <a:ext cx="4" cy="306"/>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559"/>
                          <wps:cNvSpPr>
                            <a:spLocks noChangeArrowheads="1"/>
                          </wps:cNvSpPr>
                          <wps:spPr bwMode="auto">
                            <a:xfrm>
                              <a:off x="6896" y="775"/>
                              <a:ext cx="3" cy="306"/>
                            </a:xfrm>
                            <a:prstGeom prst="rect">
                              <a:avLst/>
                            </a:prstGeom>
                            <a:solidFill>
                              <a:srgbClr val="FFFF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560"/>
                          <wps:cNvSpPr>
                            <a:spLocks noChangeArrowheads="1"/>
                          </wps:cNvSpPr>
                          <wps:spPr bwMode="auto">
                            <a:xfrm>
                              <a:off x="6899" y="775"/>
                              <a:ext cx="3" cy="306"/>
                            </a:xfrm>
                            <a:prstGeom prst="rect">
                              <a:avLst/>
                            </a:prstGeom>
                            <a:solidFill>
                              <a:srgbClr val="FFFF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Rectangle 561"/>
                          <wps:cNvSpPr>
                            <a:spLocks noChangeArrowheads="1"/>
                          </wps:cNvSpPr>
                          <wps:spPr bwMode="auto">
                            <a:xfrm>
                              <a:off x="6902" y="775"/>
                              <a:ext cx="4" cy="306"/>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Rectangle 562"/>
                          <wps:cNvSpPr>
                            <a:spLocks noChangeArrowheads="1"/>
                          </wps:cNvSpPr>
                          <wps:spPr bwMode="auto">
                            <a:xfrm>
                              <a:off x="6906" y="775"/>
                              <a:ext cx="3" cy="306"/>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563"/>
                          <wps:cNvSpPr>
                            <a:spLocks noChangeArrowheads="1"/>
                          </wps:cNvSpPr>
                          <wps:spPr bwMode="auto">
                            <a:xfrm>
                              <a:off x="6909" y="775"/>
                              <a:ext cx="2" cy="306"/>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Rectangle 564"/>
                          <wps:cNvSpPr>
                            <a:spLocks noChangeArrowheads="1"/>
                          </wps:cNvSpPr>
                          <wps:spPr bwMode="auto">
                            <a:xfrm>
                              <a:off x="6911" y="775"/>
                              <a:ext cx="3" cy="306"/>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Rectangle 565"/>
                          <wps:cNvSpPr>
                            <a:spLocks noChangeArrowheads="1"/>
                          </wps:cNvSpPr>
                          <wps:spPr bwMode="auto">
                            <a:xfrm>
                              <a:off x="6914" y="775"/>
                              <a:ext cx="4" cy="306"/>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Rectangle 566"/>
                          <wps:cNvSpPr>
                            <a:spLocks noChangeArrowheads="1"/>
                          </wps:cNvSpPr>
                          <wps:spPr bwMode="auto">
                            <a:xfrm>
                              <a:off x="6918" y="775"/>
                              <a:ext cx="3" cy="306"/>
                            </a:xfrm>
                            <a:prstGeom prst="rect">
                              <a:avLst/>
                            </a:prstGeom>
                            <a:solidFill>
                              <a:srgbClr val="FFFF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Rectangle 567"/>
                          <wps:cNvSpPr>
                            <a:spLocks noChangeArrowheads="1"/>
                          </wps:cNvSpPr>
                          <wps:spPr bwMode="auto">
                            <a:xfrm>
                              <a:off x="6921" y="775"/>
                              <a:ext cx="3" cy="306"/>
                            </a:xfrm>
                            <a:prstGeom prst="rect">
                              <a:avLst/>
                            </a:prstGeom>
                            <a:solidFill>
                              <a:srgbClr val="FFFF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568"/>
                          <wps:cNvSpPr>
                            <a:spLocks noChangeArrowheads="1"/>
                          </wps:cNvSpPr>
                          <wps:spPr bwMode="auto">
                            <a:xfrm>
                              <a:off x="6924" y="775"/>
                              <a:ext cx="4" cy="306"/>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569"/>
                          <wps:cNvSpPr>
                            <a:spLocks noChangeArrowheads="1"/>
                          </wps:cNvSpPr>
                          <wps:spPr bwMode="auto">
                            <a:xfrm>
                              <a:off x="6928" y="775"/>
                              <a:ext cx="3" cy="306"/>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 name="Rectangle 570"/>
                          <wps:cNvSpPr>
                            <a:spLocks noChangeArrowheads="1"/>
                          </wps:cNvSpPr>
                          <wps:spPr bwMode="auto">
                            <a:xfrm>
                              <a:off x="6931" y="775"/>
                              <a:ext cx="2" cy="306"/>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 name="Rectangle 571"/>
                          <wps:cNvSpPr>
                            <a:spLocks noChangeArrowheads="1"/>
                          </wps:cNvSpPr>
                          <wps:spPr bwMode="auto">
                            <a:xfrm>
                              <a:off x="6933" y="775"/>
                              <a:ext cx="3" cy="306"/>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 name="Rectangle 572"/>
                          <wps:cNvSpPr>
                            <a:spLocks noChangeArrowheads="1"/>
                          </wps:cNvSpPr>
                          <wps:spPr bwMode="auto">
                            <a:xfrm>
                              <a:off x="6936" y="775"/>
                              <a:ext cx="4" cy="306"/>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Rectangle 573"/>
                          <wps:cNvSpPr>
                            <a:spLocks noChangeArrowheads="1"/>
                          </wps:cNvSpPr>
                          <wps:spPr bwMode="auto">
                            <a:xfrm>
                              <a:off x="6940" y="775"/>
                              <a:ext cx="3" cy="306"/>
                            </a:xfrm>
                            <a:prstGeom prst="rect">
                              <a:avLst/>
                            </a:prstGeom>
                            <a:solidFill>
                              <a:srgbClr val="FFFF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Rectangle 574"/>
                          <wps:cNvSpPr>
                            <a:spLocks noChangeArrowheads="1"/>
                          </wps:cNvSpPr>
                          <wps:spPr bwMode="auto">
                            <a:xfrm>
                              <a:off x="6943" y="775"/>
                              <a:ext cx="3" cy="306"/>
                            </a:xfrm>
                            <a:prstGeom prst="rect">
                              <a:avLst/>
                            </a:prstGeom>
                            <a:solidFill>
                              <a:srgbClr val="FFFF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Rectangle 575"/>
                          <wps:cNvSpPr>
                            <a:spLocks noChangeArrowheads="1"/>
                          </wps:cNvSpPr>
                          <wps:spPr bwMode="auto">
                            <a:xfrm>
                              <a:off x="6946" y="775"/>
                              <a:ext cx="4" cy="306"/>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8" name="Rectangle 576"/>
                          <wps:cNvSpPr>
                            <a:spLocks noChangeArrowheads="1"/>
                          </wps:cNvSpPr>
                          <wps:spPr bwMode="auto">
                            <a:xfrm>
                              <a:off x="6950" y="775"/>
                              <a:ext cx="3" cy="306"/>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 name="Rectangle 577"/>
                          <wps:cNvSpPr>
                            <a:spLocks noChangeArrowheads="1"/>
                          </wps:cNvSpPr>
                          <wps:spPr bwMode="auto">
                            <a:xfrm>
                              <a:off x="6953" y="775"/>
                              <a:ext cx="2" cy="306"/>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578"/>
                          <wps:cNvSpPr>
                            <a:spLocks noChangeArrowheads="1"/>
                          </wps:cNvSpPr>
                          <wps:spPr bwMode="auto">
                            <a:xfrm>
                              <a:off x="6955" y="775"/>
                              <a:ext cx="3" cy="306"/>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579"/>
                          <wps:cNvSpPr>
                            <a:spLocks noChangeArrowheads="1"/>
                          </wps:cNvSpPr>
                          <wps:spPr bwMode="auto">
                            <a:xfrm>
                              <a:off x="6958" y="775"/>
                              <a:ext cx="4" cy="306"/>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580"/>
                          <wps:cNvSpPr>
                            <a:spLocks noChangeArrowheads="1"/>
                          </wps:cNvSpPr>
                          <wps:spPr bwMode="auto">
                            <a:xfrm>
                              <a:off x="6962" y="775"/>
                              <a:ext cx="3" cy="306"/>
                            </a:xfrm>
                            <a:prstGeom prst="rect">
                              <a:avLst/>
                            </a:prstGeom>
                            <a:solidFill>
                              <a:srgbClr val="FFFF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581"/>
                          <wps:cNvSpPr>
                            <a:spLocks noChangeArrowheads="1"/>
                          </wps:cNvSpPr>
                          <wps:spPr bwMode="auto">
                            <a:xfrm>
                              <a:off x="6965" y="775"/>
                              <a:ext cx="3" cy="306"/>
                            </a:xfrm>
                            <a:prstGeom prst="rect">
                              <a:avLst/>
                            </a:prstGeom>
                            <a:solidFill>
                              <a:srgbClr val="FFFF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582"/>
                          <wps:cNvSpPr>
                            <a:spLocks noChangeArrowheads="1"/>
                          </wps:cNvSpPr>
                          <wps:spPr bwMode="auto">
                            <a:xfrm>
                              <a:off x="6968" y="775"/>
                              <a:ext cx="4" cy="306"/>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Rectangle 583"/>
                          <wps:cNvSpPr>
                            <a:spLocks noChangeArrowheads="1"/>
                          </wps:cNvSpPr>
                          <wps:spPr bwMode="auto">
                            <a:xfrm>
                              <a:off x="6972" y="775"/>
                              <a:ext cx="3" cy="306"/>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584"/>
                          <wps:cNvSpPr>
                            <a:spLocks noChangeArrowheads="1"/>
                          </wps:cNvSpPr>
                          <wps:spPr bwMode="auto">
                            <a:xfrm>
                              <a:off x="6975" y="775"/>
                              <a:ext cx="2" cy="306"/>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585"/>
                          <wps:cNvSpPr>
                            <a:spLocks noChangeArrowheads="1"/>
                          </wps:cNvSpPr>
                          <wps:spPr bwMode="auto">
                            <a:xfrm>
                              <a:off x="6977" y="775"/>
                              <a:ext cx="3" cy="306"/>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586"/>
                          <wps:cNvSpPr>
                            <a:spLocks noChangeArrowheads="1"/>
                          </wps:cNvSpPr>
                          <wps:spPr bwMode="auto">
                            <a:xfrm>
                              <a:off x="6980" y="775"/>
                              <a:ext cx="3" cy="306"/>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587"/>
                          <wps:cNvSpPr>
                            <a:spLocks noChangeArrowheads="1"/>
                          </wps:cNvSpPr>
                          <wps:spPr bwMode="auto">
                            <a:xfrm>
                              <a:off x="6983" y="775"/>
                              <a:ext cx="4" cy="306"/>
                            </a:xfrm>
                            <a:prstGeom prst="rect">
                              <a:avLst/>
                            </a:prstGeom>
                            <a:solidFill>
                              <a:srgbClr val="FFFF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588"/>
                          <wps:cNvSpPr>
                            <a:spLocks noChangeArrowheads="1"/>
                          </wps:cNvSpPr>
                          <wps:spPr bwMode="auto">
                            <a:xfrm>
                              <a:off x="6987" y="775"/>
                              <a:ext cx="3" cy="306"/>
                            </a:xfrm>
                            <a:prstGeom prst="rect">
                              <a:avLst/>
                            </a:prstGeom>
                            <a:solidFill>
                              <a:srgbClr val="FFFF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589"/>
                          <wps:cNvSpPr>
                            <a:spLocks noChangeArrowheads="1"/>
                          </wps:cNvSpPr>
                          <wps:spPr bwMode="auto">
                            <a:xfrm>
                              <a:off x="6990" y="775"/>
                              <a:ext cx="4" cy="306"/>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590"/>
                          <wps:cNvSpPr>
                            <a:spLocks noChangeArrowheads="1"/>
                          </wps:cNvSpPr>
                          <wps:spPr bwMode="auto">
                            <a:xfrm>
                              <a:off x="6994" y="775"/>
                              <a:ext cx="3" cy="306"/>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591"/>
                          <wps:cNvSpPr>
                            <a:spLocks noChangeArrowheads="1"/>
                          </wps:cNvSpPr>
                          <wps:spPr bwMode="auto">
                            <a:xfrm>
                              <a:off x="6997" y="775"/>
                              <a:ext cx="2" cy="306"/>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592"/>
                          <wps:cNvSpPr>
                            <a:spLocks noChangeArrowheads="1"/>
                          </wps:cNvSpPr>
                          <wps:spPr bwMode="auto">
                            <a:xfrm>
                              <a:off x="6999" y="775"/>
                              <a:ext cx="3" cy="306"/>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593"/>
                          <wps:cNvSpPr>
                            <a:spLocks noChangeArrowheads="1"/>
                          </wps:cNvSpPr>
                          <wps:spPr bwMode="auto">
                            <a:xfrm>
                              <a:off x="7002" y="775"/>
                              <a:ext cx="3" cy="306"/>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594"/>
                          <wps:cNvSpPr>
                            <a:spLocks noChangeArrowheads="1"/>
                          </wps:cNvSpPr>
                          <wps:spPr bwMode="auto">
                            <a:xfrm>
                              <a:off x="7005" y="775"/>
                              <a:ext cx="4" cy="306"/>
                            </a:xfrm>
                            <a:prstGeom prst="rect">
                              <a:avLst/>
                            </a:prstGeom>
                            <a:solidFill>
                              <a:srgbClr val="FFFF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Rectangle 595"/>
                          <wps:cNvSpPr>
                            <a:spLocks noChangeArrowheads="1"/>
                          </wps:cNvSpPr>
                          <wps:spPr bwMode="auto">
                            <a:xfrm>
                              <a:off x="7009" y="775"/>
                              <a:ext cx="3" cy="306"/>
                            </a:xfrm>
                            <a:prstGeom prst="rect">
                              <a:avLst/>
                            </a:prstGeom>
                            <a:solidFill>
                              <a:srgbClr val="FFFF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 name="Rectangle 596"/>
                          <wps:cNvSpPr>
                            <a:spLocks noChangeArrowheads="1"/>
                          </wps:cNvSpPr>
                          <wps:spPr bwMode="auto">
                            <a:xfrm>
                              <a:off x="7012" y="775"/>
                              <a:ext cx="4" cy="306"/>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597"/>
                          <wps:cNvSpPr>
                            <a:spLocks noChangeArrowheads="1"/>
                          </wps:cNvSpPr>
                          <wps:spPr bwMode="auto">
                            <a:xfrm>
                              <a:off x="7016" y="775"/>
                              <a:ext cx="3" cy="306"/>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598"/>
                          <wps:cNvSpPr>
                            <a:spLocks noChangeArrowheads="1"/>
                          </wps:cNvSpPr>
                          <wps:spPr bwMode="auto">
                            <a:xfrm>
                              <a:off x="7019" y="775"/>
                              <a:ext cx="2" cy="306"/>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599"/>
                          <wps:cNvSpPr>
                            <a:spLocks noChangeArrowheads="1"/>
                          </wps:cNvSpPr>
                          <wps:spPr bwMode="auto">
                            <a:xfrm>
                              <a:off x="7021" y="775"/>
                              <a:ext cx="3" cy="306"/>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600"/>
                          <wps:cNvSpPr>
                            <a:spLocks noChangeArrowheads="1"/>
                          </wps:cNvSpPr>
                          <wps:spPr bwMode="auto">
                            <a:xfrm>
                              <a:off x="7024" y="775"/>
                              <a:ext cx="3" cy="306"/>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601"/>
                          <wps:cNvSpPr>
                            <a:spLocks noChangeArrowheads="1"/>
                          </wps:cNvSpPr>
                          <wps:spPr bwMode="auto">
                            <a:xfrm>
                              <a:off x="7027" y="775"/>
                              <a:ext cx="4" cy="306"/>
                            </a:xfrm>
                            <a:prstGeom prst="rect">
                              <a:avLst/>
                            </a:prstGeom>
                            <a:solidFill>
                              <a:srgbClr val="FFFF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602"/>
                          <wps:cNvSpPr>
                            <a:spLocks noChangeArrowheads="1"/>
                          </wps:cNvSpPr>
                          <wps:spPr bwMode="auto">
                            <a:xfrm>
                              <a:off x="7031" y="775"/>
                              <a:ext cx="3" cy="306"/>
                            </a:xfrm>
                            <a:prstGeom prst="rect">
                              <a:avLst/>
                            </a:prstGeom>
                            <a:solidFill>
                              <a:srgbClr val="FFFF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Rectangle 603"/>
                          <wps:cNvSpPr>
                            <a:spLocks noChangeArrowheads="1"/>
                          </wps:cNvSpPr>
                          <wps:spPr bwMode="auto">
                            <a:xfrm>
                              <a:off x="7034" y="775"/>
                              <a:ext cx="3" cy="306"/>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604"/>
                          <wps:cNvSpPr>
                            <a:spLocks noChangeArrowheads="1"/>
                          </wps:cNvSpPr>
                          <wps:spPr bwMode="auto">
                            <a:xfrm>
                              <a:off x="7037" y="775"/>
                              <a:ext cx="4" cy="306"/>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Rectangle 605"/>
                          <wps:cNvSpPr>
                            <a:spLocks noChangeArrowheads="1"/>
                          </wps:cNvSpPr>
                          <wps:spPr bwMode="auto">
                            <a:xfrm>
                              <a:off x="7041" y="775"/>
                              <a:ext cx="1" cy="306"/>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Rectangle 606"/>
                          <wps:cNvSpPr>
                            <a:spLocks noChangeArrowheads="1"/>
                          </wps:cNvSpPr>
                          <wps:spPr bwMode="auto">
                            <a:xfrm>
                              <a:off x="7042" y="775"/>
                              <a:ext cx="4" cy="306"/>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729" name="Group 808"/>
                        <wpg:cNvGrpSpPr>
                          <a:grpSpLocks/>
                        </wpg:cNvGrpSpPr>
                        <wpg:grpSpPr bwMode="auto">
                          <a:xfrm>
                            <a:off x="4147185" y="492125"/>
                            <a:ext cx="445770" cy="194310"/>
                            <a:chOff x="6531" y="775"/>
                            <a:chExt cx="702" cy="306"/>
                          </a:xfrm>
                        </wpg:grpSpPr>
                        <wps:wsp>
                          <wps:cNvPr id="730" name="Rectangle 608"/>
                          <wps:cNvSpPr>
                            <a:spLocks noChangeArrowheads="1"/>
                          </wps:cNvSpPr>
                          <wps:spPr bwMode="auto">
                            <a:xfrm>
                              <a:off x="7046" y="775"/>
                              <a:ext cx="3" cy="306"/>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609"/>
                          <wps:cNvSpPr>
                            <a:spLocks noChangeArrowheads="1"/>
                          </wps:cNvSpPr>
                          <wps:spPr bwMode="auto">
                            <a:xfrm>
                              <a:off x="7049" y="775"/>
                              <a:ext cx="4" cy="306"/>
                            </a:xfrm>
                            <a:prstGeom prst="rect">
                              <a:avLst/>
                            </a:prstGeom>
                            <a:solidFill>
                              <a:srgbClr val="FFFF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Rectangle 610"/>
                          <wps:cNvSpPr>
                            <a:spLocks noChangeArrowheads="1"/>
                          </wps:cNvSpPr>
                          <wps:spPr bwMode="auto">
                            <a:xfrm>
                              <a:off x="7053" y="775"/>
                              <a:ext cx="3" cy="306"/>
                            </a:xfrm>
                            <a:prstGeom prst="rect">
                              <a:avLst/>
                            </a:prstGeom>
                            <a:solidFill>
                              <a:srgbClr val="FFFF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Rectangle 611"/>
                          <wps:cNvSpPr>
                            <a:spLocks noChangeArrowheads="1"/>
                          </wps:cNvSpPr>
                          <wps:spPr bwMode="auto">
                            <a:xfrm>
                              <a:off x="7056" y="775"/>
                              <a:ext cx="3" cy="306"/>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612"/>
                          <wps:cNvSpPr>
                            <a:spLocks noChangeArrowheads="1"/>
                          </wps:cNvSpPr>
                          <wps:spPr bwMode="auto">
                            <a:xfrm>
                              <a:off x="7059" y="775"/>
                              <a:ext cx="4" cy="306"/>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613"/>
                          <wps:cNvSpPr>
                            <a:spLocks noChangeArrowheads="1"/>
                          </wps:cNvSpPr>
                          <wps:spPr bwMode="auto">
                            <a:xfrm>
                              <a:off x="7063" y="775"/>
                              <a:ext cx="3" cy="306"/>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614"/>
                          <wps:cNvSpPr>
                            <a:spLocks noChangeArrowheads="1"/>
                          </wps:cNvSpPr>
                          <wps:spPr bwMode="auto">
                            <a:xfrm>
                              <a:off x="7066" y="775"/>
                              <a:ext cx="3" cy="306"/>
                            </a:xfrm>
                            <a:prstGeom prst="rect">
                              <a:avLst/>
                            </a:prstGeom>
                            <a:solidFill>
                              <a:srgbClr val="FFFF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 name="Rectangle 615"/>
                          <wps:cNvSpPr>
                            <a:spLocks noChangeArrowheads="1"/>
                          </wps:cNvSpPr>
                          <wps:spPr bwMode="auto">
                            <a:xfrm>
                              <a:off x="7069" y="775"/>
                              <a:ext cx="4" cy="306"/>
                            </a:xfrm>
                            <a:prstGeom prst="rect">
                              <a:avLst/>
                            </a:prstGeom>
                            <a:solidFill>
                              <a:srgbClr val="FFFF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Rectangle 616"/>
                          <wps:cNvSpPr>
                            <a:spLocks noChangeArrowheads="1"/>
                          </wps:cNvSpPr>
                          <wps:spPr bwMode="auto">
                            <a:xfrm>
                              <a:off x="7073" y="775"/>
                              <a:ext cx="3" cy="306"/>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9" name="Rectangle 617"/>
                          <wps:cNvSpPr>
                            <a:spLocks noChangeArrowheads="1"/>
                          </wps:cNvSpPr>
                          <wps:spPr bwMode="auto">
                            <a:xfrm>
                              <a:off x="7076" y="775"/>
                              <a:ext cx="4" cy="306"/>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0" name="Rectangle 618"/>
                          <wps:cNvSpPr>
                            <a:spLocks noChangeArrowheads="1"/>
                          </wps:cNvSpPr>
                          <wps:spPr bwMode="auto">
                            <a:xfrm>
                              <a:off x="7080" y="775"/>
                              <a:ext cx="3" cy="306"/>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1" name="Rectangle 619"/>
                          <wps:cNvSpPr>
                            <a:spLocks noChangeArrowheads="1"/>
                          </wps:cNvSpPr>
                          <wps:spPr bwMode="auto">
                            <a:xfrm>
                              <a:off x="7083" y="775"/>
                              <a:ext cx="3" cy="306"/>
                            </a:xfrm>
                            <a:prstGeom prst="rect">
                              <a:avLst/>
                            </a:prstGeom>
                            <a:solidFill>
                              <a:srgbClr val="FFFF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2" name="Rectangle 620"/>
                          <wps:cNvSpPr>
                            <a:spLocks noChangeArrowheads="1"/>
                          </wps:cNvSpPr>
                          <wps:spPr bwMode="auto">
                            <a:xfrm>
                              <a:off x="7086" y="775"/>
                              <a:ext cx="4" cy="306"/>
                            </a:xfrm>
                            <a:prstGeom prst="rect">
                              <a:avLst/>
                            </a:prstGeom>
                            <a:solidFill>
                              <a:srgbClr val="FFFF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3" name="Rectangle 621"/>
                          <wps:cNvSpPr>
                            <a:spLocks noChangeArrowheads="1"/>
                          </wps:cNvSpPr>
                          <wps:spPr bwMode="auto">
                            <a:xfrm>
                              <a:off x="7090" y="775"/>
                              <a:ext cx="1" cy="306"/>
                            </a:xfrm>
                            <a:prstGeom prst="rect">
                              <a:avLst/>
                            </a:prstGeom>
                            <a:solidFill>
                              <a:srgbClr val="FFFF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Rectangle 622"/>
                          <wps:cNvSpPr>
                            <a:spLocks noChangeArrowheads="1"/>
                          </wps:cNvSpPr>
                          <wps:spPr bwMode="auto">
                            <a:xfrm>
                              <a:off x="7091" y="775"/>
                              <a:ext cx="4" cy="306"/>
                            </a:xfrm>
                            <a:prstGeom prst="rect">
                              <a:avLst/>
                            </a:prstGeom>
                            <a:solidFill>
                              <a:srgbClr val="FFFF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5" name="Rectangle 623"/>
                          <wps:cNvSpPr>
                            <a:spLocks noChangeArrowheads="1"/>
                          </wps:cNvSpPr>
                          <wps:spPr bwMode="auto">
                            <a:xfrm>
                              <a:off x="7095" y="775"/>
                              <a:ext cx="3" cy="306"/>
                            </a:xfrm>
                            <a:prstGeom prst="rect">
                              <a:avLst/>
                            </a:prstGeom>
                            <a:solidFill>
                              <a:srgbClr val="FFFF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624"/>
                          <wps:cNvSpPr>
                            <a:spLocks noChangeArrowheads="1"/>
                          </wps:cNvSpPr>
                          <wps:spPr bwMode="auto">
                            <a:xfrm>
                              <a:off x="7098" y="775"/>
                              <a:ext cx="2" cy="306"/>
                            </a:xfrm>
                            <a:prstGeom prst="rect">
                              <a:avLst/>
                            </a:prstGeom>
                            <a:solidFill>
                              <a:srgbClr val="FFFF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625"/>
                          <wps:cNvSpPr>
                            <a:spLocks noChangeArrowheads="1"/>
                          </wps:cNvSpPr>
                          <wps:spPr bwMode="auto">
                            <a:xfrm>
                              <a:off x="7100" y="775"/>
                              <a:ext cx="3" cy="306"/>
                            </a:xfrm>
                            <a:prstGeom prst="rect">
                              <a:avLst/>
                            </a:prstGeom>
                            <a:solidFill>
                              <a:srgbClr val="FFFF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626"/>
                          <wps:cNvSpPr>
                            <a:spLocks noChangeArrowheads="1"/>
                          </wps:cNvSpPr>
                          <wps:spPr bwMode="auto">
                            <a:xfrm>
                              <a:off x="7103" y="775"/>
                              <a:ext cx="4" cy="306"/>
                            </a:xfrm>
                            <a:prstGeom prst="rect">
                              <a:avLst/>
                            </a:prstGeom>
                            <a:solidFill>
                              <a:srgbClr val="FFFF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Rectangle 627"/>
                          <wps:cNvSpPr>
                            <a:spLocks noChangeArrowheads="1"/>
                          </wps:cNvSpPr>
                          <wps:spPr bwMode="auto">
                            <a:xfrm>
                              <a:off x="7107" y="775"/>
                              <a:ext cx="1" cy="306"/>
                            </a:xfrm>
                            <a:prstGeom prst="rect">
                              <a:avLst/>
                            </a:prstGeom>
                            <a:solidFill>
                              <a:srgbClr val="FFFF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0" name="Rectangle 628"/>
                          <wps:cNvSpPr>
                            <a:spLocks noChangeArrowheads="1"/>
                          </wps:cNvSpPr>
                          <wps:spPr bwMode="auto">
                            <a:xfrm>
                              <a:off x="7108" y="775"/>
                              <a:ext cx="4" cy="306"/>
                            </a:xfrm>
                            <a:prstGeom prst="rect">
                              <a:avLst/>
                            </a:prstGeom>
                            <a:solidFill>
                              <a:srgbClr val="FFFF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629"/>
                          <wps:cNvSpPr>
                            <a:spLocks noChangeArrowheads="1"/>
                          </wps:cNvSpPr>
                          <wps:spPr bwMode="auto">
                            <a:xfrm>
                              <a:off x="7112" y="775"/>
                              <a:ext cx="3" cy="306"/>
                            </a:xfrm>
                            <a:prstGeom prst="rect">
                              <a:avLst/>
                            </a:prstGeom>
                            <a:solidFill>
                              <a:srgbClr val="FFFF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Rectangle 630"/>
                          <wps:cNvSpPr>
                            <a:spLocks noChangeArrowheads="1"/>
                          </wps:cNvSpPr>
                          <wps:spPr bwMode="auto">
                            <a:xfrm>
                              <a:off x="7115" y="775"/>
                              <a:ext cx="3" cy="306"/>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 name="Rectangle 631"/>
                          <wps:cNvSpPr>
                            <a:spLocks noChangeArrowheads="1"/>
                          </wps:cNvSpPr>
                          <wps:spPr bwMode="auto">
                            <a:xfrm>
                              <a:off x="7118" y="775"/>
                              <a:ext cx="4" cy="306"/>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Rectangle 632"/>
                          <wps:cNvSpPr>
                            <a:spLocks noChangeArrowheads="1"/>
                          </wps:cNvSpPr>
                          <wps:spPr bwMode="auto">
                            <a:xfrm>
                              <a:off x="7122" y="775"/>
                              <a:ext cx="3" cy="306"/>
                            </a:xfrm>
                            <a:prstGeom prst="rect">
                              <a:avLst/>
                            </a:prstGeom>
                            <a:solidFill>
                              <a:srgbClr val="FFFF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 name="Rectangle 633"/>
                          <wps:cNvSpPr>
                            <a:spLocks noChangeArrowheads="1"/>
                          </wps:cNvSpPr>
                          <wps:spPr bwMode="auto">
                            <a:xfrm>
                              <a:off x="7125" y="775"/>
                              <a:ext cx="4" cy="306"/>
                            </a:xfrm>
                            <a:prstGeom prst="rect">
                              <a:avLst/>
                            </a:prstGeom>
                            <a:solidFill>
                              <a:srgbClr val="FFFF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Rectangle 634"/>
                          <wps:cNvSpPr>
                            <a:spLocks noChangeArrowheads="1"/>
                          </wps:cNvSpPr>
                          <wps:spPr bwMode="auto">
                            <a:xfrm>
                              <a:off x="7129" y="775"/>
                              <a:ext cx="1" cy="306"/>
                            </a:xfrm>
                            <a:prstGeom prst="rect">
                              <a:avLst/>
                            </a:prstGeom>
                            <a:solidFill>
                              <a:srgbClr val="FFFF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 name="Rectangle 635"/>
                          <wps:cNvSpPr>
                            <a:spLocks noChangeArrowheads="1"/>
                          </wps:cNvSpPr>
                          <wps:spPr bwMode="auto">
                            <a:xfrm>
                              <a:off x="7130" y="775"/>
                              <a:ext cx="4" cy="306"/>
                            </a:xfrm>
                            <a:prstGeom prst="rect">
                              <a:avLst/>
                            </a:prstGeom>
                            <a:solidFill>
                              <a:srgbClr val="FFFF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Rectangle 636"/>
                          <wps:cNvSpPr>
                            <a:spLocks noChangeArrowheads="1"/>
                          </wps:cNvSpPr>
                          <wps:spPr bwMode="auto">
                            <a:xfrm>
                              <a:off x="7134" y="775"/>
                              <a:ext cx="3" cy="306"/>
                            </a:xfrm>
                            <a:prstGeom prst="rect">
                              <a:avLst/>
                            </a:prstGeom>
                            <a:solidFill>
                              <a:srgbClr val="FFFF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 name="Rectangle 637"/>
                          <wps:cNvSpPr>
                            <a:spLocks noChangeArrowheads="1"/>
                          </wps:cNvSpPr>
                          <wps:spPr bwMode="auto">
                            <a:xfrm>
                              <a:off x="7137" y="775"/>
                              <a:ext cx="3" cy="306"/>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Rectangle 638"/>
                          <wps:cNvSpPr>
                            <a:spLocks noChangeArrowheads="1"/>
                          </wps:cNvSpPr>
                          <wps:spPr bwMode="auto">
                            <a:xfrm>
                              <a:off x="7140" y="775"/>
                              <a:ext cx="4" cy="306"/>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 name="Rectangle 639"/>
                          <wps:cNvSpPr>
                            <a:spLocks noChangeArrowheads="1"/>
                          </wps:cNvSpPr>
                          <wps:spPr bwMode="auto">
                            <a:xfrm>
                              <a:off x="7144" y="775"/>
                              <a:ext cx="3" cy="306"/>
                            </a:xfrm>
                            <a:prstGeom prst="rect">
                              <a:avLst/>
                            </a:prstGeom>
                            <a:solidFill>
                              <a:srgbClr val="FFFF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 name="Rectangle 640"/>
                          <wps:cNvSpPr>
                            <a:spLocks noChangeArrowheads="1"/>
                          </wps:cNvSpPr>
                          <wps:spPr bwMode="auto">
                            <a:xfrm>
                              <a:off x="7147" y="775"/>
                              <a:ext cx="3" cy="306"/>
                            </a:xfrm>
                            <a:prstGeom prst="rect">
                              <a:avLst/>
                            </a:prstGeom>
                            <a:solidFill>
                              <a:srgbClr val="FFF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Rectangle 641"/>
                          <wps:cNvSpPr>
                            <a:spLocks noChangeArrowheads="1"/>
                          </wps:cNvSpPr>
                          <wps:spPr bwMode="auto">
                            <a:xfrm>
                              <a:off x="7150" y="775"/>
                              <a:ext cx="4" cy="306"/>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 name="Rectangle 642"/>
                          <wps:cNvSpPr>
                            <a:spLocks noChangeArrowheads="1"/>
                          </wps:cNvSpPr>
                          <wps:spPr bwMode="auto">
                            <a:xfrm>
                              <a:off x="7154" y="775"/>
                              <a:ext cx="3" cy="306"/>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5" name="Rectangle 643"/>
                          <wps:cNvSpPr>
                            <a:spLocks noChangeArrowheads="1"/>
                          </wps:cNvSpPr>
                          <wps:spPr bwMode="auto">
                            <a:xfrm>
                              <a:off x="7157" y="775"/>
                              <a:ext cx="2" cy="306"/>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 name="Rectangle 644"/>
                          <wps:cNvSpPr>
                            <a:spLocks noChangeArrowheads="1"/>
                          </wps:cNvSpPr>
                          <wps:spPr bwMode="auto">
                            <a:xfrm>
                              <a:off x="7159" y="775"/>
                              <a:ext cx="3" cy="306"/>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 name="Rectangle 645"/>
                          <wps:cNvSpPr>
                            <a:spLocks noChangeArrowheads="1"/>
                          </wps:cNvSpPr>
                          <wps:spPr bwMode="auto">
                            <a:xfrm>
                              <a:off x="7162" y="775"/>
                              <a:ext cx="4" cy="306"/>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Rectangle 646"/>
                          <wps:cNvSpPr>
                            <a:spLocks noChangeArrowheads="1"/>
                          </wps:cNvSpPr>
                          <wps:spPr bwMode="auto">
                            <a:xfrm>
                              <a:off x="7166" y="775"/>
                              <a:ext cx="3" cy="306"/>
                            </a:xfrm>
                            <a:prstGeom prst="rect">
                              <a:avLst/>
                            </a:prstGeom>
                            <a:solidFill>
                              <a:srgbClr val="FFFF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 name="Rectangle 647"/>
                          <wps:cNvSpPr>
                            <a:spLocks noChangeArrowheads="1"/>
                          </wps:cNvSpPr>
                          <wps:spPr bwMode="auto">
                            <a:xfrm>
                              <a:off x="7169" y="775"/>
                              <a:ext cx="3" cy="306"/>
                            </a:xfrm>
                            <a:prstGeom prst="rect">
                              <a:avLst/>
                            </a:prstGeom>
                            <a:solidFill>
                              <a:srgbClr val="FFF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 name="Rectangle 648"/>
                          <wps:cNvSpPr>
                            <a:spLocks noChangeArrowheads="1"/>
                          </wps:cNvSpPr>
                          <wps:spPr bwMode="auto">
                            <a:xfrm>
                              <a:off x="7172" y="775"/>
                              <a:ext cx="4" cy="306"/>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Rectangle 649"/>
                          <wps:cNvSpPr>
                            <a:spLocks noChangeArrowheads="1"/>
                          </wps:cNvSpPr>
                          <wps:spPr bwMode="auto">
                            <a:xfrm>
                              <a:off x="7176" y="775"/>
                              <a:ext cx="3" cy="306"/>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Rectangle 650"/>
                          <wps:cNvSpPr>
                            <a:spLocks noChangeArrowheads="1"/>
                          </wps:cNvSpPr>
                          <wps:spPr bwMode="auto">
                            <a:xfrm>
                              <a:off x="7179" y="775"/>
                              <a:ext cx="2" cy="306"/>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Rectangle 651"/>
                          <wps:cNvSpPr>
                            <a:spLocks noChangeArrowheads="1"/>
                          </wps:cNvSpPr>
                          <wps:spPr bwMode="auto">
                            <a:xfrm>
                              <a:off x="7181" y="775"/>
                              <a:ext cx="3" cy="306"/>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 name="Rectangle 652"/>
                          <wps:cNvSpPr>
                            <a:spLocks noChangeArrowheads="1"/>
                          </wps:cNvSpPr>
                          <wps:spPr bwMode="auto">
                            <a:xfrm>
                              <a:off x="7184" y="775"/>
                              <a:ext cx="4" cy="306"/>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 name="Rectangle 653"/>
                          <wps:cNvSpPr>
                            <a:spLocks noChangeArrowheads="1"/>
                          </wps:cNvSpPr>
                          <wps:spPr bwMode="auto">
                            <a:xfrm>
                              <a:off x="7188" y="775"/>
                              <a:ext cx="3" cy="306"/>
                            </a:xfrm>
                            <a:prstGeom prst="rect">
                              <a:avLst/>
                            </a:prstGeom>
                            <a:solidFill>
                              <a:srgbClr val="FFFF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Rectangle 654"/>
                          <wps:cNvSpPr>
                            <a:spLocks noChangeArrowheads="1"/>
                          </wps:cNvSpPr>
                          <wps:spPr bwMode="auto">
                            <a:xfrm>
                              <a:off x="7191" y="775"/>
                              <a:ext cx="3" cy="306"/>
                            </a:xfrm>
                            <a:prstGeom prst="rect">
                              <a:avLst/>
                            </a:prstGeom>
                            <a:solidFill>
                              <a:srgbClr val="FFF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 name="Rectangle 655"/>
                          <wps:cNvSpPr>
                            <a:spLocks noChangeArrowheads="1"/>
                          </wps:cNvSpPr>
                          <wps:spPr bwMode="auto">
                            <a:xfrm>
                              <a:off x="7194" y="775"/>
                              <a:ext cx="4" cy="306"/>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 name="Rectangle 656"/>
                          <wps:cNvSpPr>
                            <a:spLocks noChangeArrowheads="1"/>
                          </wps:cNvSpPr>
                          <wps:spPr bwMode="auto">
                            <a:xfrm>
                              <a:off x="7198" y="775"/>
                              <a:ext cx="3" cy="306"/>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Rectangle 657"/>
                          <wps:cNvSpPr>
                            <a:spLocks noChangeArrowheads="1"/>
                          </wps:cNvSpPr>
                          <wps:spPr bwMode="auto">
                            <a:xfrm>
                              <a:off x="7201" y="775"/>
                              <a:ext cx="2" cy="306"/>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 name="Rectangle 658"/>
                          <wps:cNvSpPr>
                            <a:spLocks noChangeArrowheads="1"/>
                          </wps:cNvSpPr>
                          <wps:spPr bwMode="auto">
                            <a:xfrm>
                              <a:off x="7203" y="775"/>
                              <a:ext cx="3" cy="306"/>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1" name="Rectangle 659"/>
                          <wps:cNvSpPr>
                            <a:spLocks noChangeArrowheads="1"/>
                          </wps:cNvSpPr>
                          <wps:spPr bwMode="auto">
                            <a:xfrm>
                              <a:off x="7206" y="775"/>
                              <a:ext cx="4" cy="306"/>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 name="Rectangle 660"/>
                          <wps:cNvSpPr>
                            <a:spLocks noChangeArrowheads="1"/>
                          </wps:cNvSpPr>
                          <wps:spPr bwMode="auto">
                            <a:xfrm>
                              <a:off x="7210" y="775"/>
                              <a:ext cx="3" cy="306"/>
                            </a:xfrm>
                            <a:prstGeom prst="rect">
                              <a:avLst/>
                            </a:prstGeom>
                            <a:solidFill>
                              <a:srgbClr val="FFFF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3" name="Rectangle 661"/>
                          <wps:cNvSpPr>
                            <a:spLocks noChangeArrowheads="1"/>
                          </wps:cNvSpPr>
                          <wps:spPr bwMode="auto">
                            <a:xfrm>
                              <a:off x="7213" y="775"/>
                              <a:ext cx="3" cy="306"/>
                            </a:xfrm>
                            <a:prstGeom prst="rect">
                              <a:avLst/>
                            </a:prstGeom>
                            <a:solidFill>
                              <a:srgbClr val="FFFF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4" name="Rectangle 662"/>
                          <wps:cNvSpPr>
                            <a:spLocks noChangeArrowheads="1"/>
                          </wps:cNvSpPr>
                          <wps:spPr bwMode="auto">
                            <a:xfrm>
                              <a:off x="7216" y="775"/>
                              <a:ext cx="4" cy="306"/>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5" name="Rectangle 663"/>
                          <wps:cNvSpPr>
                            <a:spLocks noChangeArrowheads="1"/>
                          </wps:cNvSpPr>
                          <wps:spPr bwMode="auto">
                            <a:xfrm>
                              <a:off x="7220" y="775"/>
                              <a:ext cx="3" cy="306"/>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6" name="Rectangle 664"/>
                          <wps:cNvSpPr>
                            <a:spLocks noChangeArrowheads="1"/>
                          </wps:cNvSpPr>
                          <wps:spPr bwMode="auto">
                            <a:xfrm>
                              <a:off x="7223" y="775"/>
                              <a:ext cx="2" cy="306"/>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7" name="Rectangle 665"/>
                          <wps:cNvSpPr>
                            <a:spLocks noChangeArrowheads="1"/>
                          </wps:cNvSpPr>
                          <wps:spPr bwMode="auto">
                            <a:xfrm>
                              <a:off x="7225" y="775"/>
                              <a:ext cx="3" cy="306"/>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8" name="Rectangle 666"/>
                          <wps:cNvSpPr>
                            <a:spLocks noChangeArrowheads="1"/>
                          </wps:cNvSpPr>
                          <wps:spPr bwMode="auto">
                            <a:xfrm>
                              <a:off x="7228" y="775"/>
                              <a:ext cx="3" cy="306"/>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 name="Rectangle 667"/>
                          <wps:cNvSpPr>
                            <a:spLocks noChangeArrowheads="1"/>
                          </wps:cNvSpPr>
                          <wps:spPr bwMode="auto">
                            <a:xfrm>
                              <a:off x="7231" y="775"/>
                              <a:ext cx="2" cy="306"/>
                            </a:xfrm>
                            <a:prstGeom prst="rect">
                              <a:avLst/>
                            </a:prstGeom>
                            <a:solidFill>
                              <a:srgbClr val="FFFF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0" name="Freeform 668"/>
                          <wps:cNvSpPr>
                            <a:spLocks/>
                          </wps:cNvSpPr>
                          <wps:spPr bwMode="auto">
                            <a:xfrm>
                              <a:off x="6535" y="778"/>
                              <a:ext cx="698" cy="303"/>
                            </a:xfrm>
                            <a:custGeom>
                              <a:avLst/>
                              <a:gdLst>
                                <a:gd name="T0" fmla="*/ 0 w 698"/>
                                <a:gd name="T1" fmla="*/ 152 h 303"/>
                                <a:gd name="T2" fmla="*/ 501 w 698"/>
                                <a:gd name="T3" fmla="*/ 0 h 303"/>
                                <a:gd name="T4" fmla="*/ 386 w 698"/>
                                <a:gd name="T5" fmla="*/ 212 h 303"/>
                                <a:gd name="T6" fmla="*/ 698 w 698"/>
                                <a:gd name="T7" fmla="*/ 152 h 303"/>
                                <a:gd name="T8" fmla="*/ 197 w 698"/>
                                <a:gd name="T9" fmla="*/ 303 h 303"/>
                                <a:gd name="T10" fmla="*/ 310 w 698"/>
                                <a:gd name="T11" fmla="*/ 91 h 303"/>
                                <a:gd name="T12" fmla="*/ 0 w 698"/>
                                <a:gd name="T13" fmla="*/ 152 h 303"/>
                                <a:gd name="T14" fmla="*/ 0 w 698"/>
                                <a:gd name="T15" fmla="*/ 152 h 30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 h="303">
                                  <a:moveTo>
                                    <a:pt x="0" y="152"/>
                                  </a:moveTo>
                                  <a:lnTo>
                                    <a:pt x="501" y="0"/>
                                  </a:lnTo>
                                  <a:lnTo>
                                    <a:pt x="386" y="212"/>
                                  </a:lnTo>
                                  <a:lnTo>
                                    <a:pt x="698" y="152"/>
                                  </a:lnTo>
                                  <a:lnTo>
                                    <a:pt x="197" y="303"/>
                                  </a:lnTo>
                                  <a:lnTo>
                                    <a:pt x="310" y="91"/>
                                  </a:lnTo>
                                  <a:lnTo>
                                    <a:pt x="0" y="152"/>
                                  </a:lnTo>
                                  <a:lnTo>
                                    <a:pt x="0" y="152"/>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91" name="Freeform 669"/>
                          <wps:cNvSpPr>
                            <a:spLocks/>
                          </wps:cNvSpPr>
                          <wps:spPr bwMode="auto">
                            <a:xfrm>
                              <a:off x="6535" y="778"/>
                              <a:ext cx="698" cy="303"/>
                            </a:xfrm>
                            <a:custGeom>
                              <a:avLst/>
                              <a:gdLst>
                                <a:gd name="T0" fmla="*/ 0 w 698"/>
                                <a:gd name="T1" fmla="*/ 152 h 303"/>
                                <a:gd name="T2" fmla="*/ 501 w 698"/>
                                <a:gd name="T3" fmla="*/ 0 h 303"/>
                                <a:gd name="T4" fmla="*/ 386 w 698"/>
                                <a:gd name="T5" fmla="*/ 212 h 303"/>
                                <a:gd name="T6" fmla="*/ 698 w 698"/>
                                <a:gd name="T7" fmla="*/ 152 h 303"/>
                                <a:gd name="T8" fmla="*/ 197 w 698"/>
                                <a:gd name="T9" fmla="*/ 303 h 303"/>
                                <a:gd name="T10" fmla="*/ 310 w 698"/>
                                <a:gd name="T11" fmla="*/ 91 h 303"/>
                                <a:gd name="T12" fmla="*/ 0 w 698"/>
                                <a:gd name="T13" fmla="*/ 152 h 303"/>
                                <a:gd name="T14" fmla="*/ 0 w 698"/>
                                <a:gd name="T15" fmla="*/ 152 h 30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 h="303">
                                  <a:moveTo>
                                    <a:pt x="0" y="152"/>
                                  </a:moveTo>
                                  <a:lnTo>
                                    <a:pt x="501" y="0"/>
                                  </a:lnTo>
                                  <a:lnTo>
                                    <a:pt x="386" y="212"/>
                                  </a:lnTo>
                                  <a:lnTo>
                                    <a:pt x="698" y="152"/>
                                  </a:lnTo>
                                  <a:lnTo>
                                    <a:pt x="197" y="303"/>
                                  </a:lnTo>
                                  <a:lnTo>
                                    <a:pt x="310" y="91"/>
                                  </a:lnTo>
                                  <a:lnTo>
                                    <a:pt x="0" y="152"/>
                                  </a:lnTo>
                                  <a:lnTo>
                                    <a:pt x="0" y="1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2" name="Rectangle 670"/>
                          <wps:cNvSpPr>
                            <a:spLocks noChangeArrowheads="1"/>
                          </wps:cNvSpPr>
                          <wps:spPr bwMode="auto">
                            <a:xfrm>
                              <a:off x="6531" y="775"/>
                              <a:ext cx="4" cy="3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3" name="Rectangle 671"/>
                          <wps:cNvSpPr>
                            <a:spLocks noChangeArrowheads="1"/>
                          </wps:cNvSpPr>
                          <wps:spPr bwMode="auto">
                            <a:xfrm>
                              <a:off x="6535" y="775"/>
                              <a:ext cx="3" cy="306"/>
                            </a:xfrm>
                            <a:prstGeom prst="rect">
                              <a:avLst/>
                            </a:prstGeom>
                            <a:solidFill>
                              <a:srgbClr val="FFFF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4" name="Rectangle 672"/>
                          <wps:cNvSpPr>
                            <a:spLocks noChangeArrowheads="1"/>
                          </wps:cNvSpPr>
                          <wps:spPr bwMode="auto">
                            <a:xfrm>
                              <a:off x="6538" y="775"/>
                              <a:ext cx="3" cy="306"/>
                            </a:xfrm>
                            <a:prstGeom prst="rect">
                              <a:avLst/>
                            </a:prstGeom>
                            <a:solidFill>
                              <a:srgbClr val="FFFF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5" name="Rectangle 673"/>
                          <wps:cNvSpPr>
                            <a:spLocks noChangeArrowheads="1"/>
                          </wps:cNvSpPr>
                          <wps:spPr bwMode="auto">
                            <a:xfrm>
                              <a:off x="6541" y="775"/>
                              <a:ext cx="4" cy="306"/>
                            </a:xfrm>
                            <a:prstGeom prst="rect">
                              <a:avLst/>
                            </a:prstGeom>
                            <a:solidFill>
                              <a:srgbClr val="FFFF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6" name="Rectangle 674"/>
                          <wps:cNvSpPr>
                            <a:spLocks noChangeArrowheads="1"/>
                          </wps:cNvSpPr>
                          <wps:spPr bwMode="auto">
                            <a:xfrm>
                              <a:off x="6545" y="775"/>
                              <a:ext cx="1" cy="306"/>
                            </a:xfrm>
                            <a:prstGeom prst="rect">
                              <a:avLst/>
                            </a:prstGeom>
                            <a:solidFill>
                              <a:srgbClr val="FFFF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7" name="Rectangle 675"/>
                          <wps:cNvSpPr>
                            <a:spLocks noChangeArrowheads="1"/>
                          </wps:cNvSpPr>
                          <wps:spPr bwMode="auto">
                            <a:xfrm>
                              <a:off x="6546" y="775"/>
                              <a:ext cx="4" cy="306"/>
                            </a:xfrm>
                            <a:prstGeom prst="rect">
                              <a:avLst/>
                            </a:prstGeom>
                            <a:solidFill>
                              <a:srgbClr val="FFFF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8" name="Rectangle 676"/>
                          <wps:cNvSpPr>
                            <a:spLocks noChangeArrowheads="1"/>
                          </wps:cNvSpPr>
                          <wps:spPr bwMode="auto">
                            <a:xfrm>
                              <a:off x="6550" y="775"/>
                              <a:ext cx="3" cy="306"/>
                            </a:xfrm>
                            <a:prstGeom prst="rect">
                              <a:avLst/>
                            </a:prstGeom>
                            <a:solidFill>
                              <a:srgbClr val="FFFF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 name="Rectangle 677"/>
                          <wps:cNvSpPr>
                            <a:spLocks noChangeArrowheads="1"/>
                          </wps:cNvSpPr>
                          <wps:spPr bwMode="auto">
                            <a:xfrm>
                              <a:off x="6553" y="775"/>
                              <a:ext cx="4" cy="306"/>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0" name="Rectangle 678"/>
                          <wps:cNvSpPr>
                            <a:spLocks noChangeArrowheads="1"/>
                          </wps:cNvSpPr>
                          <wps:spPr bwMode="auto">
                            <a:xfrm>
                              <a:off x="6557" y="775"/>
                              <a:ext cx="3" cy="306"/>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1" name="Rectangle 679"/>
                          <wps:cNvSpPr>
                            <a:spLocks noChangeArrowheads="1"/>
                          </wps:cNvSpPr>
                          <wps:spPr bwMode="auto">
                            <a:xfrm>
                              <a:off x="6560" y="775"/>
                              <a:ext cx="3" cy="306"/>
                            </a:xfrm>
                            <a:prstGeom prst="rect">
                              <a:avLst/>
                            </a:prstGeom>
                            <a:solidFill>
                              <a:srgbClr val="FFFF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Rectangle 680"/>
                          <wps:cNvSpPr>
                            <a:spLocks noChangeArrowheads="1"/>
                          </wps:cNvSpPr>
                          <wps:spPr bwMode="auto">
                            <a:xfrm>
                              <a:off x="6563" y="775"/>
                              <a:ext cx="4" cy="306"/>
                            </a:xfrm>
                            <a:prstGeom prst="rect">
                              <a:avLst/>
                            </a:prstGeom>
                            <a:solidFill>
                              <a:srgbClr val="FFFF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3" name="Rectangle 681"/>
                          <wps:cNvSpPr>
                            <a:spLocks noChangeArrowheads="1"/>
                          </wps:cNvSpPr>
                          <wps:spPr bwMode="auto">
                            <a:xfrm>
                              <a:off x="6567" y="775"/>
                              <a:ext cx="1" cy="306"/>
                            </a:xfrm>
                            <a:prstGeom prst="rect">
                              <a:avLst/>
                            </a:prstGeom>
                            <a:solidFill>
                              <a:srgbClr val="FFFF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Rectangle 682"/>
                          <wps:cNvSpPr>
                            <a:spLocks noChangeArrowheads="1"/>
                          </wps:cNvSpPr>
                          <wps:spPr bwMode="auto">
                            <a:xfrm>
                              <a:off x="6568" y="775"/>
                              <a:ext cx="4" cy="306"/>
                            </a:xfrm>
                            <a:prstGeom prst="rect">
                              <a:avLst/>
                            </a:prstGeom>
                            <a:solidFill>
                              <a:srgbClr val="FFFF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5" name="Rectangle 683"/>
                          <wps:cNvSpPr>
                            <a:spLocks noChangeArrowheads="1"/>
                          </wps:cNvSpPr>
                          <wps:spPr bwMode="auto">
                            <a:xfrm>
                              <a:off x="6572" y="775"/>
                              <a:ext cx="3" cy="306"/>
                            </a:xfrm>
                            <a:prstGeom prst="rect">
                              <a:avLst/>
                            </a:prstGeom>
                            <a:solidFill>
                              <a:srgbClr val="FFF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Rectangle 684"/>
                          <wps:cNvSpPr>
                            <a:spLocks noChangeArrowheads="1"/>
                          </wps:cNvSpPr>
                          <wps:spPr bwMode="auto">
                            <a:xfrm>
                              <a:off x="6575" y="775"/>
                              <a:ext cx="4" cy="306"/>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7" name="Rectangle 685"/>
                          <wps:cNvSpPr>
                            <a:spLocks noChangeArrowheads="1"/>
                          </wps:cNvSpPr>
                          <wps:spPr bwMode="auto">
                            <a:xfrm>
                              <a:off x="6579" y="775"/>
                              <a:ext cx="3" cy="306"/>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Rectangle 686"/>
                          <wps:cNvSpPr>
                            <a:spLocks noChangeArrowheads="1"/>
                          </wps:cNvSpPr>
                          <wps:spPr bwMode="auto">
                            <a:xfrm>
                              <a:off x="6582" y="775"/>
                              <a:ext cx="3" cy="306"/>
                            </a:xfrm>
                            <a:prstGeom prst="rect">
                              <a:avLst/>
                            </a:prstGeom>
                            <a:solidFill>
                              <a:srgbClr val="FFFF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9" name="Rectangle 687"/>
                          <wps:cNvSpPr>
                            <a:spLocks noChangeArrowheads="1"/>
                          </wps:cNvSpPr>
                          <wps:spPr bwMode="auto">
                            <a:xfrm>
                              <a:off x="6585" y="775"/>
                              <a:ext cx="4" cy="306"/>
                            </a:xfrm>
                            <a:prstGeom prst="rect">
                              <a:avLst/>
                            </a:prstGeom>
                            <a:solidFill>
                              <a:srgbClr val="FFFF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Rectangle 688"/>
                          <wps:cNvSpPr>
                            <a:spLocks noChangeArrowheads="1"/>
                          </wps:cNvSpPr>
                          <wps:spPr bwMode="auto">
                            <a:xfrm>
                              <a:off x="6589" y="775"/>
                              <a:ext cx="1" cy="306"/>
                            </a:xfrm>
                            <a:prstGeom prst="rect">
                              <a:avLst/>
                            </a:prstGeom>
                            <a:solidFill>
                              <a:srgbClr val="FFFF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 name="Rectangle 689"/>
                          <wps:cNvSpPr>
                            <a:spLocks noChangeArrowheads="1"/>
                          </wps:cNvSpPr>
                          <wps:spPr bwMode="auto">
                            <a:xfrm>
                              <a:off x="6590" y="775"/>
                              <a:ext cx="4" cy="306"/>
                            </a:xfrm>
                            <a:prstGeom prst="rect">
                              <a:avLst/>
                            </a:prstGeom>
                            <a:solidFill>
                              <a:srgbClr val="FF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Rectangle 690"/>
                          <wps:cNvSpPr>
                            <a:spLocks noChangeArrowheads="1"/>
                          </wps:cNvSpPr>
                          <wps:spPr bwMode="auto">
                            <a:xfrm>
                              <a:off x="6594" y="775"/>
                              <a:ext cx="3" cy="306"/>
                            </a:xfrm>
                            <a:prstGeom prst="rect">
                              <a:avLst/>
                            </a:prstGeom>
                            <a:solidFill>
                              <a:srgbClr val="FFFF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3" name="Rectangle 691"/>
                          <wps:cNvSpPr>
                            <a:spLocks noChangeArrowheads="1"/>
                          </wps:cNvSpPr>
                          <wps:spPr bwMode="auto">
                            <a:xfrm>
                              <a:off x="6597" y="775"/>
                              <a:ext cx="3" cy="306"/>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Rectangle 692"/>
                          <wps:cNvSpPr>
                            <a:spLocks noChangeArrowheads="1"/>
                          </wps:cNvSpPr>
                          <wps:spPr bwMode="auto">
                            <a:xfrm>
                              <a:off x="6600" y="775"/>
                              <a:ext cx="4" cy="306"/>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5" name="Rectangle 693"/>
                          <wps:cNvSpPr>
                            <a:spLocks noChangeArrowheads="1"/>
                          </wps:cNvSpPr>
                          <wps:spPr bwMode="auto">
                            <a:xfrm>
                              <a:off x="6604" y="775"/>
                              <a:ext cx="3" cy="306"/>
                            </a:xfrm>
                            <a:prstGeom prst="rect">
                              <a:avLst/>
                            </a:prstGeom>
                            <a:solidFill>
                              <a:srgbClr val="FFFF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Rectangle 694"/>
                          <wps:cNvSpPr>
                            <a:spLocks noChangeArrowheads="1"/>
                          </wps:cNvSpPr>
                          <wps:spPr bwMode="auto">
                            <a:xfrm>
                              <a:off x="6607" y="775"/>
                              <a:ext cx="4" cy="306"/>
                            </a:xfrm>
                            <a:prstGeom prst="rect">
                              <a:avLst/>
                            </a:prstGeom>
                            <a:solidFill>
                              <a:srgbClr val="FFFF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 name="Rectangle 695"/>
                          <wps:cNvSpPr>
                            <a:spLocks noChangeArrowheads="1"/>
                          </wps:cNvSpPr>
                          <wps:spPr bwMode="auto">
                            <a:xfrm>
                              <a:off x="6611" y="775"/>
                              <a:ext cx="1" cy="306"/>
                            </a:xfrm>
                            <a:prstGeom prst="rect">
                              <a:avLst/>
                            </a:prstGeom>
                            <a:solidFill>
                              <a:srgbClr val="FFFF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Rectangle 696"/>
                          <wps:cNvSpPr>
                            <a:spLocks noChangeArrowheads="1"/>
                          </wps:cNvSpPr>
                          <wps:spPr bwMode="auto">
                            <a:xfrm>
                              <a:off x="6612" y="775"/>
                              <a:ext cx="4" cy="306"/>
                            </a:xfrm>
                            <a:prstGeom prst="rect">
                              <a:avLst/>
                            </a:prstGeom>
                            <a:solidFill>
                              <a:srgbClr val="FFF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9" name="Rectangle 697"/>
                          <wps:cNvSpPr>
                            <a:spLocks noChangeArrowheads="1"/>
                          </wps:cNvSpPr>
                          <wps:spPr bwMode="auto">
                            <a:xfrm>
                              <a:off x="6616" y="775"/>
                              <a:ext cx="3" cy="306"/>
                            </a:xfrm>
                            <a:prstGeom prst="rect">
                              <a:avLst/>
                            </a:prstGeom>
                            <a:solidFill>
                              <a:srgbClr val="FFFF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Rectangle 698"/>
                          <wps:cNvSpPr>
                            <a:spLocks noChangeArrowheads="1"/>
                          </wps:cNvSpPr>
                          <wps:spPr bwMode="auto">
                            <a:xfrm>
                              <a:off x="6619" y="775"/>
                              <a:ext cx="3" cy="306"/>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1" name="Rectangle 699"/>
                          <wps:cNvSpPr>
                            <a:spLocks noChangeArrowheads="1"/>
                          </wps:cNvSpPr>
                          <wps:spPr bwMode="auto">
                            <a:xfrm>
                              <a:off x="6622" y="775"/>
                              <a:ext cx="4" cy="306"/>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Rectangle 700"/>
                          <wps:cNvSpPr>
                            <a:spLocks noChangeArrowheads="1"/>
                          </wps:cNvSpPr>
                          <wps:spPr bwMode="auto">
                            <a:xfrm>
                              <a:off x="6626" y="775"/>
                              <a:ext cx="3" cy="306"/>
                            </a:xfrm>
                            <a:prstGeom prst="rect">
                              <a:avLst/>
                            </a:prstGeom>
                            <a:solidFill>
                              <a:srgbClr val="FFFF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 name="Rectangle 701"/>
                          <wps:cNvSpPr>
                            <a:spLocks noChangeArrowheads="1"/>
                          </wps:cNvSpPr>
                          <wps:spPr bwMode="auto">
                            <a:xfrm>
                              <a:off x="6629" y="775"/>
                              <a:ext cx="3" cy="306"/>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Rectangle 702"/>
                          <wps:cNvSpPr>
                            <a:spLocks noChangeArrowheads="1"/>
                          </wps:cNvSpPr>
                          <wps:spPr bwMode="auto">
                            <a:xfrm>
                              <a:off x="6632" y="775"/>
                              <a:ext cx="2" cy="306"/>
                            </a:xfrm>
                            <a:prstGeom prst="rect">
                              <a:avLst/>
                            </a:prstGeom>
                            <a:solidFill>
                              <a:srgbClr val="FFFF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5" name="Rectangle 703"/>
                          <wps:cNvSpPr>
                            <a:spLocks noChangeArrowheads="1"/>
                          </wps:cNvSpPr>
                          <wps:spPr bwMode="auto">
                            <a:xfrm>
                              <a:off x="6634" y="775"/>
                              <a:ext cx="4" cy="306"/>
                            </a:xfrm>
                            <a:prstGeom prst="rect">
                              <a:avLst/>
                            </a:prstGeom>
                            <a:solidFill>
                              <a:srgbClr val="FFFF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Rectangle 704"/>
                          <wps:cNvSpPr>
                            <a:spLocks noChangeArrowheads="1"/>
                          </wps:cNvSpPr>
                          <wps:spPr bwMode="auto">
                            <a:xfrm>
                              <a:off x="6638" y="775"/>
                              <a:ext cx="3" cy="306"/>
                            </a:xfrm>
                            <a:prstGeom prst="rect">
                              <a:avLst/>
                            </a:prstGeom>
                            <a:solidFill>
                              <a:srgbClr val="FFFF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7" name="Rectangle 705"/>
                          <wps:cNvSpPr>
                            <a:spLocks noChangeArrowheads="1"/>
                          </wps:cNvSpPr>
                          <wps:spPr bwMode="auto">
                            <a:xfrm>
                              <a:off x="6641" y="775"/>
                              <a:ext cx="3" cy="306"/>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Rectangle 706"/>
                          <wps:cNvSpPr>
                            <a:spLocks noChangeArrowheads="1"/>
                          </wps:cNvSpPr>
                          <wps:spPr bwMode="auto">
                            <a:xfrm>
                              <a:off x="6644" y="775"/>
                              <a:ext cx="4" cy="306"/>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 name="Rectangle 707"/>
                          <wps:cNvSpPr>
                            <a:spLocks noChangeArrowheads="1"/>
                          </wps:cNvSpPr>
                          <wps:spPr bwMode="auto">
                            <a:xfrm>
                              <a:off x="6648" y="775"/>
                              <a:ext cx="3" cy="306"/>
                            </a:xfrm>
                            <a:prstGeom prst="rect">
                              <a:avLst/>
                            </a:prstGeom>
                            <a:solidFill>
                              <a:srgbClr val="FFFF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Rectangle 708"/>
                          <wps:cNvSpPr>
                            <a:spLocks noChangeArrowheads="1"/>
                          </wps:cNvSpPr>
                          <wps:spPr bwMode="auto">
                            <a:xfrm>
                              <a:off x="6651" y="775"/>
                              <a:ext cx="3" cy="306"/>
                            </a:xfrm>
                            <a:prstGeom prst="rect">
                              <a:avLst/>
                            </a:prstGeom>
                            <a:solidFill>
                              <a:srgbClr val="FFFF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709"/>
                          <wps:cNvSpPr>
                            <a:spLocks noChangeArrowheads="1"/>
                          </wps:cNvSpPr>
                          <wps:spPr bwMode="auto">
                            <a:xfrm>
                              <a:off x="6654" y="775"/>
                              <a:ext cx="2" cy="306"/>
                            </a:xfrm>
                            <a:prstGeom prst="rect">
                              <a:avLst/>
                            </a:prstGeom>
                            <a:solidFill>
                              <a:srgbClr val="FFFF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Rectangle 710"/>
                          <wps:cNvSpPr>
                            <a:spLocks noChangeArrowheads="1"/>
                          </wps:cNvSpPr>
                          <wps:spPr bwMode="auto">
                            <a:xfrm>
                              <a:off x="6656" y="775"/>
                              <a:ext cx="3" cy="306"/>
                            </a:xfrm>
                            <a:prstGeom prst="rect">
                              <a:avLst/>
                            </a:prstGeom>
                            <a:solidFill>
                              <a:srgbClr val="FFFF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3" name="Rectangle 711"/>
                          <wps:cNvSpPr>
                            <a:spLocks noChangeArrowheads="1"/>
                          </wps:cNvSpPr>
                          <wps:spPr bwMode="auto">
                            <a:xfrm>
                              <a:off x="6659" y="775"/>
                              <a:ext cx="4" cy="306"/>
                            </a:xfrm>
                            <a:prstGeom prst="rect">
                              <a:avLst/>
                            </a:prstGeom>
                            <a:solidFill>
                              <a:srgbClr val="FFFF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Rectangle 712"/>
                          <wps:cNvSpPr>
                            <a:spLocks noChangeArrowheads="1"/>
                          </wps:cNvSpPr>
                          <wps:spPr bwMode="auto">
                            <a:xfrm>
                              <a:off x="6663" y="775"/>
                              <a:ext cx="3" cy="306"/>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5" name="Rectangle 713"/>
                          <wps:cNvSpPr>
                            <a:spLocks noChangeArrowheads="1"/>
                          </wps:cNvSpPr>
                          <wps:spPr bwMode="auto">
                            <a:xfrm>
                              <a:off x="6666" y="775"/>
                              <a:ext cx="4" cy="306"/>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Rectangle 714"/>
                          <wps:cNvSpPr>
                            <a:spLocks noChangeArrowheads="1"/>
                          </wps:cNvSpPr>
                          <wps:spPr bwMode="auto">
                            <a:xfrm>
                              <a:off x="6670" y="775"/>
                              <a:ext cx="1" cy="306"/>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7" name="Rectangle 715"/>
                          <wps:cNvSpPr>
                            <a:spLocks noChangeArrowheads="1"/>
                          </wps:cNvSpPr>
                          <wps:spPr bwMode="auto">
                            <a:xfrm>
                              <a:off x="6671" y="775"/>
                              <a:ext cx="4" cy="306"/>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716"/>
                          <wps:cNvSpPr>
                            <a:spLocks noChangeArrowheads="1"/>
                          </wps:cNvSpPr>
                          <wps:spPr bwMode="auto">
                            <a:xfrm>
                              <a:off x="6675" y="775"/>
                              <a:ext cx="3" cy="306"/>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9" name="Rectangle 717"/>
                          <wps:cNvSpPr>
                            <a:spLocks noChangeArrowheads="1"/>
                          </wps:cNvSpPr>
                          <wps:spPr bwMode="auto">
                            <a:xfrm>
                              <a:off x="6678" y="775"/>
                              <a:ext cx="2" cy="306"/>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718"/>
                          <wps:cNvSpPr>
                            <a:spLocks noChangeArrowheads="1"/>
                          </wps:cNvSpPr>
                          <wps:spPr bwMode="auto">
                            <a:xfrm>
                              <a:off x="6680" y="775"/>
                              <a:ext cx="3" cy="306"/>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1" name="Rectangle 719"/>
                          <wps:cNvSpPr>
                            <a:spLocks noChangeArrowheads="1"/>
                          </wps:cNvSpPr>
                          <wps:spPr bwMode="auto">
                            <a:xfrm>
                              <a:off x="6683" y="775"/>
                              <a:ext cx="3" cy="306"/>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Rectangle 720"/>
                          <wps:cNvSpPr>
                            <a:spLocks noChangeArrowheads="1"/>
                          </wps:cNvSpPr>
                          <wps:spPr bwMode="auto">
                            <a:xfrm>
                              <a:off x="6686" y="775"/>
                              <a:ext cx="2" cy="306"/>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3" name="Rectangle 721"/>
                          <wps:cNvSpPr>
                            <a:spLocks noChangeArrowheads="1"/>
                          </wps:cNvSpPr>
                          <wps:spPr bwMode="auto">
                            <a:xfrm>
                              <a:off x="6688" y="775"/>
                              <a:ext cx="4" cy="306"/>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722"/>
                          <wps:cNvSpPr>
                            <a:spLocks noChangeArrowheads="1"/>
                          </wps:cNvSpPr>
                          <wps:spPr bwMode="auto">
                            <a:xfrm>
                              <a:off x="6692" y="775"/>
                              <a:ext cx="3" cy="306"/>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5" name="Rectangle 723"/>
                          <wps:cNvSpPr>
                            <a:spLocks noChangeArrowheads="1"/>
                          </wps:cNvSpPr>
                          <wps:spPr bwMode="auto">
                            <a:xfrm>
                              <a:off x="6695" y="775"/>
                              <a:ext cx="3" cy="306"/>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724"/>
                          <wps:cNvSpPr>
                            <a:spLocks noChangeArrowheads="1"/>
                          </wps:cNvSpPr>
                          <wps:spPr bwMode="auto">
                            <a:xfrm>
                              <a:off x="6698" y="775"/>
                              <a:ext cx="4" cy="306"/>
                            </a:xfrm>
                            <a:prstGeom prst="rect">
                              <a:avLst/>
                            </a:prstGeom>
                            <a:solidFill>
                              <a:srgbClr val="FFFF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 name="Rectangle 725"/>
                          <wps:cNvSpPr>
                            <a:spLocks noChangeArrowheads="1"/>
                          </wps:cNvSpPr>
                          <wps:spPr bwMode="auto">
                            <a:xfrm>
                              <a:off x="6702" y="775"/>
                              <a:ext cx="3" cy="306"/>
                            </a:xfrm>
                            <a:prstGeom prst="rect">
                              <a:avLst/>
                            </a:prstGeom>
                            <a:solidFill>
                              <a:srgbClr val="FFFF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Rectangle 726"/>
                          <wps:cNvSpPr>
                            <a:spLocks noChangeArrowheads="1"/>
                          </wps:cNvSpPr>
                          <wps:spPr bwMode="auto">
                            <a:xfrm>
                              <a:off x="6705" y="775"/>
                              <a:ext cx="3" cy="306"/>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9" name="Rectangle 727"/>
                          <wps:cNvSpPr>
                            <a:spLocks noChangeArrowheads="1"/>
                          </wps:cNvSpPr>
                          <wps:spPr bwMode="auto">
                            <a:xfrm>
                              <a:off x="6708" y="775"/>
                              <a:ext cx="4" cy="306"/>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Rectangle 728"/>
                          <wps:cNvSpPr>
                            <a:spLocks noChangeArrowheads="1"/>
                          </wps:cNvSpPr>
                          <wps:spPr bwMode="auto">
                            <a:xfrm>
                              <a:off x="6712" y="775"/>
                              <a:ext cx="1" cy="306"/>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1" name="Rectangle 729"/>
                          <wps:cNvSpPr>
                            <a:spLocks noChangeArrowheads="1"/>
                          </wps:cNvSpPr>
                          <wps:spPr bwMode="auto">
                            <a:xfrm>
                              <a:off x="6713" y="775"/>
                              <a:ext cx="4" cy="306"/>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Rectangle 730"/>
                          <wps:cNvSpPr>
                            <a:spLocks noChangeArrowheads="1"/>
                          </wps:cNvSpPr>
                          <wps:spPr bwMode="auto">
                            <a:xfrm>
                              <a:off x="6717" y="775"/>
                              <a:ext cx="3" cy="306"/>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3" name="Rectangle 731"/>
                          <wps:cNvSpPr>
                            <a:spLocks noChangeArrowheads="1"/>
                          </wps:cNvSpPr>
                          <wps:spPr bwMode="auto">
                            <a:xfrm>
                              <a:off x="6720" y="775"/>
                              <a:ext cx="2" cy="306"/>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Rectangle 732"/>
                          <wps:cNvSpPr>
                            <a:spLocks noChangeArrowheads="1"/>
                          </wps:cNvSpPr>
                          <wps:spPr bwMode="auto">
                            <a:xfrm>
                              <a:off x="6722" y="775"/>
                              <a:ext cx="3" cy="306"/>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5" name="Rectangle 733"/>
                          <wps:cNvSpPr>
                            <a:spLocks noChangeArrowheads="1"/>
                          </wps:cNvSpPr>
                          <wps:spPr bwMode="auto">
                            <a:xfrm>
                              <a:off x="6725" y="775"/>
                              <a:ext cx="4" cy="306"/>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Rectangle 734"/>
                          <wps:cNvSpPr>
                            <a:spLocks noChangeArrowheads="1"/>
                          </wps:cNvSpPr>
                          <wps:spPr bwMode="auto">
                            <a:xfrm>
                              <a:off x="6729" y="775"/>
                              <a:ext cx="3" cy="306"/>
                            </a:xfrm>
                            <a:prstGeom prst="rect">
                              <a:avLst/>
                            </a:prstGeom>
                            <a:solidFill>
                              <a:srgbClr val="FFFF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7" name="Rectangle 735"/>
                          <wps:cNvSpPr>
                            <a:spLocks noChangeArrowheads="1"/>
                          </wps:cNvSpPr>
                          <wps:spPr bwMode="auto">
                            <a:xfrm>
                              <a:off x="6732" y="775"/>
                              <a:ext cx="3" cy="306"/>
                            </a:xfrm>
                            <a:prstGeom prst="rect">
                              <a:avLst/>
                            </a:prstGeom>
                            <a:solidFill>
                              <a:srgbClr val="FFFF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Rectangle 736"/>
                          <wps:cNvSpPr>
                            <a:spLocks noChangeArrowheads="1"/>
                          </wps:cNvSpPr>
                          <wps:spPr bwMode="auto">
                            <a:xfrm>
                              <a:off x="6735" y="775"/>
                              <a:ext cx="4" cy="306"/>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9" name="Rectangle 737"/>
                          <wps:cNvSpPr>
                            <a:spLocks noChangeArrowheads="1"/>
                          </wps:cNvSpPr>
                          <wps:spPr bwMode="auto">
                            <a:xfrm>
                              <a:off x="6739" y="775"/>
                              <a:ext cx="3" cy="306"/>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Rectangle 738"/>
                          <wps:cNvSpPr>
                            <a:spLocks noChangeArrowheads="1"/>
                          </wps:cNvSpPr>
                          <wps:spPr bwMode="auto">
                            <a:xfrm>
                              <a:off x="6742" y="775"/>
                              <a:ext cx="2" cy="306"/>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1" name="Rectangle 739"/>
                          <wps:cNvSpPr>
                            <a:spLocks noChangeArrowheads="1"/>
                          </wps:cNvSpPr>
                          <wps:spPr bwMode="auto">
                            <a:xfrm>
                              <a:off x="6744" y="775"/>
                              <a:ext cx="3" cy="306"/>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Rectangle 740"/>
                          <wps:cNvSpPr>
                            <a:spLocks noChangeArrowheads="1"/>
                          </wps:cNvSpPr>
                          <wps:spPr bwMode="auto">
                            <a:xfrm>
                              <a:off x="6747" y="775"/>
                              <a:ext cx="4" cy="306"/>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3" name="Rectangle 741"/>
                          <wps:cNvSpPr>
                            <a:spLocks noChangeArrowheads="1"/>
                          </wps:cNvSpPr>
                          <wps:spPr bwMode="auto">
                            <a:xfrm>
                              <a:off x="6751" y="775"/>
                              <a:ext cx="3" cy="306"/>
                            </a:xfrm>
                            <a:prstGeom prst="rect">
                              <a:avLst/>
                            </a:prstGeom>
                            <a:solidFill>
                              <a:srgbClr val="FFFF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Rectangle 742"/>
                          <wps:cNvSpPr>
                            <a:spLocks noChangeArrowheads="1"/>
                          </wps:cNvSpPr>
                          <wps:spPr bwMode="auto">
                            <a:xfrm>
                              <a:off x="6754" y="775"/>
                              <a:ext cx="3" cy="306"/>
                            </a:xfrm>
                            <a:prstGeom prst="rect">
                              <a:avLst/>
                            </a:prstGeom>
                            <a:solidFill>
                              <a:srgbClr val="FFFF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5" name="Rectangle 743"/>
                          <wps:cNvSpPr>
                            <a:spLocks noChangeArrowheads="1"/>
                          </wps:cNvSpPr>
                          <wps:spPr bwMode="auto">
                            <a:xfrm>
                              <a:off x="6757" y="775"/>
                              <a:ext cx="4" cy="306"/>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Rectangle 744"/>
                          <wps:cNvSpPr>
                            <a:spLocks noChangeArrowheads="1"/>
                          </wps:cNvSpPr>
                          <wps:spPr bwMode="auto">
                            <a:xfrm>
                              <a:off x="6761" y="775"/>
                              <a:ext cx="3" cy="306"/>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7" name="Rectangle 745"/>
                          <wps:cNvSpPr>
                            <a:spLocks noChangeArrowheads="1"/>
                          </wps:cNvSpPr>
                          <wps:spPr bwMode="auto">
                            <a:xfrm>
                              <a:off x="6764" y="775"/>
                              <a:ext cx="2" cy="306"/>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8" name="Rectangle 746"/>
                          <wps:cNvSpPr>
                            <a:spLocks noChangeArrowheads="1"/>
                          </wps:cNvSpPr>
                          <wps:spPr bwMode="auto">
                            <a:xfrm>
                              <a:off x="6766" y="775"/>
                              <a:ext cx="3" cy="306"/>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9" name="Rectangle 747"/>
                          <wps:cNvSpPr>
                            <a:spLocks noChangeArrowheads="1"/>
                          </wps:cNvSpPr>
                          <wps:spPr bwMode="auto">
                            <a:xfrm>
                              <a:off x="6769" y="775"/>
                              <a:ext cx="4" cy="306"/>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Rectangle 748"/>
                          <wps:cNvSpPr>
                            <a:spLocks noChangeArrowheads="1"/>
                          </wps:cNvSpPr>
                          <wps:spPr bwMode="auto">
                            <a:xfrm>
                              <a:off x="6773" y="775"/>
                              <a:ext cx="3" cy="306"/>
                            </a:xfrm>
                            <a:prstGeom prst="rect">
                              <a:avLst/>
                            </a:prstGeom>
                            <a:solidFill>
                              <a:srgbClr val="FFF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1" name="Rectangle 749"/>
                          <wps:cNvSpPr>
                            <a:spLocks noChangeArrowheads="1"/>
                          </wps:cNvSpPr>
                          <wps:spPr bwMode="auto">
                            <a:xfrm>
                              <a:off x="6776" y="775"/>
                              <a:ext cx="3" cy="306"/>
                            </a:xfrm>
                            <a:prstGeom prst="rect">
                              <a:avLst/>
                            </a:prstGeom>
                            <a:solidFill>
                              <a:srgbClr val="FFFF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Rectangle 750"/>
                          <wps:cNvSpPr>
                            <a:spLocks noChangeArrowheads="1"/>
                          </wps:cNvSpPr>
                          <wps:spPr bwMode="auto">
                            <a:xfrm>
                              <a:off x="6779" y="775"/>
                              <a:ext cx="4" cy="306"/>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3" name="Rectangle 751"/>
                          <wps:cNvSpPr>
                            <a:spLocks noChangeArrowheads="1"/>
                          </wps:cNvSpPr>
                          <wps:spPr bwMode="auto">
                            <a:xfrm>
                              <a:off x="6783" y="775"/>
                              <a:ext cx="3" cy="306"/>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Rectangle 752"/>
                          <wps:cNvSpPr>
                            <a:spLocks noChangeArrowheads="1"/>
                          </wps:cNvSpPr>
                          <wps:spPr bwMode="auto">
                            <a:xfrm>
                              <a:off x="6786" y="775"/>
                              <a:ext cx="2" cy="306"/>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5" name="Rectangle 753"/>
                          <wps:cNvSpPr>
                            <a:spLocks noChangeArrowheads="1"/>
                          </wps:cNvSpPr>
                          <wps:spPr bwMode="auto">
                            <a:xfrm>
                              <a:off x="6788" y="775"/>
                              <a:ext cx="3" cy="306"/>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Rectangle 754"/>
                          <wps:cNvSpPr>
                            <a:spLocks noChangeArrowheads="1"/>
                          </wps:cNvSpPr>
                          <wps:spPr bwMode="auto">
                            <a:xfrm>
                              <a:off x="6791" y="775"/>
                              <a:ext cx="3" cy="306"/>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 name="Rectangle 755"/>
                          <wps:cNvSpPr>
                            <a:spLocks noChangeArrowheads="1"/>
                          </wps:cNvSpPr>
                          <wps:spPr bwMode="auto">
                            <a:xfrm>
                              <a:off x="6794" y="775"/>
                              <a:ext cx="4" cy="306"/>
                            </a:xfrm>
                            <a:prstGeom prst="rect">
                              <a:avLst/>
                            </a:prstGeom>
                            <a:solidFill>
                              <a:srgbClr val="FFFF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Rectangle 756"/>
                          <wps:cNvSpPr>
                            <a:spLocks noChangeArrowheads="1"/>
                          </wps:cNvSpPr>
                          <wps:spPr bwMode="auto">
                            <a:xfrm>
                              <a:off x="6798" y="775"/>
                              <a:ext cx="3" cy="306"/>
                            </a:xfrm>
                            <a:prstGeom prst="rect">
                              <a:avLst/>
                            </a:prstGeom>
                            <a:solidFill>
                              <a:srgbClr val="FFFF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9" name="Rectangle 757"/>
                          <wps:cNvSpPr>
                            <a:spLocks noChangeArrowheads="1"/>
                          </wps:cNvSpPr>
                          <wps:spPr bwMode="auto">
                            <a:xfrm>
                              <a:off x="6801" y="775"/>
                              <a:ext cx="4" cy="306"/>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Rectangle 758"/>
                          <wps:cNvSpPr>
                            <a:spLocks noChangeArrowheads="1"/>
                          </wps:cNvSpPr>
                          <wps:spPr bwMode="auto">
                            <a:xfrm>
                              <a:off x="6805" y="775"/>
                              <a:ext cx="3" cy="306"/>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 name="Rectangle 759"/>
                          <wps:cNvSpPr>
                            <a:spLocks noChangeArrowheads="1"/>
                          </wps:cNvSpPr>
                          <wps:spPr bwMode="auto">
                            <a:xfrm>
                              <a:off x="6808" y="775"/>
                              <a:ext cx="2" cy="306"/>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Rectangle 760"/>
                          <wps:cNvSpPr>
                            <a:spLocks noChangeArrowheads="1"/>
                          </wps:cNvSpPr>
                          <wps:spPr bwMode="auto">
                            <a:xfrm>
                              <a:off x="6810" y="775"/>
                              <a:ext cx="3" cy="306"/>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 name="Rectangle 761"/>
                          <wps:cNvSpPr>
                            <a:spLocks noChangeArrowheads="1"/>
                          </wps:cNvSpPr>
                          <wps:spPr bwMode="auto">
                            <a:xfrm>
                              <a:off x="6813" y="775"/>
                              <a:ext cx="3" cy="306"/>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Rectangle 762"/>
                          <wps:cNvSpPr>
                            <a:spLocks noChangeArrowheads="1"/>
                          </wps:cNvSpPr>
                          <wps:spPr bwMode="auto">
                            <a:xfrm>
                              <a:off x="6816" y="775"/>
                              <a:ext cx="4" cy="306"/>
                            </a:xfrm>
                            <a:prstGeom prst="rect">
                              <a:avLst/>
                            </a:prstGeom>
                            <a:solidFill>
                              <a:srgbClr val="FFFF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5" name="Rectangle 763"/>
                          <wps:cNvSpPr>
                            <a:spLocks noChangeArrowheads="1"/>
                          </wps:cNvSpPr>
                          <wps:spPr bwMode="auto">
                            <a:xfrm>
                              <a:off x="6820" y="775"/>
                              <a:ext cx="3" cy="306"/>
                            </a:xfrm>
                            <a:prstGeom prst="rect">
                              <a:avLst/>
                            </a:prstGeom>
                            <a:solidFill>
                              <a:srgbClr val="FFFF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Rectangle 764"/>
                          <wps:cNvSpPr>
                            <a:spLocks noChangeArrowheads="1"/>
                          </wps:cNvSpPr>
                          <wps:spPr bwMode="auto">
                            <a:xfrm>
                              <a:off x="6823" y="775"/>
                              <a:ext cx="4" cy="306"/>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 name="Rectangle 765"/>
                          <wps:cNvSpPr>
                            <a:spLocks noChangeArrowheads="1"/>
                          </wps:cNvSpPr>
                          <wps:spPr bwMode="auto">
                            <a:xfrm>
                              <a:off x="6827" y="775"/>
                              <a:ext cx="3" cy="306"/>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Rectangle 766"/>
                          <wps:cNvSpPr>
                            <a:spLocks noChangeArrowheads="1"/>
                          </wps:cNvSpPr>
                          <wps:spPr bwMode="auto">
                            <a:xfrm>
                              <a:off x="6830" y="775"/>
                              <a:ext cx="2" cy="306"/>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Rectangle 767"/>
                          <wps:cNvSpPr>
                            <a:spLocks noChangeArrowheads="1"/>
                          </wps:cNvSpPr>
                          <wps:spPr bwMode="auto">
                            <a:xfrm>
                              <a:off x="6832" y="775"/>
                              <a:ext cx="3" cy="306"/>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Rectangle 768"/>
                          <wps:cNvSpPr>
                            <a:spLocks noChangeArrowheads="1"/>
                          </wps:cNvSpPr>
                          <wps:spPr bwMode="auto">
                            <a:xfrm>
                              <a:off x="6835" y="775"/>
                              <a:ext cx="3" cy="306"/>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1" name="Rectangle 769"/>
                          <wps:cNvSpPr>
                            <a:spLocks noChangeArrowheads="1"/>
                          </wps:cNvSpPr>
                          <wps:spPr bwMode="auto">
                            <a:xfrm>
                              <a:off x="6838" y="775"/>
                              <a:ext cx="4" cy="306"/>
                            </a:xfrm>
                            <a:prstGeom prst="rect">
                              <a:avLst/>
                            </a:prstGeom>
                            <a:solidFill>
                              <a:srgbClr val="FFF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Rectangle 770"/>
                          <wps:cNvSpPr>
                            <a:spLocks noChangeArrowheads="1"/>
                          </wps:cNvSpPr>
                          <wps:spPr bwMode="auto">
                            <a:xfrm>
                              <a:off x="6842" y="775"/>
                              <a:ext cx="3" cy="306"/>
                            </a:xfrm>
                            <a:prstGeom prst="rect">
                              <a:avLst/>
                            </a:prstGeom>
                            <a:solidFill>
                              <a:srgbClr val="FFFF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 name="Rectangle 771"/>
                          <wps:cNvSpPr>
                            <a:spLocks noChangeArrowheads="1"/>
                          </wps:cNvSpPr>
                          <wps:spPr bwMode="auto">
                            <a:xfrm>
                              <a:off x="6845" y="775"/>
                              <a:ext cx="3" cy="306"/>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 name="Rectangle 772"/>
                          <wps:cNvSpPr>
                            <a:spLocks noChangeArrowheads="1"/>
                          </wps:cNvSpPr>
                          <wps:spPr bwMode="auto">
                            <a:xfrm>
                              <a:off x="6848" y="775"/>
                              <a:ext cx="4" cy="306"/>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 name="Rectangle 773"/>
                          <wps:cNvSpPr>
                            <a:spLocks noChangeArrowheads="1"/>
                          </wps:cNvSpPr>
                          <wps:spPr bwMode="auto">
                            <a:xfrm>
                              <a:off x="6852" y="775"/>
                              <a:ext cx="2" cy="306"/>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Rectangle 774"/>
                          <wps:cNvSpPr>
                            <a:spLocks noChangeArrowheads="1"/>
                          </wps:cNvSpPr>
                          <wps:spPr bwMode="auto">
                            <a:xfrm>
                              <a:off x="6854" y="775"/>
                              <a:ext cx="3" cy="306"/>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 name="Rectangle 775"/>
                          <wps:cNvSpPr>
                            <a:spLocks noChangeArrowheads="1"/>
                          </wps:cNvSpPr>
                          <wps:spPr bwMode="auto">
                            <a:xfrm>
                              <a:off x="6857" y="775"/>
                              <a:ext cx="3" cy="306"/>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Rectangle 776"/>
                          <wps:cNvSpPr>
                            <a:spLocks noChangeArrowheads="1"/>
                          </wps:cNvSpPr>
                          <wps:spPr bwMode="auto">
                            <a:xfrm>
                              <a:off x="6860" y="775"/>
                              <a:ext cx="4" cy="306"/>
                            </a:xfrm>
                            <a:prstGeom prst="rect">
                              <a:avLst/>
                            </a:prstGeom>
                            <a:solidFill>
                              <a:srgbClr val="FFFF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 name="Rectangle 777"/>
                          <wps:cNvSpPr>
                            <a:spLocks noChangeArrowheads="1"/>
                          </wps:cNvSpPr>
                          <wps:spPr bwMode="auto">
                            <a:xfrm>
                              <a:off x="6864" y="775"/>
                              <a:ext cx="3" cy="306"/>
                            </a:xfrm>
                            <a:prstGeom prst="rect">
                              <a:avLst/>
                            </a:prstGeom>
                            <a:solidFill>
                              <a:srgbClr val="FFFF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 name="Rectangle 778"/>
                          <wps:cNvSpPr>
                            <a:spLocks noChangeArrowheads="1"/>
                          </wps:cNvSpPr>
                          <wps:spPr bwMode="auto">
                            <a:xfrm>
                              <a:off x="6867" y="775"/>
                              <a:ext cx="3" cy="306"/>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1" name="Rectangle 779"/>
                          <wps:cNvSpPr>
                            <a:spLocks noChangeArrowheads="1"/>
                          </wps:cNvSpPr>
                          <wps:spPr bwMode="auto">
                            <a:xfrm>
                              <a:off x="6870" y="775"/>
                              <a:ext cx="4" cy="306"/>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Rectangle 780"/>
                          <wps:cNvSpPr>
                            <a:spLocks noChangeArrowheads="1"/>
                          </wps:cNvSpPr>
                          <wps:spPr bwMode="auto">
                            <a:xfrm>
                              <a:off x="6874" y="775"/>
                              <a:ext cx="1" cy="306"/>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Rectangle 781"/>
                          <wps:cNvSpPr>
                            <a:spLocks noChangeArrowheads="1"/>
                          </wps:cNvSpPr>
                          <wps:spPr bwMode="auto">
                            <a:xfrm>
                              <a:off x="6875" y="775"/>
                              <a:ext cx="4" cy="306"/>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 name="Rectangle 782"/>
                          <wps:cNvSpPr>
                            <a:spLocks noChangeArrowheads="1"/>
                          </wps:cNvSpPr>
                          <wps:spPr bwMode="auto">
                            <a:xfrm>
                              <a:off x="6879" y="775"/>
                              <a:ext cx="3" cy="306"/>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 name="Rectangle 783"/>
                          <wps:cNvSpPr>
                            <a:spLocks noChangeArrowheads="1"/>
                          </wps:cNvSpPr>
                          <wps:spPr bwMode="auto">
                            <a:xfrm>
                              <a:off x="6882" y="775"/>
                              <a:ext cx="4" cy="306"/>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 name="Rectangle 784"/>
                          <wps:cNvSpPr>
                            <a:spLocks noChangeArrowheads="1"/>
                          </wps:cNvSpPr>
                          <wps:spPr bwMode="auto">
                            <a:xfrm>
                              <a:off x="6886" y="775"/>
                              <a:ext cx="3" cy="306"/>
                            </a:xfrm>
                            <a:prstGeom prst="rect">
                              <a:avLst/>
                            </a:prstGeom>
                            <a:solidFill>
                              <a:srgbClr val="FFFF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 name="Rectangle 785"/>
                          <wps:cNvSpPr>
                            <a:spLocks noChangeArrowheads="1"/>
                          </wps:cNvSpPr>
                          <wps:spPr bwMode="auto">
                            <a:xfrm>
                              <a:off x="6889" y="775"/>
                              <a:ext cx="3" cy="306"/>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 name="Rectangle 786"/>
                          <wps:cNvSpPr>
                            <a:spLocks noChangeArrowheads="1"/>
                          </wps:cNvSpPr>
                          <wps:spPr bwMode="auto">
                            <a:xfrm>
                              <a:off x="6892" y="775"/>
                              <a:ext cx="4" cy="306"/>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 name="Rectangle 787"/>
                          <wps:cNvSpPr>
                            <a:spLocks noChangeArrowheads="1"/>
                          </wps:cNvSpPr>
                          <wps:spPr bwMode="auto">
                            <a:xfrm>
                              <a:off x="6896" y="775"/>
                              <a:ext cx="3" cy="306"/>
                            </a:xfrm>
                            <a:prstGeom prst="rect">
                              <a:avLst/>
                            </a:prstGeom>
                            <a:solidFill>
                              <a:srgbClr val="FFFF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Rectangle 788"/>
                          <wps:cNvSpPr>
                            <a:spLocks noChangeArrowheads="1"/>
                          </wps:cNvSpPr>
                          <wps:spPr bwMode="auto">
                            <a:xfrm>
                              <a:off x="6899" y="775"/>
                              <a:ext cx="3" cy="306"/>
                            </a:xfrm>
                            <a:prstGeom prst="rect">
                              <a:avLst/>
                            </a:prstGeom>
                            <a:solidFill>
                              <a:srgbClr val="FFFF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 name="Rectangle 789"/>
                          <wps:cNvSpPr>
                            <a:spLocks noChangeArrowheads="1"/>
                          </wps:cNvSpPr>
                          <wps:spPr bwMode="auto">
                            <a:xfrm>
                              <a:off x="6902" y="775"/>
                              <a:ext cx="4" cy="306"/>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2" name="Rectangle 790"/>
                          <wps:cNvSpPr>
                            <a:spLocks noChangeArrowheads="1"/>
                          </wps:cNvSpPr>
                          <wps:spPr bwMode="auto">
                            <a:xfrm>
                              <a:off x="6906" y="775"/>
                              <a:ext cx="3" cy="306"/>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 name="Rectangle 791"/>
                          <wps:cNvSpPr>
                            <a:spLocks noChangeArrowheads="1"/>
                          </wps:cNvSpPr>
                          <wps:spPr bwMode="auto">
                            <a:xfrm>
                              <a:off x="6909" y="775"/>
                              <a:ext cx="2" cy="306"/>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4" name="Rectangle 792"/>
                          <wps:cNvSpPr>
                            <a:spLocks noChangeArrowheads="1"/>
                          </wps:cNvSpPr>
                          <wps:spPr bwMode="auto">
                            <a:xfrm>
                              <a:off x="6911" y="775"/>
                              <a:ext cx="3" cy="306"/>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 name="Rectangle 793"/>
                          <wps:cNvSpPr>
                            <a:spLocks noChangeArrowheads="1"/>
                          </wps:cNvSpPr>
                          <wps:spPr bwMode="auto">
                            <a:xfrm>
                              <a:off x="6914" y="775"/>
                              <a:ext cx="4" cy="306"/>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 name="Rectangle 794"/>
                          <wps:cNvSpPr>
                            <a:spLocks noChangeArrowheads="1"/>
                          </wps:cNvSpPr>
                          <wps:spPr bwMode="auto">
                            <a:xfrm>
                              <a:off x="6918" y="775"/>
                              <a:ext cx="3" cy="306"/>
                            </a:xfrm>
                            <a:prstGeom prst="rect">
                              <a:avLst/>
                            </a:prstGeom>
                            <a:solidFill>
                              <a:srgbClr val="FFFF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 name="Rectangle 795"/>
                          <wps:cNvSpPr>
                            <a:spLocks noChangeArrowheads="1"/>
                          </wps:cNvSpPr>
                          <wps:spPr bwMode="auto">
                            <a:xfrm>
                              <a:off x="6921" y="775"/>
                              <a:ext cx="3" cy="306"/>
                            </a:xfrm>
                            <a:prstGeom prst="rect">
                              <a:avLst/>
                            </a:prstGeom>
                            <a:solidFill>
                              <a:srgbClr val="FFFF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Rectangle 796"/>
                          <wps:cNvSpPr>
                            <a:spLocks noChangeArrowheads="1"/>
                          </wps:cNvSpPr>
                          <wps:spPr bwMode="auto">
                            <a:xfrm>
                              <a:off x="6924" y="775"/>
                              <a:ext cx="4" cy="306"/>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Rectangle 797"/>
                          <wps:cNvSpPr>
                            <a:spLocks noChangeArrowheads="1"/>
                          </wps:cNvSpPr>
                          <wps:spPr bwMode="auto">
                            <a:xfrm>
                              <a:off x="6928" y="775"/>
                              <a:ext cx="3" cy="306"/>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 name="Rectangle 798"/>
                          <wps:cNvSpPr>
                            <a:spLocks noChangeArrowheads="1"/>
                          </wps:cNvSpPr>
                          <wps:spPr bwMode="auto">
                            <a:xfrm>
                              <a:off x="6931" y="775"/>
                              <a:ext cx="2" cy="306"/>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Rectangle 799"/>
                          <wps:cNvSpPr>
                            <a:spLocks noChangeArrowheads="1"/>
                          </wps:cNvSpPr>
                          <wps:spPr bwMode="auto">
                            <a:xfrm>
                              <a:off x="6933" y="775"/>
                              <a:ext cx="3" cy="306"/>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 name="Rectangle 800"/>
                          <wps:cNvSpPr>
                            <a:spLocks noChangeArrowheads="1"/>
                          </wps:cNvSpPr>
                          <wps:spPr bwMode="auto">
                            <a:xfrm>
                              <a:off x="6936" y="775"/>
                              <a:ext cx="4" cy="306"/>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Rectangle 801"/>
                          <wps:cNvSpPr>
                            <a:spLocks noChangeArrowheads="1"/>
                          </wps:cNvSpPr>
                          <wps:spPr bwMode="auto">
                            <a:xfrm>
                              <a:off x="6940" y="775"/>
                              <a:ext cx="3" cy="306"/>
                            </a:xfrm>
                            <a:prstGeom prst="rect">
                              <a:avLst/>
                            </a:prstGeom>
                            <a:solidFill>
                              <a:srgbClr val="FFFF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Rectangle 802"/>
                          <wps:cNvSpPr>
                            <a:spLocks noChangeArrowheads="1"/>
                          </wps:cNvSpPr>
                          <wps:spPr bwMode="auto">
                            <a:xfrm>
                              <a:off x="6943" y="775"/>
                              <a:ext cx="3" cy="306"/>
                            </a:xfrm>
                            <a:prstGeom prst="rect">
                              <a:avLst/>
                            </a:prstGeom>
                            <a:solidFill>
                              <a:srgbClr val="FFFF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Rectangle 803"/>
                          <wps:cNvSpPr>
                            <a:spLocks noChangeArrowheads="1"/>
                          </wps:cNvSpPr>
                          <wps:spPr bwMode="auto">
                            <a:xfrm>
                              <a:off x="6946" y="775"/>
                              <a:ext cx="4" cy="306"/>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6" name="Rectangle 804"/>
                          <wps:cNvSpPr>
                            <a:spLocks noChangeArrowheads="1"/>
                          </wps:cNvSpPr>
                          <wps:spPr bwMode="auto">
                            <a:xfrm>
                              <a:off x="6950" y="775"/>
                              <a:ext cx="3" cy="306"/>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 name="Rectangle 805"/>
                          <wps:cNvSpPr>
                            <a:spLocks noChangeArrowheads="1"/>
                          </wps:cNvSpPr>
                          <wps:spPr bwMode="auto">
                            <a:xfrm>
                              <a:off x="6953" y="775"/>
                              <a:ext cx="2" cy="306"/>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 name="Rectangle 806"/>
                          <wps:cNvSpPr>
                            <a:spLocks noChangeArrowheads="1"/>
                          </wps:cNvSpPr>
                          <wps:spPr bwMode="auto">
                            <a:xfrm>
                              <a:off x="6955" y="775"/>
                              <a:ext cx="3" cy="306"/>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Rectangle 807"/>
                          <wps:cNvSpPr>
                            <a:spLocks noChangeArrowheads="1"/>
                          </wps:cNvSpPr>
                          <wps:spPr bwMode="auto">
                            <a:xfrm>
                              <a:off x="6958" y="775"/>
                              <a:ext cx="4" cy="306"/>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930" name="Rectangle 809"/>
                        <wps:cNvSpPr>
                          <a:spLocks noChangeArrowheads="1"/>
                        </wps:cNvSpPr>
                        <wps:spPr bwMode="auto">
                          <a:xfrm>
                            <a:off x="4420870" y="492125"/>
                            <a:ext cx="1905" cy="194310"/>
                          </a:xfrm>
                          <a:prstGeom prst="rect">
                            <a:avLst/>
                          </a:prstGeom>
                          <a:solidFill>
                            <a:srgbClr val="FFFF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Rectangle 810"/>
                        <wps:cNvSpPr>
                          <a:spLocks noChangeArrowheads="1"/>
                        </wps:cNvSpPr>
                        <wps:spPr bwMode="auto">
                          <a:xfrm>
                            <a:off x="4422775" y="492125"/>
                            <a:ext cx="1905" cy="194310"/>
                          </a:xfrm>
                          <a:prstGeom prst="rect">
                            <a:avLst/>
                          </a:prstGeom>
                          <a:solidFill>
                            <a:srgbClr val="FFFF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 name="Rectangle 811"/>
                        <wps:cNvSpPr>
                          <a:spLocks noChangeArrowheads="1"/>
                        </wps:cNvSpPr>
                        <wps:spPr bwMode="auto">
                          <a:xfrm>
                            <a:off x="4424680" y="492125"/>
                            <a:ext cx="2540" cy="194310"/>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Rectangle 812"/>
                        <wps:cNvSpPr>
                          <a:spLocks noChangeArrowheads="1"/>
                        </wps:cNvSpPr>
                        <wps:spPr bwMode="auto">
                          <a:xfrm>
                            <a:off x="4427220" y="492125"/>
                            <a:ext cx="1905" cy="194310"/>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Rectangle 813"/>
                        <wps:cNvSpPr>
                          <a:spLocks noChangeArrowheads="1"/>
                        </wps:cNvSpPr>
                        <wps:spPr bwMode="auto">
                          <a:xfrm>
                            <a:off x="4429125" y="492125"/>
                            <a:ext cx="1270" cy="194310"/>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Rectangle 814"/>
                        <wps:cNvSpPr>
                          <a:spLocks noChangeArrowheads="1"/>
                        </wps:cNvSpPr>
                        <wps:spPr bwMode="auto">
                          <a:xfrm>
                            <a:off x="4430395" y="492125"/>
                            <a:ext cx="1905" cy="194310"/>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 name="Rectangle 815"/>
                        <wps:cNvSpPr>
                          <a:spLocks noChangeArrowheads="1"/>
                        </wps:cNvSpPr>
                        <wps:spPr bwMode="auto">
                          <a:xfrm>
                            <a:off x="4432300" y="492125"/>
                            <a:ext cx="1905" cy="194310"/>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Rectangle 816"/>
                        <wps:cNvSpPr>
                          <a:spLocks noChangeArrowheads="1"/>
                        </wps:cNvSpPr>
                        <wps:spPr bwMode="auto">
                          <a:xfrm>
                            <a:off x="4434205" y="492125"/>
                            <a:ext cx="2540" cy="194310"/>
                          </a:xfrm>
                          <a:prstGeom prst="rect">
                            <a:avLst/>
                          </a:prstGeom>
                          <a:solidFill>
                            <a:srgbClr val="FFFF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 name="Rectangle 817"/>
                        <wps:cNvSpPr>
                          <a:spLocks noChangeArrowheads="1"/>
                        </wps:cNvSpPr>
                        <wps:spPr bwMode="auto">
                          <a:xfrm>
                            <a:off x="4436745" y="492125"/>
                            <a:ext cx="1905" cy="194310"/>
                          </a:xfrm>
                          <a:prstGeom prst="rect">
                            <a:avLst/>
                          </a:prstGeom>
                          <a:solidFill>
                            <a:srgbClr val="FFFF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 name="Rectangle 818"/>
                        <wps:cNvSpPr>
                          <a:spLocks noChangeArrowheads="1"/>
                        </wps:cNvSpPr>
                        <wps:spPr bwMode="auto">
                          <a:xfrm>
                            <a:off x="4438650" y="492125"/>
                            <a:ext cx="2540" cy="194310"/>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 name="Rectangle 819"/>
                        <wps:cNvSpPr>
                          <a:spLocks noChangeArrowheads="1"/>
                        </wps:cNvSpPr>
                        <wps:spPr bwMode="auto">
                          <a:xfrm>
                            <a:off x="4441190" y="492125"/>
                            <a:ext cx="1905" cy="194310"/>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Rectangle 820"/>
                        <wps:cNvSpPr>
                          <a:spLocks noChangeArrowheads="1"/>
                        </wps:cNvSpPr>
                        <wps:spPr bwMode="auto">
                          <a:xfrm>
                            <a:off x="4443095" y="492125"/>
                            <a:ext cx="1270" cy="194310"/>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 name="Rectangle 821"/>
                        <wps:cNvSpPr>
                          <a:spLocks noChangeArrowheads="1"/>
                        </wps:cNvSpPr>
                        <wps:spPr bwMode="auto">
                          <a:xfrm>
                            <a:off x="4444365" y="492125"/>
                            <a:ext cx="1905" cy="194310"/>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Rectangle 822"/>
                        <wps:cNvSpPr>
                          <a:spLocks noChangeArrowheads="1"/>
                        </wps:cNvSpPr>
                        <wps:spPr bwMode="auto">
                          <a:xfrm>
                            <a:off x="4446270" y="492125"/>
                            <a:ext cx="1905" cy="194310"/>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Rectangle 823"/>
                        <wps:cNvSpPr>
                          <a:spLocks noChangeArrowheads="1"/>
                        </wps:cNvSpPr>
                        <wps:spPr bwMode="auto">
                          <a:xfrm>
                            <a:off x="4448175" y="492125"/>
                            <a:ext cx="2540" cy="194310"/>
                          </a:xfrm>
                          <a:prstGeom prst="rect">
                            <a:avLst/>
                          </a:prstGeom>
                          <a:solidFill>
                            <a:srgbClr val="FFFF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Rectangle 824"/>
                        <wps:cNvSpPr>
                          <a:spLocks noChangeArrowheads="1"/>
                        </wps:cNvSpPr>
                        <wps:spPr bwMode="auto">
                          <a:xfrm>
                            <a:off x="4450715" y="492125"/>
                            <a:ext cx="1905" cy="194310"/>
                          </a:xfrm>
                          <a:prstGeom prst="rect">
                            <a:avLst/>
                          </a:prstGeom>
                          <a:solidFill>
                            <a:srgbClr val="FFFF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Rectangle 825"/>
                        <wps:cNvSpPr>
                          <a:spLocks noChangeArrowheads="1"/>
                        </wps:cNvSpPr>
                        <wps:spPr bwMode="auto">
                          <a:xfrm>
                            <a:off x="4452620" y="492125"/>
                            <a:ext cx="2540" cy="194310"/>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Rectangle 826"/>
                        <wps:cNvSpPr>
                          <a:spLocks noChangeArrowheads="1"/>
                        </wps:cNvSpPr>
                        <wps:spPr bwMode="auto">
                          <a:xfrm>
                            <a:off x="4455160" y="492125"/>
                            <a:ext cx="1905" cy="194310"/>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Rectangle 827"/>
                        <wps:cNvSpPr>
                          <a:spLocks noChangeArrowheads="1"/>
                        </wps:cNvSpPr>
                        <wps:spPr bwMode="auto">
                          <a:xfrm>
                            <a:off x="4457065" y="492125"/>
                            <a:ext cx="1270" cy="194310"/>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 name="Rectangle 828"/>
                        <wps:cNvSpPr>
                          <a:spLocks noChangeArrowheads="1"/>
                        </wps:cNvSpPr>
                        <wps:spPr bwMode="auto">
                          <a:xfrm>
                            <a:off x="4458335" y="492125"/>
                            <a:ext cx="1905" cy="194310"/>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Rectangle 829"/>
                        <wps:cNvSpPr>
                          <a:spLocks noChangeArrowheads="1"/>
                        </wps:cNvSpPr>
                        <wps:spPr bwMode="auto">
                          <a:xfrm>
                            <a:off x="4460240" y="492125"/>
                            <a:ext cx="1905" cy="194310"/>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Rectangle 830"/>
                        <wps:cNvSpPr>
                          <a:spLocks noChangeArrowheads="1"/>
                        </wps:cNvSpPr>
                        <wps:spPr bwMode="auto">
                          <a:xfrm>
                            <a:off x="4462145" y="492125"/>
                            <a:ext cx="2540" cy="194310"/>
                          </a:xfrm>
                          <a:prstGeom prst="rect">
                            <a:avLst/>
                          </a:prstGeom>
                          <a:solidFill>
                            <a:srgbClr val="FFFF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Rectangle 831"/>
                        <wps:cNvSpPr>
                          <a:spLocks noChangeArrowheads="1"/>
                        </wps:cNvSpPr>
                        <wps:spPr bwMode="auto">
                          <a:xfrm>
                            <a:off x="4464685" y="492125"/>
                            <a:ext cx="1905" cy="194310"/>
                          </a:xfrm>
                          <a:prstGeom prst="rect">
                            <a:avLst/>
                          </a:prstGeom>
                          <a:solidFill>
                            <a:srgbClr val="FFFF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3" name="Rectangle 832"/>
                        <wps:cNvSpPr>
                          <a:spLocks noChangeArrowheads="1"/>
                        </wps:cNvSpPr>
                        <wps:spPr bwMode="auto">
                          <a:xfrm>
                            <a:off x="4466590" y="492125"/>
                            <a:ext cx="1905" cy="194310"/>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Rectangle 833"/>
                        <wps:cNvSpPr>
                          <a:spLocks noChangeArrowheads="1"/>
                        </wps:cNvSpPr>
                        <wps:spPr bwMode="auto">
                          <a:xfrm>
                            <a:off x="4468495" y="492125"/>
                            <a:ext cx="2540" cy="194310"/>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 name="Rectangle 834"/>
                        <wps:cNvSpPr>
                          <a:spLocks noChangeArrowheads="1"/>
                        </wps:cNvSpPr>
                        <wps:spPr bwMode="auto">
                          <a:xfrm>
                            <a:off x="4471035" y="492125"/>
                            <a:ext cx="635" cy="194310"/>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Rectangle 835"/>
                        <wps:cNvSpPr>
                          <a:spLocks noChangeArrowheads="1"/>
                        </wps:cNvSpPr>
                        <wps:spPr bwMode="auto">
                          <a:xfrm>
                            <a:off x="4471670" y="492125"/>
                            <a:ext cx="2540" cy="194310"/>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7" name="Rectangle 836"/>
                        <wps:cNvSpPr>
                          <a:spLocks noChangeArrowheads="1"/>
                        </wps:cNvSpPr>
                        <wps:spPr bwMode="auto">
                          <a:xfrm>
                            <a:off x="4474210" y="492125"/>
                            <a:ext cx="1905" cy="194310"/>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 name="Rectangle 837"/>
                        <wps:cNvSpPr>
                          <a:spLocks noChangeArrowheads="1"/>
                        </wps:cNvSpPr>
                        <wps:spPr bwMode="auto">
                          <a:xfrm>
                            <a:off x="4476115" y="492125"/>
                            <a:ext cx="2540" cy="194310"/>
                          </a:xfrm>
                          <a:prstGeom prst="rect">
                            <a:avLst/>
                          </a:prstGeom>
                          <a:solidFill>
                            <a:srgbClr val="FFFF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 name="Rectangle 838"/>
                        <wps:cNvSpPr>
                          <a:spLocks noChangeArrowheads="1"/>
                        </wps:cNvSpPr>
                        <wps:spPr bwMode="auto">
                          <a:xfrm>
                            <a:off x="4478655" y="492125"/>
                            <a:ext cx="1905" cy="194310"/>
                          </a:xfrm>
                          <a:prstGeom prst="rect">
                            <a:avLst/>
                          </a:prstGeom>
                          <a:solidFill>
                            <a:srgbClr val="FFFF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0" name="Rectangle 839"/>
                        <wps:cNvSpPr>
                          <a:spLocks noChangeArrowheads="1"/>
                        </wps:cNvSpPr>
                        <wps:spPr bwMode="auto">
                          <a:xfrm>
                            <a:off x="4480560" y="492125"/>
                            <a:ext cx="1905" cy="194310"/>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1" name="Rectangle 840"/>
                        <wps:cNvSpPr>
                          <a:spLocks noChangeArrowheads="1"/>
                        </wps:cNvSpPr>
                        <wps:spPr bwMode="auto">
                          <a:xfrm>
                            <a:off x="4482465" y="492125"/>
                            <a:ext cx="2540" cy="194310"/>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 name="Rectangle 841"/>
                        <wps:cNvSpPr>
                          <a:spLocks noChangeArrowheads="1"/>
                        </wps:cNvSpPr>
                        <wps:spPr bwMode="auto">
                          <a:xfrm>
                            <a:off x="4485005" y="492125"/>
                            <a:ext cx="1905" cy="194310"/>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3" name="Rectangle 842"/>
                        <wps:cNvSpPr>
                          <a:spLocks noChangeArrowheads="1"/>
                        </wps:cNvSpPr>
                        <wps:spPr bwMode="auto">
                          <a:xfrm>
                            <a:off x="4486910" y="492125"/>
                            <a:ext cx="1905" cy="194310"/>
                          </a:xfrm>
                          <a:prstGeom prst="rect">
                            <a:avLst/>
                          </a:prstGeom>
                          <a:solidFill>
                            <a:srgbClr val="FFFF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 name="Rectangle 843"/>
                        <wps:cNvSpPr>
                          <a:spLocks noChangeArrowheads="1"/>
                        </wps:cNvSpPr>
                        <wps:spPr bwMode="auto">
                          <a:xfrm>
                            <a:off x="4488815" y="492125"/>
                            <a:ext cx="2540" cy="194310"/>
                          </a:xfrm>
                          <a:prstGeom prst="rect">
                            <a:avLst/>
                          </a:prstGeom>
                          <a:solidFill>
                            <a:srgbClr val="FFFF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5" name="Rectangle 844"/>
                        <wps:cNvSpPr>
                          <a:spLocks noChangeArrowheads="1"/>
                        </wps:cNvSpPr>
                        <wps:spPr bwMode="auto">
                          <a:xfrm>
                            <a:off x="4491355" y="492125"/>
                            <a:ext cx="1905" cy="194310"/>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6" name="Rectangle 845"/>
                        <wps:cNvSpPr>
                          <a:spLocks noChangeArrowheads="1"/>
                        </wps:cNvSpPr>
                        <wps:spPr bwMode="auto">
                          <a:xfrm>
                            <a:off x="4493260" y="492125"/>
                            <a:ext cx="2540" cy="194310"/>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7" name="Rectangle 846"/>
                        <wps:cNvSpPr>
                          <a:spLocks noChangeArrowheads="1"/>
                        </wps:cNvSpPr>
                        <wps:spPr bwMode="auto">
                          <a:xfrm>
                            <a:off x="4495800" y="492125"/>
                            <a:ext cx="1905" cy="194310"/>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 name="Rectangle 847"/>
                        <wps:cNvSpPr>
                          <a:spLocks noChangeArrowheads="1"/>
                        </wps:cNvSpPr>
                        <wps:spPr bwMode="auto">
                          <a:xfrm>
                            <a:off x="4497705" y="492125"/>
                            <a:ext cx="1905" cy="194310"/>
                          </a:xfrm>
                          <a:prstGeom prst="rect">
                            <a:avLst/>
                          </a:prstGeom>
                          <a:solidFill>
                            <a:srgbClr val="FFFF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Rectangle 848"/>
                        <wps:cNvSpPr>
                          <a:spLocks noChangeArrowheads="1"/>
                        </wps:cNvSpPr>
                        <wps:spPr bwMode="auto">
                          <a:xfrm>
                            <a:off x="4499610" y="492125"/>
                            <a:ext cx="2540" cy="194310"/>
                          </a:xfrm>
                          <a:prstGeom prst="rect">
                            <a:avLst/>
                          </a:prstGeom>
                          <a:solidFill>
                            <a:srgbClr val="FFFF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 name="Rectangle 849"/>
                        <wps:cNvSpPr>
                          <a:spLocks noChangeArrowheads="1"/>
                        </wps:cNvSpPr>
                        <wps:spPr bwMode="auto">
                          <a:xfrm>
                            <a:off x="4502150" y="492125"/>
                            <a:ext cx="635" cy="194310"/>
                          </a:xfrm>
                          <a:prstGeom prst="rect">
                            <a:avLst/>
                          </a:prstGeom>
                          <a:solidFill>
                            <a:srgbClr val="FFFF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1" name="Rectangle 850"/>
                        <wps:cNvSpPr>
                          <a:spLocks noChangeArrowheads="1"/>
                        </wps:cNvSpPr>
                        <wps:spPr bwMode="auto">
                          <a:xfrm>
                            <a:off x="4502785" y="492125"/>
                            <a:ext cx="2540" cy="194310"/>
                          </a:xfrm>
                          <a:prstGeom prst="rect">
                            <a:avLst/>
                          </a:prstGeom>
                          <a:solidFill>
                            <a:srgbClr val="FFFF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2" name="Rectangle 851"/>
                        <wps:cNvSpPr>
                          <a:spLocks noChangeArrowheads="1"/>
                        </wps:cNvSpPr>
                        <wps:spPr bwMode="auto">
                          <a:xfrm>
                            <a:off x="4505325" y="492125"/>
                            <a:ext cx="1905" cy="194310"/>
                          </a:xfrm>
                          <a:prstGeom prst="rect">
                            <a:avLst/>
                          </a:prstGeom>
                          <a:solidFill>
                            <a:srgbClr val="FFFF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 name="Rectangle 852"/>
                        <wps:cNvSpPr>
                          <a:spLocks noChangeArrowheads="1"/>
                        </wps:cNvSpPr>
                        <wps:spPr bwMode="auto">
                          <a:xfrm>
                            <a:off x="4507230" y="492125"/>
                            <a:ext cx="1270" cy="194310"/>
                          </a:xfrm>
                          <a:prstGeom prst="rect">
                            <a:avLst/>
                          </a:prstGeom>
                          <a:solidFill>
                            <a:srgbClr val="FFFF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4" name="Rectangle 853"/>
                        <wps:cNvSpPr>
                          <a:spLocks noChangeArrowheads="1"/>
                        </wps:cNvSpPr>
                        <wps:spPr bwMode="auto">
                          <a:xfrm>
                            <a:off x="4508500" y="492125"/>
                            <a:ext cx="1905" cy="194310"/>
                          </a:xfrm>
                          <a:prstGeom prst="rect">
                            <a:avLst/>
                          </a:prstGeom>
                          <a:solidFill>
                            <a:srgbClr val="FFFF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5" name="Rectangle 854"/>
                        <wps:cNvSpPr>
                          <a:spLocks noChangeArrowheads="1"/>
                        </wps:cNvSpPr>
                        <wps:spPr bwMode="auto">
                          <a:xfrm>
                            <a:off x="4510405" y="492125"/>
                            <a:ext cx="2540" cy="194310"/>
                          </a:xfrm>
                          <a:prstGeom prst="rect">
                            <a:avLst/>
                          </a:prstGeom>
                          <a:solidFill>
                            <a:srgbClr val="FFFF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6" name="Rectangle 855"/>
                        <wps:cNvSpPr>
                          <a:spLocks noChangeArrowheads="1"/>
                        </wps:cNvSpPr>
                        <wps:spPr bwMode="auto">
                          <a:xfrm>
                            <a:off x="4512945" y="492125"/>
                            <a:ext cx="635" cy="194310"/>
                          </a:xfrm>
                          <a:prstGeom prst="rect">
                            <a:avLst/>
                          </a:prstGeom>
                          <a:solidFill>
                            <a:srgbClr val="FFFF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7" name="Rectangle 856"/>
                        <wps:cNvSpPr>
                          <a:spLocks noChangeArrowheads="1"/>
                        </wps:cNvSpPr>
                        <wps:spPr bwMode="auto">
                          <a:xfrm>
                            <a:off x="4513580" y="492125"/>
                            <a:ext cx="2540" cy="194310"/>
                          </a:xfrm>
                          <a:prstGeom prst="rect">
                            <a:avLst/>
                          </a:prstGeom>
                          <a:solidFill>
                            <a:srgbClr val="FFFF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8" name="Rectangle 857"/>
                        <wps:cNvSpPr>
                          <a:spLocks noChangeArrowheads="1"/>
                        </wps:cNvSpPr>
                        <wps:spPr bwMode="auto">
                          <a:xfrm>
                            <a:off x="4516120" y="492125"/>
                            <a:ext cx="1905" cy="194310"/>
                          </a:xfrm>
                          <a:prstGeom prst="rect">
                            <a:avLst/>
                          </a:prstGeom>
                          <a:solidFill>
                            <a:srgbClr val="FFFF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9" name="Rectangle 858"/>
                        <wps:cNvSpPr>
                          <a:spLocks noChangeArrowheads="1"/>
                        </wps:cNvSpPr>
                        <wps:spPr bwMode="auto">
                          <a:xfrm>
                            <a:off x="4518025" y="492125"/>
                            <a:ext cx="1905" cy="194310"/>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 name="Rectangle 859"/>
                        <wps:cNvSpPr>
                          <a:spLocks noChangeArrowheads="1"/>
                        </wps:cNvSpPr>
                        <wps:spPr bwMode="auto">
                          <a:xfrm>
                            <a:off x="4519930" y="492125"/>
                            <a:ext cx="2540" cy="194310"/>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 name="Rectangle 860"/>
                        <wps:cNvSpPr>
                          <a:spLocks noChangeArrowheads="1"/>
                        </wps:cNvSpPr>
                        <wps:spPr bwMode="auto">
                          <a:xfrm>
                            <a:off x="4522470" y="492125"/>
                            <a:ext cx="1905" cy="194310"/>
                          </a:xfrm>
                          <a:prstGeom prst="rect">
                            <a:avLst/>
                          </a:prstGeom>
                          <a:solidFill>
                            <a:srgbClr val="FFFF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 name="Rectangle 861"/>
                        <wps:cNvSpPr>
                          <a:spLocks noChangeArrowheads="1"/>
                        </wps:cNvSpPr>
                        <wps:spPr bwMode="auto">
                          <a:xfrm>
                            <a:off x="4524375" y="492125"/>
                            <a:ext cx="2540" cy="194310"/>
                          </a:xfrm>
                          <a:prstGeom prst="rect">
                            <a:avLst/>
                          </a:prstGeom>
                          <a:solidFill>
                            <a:srgbClr val="FFFF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3" name="Rectangle 862"/>
                        <wps:cNvSpPr>
                          <a:spLocks noChangeArrowheads="1"/>
                        </wps:cNvSpPr>
                        <wps:spPr bwMode="auto">
                          <a:xfrm>
                            <a:off x="4526915" y="492125"/>
                            <a:ext cx="635" cy="194310"/>
                          </a:xfrm>
                          <a:prstGeom prst="rect">
                            <a:avLst/>
                          </a:prstGeom>
                          <a:solidFill>
                            <a:srgbClr val="FFFF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4" name="Rectangle 863"/>
                        <wps:cNvSpPr>
                          <a:spLocks noChangeArrowheads="1"/>
                        </wps:cNvSpPr>
                        <wps:spPr bwMode="auto">
                          <a:xfrm>
                            <a:off x="4527550" y="492125"/>
                            <a:ext cx="2540" cy="194310"/>
                          </a:xfrm>
                          <a:prstGeom prst="rect">
                            <a:avLst/>
                          </a:prstGeom>
                          <a:solidFill>
                            <a:srgbClr val="FFFF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5" name="Rectangle 864"/>
                        <wps:cNvSpPr>
                          <a:spLocks noChangeArrowheads="1"/>
                        </wps:cNvSpPr>
                        <wps:spPr bwMode="auto">
                          <a:xfrm>
                            <a:off x="4530090" y="492125"/>
                            <a:ext cx="1905" cy="194310"/>
                          </a:xfrm>
                          <a:prstGeom prst="rect">
                            <a:avLst/>
                          </a:prstGeom>
                          <a:solidFill>
                            <a:srgbClr val="FFFF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 name="Rectangle 865"/>
                        <wps:cNvSpPr>
                          <a:spLocks noChangeArrowheads="1"/>
                        </wps:cNvSpPr>
                        <wps:spPr bwMode="auto">
                          <a:xfrm>
                            <a:off x="4531995" y="492125"/>
                            <a:ext cx="1905" cy="194310"/>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Rectangle 866"/>
                        <wps:cNvSpPr>
                          <a:spLocks noChangeArrowheads="1"/>
                        </wps:cNvSpPr>
                        <wps:spPr bwMode="auto">
                          <a:xfrm>
                            <a:off x="4533900" y="492125"/>
                            <a:ext cx="2540" cy="194310"/>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8" name="Rectangle 867"/>
                        <wps:cNvSpPr>
                          <a:spLocks noChangeArrowheads="1"/>
                        </wps:cNvSpPr>
                        <wps:spPr bwMode="auto">
                          <a:xfrm>
                            <a:off x="4536440" y="492125"/>
                            <a:ext cx="1905" cy="194310"/>
                          </a:xfrm>
                          <a:prstGeom prst="rect">
                            <a:avLst/>
                          </a:prstGeom>
                          <a:solidFill>
                            <a:srgbClr val="FFFF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9" name="Rectangle 868"/>
                        <wps:cNvSpPr>
                          <a:spLocks noChangeArrowheads="1"/>
                        </wps:cNvSpPr>
                        <wps:spPr bwMode="auto">
                          <a:xfrm>
                            <a:off x="4538345" y="492125"/>
                            <a:ext cx="1905" cy="194310"/>
                          </a:xfrm>
                          <a:prstGeom prst="rect">
                            <a:avLst/>
                          </a:prstGeom>
                          <a:solidFill>
                            <a:srgbClr val="FFF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0" name="Rectangle 869"/>
                        <wps:cNvSpPr>
                          <a:spLocks noChangeArrowheads="1"/>
                        </wps:cNvSpPr>
                        <wps:spPr bwMode="auto">
                          <a:xfrm>
                            <a:off x="4540250" y="492125"/>
                            <a:ext cx="2540" cy="194310"/>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 name="Rectangle 870"/>
                        <wps:cNvSpPr>
                          <a:spLocks noChangeArrowheads="1"/>
                        </wps:cNvSpPr>
                        <wps:spPr bwMode="auto">
                          <a:xfrm>
                            <a:off x="4542790" y="492125"/>
                            <a:ext cx="1905" cy="194310"/>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2" name="Rectangle 871"/>
                        <wps:cNvSpPr>
                          <a:spLocks noChangeArrowheads="1"/>
                        </wps:cNvSpPr>
                        <wps:spPr bwMode="auto">
                          <a:xfrm>
                            <a:off x="4544695" y="492125"/>
                            <a:ext cx="1270" cy="194310"/>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3" name="Rectangle 872"/>
                        <wps:cNvSpPr>
                          <a:spLocks noChangeArrowheads="1"/>
                        </wps:cNvSpPr>
                        <wps:spPr bwMode="auto">
                          <a:xfrm>
                            <a:off x="4545965" y="492125"/>
                            <a:ext cx="1905" cy="194310"/>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4" name="Rectangle 873"/>
                        <wps:cNvSpPr>
                          <a:spLocks noChangeArrowheads="1"/>
                        </wps:cNvSpPr>
                        <wps:spPr bwMode="auto">
                          <a:xfrm>
                            <a:off x="4547870" y="492125"/>
                            <a:ext cx="2540" cy="194310"/>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5" name="Rectangle 874"/>
                        <wps:cNvSpPr>
                          <a:spLocks noChangeArrowheads="1"/>
                        </wps:cNvSpPr>
                        <wps:spPr bwMode="auto">
                          <a:xfrm>
                            <a:off x="4550410" y="492125"/>
                            <a:ext cx="1905" cy="194310"/>
                          </a:xfrm>
                          <a:prstGeom prst="rect">
                            <a:avLst/>
                          </a:prstGeom>
                          <a:solidFill>
                            <a:srgbClr val="FFFF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 name="Rectangle 875"/>
                        <wps:cNvSpPr>
                          <a:spLocks noChangeArrowheads="1"/>
                        </wps:cNvSpPr>
                        <wps:spPr bwMode="auto">
                          <a:xfrm>
                            <a:off x="4552315" y="492125"/>
                            <a:ext cx="1905" cy="194310"/>
                          </a:xfrm>
                          <a:prstGeom prst="rect">
                            <a:avLst/>
                          </a:prstGeom>
                          <a:solidFill>
                            <a:srgbClr val="FFF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 name="Rectangle 876"/>
                        <wps:cNvSpPr>
                          <a:spLocks noChangeArrowheads="1"/>
                        </wps:cNvSpPr>
                        <wps:spPr bwMode="auto">
                          <a:xfrm>
                            <a:off x="4554220" y="492125"/>
                            <a:ext cx="2540" cy="194310"/>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8" name="Rectangle 877"/>
                        <wps:cNvSpPr>
                          <a:spLocks noChangeArrowheads="1"/>
                        </wps:cNvSpPr>
                        <wps:spPr bwMode="auto">
                          <a:xfrm>
                            <a:off x="4556760" y="492125"/>
                            <a:ext cx="1905" cy="194310"/>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 name="Rectangle 878"/>
                        <wps:cNvSpPr>
                          <a:spLocks noChangeArrowheads="1"/>
                        </wps:cNvSpPr>
                        <wps:spPr bwMode="auto">
                          <a:xfrm>
                            <a:off x="4558665" y="492125"/>
                            <a:ext cx="1270" cy="194310"/>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0" name="Rectangle 879"/>
                        <wps:cNvSpPr>
                          <a:spLocks noChangeArrowheads="1"/>
                        </wps:cNvSpPr>
                        <wps:spPr bwMode="auto">
                          <a:xfrm>
                            <a:off x="4559935" y="492125"/>
                            <a:ext cx="1905" cy="194310"/>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1" name="Rectangle 880"/>
                        <wps:cNvSpPr>
                          <a:spLocks noChangeArrowheads="1"/>
                        </wps:cNvSpPr>
                        <wps:spPr bwMode="auto">
                          <a:xfrm>
                            <a:off x="4561840" y="492125"/>
                            <a:ext cx="2540" cy="194310"/>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2" name="Rectangle 881"/>
                        <wps:cNvSpPr>
                          <a:spLocks noChangeArrowheads="1"/>
                        </wps:cNvSpPr>
                        <wps:spPr bwMode="auto">
                          <a:xfrm>
                            <a:off x="4564380" y="492125"/>
                            <a:ext cx="1905" cy="194310"/>
                          </a:xfrm>
                          <a:prstGeom prst="rect">
                            <a:avLst/>
                          </a:prstGeom>
                          <a:solidFill>
                            <a:srgbClr val="FFFF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 name="Rectangle 882"/>
                        <wps:cNvSpPr>
                          <a:spLocks noChangeArrowheads="1"/>
                        </wps:cNvSpPr>
                        <wps:spPr bwMode="auto">
                          <a:xfrm>
                            <a:off x="4566285" y="492125"/>
                            <a:ext cx="1905" cy="194310"/>
                          </a:xfrm>
                          <a:prstGeom prst="rect">
                            <a:avLst/>
                          </a:prstGeom>
                          <a:solidFill>
                            <a:srgbClr val="FFF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4" name="Rectangle 883"/>
                        <wps:cNvSpPr>
                          <a:spLocks noChangeArrowheads="1"/>
                        </wps:cNvSpPr>
                        <wps:spPr bwMode="auto">
                          <a:xfrm>
                            <a:off x="4568190" y="492125"/>
                            <a:ext cx="2540" cy="194310"/>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5" name="Rectangle 884"/>
                        <wps:cNvSpPr>
                          <a:spLocks noChangeArrowheads="1"/>
                        </wps:cNvSpPr>
                        <wps:spPr bwMode="auto">
                          <a:xfrm>
                            <a:off x="4570730" y="492125"/>
                            <a:ext cx="1905" cy="194310"/>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6" name="Rectangle 885"/>
                        <wps:cNvSpPr>
                          <a:spLocks noChangeArrowheads="1"/>
                        </wps:cNvSpPr>
                        <wps:spPr bwMode="auto">
                          <a:xfrm>
                            <a:off x="4572635" y="492125"/>
                            <a:ext cx="1270" cy="194310"/>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7" name="Rectangle 886"/>
                        <wps:cNvSpPr>
                          <a:spLocks noChangeArrowheads="1"/>
                        </wps:cNvSpPr>
                        <wps:spPr bwMode="auto">
                          <a:xfrm>
                            <a:off x="4573905" y="492125"/>
                            <a:ext cx="1905" cy="194310"/>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8" name="Rectangle 887"/>
                        <wps:cNvSpPr>
                          <a:spLocks noChangeArrowheads="1"/>
                        </wps:cNvSpPr>
                        <wps:spPr bwMode="auto">
                          <a:xfrm>
                            <a:off x="4575810" y="492125"/>
                            <a:ext cx="2540" cy="194310"/>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 name="Rectangle 888"/>
                        <wps:cNvSpPr>
                          <a:spLocks noChangeArrowheads="1"/>
                        </wps:cNvSpPr>
                        <wps:spPr bwMode="auto">
                          <a:xfrm>
                            <a:off x="4578350" y="492125"/>
                            <a:ext cx="1905" cy="194310"/>
                          </a:xfrm>
                          <a:prstGeom prst="rect">
                            <a:avLst/>
                          </a:prstGeom>
                          <a:solidFill>
                            <a:srgbClr val="FFFF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0" name="Rectangle 889"/>
                        <wps:cNvSpPr>
                          <a:spLocks noChangeArrowheads="1"/>
                        </wps:cNvSpPr>
                        <wps:spPr bwMode="auto">
                          <a:xfrm>
                            <a:off x="4580255" y="492125"/>
                            <a:ext cx="1905" cy="194310"/>
                          </a:xfrm>
                          <a:prstGeom prst="rect">
                            <a:avLst/>
                          </a:prstGeom>
                          <a:solidFill>
                            <a:srgbClr val="FFFF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1" name="Rectangle 890"/>
                        <wps:cNvSpPr>
                          <a:spLocks noChangeArrowheads="1"/>
                        </wps:cNvSpPr>
                        <wps:spPr bwMode="auto">
                          <a:xfrm>
                            <a:off x="4582160" y="492125"/>
                            <a:ext cx="2540" cy="194310"/>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2" name="Rectangle 891"/>
                        <wps:cNvSpPr>
                          <a:spLocks noChangeArrowheads="1"/>
                        </wps:cNvSpPr>
                        <wps:spPr bwMode="auto">
                          <a:xfrm>
                            <a:off x="4584700" y="492125"/>
                            <a:ext cx="1905" cy="194310"/>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3" name="Rectangle 892"/>
                        <wps:cNvSpPr>
                          <a:spLocks noChangeArrowheads="1"/>
                        </wps:cNvSpPr>
                        <wps:spPr bwMode="auto">
                          <a:xfrm>
                            <a:off x="4586605" y="492125"/>
                            <a:ext cx="1270" cy="194310"/>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4" name="Rectangle 893"/>
                        <wps:cNvSpPr>
                          <a:spLocks noChangeArrowheads="1"/>
                        </wps:cNvSpPr>
                        <wps:spPr bwMode="auto">
                          <a:xfrm>
                            <a:off x="4587875" y="492125"/>
                            <a:ext cx="1905" cy="194310"/>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5" name="Rectangle 894"/>
                        <wps:cNvSpPr>
                          <a:spLocks noChangeArrowheads="1"/>
                        </wps:cNvSpPr>
                        <wps:spPr bwMode="auto">
                          <a:xfrm>
                            <a:off x="4589780" y="492125"/>
                            <a:ext cx="1905" cy="194310"/>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6" name="Rectangle 895"/>
                        <wps:cNvSpPr>
                          <a:spLocks noChangeArrowheads="1"/>
                        </wps:cNvSpPr>
                        <wps:spPr bwMode="auto">
                          <a:xfrm>
                            <a:off x="4591685" y="492125"/>
                            <a:ext cx="1270" cy="194310"/>
                          </a:xfrm>
                          <a:prstGeom prst="rect">
                            <a:avLst/>
                          </a:prstGeom>
                          <a:solidFill>
                            <a:srgbClr val="FFFF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7" name="Freeform 896"/>
                        <wps:cNvSpPr>
                          <a:spLocks/>
                        </wps:cNvSpPr>
                        <wps:spPr bwMode="auto">
                          <a:xfrm>
                            <a:off x="4148455" y="492760"/>
                            <a:ext cx="443230" cy="193040"/>
                          </a:xfrm>
                          <a:custGeom>
                            <a:avLst/>
                            <a:gdLst>
                              <a:gd name="T0" fmla="*/ 0 w 698"/>
                              <a:gd name="T1" fmla="*/ 152 h 304"/>
                              <a:gd name="T2" fmla="*/ 501 w 698"/>
                              <a:gd name="T3" fmla="*/ 0 h 304"/>
                              <a:gd name="T4" fmla="*/ 388 w 698"/>
                              <a:gd name="T5" fmla="*/ 213 h 304"/>
                              <a:gd name="T6" fmla="*/ 698 w 698"/>
                              <a:gd name="T7" fmla="*/ 152 h 304"/>
                              <a:gd name="T8" fmla="*/ 197 w 698"/>
                              <a:gd name="T9" fmla="*/ 304 h 304"/>
                              <a:gd name="T10" fmla="*/ 312 w 698"/>
                              <a:gd name="T11" fmla="*/ 91 h 304"/>
                              <a:gd name="T12" fmla="*/ 0 w 698"/>
                              <a:gd name="T13" fmla="*/ 152 h 304"/>
                            </a:gdLst>
                            <a:ahLst/>
                            <a:cxnLst>
                              <a:cxn ang="0">
                                <a:pos x="T0" y="T1"/>
                              </a:cxn>
                              <a:cxn ang="0">
                                <a:pos x="T2" y="T3"/>
                              </a:cxn>
                              <a:cxn ang="0">
                                <a:pos x="T4" y="T5"/>
                              </a:cxn>
                              <a:cxn ang="0">
                                <a:pos x="T6" y="T7"/>
                              </a:cxn>
                              <a:cxn ang="0">
                                <a:pos x="T8" y="T9"/>
                              </a:cxn>
                              <a:cxn ang="0">
                                <a:pos x="T10" y="T11"/>
                              </a:cxn>
                              <a:cxn ang="0">
                                <a:pos x="T12" y="T13"/>
                              </a:cxn>
                            </a:cxnLst>
                            <a:rect l="0" t="0" r="r" b="b"/>
                            <a:pathLst>
                              <a:path w="698" h="304">
                                <a:moveTo>
                                  <a:pt x="0" y="152"/>
                                </a:moveTo>
                                <a:lnTo>
                                  <a:pt x="501" y="0"/>
                                </a:lnTo>
                                <a:lnTo>
                                  <a:pt x="388" y="213"/>
                                </a:lnTo>
                                <a:lnTo>
                                  <a:pt x="698" y="152"/>
                                </a:lnTo>
                                <a:lnTo>
                                  <a:pt x="197" y="304"/>
                                </a:lnTo>
                                <a:lnTo>
                                  <a:pt x="312" y="91"/>
                                </a:lnTo>
                                <a:lnTo>
                                  <a:pt x="0" y="152"/>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Rectangle 897"/>
                        <wps:cNvSpPr>
                          <a:spLocks noChangeArrowheads="1"/>
                        </wps:cNvSpPr>
                        <wps:spPr bwMode="auto">
                          <a:xfrm>
                            <a:off x="5436235" y="1203960"/>
                            <a:ext cx="202565" cy="450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9" name="Rectangle 898"/>
                        <wps:cNvSpPr>
                          <a:spLocks noChangeArrowheads="1"/>
                        </wps:cNvSpPr>
                        <wps:spPr bwMode="auto">
                          <a:xfrm>
                            <a:off x="5300980" y="889000"/>
                            <a:ext cx="472440" cy="325755"/>
                          </a:xfrm>
                          <a:prstGeom prst="rect">
                            <a:avLst/>
                          </a:prstGeom>
                          <a:noFill/>
                          <a:ln w="762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0" name="Rectangle 899"/>
                        <wps:cNvSpPr>
                          <a:spLocks noChangeArrowheads="1"/>
                        </wps:cNvSpPr>
                        <wps:spPr bwMode="auto">
                          <a:xfrm>
                            <a:off x="5266690" y="1257935"/>
                            <a:ext cx="540385" cy="158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1" name="Freeform 900"/>
                        <wps:cNvSpPr>
                          <a:spLocks noEditPoints="1"/>
                        </wps:cNvSpPr>
                        <wps:spPr bwMode="auto">
                          <a:xfrm>
                            <a:off x="5300980" y="889000"/>
                            <a:ext cx="472440" cy="325755"/>
                          </a:xfrm>
                          <a:custGeom>
                            <a:avLst/>
                            <a:gdLst>
                              <a:gd name="T0" fmla="*/ 0 w 744"/>
                              <a:gd name="T1" fmla="*/ 513 h 513"/>
                              <a:gd name="T2" fmla="*/ 744 w 744"/>
                              <a:gd name="T3" fmla="*/ 513 h 513"/>
                              <a:gd name="T4" fmla="*/ 744 w 744"/>
                              <a:gd name="T5" fmla="*/ 0 h 513"/>
                              <a:gd name="T6" fmla="*/ 0 w 744"/>
                              <a:gd name="T7" fmla="*/ 0 h 513"/>
                              <a:gd name="T8" fmla="*/ 0 w 744"/>
                              <a:gd name="T9" fmla="*/ 513 h 513"/>
                              <a:gd name="T10" fmla="*/ 26 w 744"/>
                              <a:gd name="T11" fmla="*/ 488 h 513"/>
                              <a:gd name="T12" fmla="*/ 717 w 744"/>
                              <a:gd name="T13" fmla="*/ 488 h 513"/>
                              <a:gd name="T14" fmla="*/ 717 w 744"/>
                              <a:gd name="T15" fmla="*/ 25 h 513"/>
                              <a:gd name="T16" fmla="*/ 26 w 744"/>
                              <a:gd name="T17" fmla="*/ 25 h 513"/>
                              <a:gd name="T18" fmla="*/ 26 w 744"/>
                              <a:gd name="T19" fmla="*/ 488 h 5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44" h="513">
                                <a:moveTo>
                                  <a:pt x="0" y="513"/>
                                </a:moveTo>
                                <a:lnTo>
                                  <a:pt x="744" y="513"/>
                                </a:lnTo>
                                <a:lnTo>
                                  <a:pt x="744" y="0"/>
                                </a:lnTo>
                                <a:lnTo>
                                  <a:pt x="0" y="0"/>
                                </a:lnTo>
                                <a:lnTo>
                                  <a:pt x="0" y="513"/>
                                </a:lnTo>
                                <a:close/>
                                <a:moveTo>
                                  <a:pt x="26" y="488"/>
                                </a:moveTo>
                                <a:lnTo>
                                  <a:pt x="717" y="488"/>
                                </a:lnTo>
                                <a:lnTo>
                                  <a:pt x="717" y="25"/>
                                </a:lnTo>
                                <a:lnTo>
                                  <a:pt x="26" y="25"/>
                                </a:lnTo>
                                <a:lnTo>
                                  <a:pt x="26" y="488"/>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2" name="Freeform 901"/>
                        <wps:cNvSpPr>
                          <a:spLocks/>
                        </wps:cNvSpPr>
                        <wps:spPr bwMode="auto">
                          <a:xfrm>
                            <a:off x="5317490" y="904875"/>
                            <a:ext cx="438785" cy="294005"/>
                          </a:xfrm>
                          <a:custGeom>
                            <a:avLst/>
                            <a:gdLst>
                              <a:gd name="T0" fmla="*/ 0 w 691"/>
                              <a:gd name="T1" fmla="*/ 463 h 463"/>
                              <a:gd name="T2" fmla="*/ 27 w 691"/>
                              <a:gd name="T3" fmla="*/ 438 h 463"/>
                              <a:gd name="T4" fmla="*/ 664 w 691"/>
                              <a:gd name="T5" fmla="*/ 438 h 463"/>
                              <a:gd name="T6" fmla="*/ 664 w 691"/>
                              <a:gd name="T7" fmla="*/ 27 h 463"/>
                              <a:gd name="T8" fmla="*/ 691 w 691"/>
                              <a:gd name="T9" fmla="*/ 0 h 463"/>
                              <a:gd name="T10" fmla="*/ 691 w 691"/>
                              <a:gd name="T11" fmla="*/ 463 h 463"/>
                              <a:gd name="T12" fmla="*/ 0 w 691"/>
                              <a:gd name="T13" fmla="*/ 463 h 463"/>
                            </a:gdLst>
                            <a:ahLst/>
                            <a:cxnLst>
                              <a:cxn ang="0">
                                <a:pos x="T0" y="T1"/>
                              </a:cxn>
                              <a:cxn ang="0">
                                <a:pos x="T2" y="T3"/>
                              </a:cxn>
                              <a:cxn ang="0">
                                <a:pos x="T4" y="T5"/>
                              </a:cxn>
                              <a:cxn ang="0">
                                <a:pos x="T6" y="T7"/>
                              </a:cxn>
                              <a:cxn ang="0">
                                <a:pos x="T8" y="T9"/>
                              </a:cxn>
                              <a:cxn ang="0">
                                <a:pos x="T10" y="T11"/>
                              </a:cxn>
                              <a:cxn ang="0">
                                <a:pos x="T12" y="T13"/>
                              </a:cxn>
                            </a:cxnLst>
                            <a:rect l="0" t="0" r="r" b="b"/>
                            <a:pathLst>
                              <a:path w="691" h="463">
                                <a:moveTo>
                                  <a:pt x="0" y="463"/>
                                </a:moveTo>
                                <a:lnTo>
                                  <a:pt x="27" y="438"/>
                                </a:lnTo>
                                <a:lnTo>
                                  <a:pt x="664" y="438"/>
                                </a:lnTo>
                                <a:lnTo>
                                  <a:pt x="664" y="27"/>
                                </a:lnTo>
                                <a:lnTo>
                                  <a:pt x="691" y="0"/>
                                </a:lnTo>
                                <a:lnTo>
                                  <a:pt x="691" y="463"/>
                                </a:lnTo>
                                <a:lnTo>
                                  <a:pt x="0" y="46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3" name="Freeform 902"/>
                        <wps:cNvSpPr>
                          <a:spLocks/>
                        </wps:cNvSpPr>
                        <wps:spPr bwMode="auto">
                          <a:xfrm>
                            <a:off x="5317490" y="904875"/>
                            <a:ext cx="438785" cy="294005"/>
                          </a:xfrm>
                          <a:custGeom>
                            <a:avLst/>
                            <a:gdLst>
                              <a:gd name="T0" fmla="*/ 27 w 691"/>
                              <a:gd name="T1" fmla="*/ 438 h 463"/>
                              <a:gd name="T2" fmla="*/ 0 w 691"/>
                              <a:gd name="T3" fmla="*/ 463 h 463"/>
                              <a:gd name="T4" fmla="*/ 0 w 691"/>
                              <a:gd name="T5" fmla="*/ 0 h 463"/>
                              <a:gd name="T6" fmla="*/ 691 w 691"/>
                              <a:gd name="T7" fmla="*/ 0 h 463"/>
                              <a:gd name="T8" fmla="*/ 664 w 691"/>
                              <a:gd name="T9" fmla="*/ 27 h 463"/>
                              <a:gd name="T10" fmla="*/ 27 w 691"/>
                              <a:gd name="T11" fmla="*/ 27 h 463"/>
                              <a:gd name="T12" fmla="*/ 27 w 691"/>
                              <a:gd name="T13" fmla="*/ 438 h 463"/>
                            </a:gdLst>
                            <a:ahLst/>
                            <a:cxnLst>
                              <a:cxn ang="0">
                                <a:pos x="T0" y="T1"/>
                              </a:cxn>
                              <a:cxn ang="0">
                                <a:pos x="T2" y="T3"/>
                              </a:cxn>
                              <a:cxn ang="0">
                                <a:pos x="T4" y="T5"/>
                              </a:cxn>
                              <a:cxn ang="0">
                                <a:pos x="T6" y="T7"/>
                              </a:cxn>
                              <a:cxn ang="0">
                                <a:pos x="T8" y="T9"/>
                              </a:cxn>
                              <a:cxn ang="0">
                                <a:pos x="T10" y="T11"/>
                              </a:cxn>
                              <a:cxn ang="0">
                                <a:pos x="T12" y="T13"/>
                              </a:cxn>
                            </a:cxnLst>
                            <a:rect l="0" t="0" r="r" b="b"/>
                            <a:pathLst>
                              <a:path w="691" h="463">
                                <a:moveTo>
                                  <a:pt x="27" y="438"/>
                                </a:moveTo>
                                <a:lnTo>
                                  <a:pt x="0" y="463"/>
                                </a:lnTo>
                                <a:lnTo>
                                  <a:pt x="0" y="0"/>
                                </a:lnTo>
                                <a:lnTo>
                                  <a:pt x="691" y="0"/>
                                </a:lnTo>
                                <a:lnTo>
                                  <a:pt x="664" y="27"/>
                                </a:lnTo>
                                <a:lnTo>
                                  <a:pt x="27" y="27"/>
                                </a:lnTo>
                                <a:lnTo>
                                  <a:pt x="27" y="438"/>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4" name="Picture 90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5333365" y="919480"/>
                            <a:ext cx="40703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5" name="Rectangle 904"/>
                        <wps:cNvSpPr>
                          <a:spLocks noChangeArrowheads="1"/>
                        </wps:cNvSpPr>
                        <wps:spPr bwMode="auto">
                          <a:xfrm>
                            <a:off x="5291455" y="1281430"/>
                            <a:ext cx="490855" cy="11112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6" name="Freeform 905"/>
                        <wps:cNvSpPr>
                          <a:spLocks/>
                        </wps:cNvSpPr>
                        <wps:spPr bwMode="auto">
                          <a:xfrm>
                            <a:off x="5275580" y="1264920"/>
                            <a:ext cx="522605" cy="143510"/>
                          </a:xfrm>
                          <a:custGeom>
                            <a:avLst/>
                            <a:gdLst>
                              <a:gd name="T0" fmla="*/ 0 w 823"/>
                              <a:gd name="T1" fmla="*/ 226 h 226"/>
                              <a:gd name="T2" fmla="*/ 25 w 823"/>
                              <a:gd name="T3" fmla="*/ 201 h 226"/>
                              <a:gd name="T4" fmla="*/ 798 w 823"/>
                              <a:gd name="T5" fmla="*/ 201 h 226"/>
                              <a:gd name="T6" fmla="*/ 798 w 823"/>
                              <a:gd name="T7" fmla="*/ 26 h 226"/>
                              <a:gd name="T8" fmla="*/ 823 w 823"/>
                              <a:gd name="T9" fmla="*/ 0 h 226"/>
                              <a:gd name="T10" fmla="*/ 823 w 823"/>
                              <a:gd name="T11" fmla="*/ 226 h 226"/>
                              <a:gd name="T12" fmla="*/ 0 w 823"/>
                              <a:gd name="T13" fmla="*/ 226 h 226"/>
                            </a:gdLst>
                            <a:ahLst/>
                            <a:cxnLst>
                              <a:cxn ang="0">
                                <a:pos x="T0" y="T1"/>
                              </a:cxn>
                              <a:cxn ang="0">
                                <a:pos x="T2" y="T3"/>
                              </a:cxn>
                              <a:cxn ang="0">
                                <a:pos x="T4" y="T5"/>
                              </a:cxn>
                              <a:cxn ang="0">
                                <a:pos x="T6" y="T7"/>
                              </a:cxn>
                              <a:cxn ang="0">
                                <a:pos x="T8" y="T9"/>
                              </a:cxn>
                              <a:cxn ang="0">
                                <a:pos x="T10" y="T11"/>
                              </a:cxn>
                              <a:cxn ang="0">
                                <a:pos x="T12" y="T13"/>
                              </a:cxn>
                            </a:cxnLst>
                            <a:rect l="0" t="0" r="r" b="b"/>
                            <a:pathLst>
                              <a:path w="823" h="226">
                                <a:moveTo>
                                  <a:pt x="0" y="226"/>
                                </a:moveTo>
                                <a:lnTo>
                                  <a:pt x="25" y="201"/>
                                </a:lnTo>
                                <a:lnTo>
                                  <a:pt x="798" y="201"/>
                                </a:lnTo>
                                <a:lnTo>
                                  <a:pt x="798" y="26"/>
                                </a:lnTo>
                                <a:lnTo>
                                  <a:pt x="823" y="0"/>
                                </a:lnTo>
                                <a:lnTo>
                                  <a:pt x="823" y="226"/>
                                </a:lnTo>
                                <a:lnTo>
                                  <a:pt x="0" y="226"/>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7" name="Freeform 906"/>
                        <wps:cNvSpPr>
                          <a:spLocks/>
                        </wps:cNvSpPr>
                        <wps:spPr bwMode="auto">
                          <a:xfrm>
                            <a:off x="5275580" y="1264920"/>
                            <a:ext cx="522605" cy="143510"/>
                          </a:xfrm>
                          <a:custGeom>
                            <a:avLst/>
                            <a:gdLst>
                              <a:gd name="T0" fmla="*/ 0 w 823"/>
                              <a:gd name="T1" fmla="*/ 226 h 226"/>
                              <a:gd name="T2" fmla="*/ 25 w 823"/>
                              <a:gd name="T3" fmla="*/ 201 h 226"/>
                              <a:gd name="T4" fmla="*/ 25 w 823"/>
                              <a:gd name="T5" fmla="*/ 26 h 226"/>
                              <a:gd name="T6" fmla="*/ 798 w 823"/>
                              <a:gd name="T7" fmla="*/ 26 h 226"/>
                              <a:gd name="T8" fmla="*/ 823 w 823"/>
                              <a:gd name="T9" fmla="*/ 0 h 226"/>
                              <a:gd name="T10" fmla="*/ 0 w 823"/>
                              <a:gd name="T11" fmla="*/ 0 h 226"/>
                              <a:gd name="T12" fmla="*/ 0 w 823"/>
                              <a:gd name="T13" fmla="*/ 226 h 226"/>
                            </a:gdLst>
                            <a:ahLst/>
                            <a:cxnLst>
                              <a:cxn ang="0">
                                <a:pos x="T0" y="T1"/>
                              </a:cxn>
                              <a:cxn ang="0">
                                <a:pos x="T2" y="T3"/>
                              </a:cxn>
                              <a:cxn ang="0">
                                <a:pos x="T4" y="T5"/>
                              </a:cxn>
                              <a:cxn ang="0">
                                <a:pos x="T6" y="T7"/>
                              </a:cxn>
                              <a:cxn ang="0">
                                <a:pos x="T8" y="T9"/>
                              </a:cxn>
                              <a:cxn ang="0">
                                <a:pos x="T10" y="T11"/>
                              </a:cxn>
                              <a:cxn ang="0">
                                <a:pos x="T12" y="T13"/>
                              </a:cxn>
                            </a:cxnLst>
                            <a:rect l="0" t="0" r="r" b="b"/>
                            <a:pathLst>
                              <a:path w="823" h="226">
                                <a:moveTo>
                                  <a:pt x="0" y="226"/>
                                </a:moveTo>
                                <a:lnTo>
                                  <a:pt x="25" y="201"/>
                                </a:lnTo>
                                <a:lnTo>
                                  <a:pt x="25" y="26"/>
                                </a:lnTo>
                                <a:lnTo>
                                  <a:pt x="798" y="26"/>
                                </a:lnTo>
                                <a:lnTo>
                                  <a:pt x="823" y="0"/>
                                </a:lnTo>
                                <a:lnTo>
                                  <a:pt x="0" y="0"/>
                                </a:lnTo>
                                <a:lnTo>
                                  <a:pt x="0" y="22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8" name="Freeform 907"/>
                        <wps:cNvSpPr>
                          <a:spLocks/>
                        </wps:cNvSpPr>
                        <wps:spPr bwMode="auto">
                          <a:xfrm>
                            <a:off x="5602605" y="1305560"/>
                            <a:ext cx="163830" cy="31115"/>
                          </a:xfrm>
                          <a:custGeom>
                            <a:avLst/>
                            <a:gdLst>
                              <a:gd name="T0" fmla="*/ 52 w 258"/>
                              <a:gd name="T1" fmla="*/ 37 h 49"/>
                              <a:gd name="T2" fmla="*/ 52 w 258"/>
                              <a:gd name="T3" fmla="*/ 49 h 49"/>
                              <a:gd name="T4" fmla="*/ 205 w 258"/>
                              <a:gd name="T5" fmla="*/ 49 h 49"/>
                              <a:gd name="T6" fmla="*/ 205 w 258"/>
                              <a:gd name="T7" fmla="*/ 37 h 49"/>
                              <a:gd name="T8" fmla="*/ 258 w 258"/>
                              <a:gd name="T9" fmla="*/ 37 h 49"/>
                              <a:gd name="T10" fmla="*/ 258 w 258"/>
                              <a:gd name="T11" fmla="*/ 12 h 49"/>
                              <a:gd name="T12" fmla="*/ 205 w 258"/>
                              <a:gd name="T13" fmla="*/ 12 h 49"/>
                              <a:gd name="T14" fmla="*/ 205 w 258"/>
                              <a:gd name="T15" fmla="*/ 0 h 49"/>
                              <a:gd name="T16" fmla="*/ 52 w 258"/>
                              <a:gd name="T17" fmla="*/ 0 h 49"/>
                              <a:gd name="T18" fmla="*/ 52 w 258"/>
                              <a:gd name="T19" fmla="*/ 12 h 49"/>
                              <a:gd name="T20" fmla="*/ 0 w 258"/>
                              <a:gd name="T21" fmla="*/ 12 h 49"/>
                              <a:gd name="T22" fmla="*/ 0 w 258"/>
                              <a:gd name="T23" fmla="*/ 37 h 49"/>
                              <a:gd name="T24" fmla="*/ 52 w 258"/>
                              <a:gd name="T25" fmla="*/ 37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8" h="49">
                                <a:moveTo>
                                  <a:pt x="52" y="37"/>
                                </a:moveTo>
                                <a:lnTo>
                                  <a:pt x="52" y="49"/>
                                </a:lnTo>
                                <a:lnTo>
                                  <a:pt x="205" y="49"/>
                                </a:lnTo>
                                <a:lnTo>
                                  <a:pt x="205" y="37"/>
                                </a:lnTo>
                                <a:lnTo>
                                  <a:pt x="258" y="37"/>
                                </a:lnTo>
                                <a:lnTo>
                                  <a:pt x="258" y="12"/>
                                </a:lnTo>
                                <a:lnTo>
                                  <a:pt x="205" y="12"/>
                                </a:lnTo>
                                <a:lnTo>
                                  <a:pt x="205" y="0"/>
                                </a:lnTo>
                                <a:lnTo>
                                  <a:pt x="52" y="0"/>
                                </a:lnTo>
                                <a:lnTo>
                                  <a:pt x="52" y="12"/>
                                </a:lnTo>
                                <a:lnTo>
                                  <a:pt x="0" y="12"/>
                                </a:lnTo>
                                <a:lnTo>
                                  <a:pt x="0" y="37"/>
                                </a:lnTo>
                                <a:lnTo>
                                  <a:pt x="52"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9" name="Rectangle 908"/>
                        <wps:cNvSpPr>
                          <a:spLocks noChangeArrowheads="1"/>
                        </wps:cNvSpPr>
                        <wps:spPr bwMode="auto">
                          <a:xfrm>
                            <a:off x="5308600" y="1297305"/>
                            <a:ext cx="32385" cy="24765"/>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0" name="Rectangle 909"/>
                        <wps:cNvSpPr>
                          <a:spLocks noChangeArrowheads="1"/>
                        </wps:cNvSpPr>
                        <wps:spPr bwMode="auto">
                          <a:xfrm>
                            <a:off x="5308600" y="1297305"/>
                            <a:ext cx="16510" cy="11430"/>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1" name="Rectangle 910"/>
                        <wps:cNvSpPr>
                          <a:spLocks noChangeArrowheads="1"/>
                        </wps:cNvSpPr>
                        <wps:spPr bwMode="auto">
                          <a:xfrm>
                            <a:off x="5420360" y="1430020"/>
                            <a:ext cx="2317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DF7BD" w14:textId="586CC2E3" w:rsidR="00135CCA" w:rsidRDefault="00135CCA">
                              <w:r>
                                <w:rPr>
                                  <w:rFonts w:ascii="Calibri" w:hAnsi="Calibri" w:cs="Calibri"/>
                                  <w:color w:val="000000"/>
                                  <w:sz w:val="10"/>
                                  <w:szCs w:val="10"/>
                                </w:rPr>
                                <w:t>End User</w:t>
                              </w:r>
                            </w:p>
                          </w:txbxContent>
                        </wps:txbx>
                        <wps:bodyPr rot="0" vert="horz" wrap="none" lIns="0" tIns="0" rIns="0" bIns="0" anchor="t" anchorCtr="0">
                          <a:spAutoFit/>
                        </wps:bodyPr>
                      </wps:wsp>
                      <pic:pic xmlns:pic="http://schemas.openxmlformats.org/drawingml/2006/picture">
                        <pic:nvPicPr>
                          <pic:cNvPr id="1032" name="Picture 9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038725" y="506730"/>
                            <a:ext cx="553085"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3" name="Freeform 912"/>
                        <wps:cNvSpPr>
                          <a:spLocks/>
                        </wps:cNvSpPr>
                        <wps:spPr bwMode="auto">
                          <a:xfrm>
                            <a:off x="5093335" y="590550"/>
                            <a:ext cx="443865" cy="288290"/>
                          </a:xfrm>
                          <a:custGeom>
                            <a:avLst/>
                            <a:gdLst>
                              <a:gd name="T0" fmla="*/ 699 w 699"/>
                              <a:gd name="T1" fmla="*/ 454 h 454"/>
                              <a:gd name="T2" fmla="*/ 140 w 699"/>
                              <a:gd name="T3" fmla="*/ 271 h 454"/>
                              <a:gd name="T4" fmla="*/ 351 w 699"/>
                              <a:gd name="T5" fmla="*/ 155 h 454"/>
                              <a:gd name="T6" fmla="*/ 0 w 699"/>
                              <a:gd name="T7" fmla="*/ 0 h 454"/>
                              <a:gd name="T8" fmla="*/ 560 w 699"/>
                              <a:gd name="T9" fmla="*/ 182 h 454"/>
                              <a:gd name="T10" fmla="*/ 349 w 699"/>
                              <a:gd name="T11" fmla="*/ 298 h 454"/>
                              <a:gd name="T12" fmla="*/ 699 w 699"/>
                              <a:gd name="T13" fmla="*/ 454 h 454"/>
                              <a:gd name="T14" fmla="*/ 699 w 699"/>
                              <a:gd name="T15" fmla="*/ 454 h 45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9" h="454">
                                <a:moveTo>
                                  <a:pt x="699" y="454"/>
                                </a:moveTo>
                                <a:lnTo>
                                  <a:pt x="140" y="271"/>
                                </a:lnTo>
                                <a:lnTo>
                                  <a:pt x="351" y="155"/>
                                </a:lnTo>
                                <a:lnTo>
                                  <a:pt x="0" y="0"/>
                                </a:lnTo>
                                <a:lnTo>
                                  <a:pt x="560" y="182"/>
                                </a:lnTo>
                                <a:lnTo>
                                  <a:pt x="349" y="298"/>
                                </a:lnTo>
                                <a:lnTo>
                                  <a:pt x="699" y="454"/>
                                </a:lnTo>
                                <a:lnTo>
                                  <a:pt x="699" y="45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34" name="Freeform 913"/>
                        <wps:cNvSpPr>
                          <a:spLocks/>
                        </wps:cNvSpPr>
                        <wps:spPr bwMode="auto">
                          <a:xfrm>
                            <a:off x="5093335" y="590550"/>
                            <a:ext cx="443865" cy="288290"/>
                          </a:xfrm>
                          <a:custGeom>
                            <a:avLst/>
                            <a:gdLst>
                              <a:gd name="T0" fmla="*/ 699 w 699"/>
                              <a:gd name="T1" fmla="*/ 454 h 454"/>
                              <a:gd name="T2" fmla="*/ 140 w 699"/>
                              <a:gd name="T3" fmla="*/ 271 h 454"/>
                              <a:gd name="T4" fmla="*/ 351 w 699"/>
                              <a:gd name="T5" fmla="*/ 155 h 454"/>
                              <a:gd name="T6" fmla="*/ 0 w 699"/>
                              <a:gd name="T7" fmla="*/ 0 h 454"/>
                              <a:gd name="T8" fmla="*/ 560 w 699"/>
                              <a:gd name="T9" fmla="*/ 182 h 454"/>
                              <a:gd name="T10" fmla="*/ 349 w 699"/>
                              <a:gd name="T11" fmla="*/ 298 h 454"/>
                              <a:gd name="T12" fmla="*/ 699 w 699"/>
                              <a:gd name="T13" fmla="*/ 454 h 454"/>
                              <a:gd name="T14" fmla="*/ 699 w 699"/>
                              <a:gd name="T15" fmla="*/ 454 h 45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9" h="454">
                                <a:moveTo>
                                  <a:pt x="699" y="454"/>
                                </a:moveTo>
                                <a:lnTo>
                                  <a:pt x="140" y="271"/>
                                </a:lnTo>
                                <a:lnTo>
                                  <a:pt x="351" y="155"/>
                                </a:lnTo>
                                <a:lnTo>
                                  <a:pt x="0" y="0"/>
                                </a:lnTo>
                                <a:lnTo>
                                  <a:pt x="560" y="182"/>
                                </a:lnTo>
                                <a:lnTo>
                                  <a:pt x="349" y="298"/>
                                </a:lnTo>
                                <a:lnTo>
                                  <a:pt x="699" y="454"/>
                                </a:lnTo>
                                <a:lnTo>
                                  <a:pt x="699" y="4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5" name="Freeform 914"/>
                        <wps:cNvSpPr>
                          <a:spLocks/>
                        </wps:cNvSpPr>
                        <wps:spPr bwMode="auto">
                          <a:xfrm>
                            <a:off x="5039995" y="508000"/>
                            <a:ext cx="551815" cy="452120"/>
                          </a:xfrm>
                          <a:custGeom>
                            <a:avLst/>
                            <a:gdLst>
                              <a:gd name="T0" fmla="*/ 869 w 869"/>
                              <a:gd name="T1" fmla="*/ 456 h 712"/>
                              <a:gd name="T2" fmla="*/ 167 w 869"/>
                              <a:gd name="T3" fmla="*/ 0 h 712"/>
                              <a:gd name="T4" fmla="*/ 0 w 869"/>
                              <a:gd name="T5" fmla="*/ 256 h 712"/>
                              <a:gd name="T6" fmla="*/ 700 w 869"/>
                              <a:gd name="T7" fmla="*/ 712 h 712"/>
                              <a:gd name="T8" fmla="*/ 869 w 869"/>
                              <a:gd name="T9" fmla="*/ 456 h 712"/>
                            </a:gdLst>
                            <a:ahLst/>
                            <a:cxnLst>
                              <a:cxn ang="0">
                                <a:pos x="T0" y="T1"/>
                              </a:cxn>
                              <a:cxn ang="0">
                                <a:pos x="T2" y="T3"/>
                              </a:cxn>
                              <a:cxn ang="0">
                                <a:pos x="T4" y="T5"/>
                              </a:cxn>
                              <a:cxn ang="0">
                                <a:pos x="T6" y="T7"/>
                              </a:cxn>
                              <a:cxn ang="0">
                                <a:pos x="T8" y="T9"/>
                              </a:cxn>
                            </a:cxnLst>
                            <a:rect l="0" t="0" r="r" b="b"/>
                            <a:pathLst>
                              <a:path w="869" h="712">
                                <a:moveTo>
                                  <a:pt x="869" y="456"/>
                                </a:moveTo>
                                <a:lnTo>
                                  <a:pt x="167" y="0"/>
                                </a:lnTo>
                                <a:lnTo>
                                  <a:pt x="0" y="256"/>
                                </a:lnTo>
                                <a:lnTo>
                                  <a:pt x="700" y="712"/>
                                </a:lnTo>
                                <a:lnTo>
                                  <a:pt x="869" y="45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36" name="Freeform 915"/>
                        <wps:cNvSpPr>
                          <a:spLocks/>
                        </wps:cNvSpPr>
                        <wps:spPr bwMode="auto">
                          <a:xfrm>
                            <a:off x="5039995" y="508000"/>
                            <a:ext cx="551815" cy="452120"/>
                          </a:xfrm>
                          <a:custGeom>
                            <a:avLst/>
                            <a:gdLst>
                              <a:gd name="T0" fmla="*/ 869 w 869"/>
                              <a:gd name="T1" fmla="*/ 456 h 712"/>
                              <a:gd name="T2" fmla="*/ 167 w 869"/>
                              <a:gd name="T3" fmla="*/ 0 h 712"/>
                              <a:gd name="T4" fmla="*/ 0 w 869"/>
                              <a:gd name="T5" fmla="*/ 256 h 712"/>
                              <a:gd name="T6" fmla="*/ 700 w 869"/>
                              <a:gd name="T7" fmla="*/ 712 h 712"/>
                              <a:gd name="T8" fmla="*/ 869 w 869"/>
                              <a:gd name="T9" fmla="*/ 456 h 712"/>
                            </a:gdLst>
                            <a:ahLst/>
                            <a:cxnLst>
                              <a:cxn ang="0">
                                <a:pos x="T0" y="T1"/>
                              </a:cxn>
                              <a:cxn ang="0">
                                <a:pos x="T2" y="T3"/>
                              </a:cxn>
                              <a:cxn ang="0">
                                <a:pos x="T4" y="T5"/>
                              </a:cxn>
                              <a:cxn ang="0">
                                <a:pos x="T6" y="T7"/>
                              </a:cxn>
                              <a:cxn ang="0">
                                <a:pos x="T8" y="T9"/>
                              </a:cxn>
                            </a:cxnLst>
                            <a:rect l="0" t="0" r="r" b="b"/>
                            <a:pathLst>
                              <a:path w="869" h="712">
                                <a:moveTo>
                                  <a:pt x="869" y="456"/>
                                </a:moveTo>
                                <a:lnTo>
                                  <a:pt x="167" y="0"/>
                                </a:lnTo>
                                <a:lnTo>
                                  <a:pt x="0" y="256"/>
                                </a:lnTo>
                                <a:lnTo>
                                  <a:pt x="700" y="712"/>
                                </a:lnTo>
                                <a:lnTo>
                                  <a:pt x="869" y="4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37" name="Picture 9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038725" y="506730"/>
                            <a:ext cx="553085"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8" name="Freeform 917"/>
                        <wps:cNvSpPr>
                          <a:spLocks/>
                        </wps:cNvSpPr>
                        <wps:spPr bwMode="auto">
                          <a:xfrm>
                            <a:off x="5093335" y="589280"/>
                            <a:ext cx="443865" cy="288925"/>
                          </a:xfrm>
                          <a:custGeom>
                            <a:avLst/>
                            <a:gdLst>
                              <a:gd name="T0" fmla="*/ 699 w 699"/>
                              <a:gd name="T1" fmla="*/ 455 h 455"/>
                              <a:gd name="T2" fmla="*/ 140 w 699"/>
                              <a:gd name="T3" fmla="*/ 273 h 455"/>
                              <a:gd name="T4" fmla="*/ 351 w 699"/>
                              <a:gd name="T5" fmla="*/ 157 h 455"/>
                              <a:gd name="T6" fmla="*/ 0 w 699"/>
                              <a:gd name="T7" fmla="*/ 0 h 455"/>
                              <a:gd name="T8" fmla="*/ 560 w 699"/>
                              <a:gd name="T9" fmla="*/ 184 h 455"/>
                              <a:gd name="T10" fmla="*/ 348 w 699"/>
                              <a:gd name="T11" fmla="*/ 300 h 455"/>
                              <a:gd name="T12" fmla="*/ 699 w 699"/>
                              <a:gd name="T13" fmla="*/ 455 h 455"/>
                            </a:gdLst>
                            <a:ahLst/>
                            <a:cxnLst>
                              <a:cxn ang="0">
                                <a:pos x="T0" y="T1"/>
                              </a:cxn>
                              <a:cxn ang="0">
                                <a:pos x="T2" y="T3"/>
                              </a:cxn>
                              <a:cxn ang="0">
                                <a:pos x="T4" y="T5"/>
                              </a:cxn>
                              <a:cxn ang="0">
                                <a:pos x="T6" y="T7"/>
                              </a:cxn>
                              <a:cxn ang="0">
                                <a:pos x="T8" y="T9"/>
                              </a:cxn>
                              <a:cxn ang="0">
                                <a:pos x="T10" y="T11"/>
                              </a:cxn>
                              <a:cxn ang="0">
                                <a:pos x="T12" y="T13"/>
                              </a:cxn>
                            </a:cxnLst>
                            <a:rect l="0" t="0" r="r" b="b"/>
                            <a:pathLst>
                              <a:path w="699" h="455">
                                <a:moveTo>
                                  <a:pt x="699" y="455"/>
                                </a:moveTo>
                                <a:lnTo>
                                  <a:pt x="140" y="273"/>
                                </a:lnTo>
                                <a:lnTo>
                                  <a:pt x="351" y="157"/>
                                </a:lnTo>
                                <a:lnTo>
                                  <a:pt x="0" y="0"/>
                                </a:lnTo>
                                <a:lnTo>
                                  <a:pt x="560" y="184"/>
                                </a:lnTo>
                                <a:lnTo>
                                  <a:pt x="348" y="300"/>
                                </a:lnTo>
                                <a:lnTo>
                                  <a:pt x="699" y="455"/>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9" name="Picture 9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724535" y="658495"/>
                            <a:ext cx="2010410" cy="1286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0" name="Freeform 919"/>
                        <wps:cNvSpPr>
                          <a:spLocks/>
                        </wps:cNvSpPr>
                        <wps:spPr bwMode="auto">
                          <a:xfrm>
                            <a:off x="774700" y="744220"/>
                            <a:ext cx="1909445" cy="1115695"/>
                          </a:xfrm>
                          <a:custGeom>
                            <a:avLst/>
                            <a:gdLst>
                              <a:gd name="T0" fmla="*/ 0 w 3007"/>
                              <a:gd name="T1" fmla="*/ 1757 h 1757"/>
                              <a:gd name="T2" fmla="*/ 1557 w 3007"/>
                              <a:gd name="T3" fmla="*/ 670 h 1757"/>
                              <a:gd name="T4" fmla="*/ 1567 w 3007"/>
                              <a:gd name="T5" fmla="*/ 911 h 1757"/>
                              <a:gd name="T6" fmla="*/ 3007 w 3007"/>
                              <a:gd name="T7" fmla="*/ 0 h 1757"/>
                              <a:gd name="T8" fmla="*/ 1449 w 3007"/>
                              <a:gd name="T9" fmla="*/ 1086 h 1757"/>
                              <a:gd name="T10" fmla="*/ 1441 w 3007"/>
                              <a:gd name="T11" fmla="*/ 846 h 1757"/>
                              <a:gd name="T12" fmla="*/ 0 w 3007"/>
                              <a:gd name="T13" fmla="*/ 1757 h 1757"/>
                              <a:gd name="T14" fmla="*/ 0 w 3007"/>
                              <a:gd name="T15" fmla="*/ 1757 h 175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1757">
                                <a:moveTo>
                                  <a:pt x="0" y="1757"/>
                                </a:moveTo>
                                <a:lnTo>
                                  <a:pt x="1557" y="670"/>
                                </a:lnTo>
                                <a:lnTo>
                                  <a:pt x="1567" y="911"/>
                                </a:lnTo>
                                <a:lnTo>
                                  <a:pt x="3007" y="0"/>
                                </a:lnTo>
                                <a:lnTo>
                                  <a:pt x="1449" y="1086"/>
                                </a:lnTo>
                                <a:lnTo>
                                  <a:pt x="1441" y="846"/>
                                </a:lnTo>
                                <a:lnTo>
                                  <a:pt x="0" y="1757"/>
                                </a:lnTo>
                                <a:lnTo>
                                  <a:pt x="0" y="175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41" name="Freeform 920"/>
                        <wps:cNvSpPr>
                          <a:spLocks/>
                        </wps:cNvSpPr>
                        <wps:spPr bwMode="auto">
                          <a:xfrm>
                            <a:off x="774700" y="744220"/>
                            <a:ext cx="1909445" cy="1115695"/>
                          </a:xfrm>
                          <a:custGeom>
                            <a:avLst/>
                            <a:gdLst>
                              <a:gd name="T0" fmla="*/ 0 w 3007"/>
                              <a:gd name="T1" fmla="*/ 1757 h 1757"/>
                              <a:gd name="T2" fmla="*/ 1557 w 3007"/>
                              <a:gd name="T3" fmla="*/ 670 h 1757"/>
                              <a:gd name="T4" fmla="*/ 1567 w 3007"/>
                              <a:gd name="T5" fmla="*/ 911 h 1757"/>
                              <a:gd name="T6" fmla="*/ 3007 w 3007"/>
                              <a:gd name="T7" fmla="*/ 0 h 1757"/>
                              <a:gd name="T8" fmla="*/ 1449 w 3007"/>
                              <a:gd name="T9" fmla="*/ 1086 h 1757"/>
                              <a:gd name="T10" fmla="*/ 1441 w 3007"/>
                              <a:gd name="T11" fmla="*/ 846 h 1757"/>
                              <a:gd name="T12" fmla="*/ 0 w 3007"/>
                              <a:gd name="T13" fmla="*/ 1757 h 1757"/>
                              <a:gd name="T14" fmla="*/ 0 w 3007"/>
                              <a:gd name="T15" fmla="*/ 1757 h 175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1757">
                                <a:moveTo>
                                  <a:pt x="0" y="1757"/>
                                </a:moveTo>
                                <a:lnTo>
                                  <a:pt x="1557" y="670"/>
                                </a:lnTo>
                                <a:lnTo>
                                  <a:pt x="1567" y="911"/>
                                </a:lnTo>
                                <a:lnTo>
                                  <a:pt x="3007" y="0"/>
                                </a:lnTo>
                                <a:lnTo>
                                  <a:pt x="1449" y="1086"/>
                                </a:lnTo>
                                <a:lnTo>
                                  <a:pt x="1441" y="846"/>
                                </a:lnTo>
                                <a:lnTo>
                                  <a:pt x="0" y="1757"/>
                                </a:lnTo>
                                <a:lnTo>
                                  <a:pt x="0" y="17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 name="Freeform 921"/>
                        <wps:cNvSpPr>
                          <a:spLocks/>
                        </wps:cNvSpPr>
                        <wps:spPr bwMode="auto">
                          <a:xfrm>
                            <a:off x="724535" y="658495"/>
                            <a:ext cx="2008505" cy="1285875"/>
                          </a:xfrm>
                          <a:custGeom>
                            <a:avLst/>
                            <a:gdLst>
                              <a:gd name="T0" fmla="*/ 155 w 3163"/>
                              <a:gd name="T1" fmla="*/ 2025 h 2025"/>
                              <a:gd name="T2" fmla="*/ 3163 w 3163"/>
                              <a:gd name="T3" fmla="*/ 265 h 2025"/>
                              <a:gd name="T4" fmla="*/ 3010 w 3163"/>
                              <a:gd name="T5" fmla="*/ 0 h 2025"/>
                              <a:gd name="T6" fmla="*/ 0 w 3163"/>
                              <a:gd name="T7" fmla="*/ 1760 h 2025"/>
                              <a:gd name="T8" fmla="*/ 155 w 3163"/>
                              <a:gd name="T9" fmla="*/ 2025 h 2025"/>
                            </a:gdLst>
                            <a:ahLst/>
                            <a:cxnLst>
                              <a:cxn ang="0">
                                <a:pos x="T0" y="T1"/>
                              </a:cxn>
                              <a:cxn ang="0">
                                <a:pos x="T2" y="T3"/>
                              </a:cxn>
                              <a:cxn ang="0">
                                <a:pos x="T4" y="T5"/>
                              </a:cxn>
                              <a:cxn ang="0">
                                <a:pos x="T6" y="T7"/>
                              </a:cxn>
                              <a:cxn ang="0">
                                <a:pos x="T8" y="T9"/>
                              </a:cxn>
                            </a:cxnLst>
                            <a:rect l="0" t="0" r="r" b="b"/>
                            <a:pathLst>
                              <a:path w="3163" h="2025">
                                <a:moveTo>
                                  <a:pt x="155" y="2025"/>
                                </a:moveTo>
                                <a:lnTo>
                                  <a:pt x="3163" y="265"/>
                                </a:lnTo>
                                <a:lnTo>
                                  <a:pt x="3010" y="0"/>
                                </a:lnTo>
                                <a:lnTo>
                                  <a:pt x="0" y="1760"/>
                                </a:lnTo>
                                <a:lnTo>
                                  <a:pt x="155" y="202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43" name="Freeform 922"/>
                        <wps:cNvSpPr>
                          <a:spLocks/>
                        </wps:cNvSpPr>
                        <wps:spPr bwMode="auto">
                          <a:xfrm>
                            <a:off x="724535" y="658495"/>
                            <a:ext cx="2008505" cy="1285875"/>
                          </a:xfrm>
                          <a:custGeom>
                            <a:avLst/>
                            <a:gdLst>
                              <a:gd name="T0" fmla="*/ 155 w 3163"/>
                              <a:gd name="T1" fmla="*/ 2025 h 2025"/>
                              <a:gd name="T2" fmla="*/ 3163 w 3163"/>
                              <a:gd name="T3" fmla="*/ 265 h 2025"/>
                              <a:gd name="T4" fmla="*/ 3010 w 3163"/>
                              <a:gd name="T5" fmla="*/ 0 h 2025"/>
                              <a:gd name="T6" fmla="*/ 0 w 3163"/>
                              <a:gd name="T7" fmla="*/ 1760 h 2025"/>
                              <a:gd name="T8" fmla="*/ 155 w 3163"/>
                              <a:gd name="T9" fmla="*/ 2025 h 2025"/>
                            </a:gdLst>
                            <a:ahLst/>
                            <a:cxnLst>
                              <a:cxn ang="0">
                                <a:pos x="T0" y="T1"/>
                              </a:cxn>
                              <a:cxn ang="0">
                                <a:pos x="T2" y="T3"/>
                              </a:cxn>
                              <a:cxn ang="0">
                                <a:pos x="T4" y="T5"/>
                              </a:cxn>
                              <a:cxn ang="0">
                                <a:pos x="T6" y="T7"/>
                              </a:cxn>
                              <a:cxn ang="0">
                                <a:pos x="T8" y="T9"/>
                              </a:cxn>
                            </a:cxnLst>
                            <a:rect l="0" t="0" r="r" b="b"/>
                            <a:pathLst>
                              <a:path w="3163" h="2025">
                                <a:moveTo>
                                  <a:pt x="155" y="2025"/>
                                </a:moveTo>
                                <a:lnTo>
                                  <a:pt x="3163" y="265"/>
                                </a:lnTo>
                                <a:lnTo>
                                  <a:pt x="3010" y="0"/>
                                </a:lnTo>
                                <a:lnTo>
                                  <a:pt x="0" y="1760"/>
                                </a:lnTo>
                                <a:lnTo>
                                  <a:pt x="155" y="20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44" name="Picture 9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724535" y="658495"/>
                            <a:ext cx="2010410" cy="1286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5" name="Freeform 924"/>
                        <wps:cNvSpPr>
                          <a:spLocks/>
                        </wps:cNvSpPr>
                        <wps:spPr bwMode="auto">
                          <a:xfrm>
                            <a:off x="774700" y="742950"/>
                            <a:ext cx="1909445" cy="1116965"/>
                          </a:xfrm>
                          <a:custGeom>
                            <a:avLst/>
                            <a:gdLst>
                              <a:gd name="T0" fmla="*/ 0 w 3007"/>
                              <a:gd name="T1" fmla="*/ 1759 h 1759"/>
                              <a:gd name="T2" fmla="*/ 1557 w 3007"/>
                              <a:gd name="T3" fmla="*/ 672 h 1759"/>
                              <a:gd name="T4" fmla="*/ 1566 w 3007"/>
                              <a:gd name="T5" fmla="*/ 913 h 1759"/>
                              <a:gd name="T6" fmla="*/ 3007 w 3007"/>
                              <a:gd name="T7" fmla="*/ 0 h 1759"/>
                              <a:gd name="T8" fmla="*/ 1449 w 3007"/>
                              <a:gd name="T9" fmla="*/ 1087 h 1759"/>
                              <a:gd name="T10" fmla="*/ 1439 w 3007"/>
                              <a:gd name="T11" fmla="*/ 846 h 1759"/>
                              <a:gd name="T12" fmla="*/ 0 w 3007"/>
                              <a:gd name="T13" fmla="*/ 1759 h 1759"/>
                            </a:gdLst>
                            <a:ahLst/>
                            <a:cxnLst>
                              <a:cxn ang="0">
                                <a:pos x="T0" y="T1"/>
                              </a:cxn>
                              <a:cxn ang="0">
                                <a:pos x="T2" y="T3"/>
                              </a:cxn>
                              <a:cxn ang="0">
                                <a:pos x="T4" y="T5"/>
                              </a:cxn>
                              <a:cxn ang="0">
                                <a:pos x="T6" y="T7"/>
                              </a:cxn>
                              <a:cxn ang="0">
                                <a:pos x="T8" y="T9"/>
                              </a:cxn>
                              <a:cxn ang="0">
                                <a:pos x="T10" y="T11"/>
                              </a:cxn>
                              <a:cxn ang="0">
                                <a:pos x="T12" y="T13"/>
                              </a:cxn>
                            </a:cxnLst>
                            <a:rect l="0" t="0" r="r" b="b"/>
                            <a:pathLst>
                              <a:path w="3007" h="1759">
                                <a:moveTo>
                                  <a:pt x="0" y="1759"/>
                                </a:moveTo>
                                <a:lnTo>
                                  <a:pt x="1557" y="672"/>
                                </a:lnTo>
                                <a:lnTo>
                                  <a:pt x="1566" y="913"/>
                                </a:lnTo>
                                <a:lnTo>
                                  <a:pt x="3007" y="0"/>
                                </a:lnTo>
                                <a:lnTo>
                                  <a:pt x="1449" y="1087"/>
                                </a:lnTo>
                                <a:lnTo>
                                  <a:pt x="1439" y="846"/>
                                </a:lnTo>
                                <a:lnTo>
                                  <a:pt x="0" y="1759"/>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6" name="Freeform 925"/>
                        <wps:cNvSpPr>
                          <a:spLocks/>
                        </wps:cNvSpPr>
                        <wps:spPr bwMode="auto">
                          <a:xfrm>
                            <a:off x="2201545" y="1840230"/>
                            <a:ext cx="71755" cy="483870"/>
                          </a:xfrm>
                          <a:custGeom>
                            <a:avLst/>
                            <a:gdLst>
                              <a:gd name="T0" fmla="*/ 0 w 113"/>
                              <a:gd name="T1" fmla="*/ 762 h 762"/>
                              <a:gd name="T2" fmla="*/ 113 w 113"/>
                              <a:gd name="T3" fmla="*/ 652 h 762"/>
                              <a:gd name="T4" fmla="*/ 113 w 113"/>
                              <a:gd name="T5" fmla="*/ 27 h 762"/>
                              <a:gd name="T6" fmla="*/ 0 w 113"/>
                              <a:gd name="T7" fmla="*/ 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27"/>
                                </a:lnTo>
                                <a:lnTo>
                                  <a:pt x="0" y="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7" name="Freeform 926"/>
                        <wps:cNvSpPr>
                          <a:spLocks/>
                        </wps:cNvSpPr>
                        <wps:spPr bwMode="auto">
                          <a:xfrm>
                            <a:off x="2184400" y="1857375"/>
                            <a:ext cx="71755" cy="483870"/>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 name="Rectangle 927"/>
                        <wps:cNvSpPr>
                          <a:spLocks noChangeArrowheads="1"/>
                        </wps:cNvSpPr>
                        <wps:spPr bwMode="auto">
                          <a:xfrm>
                            <a:off x="1915795" y="1927225"/>
                            <a:ext cx="268605" cy="4140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9" name="Rectangle 928"/>
                        <wps:cNvSpPr>
                          <a:spLocks noChangeArrowheads="1"/>
                        </wps:cNvSpPr>
                        <wps:spPr bwMode="auto">
                          <a:xfrm>
                            <a:off x="1897380" y="1908810"/>
                            <a:ext cx="287020" cy="41529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0" name="Freeform 929"/>
                        <wps:cNvSpPr>
                          <a:spLocks/>
                        </wps:cNvSpPr>
                        <wps:spPr bwMode="auto">
                          <a:xfrm>
                            <a:off x="1897380" y="1840230"/>
                            <a:ext cx="358775" cy="68580"/>
                          </a:xfrm>
                          <a:custGeom>
                            <a:avLst/>
                            <a:gdLst>
                              <a:gd name="T0" fmla="*/ 0 w 565"/>
                              <a:gd name="T1" fmla="*/ 108 h 108"/>
                              <a:gd name="T2" fmla="*/ 452 w 565"/>
                              <a:gd name="T3" fmla="*/ 108 h 108"/>
                              <a:gd name="T4" fmla="*/ 565 w 565"/>
                              <a:gd name="T5" fmla="*/ 0 h 108"/>
                              <a:gd name="T6" fmla="*/ 113 w 565"/>
                              <a:gd name="T7" fmla="*/ 0 h 108"/>
                              <a:gd name="T8" fmla="*/ 0 w 565"/>
                              <a:gd name="T9" fmla="*/ 108 h 108"/>
                            </a:gdLst>
                            <a:ahLst/>
                            <a:cxnLst>
                              <a:cxn ang="0">
                                <a:pos x="T0" y="T1"/>
                              </a:cxn>
                              <a:cxn ang="0">
                                <a:pos x="T2" y="T3"/>
                              </a:cxn>
                              <a:cxn ang="0">
                                <a:pos x="T4" y="T5"/>
                              </a:cxn>
                              <a:cxn ang="0">
                                <a:pos x="T6" y="T7"/>
                              </a:cxn>
                              <a:cxn ang="0">
                                <a:pos x="T8" y="T9"/>
                              </a:cxn>
                            </a:cxnLst>
                            <a:rect l="0" t="0" r="r" b="b"/>
                            <a:pathLst>
                              <a:path w="565" h="108">
                                <a:moveTo>
                                  <a:pt x="0" y="108"/>
                                </a:moveTo>
                                <a:lnTo>
                                  <a:pt x="452" y="108"/>
                                </a:lnTo>
                                <a:lnTo>
                                  <a:pt x="565" y="0"/>
                                </a:lnTo>
                                <a:lnTo>
                                  <a:pt x="113" y="0"/>
                                </a:lnTo>
                                <a:lnTo>
                                  <a:pt x="0" y="108"/>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1" name="Freeform 930"/>
                        <wps:cNvSpPr>
                          <a:spLocks/>
                        </wps:cNvSpPr>
                        <wps:spPr bwMode="auto">
                          <a:xfrm>
                            <a:off x="2184400" y="1840230"/>
                            <a:ext cx="71755" cy="483870"/>
                          </a:xfrm>
                          <a:custGeom>
                            <a:avLst/>
                            <a:gdLst>
                              <a:gd name="T0" fmla="*/ 0 w 113"/>
                              <a:gd name="T1" fmla="*/ 762 h 762"/>
                              <a:gd name="T2" fmla="*/ 113 w 113"/>
                              <a:gd name="T3" fmla="*/ 652 h 762"/>
                              <a:gd name="T4" fmla="*/ 113 w 113"/>
                              <a:gd name="T5" fmla="*/ 0 h 762"/>
                              <a:gd name="T6" fmla="*/ 0 w 113"/>
                              <a:gd name="T7" fmla="*/ 108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08"/>
                                </a:lnTo>
                                <a:lnTo>
                                  <a:pt x="0" y="76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2" name="Freeform 931"/>
                        <wps:cNvSpPr>
                          <a:spLocks/>
                        </wps:cNvSpPr>
                        <wps:spPr bwMode="auto">
                          <a:xfrm>
                            <a:off x="1897380" y="1908810"/>
                            <a:ext cx="287020" cy="8890"/>
                          </a:xfrm>
                          <a:custGeom>
                            <a:avLst/>
                            <a:gdLst>
                              <a:gd name="T0" fmla="*/ 0 w 452"/>
                              <a:gd name="T1" fmla="*/ 0 h 14"/>
                              <a:gd name="T2" fmla="*/ 452 w 452"/>
                              <a:gd name="T3" fmla="*/ 0 h 14"/>
                              <a:gd name="T4" fmla="*/ 437 w 452"/>
                              <a:gd name="T5" fmla="*/ 14 h 14"/>
                              <a:gd name="T6" fmla="*/ 0 w 452"/>
                              <a:gd name="T7" fmla="*/ 14 h 14"/>
                              <a:gd name="T8" fmla="*/ 0 w 452"/>
                              <a:gd name="T9" fmla="*/ 0 h 14"/>
                            </a:gdLst>
                            <a:ahLst/>
                            <a:cxnLst>
                              <a:cxn ang="0">
                                <a:pos x="T0" y="T1"/>
                              </a:cxn>
                              <a:cxn ang="0">
                                <a:pos x="T2" y="T3"/>
                              </a:cxn>
                              <a:cxn ang="0">
                                <a:pos x="T4" y="T5"/>
                              </a:cxn>
                              <a:cxn ang="0">
                                <a:pos x="T6" y="T7"/>
                              </a:cxn>
                              <a:cxn ang="0">
                                <a:pos x="T8" y="T9"/>
                              </a:cxn>
                            </a:cxnLst>
                            <a:rect l="0" t="0" r="r" b="b"/>
                            <a:pathLst>
                              <a:path w="452" h="14">
                                <a:moveTo>
                                  <a:pt x="0" y="0"/>
                                </a:moveTo>
                                <a:lnTo>
                                  <a:pt x="452" y="0"/>
                                </a:lnTo>
                                <a:lnTo>
                                  <a:pt x="437"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3" name="Freeform 932"/>
                        <wps:cNvSpPr>
                          <a:spLocks/>
                        </wps:cNvSpPr>
                        <wps:spPr bwMode="auto">
                          <a:xfrm>
                            <a:off x="1897380" y="1908810"/>
                            <a:ext cx="9525" cy="415290"/>
                          </a:xfrm>
                          <a:custGeom>
                            <a:avLst/>
                            <a:gdLst>
                              <a:gd name="T0" fmla="*/ 0 w 15"/>
                              <a:gd name="T1" fmla="*/ 0 h 654"/>
                              <a:gd name="T2" fmla="*/ 0 w 15"/>
                              <a:gd name="T3" fmla="*/ 654 h 654"/>
                              <a:gd name="T4" fmla="*/ 15 w 15"/>
                              <a:gd name="T5" fmla="*/ 640 h 654"/>
                              <a:gd name="T6" fmla="*/ 15 w 15"/>
                              <a:gd name="T7" fmla="*/ 15 h 654"/>
                              <a:gd name="T8" fmla="*/ 0 w 15"/>
                              <a:gd name="T9" fmla="*/ 0 h 654"/>
                            </a:gdLst>
                            <a:ahLst/>
                            <a:cxnLst>
                              <a:cxn ang="0">
                                <a:pos x="T0" y="T1"/>
                              </a:cxn>
                              <a:cxn ang="0">
                                <a:pos x="T2" y="T3"/>
                              </a:cxn>
                              <a:cxn ang="0">
                                <a:pos x="T4" y="T5"/>
                              </a:cxn>
                              <a:cxn ang="0">
                                <a:pos x="T6" y="T7"/>
                              </a:cxn>
                              <a:cxn ang="0">
                                <a:pos x="T8" y="T9"/>
                              </a:cxn>
                            </a:cxnLst>
                            <a:rect l="0" t="0" r="r" b="b"/>
                            <a:pathLst>
                              <a:path w="15" h="654">
                                <a:moveTo>
                                  <a:pt x="0" y="0"/>
                                </a:moveTo>
                                <a:lnTo>
                                  <a:pt x="0" y="654"/>
                                </a:lnTo>
                                <a:lnTo>
                                  <a:pt x="15" y="640"/>
                                </a:lnTo>
                                <a:lnTo>
                                  <a:pt x="15" y="15"/>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4" name="Rectangle 933"/>
                        <wps:cNvSpPr>
                          <a:spLocks noChangeArrowheads="1"/>
                        </wps:cNvSpPr>
                        <wps:spPr bwMode="auto">
                          <a:xfrm>
                            <a:off x="1897380" y="2021205"/>
                            <a:ext cx="287020" cy="825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5" name="Rectangle 934"/>
                        <wps:cNvSpPr>
                          <a:spLocks noChangeArrowheads="1"/>
                        </wps:cNvSpPr>
                        <wps:spPr bwMode="auto">
                          <a:xfrm>
                            <a:off x="1906905" y="2029460"/>
                            <a:ext cx="277495" cy="8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6" name="Rectangle 935"/>
                        <wps:cNvSpPr>
                          <a:spLocks noChangeArrowheads="1"/>
                        </wps:cNvSpPr>
                        <wps:spPr bwMode="auto">
                          <a:xfrm>
                            <a:off x="1897380" y="2141855"/>
                            <a:ext cx="28702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7" name="Rectangle 936"/>
                        <wps:cNvSpPr>
                          <a:spLocks noChangeArrowheads="1"/>
                        </wps:cNvSpPr>
                        <wps:spPr bwMode="auto">
                          <a:xfrm>
                            <a:off x="1906905" y="2150745"/>
                            <a:ext cx="277495" cy="8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8" name="Rectangle 937"/>
                        <wps:cNvSpPr>
                          <a:spLocks noChangeArrowheads="1"/>
                        </wps:cNvSpPr>
                        <wps:spPr bwMode="auto">
                          <a:xfrm>
                            <a:off x="2094865" y="2254250"/>
                            <a:ext cx="53340" cy="3429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9" name="Freeform 938"/>
                        <wps:cNvSpPr>
                          <a:spLocks/>
                        </wps:cNvSpPr>
                        <wps:spPr bwMode="auto">
                          <a:xfrm>
                            <a:off x="1897380" y="1840230"/>
                            <a:ext cx="358775" cy="68580"/>
                          </a:xfrm>
                          <a:custGeom>
                            <a:avLst/>
                            <a:gdLst>
                              <a:gd name="T0" fmla="*/ 565 w 565"/>
                              <a:gd name="T1" fmla="*/ 0 h 108"/>
                              <a:gd name="T2" fmla="*/ 550 w 565"/>
                              <a:gd name="T3" fmla="*/ 14 h 108"/>
                              <a:gd name="T4" fmla="*/ 113 w 565"/>
                              <a:gd name="T5" fmla="*/ 14 h 108"/>
                              <a:gd name="T6" fmla="*/ 15 w 565"/>
                              <a:gd name="T7" fmla="*/ 108 h 108"/>
                              <a:gd name="T8" fmla="*/ 0 w 565"/>
                              <a:gd name="T9" fmla="*/ 108 h 108"/>
                              <a:gd name="T10" fmla="*/ 113 w 565"/>
                              <a:gd name="T11" fmla="*/ 0 h 108"/>
                              <a:gd name="T12" fmla="*/ 565 w 565"/>
                              <a:gd name="T13" fmla="*/ 0 h 108"/>
                            </a:gdLst>
                            <a:ahLst/>
                            <a:cxnLst>
                              <a:cxn ang="0">
                                <a:pos x="T0" y="T1"/>
                              </a:cxn>
                              <a:cxn ang="0">
                                <a:pos x="T2" y="T3"/>
                              </a:cxn>
                              <a:cxn ang="0">
                                <a:pos x="T4" y="T5"/>
                              </a:cxn>
                              <a:cxn ang="0">
                                <a:pos x="T6" y="T7"/>
                              </a:cxn>
                              <a:cxn ang="0">
                                <a:pos x="T8" y="T9"/>
                              </a:cxn>
                              <a:cxn ang="0">
                                <a:pos x="T10" y="T11"/>
                              </a:cxn>
                              <a:cxn ang="0">
                                <a:pos x="T12" y="T13"/>
                              </a:cxn>
                            </a:cxnLst>
                            <a:rect l="0" t="0" r="r" b="b"/>
                            <a:pathLst>
                              <a:path w="565" h="108">
                                <a:moveTo>
                                  <a:pt x="565" y="0"/>
                                </a:moveTo>
                                <a:lnTo>
                                  <a:pt x="550" y="14"/>
                                </a:lnTo>
                                <a:lnTo>
                                  <a:pt x="113" y="14"/>
                                </a:lnTo>
                                <a:lnTo>
                                  <a:pt x="15" y="108"/>
                                </a:lnTo>
                                <a:lnTo>
                                  <a:pt x="0" y="108"/>
                                </a:lnTo>
                                <a:lnTo>
                                  <a:pt x="113" y="0"/>
                                </a:lnTo>
                                <a:lnTo>
                                  <a:pt x="56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 name="Rectangle 939"/>
                        <wps:cNvSpPr>
                          <a:spLocks noChangeArrowheads="1"/>
                        </wps:cNvSpPr>
                        <wps:spPr bwMode="auto">
                          <a:xfrm>
                            <a:off x="2040890" y="2353945"/>
                            <a:ext cx="882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D72AD" w14:textId="19D52C80" w:rsidR="00135CCA" w:rsidRDefault="00135CCA">
                              <w:r>
                                <w:rPr>
                                  <w:rFonts w:ascii="Calibri" w:hAnsi="Calibri" w:cs="Calibri"/>
                                  <w:color w:val="000000"/>
                                  <w:sz w:val="10"/>
                                  <w:szCs w:val="10"/>
                                </w:rPr>
                                <w:t>IQS</w:t>
                              </w:r>
                            </w:p>
                          </w:txbxContent>
                        </wps:txbx>
                        <wps:bodyPr rot="0" vert="horz" wrap="none" lIns="0" tIns="0" rIns="0" bIns="0" anchor="t" anchorCtr="0">
                          <a:spAutoFit/>
                        </wps:bodyPr>
                      </wps:wsp>
                      <wps:wsp>
                        <wps:cNvPr id="1061" name="Freeform 940"/>
                        <wps:cNvSpPr>
                          <a:spLocks/>
                        </wps:cNvSpPr>
                        <wps:spPr bwMode="auto">
                          <a:xfrm>
                            <a:off x="698500" y="2341245"/>
                            <a:ext cx="71755" cy="483235"/>
                          </a:xfrm>
                          <a:custGeom>
                            <a:avLst/>
                            <a:gdLst>
                              <a:gd name="T0" fmla="*/ 0 w 113"/>
                              <a:gd name="T1" fmla="*/ 761 h 761"/>
                              <a:gd name="T2" fmla="*/ 113 w 113"/>
                              <a:gd name="T3" fmla="*/ 651 h 761"/>
                              <a:gd name="T4" fmla="*/ 113 w 113"/>
                              <a:gd name="T5" fmla="*/ 27 h 761"/>
                              <a:gd name="T6" fmla="*/ 0 w 113"/>
                              <a:gd name="T7" fmla="*/ 0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1"/>
                                </a:lnTo>
                                <a:lnTo>
                                  <a:pt x="113" y="27"/>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2" name="Freeform 941"/>
                        <wps:cNvSpPr>
                          <a:spLocks/>
                        </wps:cNvSpPr>
                        <wps:spPr bwMode="auto">
                          <a:xfrm>
                            <a:off x="680085" y="2358390"/>
                            <a:ext cx="71755" cy="483235"/>
                          </a:xfrm>
                          <a:custGeom>
                            <a:avLst/>
                            <a:gdLst>
                              <a:gd name="T0" fmla="*/ 0 w 113"/>
                              <a:gd name="T1" fmla="*/ 761 h 761"/>
                              <a:gd name="T2" fmla="*/ 113 w 113"/>
                              <a:gd name="T3" fmla="*/ 651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1"/>
                                </a:lnTo>
                                <a:lnTo>
                                  <a:pt x="113" y="0"/>
                                </a:lnTo>
                                <a:lnTo>
                                  <a:pt x="0" y="109"/>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3" name="Rectangle 942"/>
                        <wps:cNvSpPr>
                          <a:spLocks noChangeArrowheads="1"/>
                        </wps:cNvSpPr>
                        <wps:spPr bwMode="auto">
                          <a:xfrm>
                            <a:off x="411480" y="2427605"/>
                            <a:ext cx="268605" cy="4140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4" name="Rectangle 943"/>
                        <wps:cNvSpPr>
                          <a:spLocks noChangeArrowheads="1"/>
                        </wps:cNvSpPr>
                        <wps:spPr bwMode="auto">
                          <a:xfrm>
                            <a:off x="394335" y="2409190"/>
                            <a:ext cx="285750" cy="41529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 name="Freeform 944"/>
                        <wps:cNvSpPr>
                          <a:spLocks/>
                        </wps:cNvSpPr>
                        <wps:spPr bwMode="auto">
                          <a:xfrm>
                            <a:off x="394335" y="2341245"/>
                            <a:ext cx="357505" cy="67945"/>
                          </a:xfrm>
                          <a:custGeom>
                            <a:avLst/>
                            <a:gdLst>
                              <a:gd name="T0" fmla="*/ 0 w 563"/>
                              <a:gd name="T1" fmla="*/ 107 h 107"/>
                              <a:gd name="T2" fmla="*/ 450 w 563"/>
                              <a:gd name="T3" fmla="*/ 107 h 107"/>
                              <a:gd name="T4" fmla="*/ 563 w 563"/>
                              <a:gd name="T5" fmla="*/ 0 h 107"/>
                              <a:gd name="T6" fmla="*/ 111 w 563"/>
                              <a:gd name="T7" fmla="*/ 0 h 107"/>
                              <a:gd name="T8" fmla="*/ 0 w 563"/>
                              <a:gd name="T9" fmla="*/ 107 h 107"/>
                            </a:gdLst>
                            <a:ahLst/>
                            <a:cxnLst>
                              <a:cxn ang="0">
                                <a:pos x="T0" y="T1"/>
                              </a:cxn>
                              <a:cxn ang="0">
                                <a:pos x="T2" y="T3"/>
                              </a:cxn>
                              <a:cxn ang="0">
                                <a:pos x="T4" y="T5"/>
                              </a:cxn>
                              <a:cxn ang="0">
                                <a:pos x="T6" y="T7"/>
                              </a:cxn>
                              <a:cxn ang="0">
                                <a:pos x="T8" y="T9"/>
                              </a:cxn>
                            </a:cxnLst>
                            <a:rect l="0" t="0" r="r" b="b"/>
                            <a:pathLst>
                              <a:path w="563" h="107">
                                <a:moveTo>
                                  <a:pt x="0" y="107"/>
                                </a:moveTo>
                                <a:lnTo>
                                  <a:pt x="450" y="107"/>
                                </a:lnTo>
                                <a:lnTo>
                                  <a:pt x="563" y="0"/>
                                </a:lnTo>
                                <a:lnTo>
                                  <a:pt x="111" y="0"/>
                                </a:lnTo>
                                <a:lnTo>
                                  <a:pt x="0" y="107"/>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6" name="Freeform 945"/>
                        <wps:cNvSpPr>
                          <a:spLocks/>
                        </wps:cNvSpPr>
                        <wps:spPr bwMode="auto">
                          <a:xfrm>
                            <a:off x="680085" y="2341245"/>
                            <a:ext cx="71755" cy="483235"/>
                          </a:xfrm>
                          <a:custGeom>
                            <a:avLst/>
                            <a:gdLst>
                              <a:gd name="T0" fmla="*/ 0 w 113"/>
                              <a:gd name="T1" fmla="*/ 761 h 761"/>
                              <a:gd name="T2" fmla="*/ 113 w 113"/>
                              <a:gd name="T3" fmla="*/ 651 h 761"/>
                              <a:gd name="T4" fmla="*/ 113 w 113"/>
                              <a:gd name="T5" fmla="*/ 0 h 761"/>
                              <a:gd name="T6" fmla="*/ 0 w 113"/>
                              <a:gd name="T7" fmla="*/ 107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1"/>
                                </a:lnTo>
                                <a:lnTo>
                                  <a:pt x="113" y="0"/>
                                </a:lnTo>
                                <a:lnTo>
                                  <a:pt x="0" y="107"/>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7" name="Freeform 946"/>
                        <wps:cNvSpPr>
                          <a:spLocks/>
                        </wps:cNvSpPr>
                        <wps:spPr bwMode="auto">
                          <a:xfrm>
                            <a:off x="394335" y="2409190"/>
                            <a:ext cx="285750" cy="8890"/>
                          </a:xfrm>
                          <a:custGeom>
                            <a:avLst/>
                            <a:gdLst>
                              <a:gd name="T0" fmla="*/ 0 w 450"/>
                              <a:gd name="T1" fmla="*/ 0 h 14"/>
                              <a:gd name="T2" fmla="*/ 450 w 450"/>
                              <a:gd name="T3" fmla="*/ 0 h 14"/>
                              <a:gd name="T4" fmla="*/ 437 w 450"/>
                              <a:gd name="T5" fmla="*/ 14 h 14"/>
                              <a:gd name="T6" fmla="*/ 0 w 450"/>
                              <a:gd name="T7" fmla="*/ 14 h 14"/>
                              <a:gd name="T8" fmla="*/ 0 w 450"/>
                              <a:gd name="T9" fmla="*/ 0 h 14"/>
                            </a:gdLst>
                            <a:ahLst/>
                            <a:cxnLst>
                              <a:cxn ang="0">
                                <a:pos x="T0" y="T1"/>
                              </a:cxn>
                              <a:cxn ang="0">
                                <a:pos x="T2" y="T3"/>
                              </a:cxn>
                              <a:cxn ang="0">
                                <a:pos x="T4" y="T5"/>
                              </a:cxn>
                              <a:cxn ang="0">
                                <a:pos x="T6" y="T7"/>
                              </a:cxn>
                              <a:cxn ang="0">
                                <a:pos x="T8" y="T9"/>
                              </a:cxn>
                            </a:cxnLst>
                            <a:rect l="0" t="0" r="r" b="b"/>
                            <a:pathLst>
                              <a:path w="450" h="14">
                                <a:moveTo>
                                  <a:pt x="0" y="0"/>
                                </a:moveTo>
                                <a:lnTo>
                                  <a:pt x="450" y="0"/>
                                </a:lnTo>
                                <a:lnTo>
                                  <a:pt x="437"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8" name="Freeform 947"/>
                        <wps:cNvSpPr>
                          <a:spLocks/>
                        </wps:cNvSpPr>
                        <wps:spPr bwMode="auto">
                          <a:xfrm>
                            <a:off x="394335" y="2409190"/>
                            <a:ext cx="8255" cy="415290"/>
                          </a:xfrm>
                          <a:custGeom>
                            <a:avLst/>
                            <a:gdLst>
                              <a:gd name="T0" fmla="*/ 0 w 13"/>
                              <a:gd name="T1" fmla="*/ 0 h 654"/>
                              <a:gd name="T2" fmla="*/ 0 w 13"/>
                              <a:gd name="T3" fmla="*/ 654 h 654"/>
                              <a:gd name="T4" fmla="*/ 13 w 13"/>
                              <a:gd name="T5" fmla="*/ 640 h 654"/>
                              <a:gd name="T6" fmla="*/ 13 w 13"/>
                              <a:gd name="T7" fmla="*/ 14 h 654"/>
                              <a:gd name="T8" fmla="*/ 0 w 13"/>
                              <a:gd name="T9" fmla="*/ 0 h 654"/>
                            </a:gdLst>
                            <a:ahLst/>
                            <a:cxnLst>
                              <a:cxn ang="0">
                                <a:pos x="T0" y="T1"/>
                              </a:cxn>
                              <a:cxn ang="0">
                                <a:pos x="T2" y="T3"/>
                              </a:cxn>
                              <a:cxn ang="0">
                                <a:pos x="T4" y="T5"/>
                              </a:cxn>
                              <a:cxn ang="0">
                                <a:pos x="T6" y="T7"/>
                              </a:cxn>
                              <a:cxn ang="0">
                                <a:pos x="T8" y="T9"/>
                              </a:cxn>
                            </a:cxnLst>
                            <a:rect l="0" t="0" r="r" b="b"/>
                            <a:pathLst>
                              <a:path w="13" h="654">
                                <a:moveTo>
                                  <a:pt x="0" y="0"/>
                                </a:moveTo>
                                <a:lnTo>
                                  <a:pt x="0" y="654"/>
                                </a:lnTo>
                                <a:lnTo>
                                  <a:pt x="13" y="640"/>
                                </a:lnTo>
                                <a:lnTo>
                                  <a:pt x="13"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9" name="Rectangle 948"/>
                        <wps:cNvSpPr>
                          <a:spLocks noChangeArrowheads="1"/>
                        </wps:cNvSpPr>
                        <wps:spPr bwMode="auto">
                          <a:xfrm>
                            <a:off x="394335" y="2521585"/>
                            <a:ext cx="28575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 name="Rectangle 949"/>
                        <wps:cNvSpPr>
                          <a:spLocks noChangeArrowheads="1"/>
                        </wps:cNvSpPr>
                        <wps:spPr bwMode="auto">
                          <a:xfrm>
                            <a:off x="402590" y="2530475"/>
                            <a:ext cx="277495" cy="8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 name="Rectangle 950"/>
                        <wps:cNvSpPr>
                          <a:spLocks noChangeArrowheads="1"/>
                        </wps:cNvSpPr>
                        <wps:spPr bwMode="auto">
                          <a:xfrm>
                            <a:off x="394335" y="2642870"/>
                            <a:ext cx="285750" cy="825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 name="Rectangle 951"/>
                        <wps:cNvSpPr>
                          <a:spLocks noChangeArrowheads="1"/>
                        </wps:cNvSpPr>
                        <wps:spPr bwMode="auto">
                          <a:xfrm>
                            <a:off x="402590" y="2651125"/>
                            <a:ext cx="277495" cy="8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Rectangle 952"/>
                        <wps:cNvSpPr>
                          <a:spLocks noChangeArrowheads="1"/>
                        </wps:cNvSpPr>
                        <wps:spPr bwMode="auto">
                          <a:xfrm>
                            <a:off x="590550" y="2754630"/>
                            <a:ext cx="54610" cy="3429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 name="Freeform 953"/>
                        <wps:cNvSpPr>
                          <a:spLocks/>
                        </wps:cNvSpPr>
                        <wps:spPr bwMode="auto">
                          <a:xfrm>
                            <a:off x="394335" y="2341245"/>
                            <a:ext cx="357505" cy="67945"/>
                          </a:xfrm>
                          <a:custGeom>
                            <a:avLst/>
                            <a:gdLst>
                              <a:gd name="T0" fmla="*/ 563 w 563"/>
                              <a:gd name="T1" fmla="*/ 0 h 107"/>
                              <a:gd name="T2" fmla="*/ 548 w 563"/>
                              <a:gd name="T3" fmla="*/ 13 h 107"/>
                              <a:gd name="T4" fmla="*/ 111 w 563"/>
                              <a:gd name="T5" fmla="*/ 13 h 107"/>
                              <a:gd name="T6" fmla="*/ 13 w 563"/>
                              <a:gd name="T7" fmla="*/ 107 h 107"/>
                              <a:gd name="T8" fmla="*/ 0 w 563"/>
                              <a:gd name="T9" fmla="*/ 107 h 107"/>
                              <a:gd name="T10" fmla="*/ 111 w 563"/>
                              <a:gd name="T11" fmla="*/ 0 h 107"/>
                              <a:gd name="T12" fmla="*/ 563 w 563"/>
                              <a:gd name="T13" fmla="*/ 0 h 107"/>
                            </a:gdLst>
                            <a:ahLst/>
                            <a:cxnLst>
                              <a:cxn ang="0">
                                <a:pos x="T0" y="T1"/>
                              </a:cxn>
                              <a:cxn ang="0">
                                <a:pos x="T2" y="T3"/>
                              </a:cxn>
                              <a:cxn ang="0">
                                <a:pos x="T4" y="T5"/>
                              </a:cxn>
                              <a:cxn ang="0">
                                <a:pos x="T6" y="T7"/>
                              </a:cxn>
                              <a:cxn ang="0">
                                <a:pos x="T8" y="T9"/>
                              </a:cxn>
                              <a:cxn ang="0">
                                <a:pos x="T10" y="T11"/>
                              </a:cxn>
                              <a:cxn ang="0">
                                <a:pos x="T12" y="T13"/>
                              </a:cxn>
                            </a:cxnLst>
                            <a:rect l="0" t="0" r="r" b="b"/>
                            <a:pathLst>
                              <a:path w="563" h="107">
                                <a:moveTo>
                                  <a:pt x="563" y="0"/>
                                </a:moveTo>
                                <a:lnTo>
                                  <a:pt x="548" y="13"/>
                                </a:lnTo>
                                <a:lnTo>
                                  <a:pt x="111" y="13"/>
                                </a:lnTo>
                                <a:lnTo>
                                  <a:pt x="13" y="107"/>
                                </a:lnTo>
                                <a:lnTo>
                                  <a:pt x="0" y="107"/>
                                </a:lnTo>
                                <a:lnTo>
                                  <a:pt x="111"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5" name="Rectangle 954"/>
                        <wps:cNvSpPr>
                          <a:spLocks noChangeArrowheads="1"/>
                        </wps:cNvSpPr>
                        <wps:spPr bwMode="auto">
                          <a:xfrm>
                            <a:off x="431800" y="2854325"/>
                            <a:ext cx="914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8EA44" w14:textId="29437F3E" w:rsidR="00135CCA" w:rsidRDefault="00135CCA">
                              <w:r>
                                <w:rPr>
                                  <w:rFonts w:ascii="Calibri" w:hAnsi="Calibri" w:cs="Calibri"/>
                                  <w:color w:val="000000"/>
                                  <w:sz w:val="10"/>
                                  <w:szCs w:val="10"/>
                                </w:rPr>
                                <w:t>ETS</w:t>
                              </w:r>
                            </w:p>
                          </w:txbxContent>
                        </wps:txbx>
                        <wps:bodyPr rot="0" vert="horz" wrap="none" lIns="0" tIns="0" rIns="0" bIns="0" anchor="t" anchorCtr="0">
                          <a:spAutoFit/>
                        </wps:bodyPr>
                      </wps:wsp>
                      <pic:pic xmlns:pic="http://schemas.openxmlformats.org/drawingml/2006/picture">
                        <pic:nvPicPr>
                          <pic:cNvPr id="1076" name="Picture 95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787400" y="2002790"/>
                            <a:ext cx="1092835" cy="67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7" name="Freeform 956"/>
                        <wps:cNvSpPr>
                          <a:spLocks/>
                        </wps:cNvSpPr>
                        <wps:spPr bwMode="auto">
                          <a:xfrm>
                            <a:off x="832485" y="2090420"/>
                            <a:ext cx="1002665" cy="501015"/>
                          </a:xfrm>
                          <a:custGeom>
                            <a:avLst/>
                            <a:gdLst>
                              <a:gd name="T0" fmla="*/ 0 w 1579"/>
                              <a:gd name="T1" fmla="*/ 789 h 789"/>
                              <a:gd name="T2" fmla="*/ 857 w 1579"/>
                              <a:gd name="T3" fmla="*/ 191 h 789"/>
                              <a:gd name="T4" fmla="*/ 850 w 1579"/>
                              <a:gd name="T5" fmla="*/ 432 h 789"/>
                              <a:gd name="T6" fmla="*/ 1579 w 1579"/>
                              <a:gd name="T7" fmla="*/ 0 h 789"/>
                              <a:gd name="T8" fmla="*/ 722 w 1579"/>
                              <a:gd name="T9" fmla="*/ 598 h 789"/>
                              <a:gd name="T10" fmla="*/ 729 w 1579"/>
                              <a:gd name="T11" fmla="*/ 358 h 789"/>
                              <a:gd name="T12" fmla="*/ 0 w 1579"/>
                              <a:gd name="T13" fmla="*/ 789 h 789"/>
                              <a:gd name="T14" fmla="*/ 0 w 1579"/>
                              <a:gd name="T15" fmla="*/ 789 h 78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79" h="789">
                                <a:moveTo>
                                  <a:pt x="0" y="789"/>
                                </a:moveTo>
                                <a:lnTo>
                                  <a:pt x="857" y="191"/>
                                </a:lnTo>
                                <a:lnTo>
                                  <a:pt x="850" y="432"/>
                                </a:lnTo>
                                <a:lnTo>
                                  <a:pt x="1579" y="0"/>
                                </a:lnTo>
                                <a:lnTo>
                                  <a:pt x="722" y="598"/>
                                </a:lnTo>
                                <a:lnTo>
                                  <a:pt x="729" y="358"/>
                                </a:lnTo>
                                <a:lnTo>
                                  <a:pt x="0" y="789"/>
                                </a:lnTo>
                                <a:lnTo>
                                  <a:pt x="0" y="78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78" name="Freeform 957"/>
                        <wps:cNvSpPr>
                          <a:spLocks/>
                        </wps:cNvSpPr>
                        <wps:spPr bwMode="auto">
                          <a:xfrm>
                            <a:off x="832485" y="2090420"/>
                            <a:ext cx="1002665" cy="501015"/>
                          </a:xfrm>
                          <a:custGeom>
                            <a:avLst/>
                            <a:gdLst>
                              <a:gd name="T0" fmla="*/ 0 w 1579"/>
                              <a:gd name="T1" fmla="*/ 789 h 789"/>
                              <a:gd name="T2" fmla="*/ 857 w 1579"/>
                              <a:gd name="T3" fmla="*/ 191 h 789"/>
                              <a:gd name="T4" fmla="*/ 850 w 1579"/>
                              <a:gd name="T5" fmla="*/ 432 h 789"/>
                              <a:gd name="T6" fmla="*/ 1579 w 1579"/>
                              <a:gd name="T7" fmla="*/ 0 h 789"/>
                              <a:gd name="T8" fmla="*/ 722 w 1579"/>
                              <a:gd name="T9" fmla="*/ 598 h 789"/>
                              <a:gd name="T10" fmla="*/ 729 w 1579"/>
                              <a:gd name="T11" fmla="*/ 358 h 789"/>
                              <a:gd name="T12" fmla="*/ 0 w 1579"/>
                              <a:gd name="T13" fmla="*/ 789 h 789"/>
                              <a:gd name="T14" fmla="*/ 0 w 1579"/>
                              <a:gd name="T15" fmla="*/ 789 h 78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79" h="789">
                                <a:moveTo>
                                  <a:pt x="0" y="789"/>
                                </a:moveTo>
                                <a:lnTo>
                                  <a:pt x="857" y="191"/>
                                </a:lnTo>
                                <a:lnTo>
                                  <a:pt x="850" y="432"/>
                                </a:lnTo>
                                <a:lnTo>
                                  <a:pt x="1579" y="0"/>
                                </a:lnTo>
                                <a:lnTo>
                                  <a:pt x="722" y="598"/>
                                </a:lnTo>
                                <a:lnTo>
                                  <a:pt x="729" y="358"/>
                                </a:lnTo>
                                <a:lnTo>
                                  <a:pt x="0" y="789"/>
                                </a:lnTo>
                                <a:lnTo>
                                  <a:pt x="0" y="7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9" name="Freeform 958"/>
                        <wps:cNvSpPr>
                          <a:spLocks/>
                        </wps:cNvSpPr>
                        <wps:spPr bwMode="auto">
                          <a:xfrm>
                            <a:off x="787400" y="2002790"/>
                            <a:ext cx="1091565" cy="676275"/>
                          </a:xfrm>
                          <a:custGeom>
                            <a:avLst/>
                            <a:gdLst>
                              <a:gd name="T0" fmla="*/ 138 w 1719"/>
                              <a:gd name="T1" fmla="*/ 1065 h 1065"/>
                              <a:gd name="T2" fmla="*/ 1719 w 1719"/>
                              <a:gd name="T3" fmla="*/ 275 h 1065"/>
                              <a:gd name="T4" fmla="*/ 1583 w 1719"/>
                              <a:gd name="T5" fmla="*/ 0 h 1065"/>
                              <a:gd name="T6" fmla="*/ 0 w 1719"/>
                              <a:gd name="T7" fmla="*/ 790 h 1065"/>
                              <a:gd name="T8" fmla="*/ 138 w 1719"/>
                              <a:gd name="T9" fmla="*/ 1065 h 1065"/>
                            </a:gdLst>
                            <a:ahLst/>
                            <a:cxnLst>
                              <a:cxn ang="0">
                                <a:pos x="T0" y="T1"/>
                              </a:cxn>
                              <a:cxn ang="0">
                                <a:pos x="T2" y="T3"/>
                              </a:cxn>
                              <a:cxn ang="0">
                                <a:pos x="T4" y="T5"/>
                              </a:cxn>
                              <a:cxn ang="0">
                                <a:pos x="T6" y="T7"/>
                              </a:cxn>
                              <a:cxn ang="0">
                                <a:pos x="T8" y="T9"/>
                              </a:cxn>
                            </a:cxnLst>
                            <a:rect l="0" t="0" r="r" b="b"/>
                            <a:pathLst>
                              <a:path w="1719" h="1065">
                                <a:moveTo>
                                  <a:pt x="138" y="1065"/>
                                </a:moveTo>
                                <a:lnTo>
                                  <a:pt x="1719" y="275"/>
                                </a:lnTo>
                                <a:lnTo>
                                  <a:pt x="1583" y="0"/>
                                </a:lnTo>
                                <a:lnTo>
                                  <a:pt x="0" y="790"/>
                                </a:lnTo>
                                <a:lnTo>
                                  <a:pt x="138" y="106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80" name="Freeform 959"/>
                        <wps:cNvSpPr>
                          <a:spLocks/>
                        </wps:cNvSpPr>
                        <wps:spPr bwMode="auto">
                          <a:xfrm>
                            <a:off x="787400" y="2002790"/>
                            <a:ext cx="1091565" cy="676275"/>
                          </a:xfrm>
                          <a:custGeom>
                            <a:avLst/>
                            <a:gdLst>
                              <a:gd name="T0" fmla="*/ 138 w 1719"/>
                              <a:gd name="T1" fmla="*/ 1065 h 1065"/>
                              <a:gd name="T2" fmla="*/ 1719 w 1719"/>
                              <a:gd name="T3" fmla="*/ 275 h 1065"/>
                              <a:gd name="T4" fmla="*/ 1583 w 1719"/>
                              <a:gd name="T5" fmla="*/ 0 h 1065"/>
                              <a:gd name="T6" fmla="*/ 0 w 1719"/>
                              <a:gd name="T7" fmla="*/ 790 h 1065"/>
                              <a:gd name="T8" fmla="*/ 138 w 1719"/>
                              <a:gd name="T9" fmla="*/ 1065 h 1065"/>
                            </a:gdLst>
                            <a:ahLst/>
                            <a:cxnLst>
                              <a:cxn ang="0">
                                <a:pos x="T0" y="T1"/>
                              </a:cxn>
                              <a:cxn ang="0">
                                <a:pos x="T2" y="T3"/>
                              </a:cxn>
                              <a:cxn ang="0">
                                <a:pos x="T4" y="T5"/>
                              </a:cxn>
                              <a:cxn ang="0">
                                <a:pos x="T6" y="T7"/>
                              </a:cxn>
                              <a:cxn ang="0">
                                <a:pos x="T8" y="T9"/>
                              </a:cxn>
                            </a:cxnLst>
                            <a:rect l="0" t="0" r="r" b="b"/>
                            <a:pathLst>
                              <a:path w="1719" h="1065">
                                <a:moveTo>
                                  <a:pt x="138" y="1065"/>
                                </a:moveTo>
                                <a:lnTo>
                                  <a:pt x="1719" y="275"/>
                                </a:lnTo>
                                <a:lnTo>
                                  <a:pt x="1583" y="0"/>
                                </a:lnTo>
                                <a:lnTo>
                                  <a:pt x="0" y="790"/>
                                </a:lnTo>
                                <a:lnTo>
                                  <a:pt x="138" y="10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81" name="Picture 96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787400" y="2002790"/>
                            <a:ext cx="1092835" cy="67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2" name="Freeform 961"/>
                        <wps:cNvSpPr>
                          <a:spLocks/>
                        </wps:cNvSpPr>
                        <wps:spPr bwMode="auto">
                          <a:xfrm>
                            <a:off x="832485" y="2090420"/>
                            <a:ext cx="1002665" cy="501015"/>
                          </a:xfrm>
                          <a:custGeom>
                            <a:avLst/>
                            <a:gdLst>
                              <a:gd name="T0" fmla="*/ 0 w 1579"/>
                              <a:gd name="T1" fmla="*/ 789 h 789"/>
                              <a:gd name="T2" fmla="*/ 857 w 1579"/>
                              <a:gd name="T3" fmla="*/ 191 h 789"/>
                              <a:gd name="T4" fmla="*/ 850 w 1579"/>
                              <a:gd name="T5" fmla="*/ 432 h 789"/>
                              <a:gd name="T6" fmla="*/ 1579 w 1579"/>
                              <a:gd name="T7" fmla="*/ 0 h 789"/>
                              <a:gd name="T8" fmla="*/ 722 w 1579"/>
                              <a:gd name="T9" fmla="*/ 598 h 789"/>
                              <a:gd name="T10" fmla="*/ 729 w 1579"/>
                              <a:gd name="T11" fmla="*/ 358 h 789"/>
                              <a:gd name="T12" fmla="*/ 0 w 1579"/>
                              <a:gd name="T13" fmla="*/ 789 h 789"/>
                            </a:gdLst>
                            <a:ahLst/>
                            <a:cxnLst>
                              <a:cxn ang="0">
                                <a:pos x="T0" y="T1"/>
                              </a:cxn>
                              <a:cxn ang="0">
                                <a:pos x="T2" y="T3"/>
                              </a:cxn>
                              <a:cxn ang="0">
                                <a:pos x="T4" y="T5"/>
                              </a:cxn>
                              <a:cxn ang="0">
                                <a:pos x="T6" y="T7"/>
                              </a:cxn>
                              <a:cxn ang="0">
                                <a:pos x="T8" y="T9"/>
                              </a:cxn>
                              <a:cxn ang="0">
                                <a:pos x="T10" y="T11"/>
                              </a:cxn>
                              <a:cxn ang="0">
                                <a:pos x="T12" y="T13"/>
                              </a:cxn>
                            </a:cxnLst>
                            <a:rect l="0" t="0" r="r" b="b"/>
                            <a:pathLst>
                              <a:path w="1579" h="789">
                                <a:moveTo>
                                  <a:pt x="0" y="789"/>
                                </a:moveTo>
                                <a:lnTo>
                                  <a:pt x="857" y="191"/>
                                </a:lnTo>
                                <a:lnTo>
                                  <a:pt x="850" y="432"/>
                                </a:lnTo>
                                <a:lnTo>
                                  <a:pt x="1579" y="0"/>
                                </a:lnTo>
                                <a:lnTo>
                                  <a:pt x="722" y="598"/>
                                </a:lnTo>
                                <a:lnTo>
                                  <a:pt x="729" y="358"/>
                                </a:lnTo>
                                <a:lnTo>
                                  <a:pt x="0" y="789"/>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3" name="Picture 96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1998980" y="695325"/>
                            <a:ext cx="771525" cy="1193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4" name="Freeform 963"/>
                        <wps:cNvSpPr>
                          <a:spLocks/>
                        </wps:cNvSpPr>
                        <wps:spPr bwMode="auto">
                          <a:xfrm>
                            <a:off x="2085975" y="744220"/>
                            <a:ext cx="598170" cy="1096010"/>
                          </a:xfrm>
                          <a:custGeom>
                            <a:avLst/>
                            <a:gdLst>
                              <a:gd name="T0" fmla="*/ 942 w 942"/>
                              <a:gd name="T1" fmla="*/ 0 h 1726"/>
                              <a:gd name="T2" fmla="*/ 532 w 942"/>
                              <a:gd name="T3" fmla="*/ 1068 h 1726"/>
                              <a:gd name="T4" fmla="*/ 400 w 942"/>
                              <a:gd name="T5" fmla="*/ 867 h 1726"/>
                              <a:gd name="T6" fmla="*/ 0 w 942"/>
                              <a:gd name="T7" fmla="*/ 1726 h 1726"/>
                              <a:gd name="T8" fmla="*/ 410 w 942"/>
                              <a:gd name="T9" fmla="*/ 657 h 1726"/>
                              <a:gd name="T10" fmla="*/ 542 w 942"/>
                              <a:gd name="T11" fmla="*/ 859 h 1726"/>
                              <a:gd name="T12" fmla="*/ 942 w 942"/>
                              <a:gd name="T13" fmla="*/ 0 h 1726"/>
                              <a:gd name="T14" fmla="*/ 942 w 942"/>
                              <a:gd name="T15" fmla="*/ 0 h 17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42" h="1726">
                                <a:moveTo>
                                  <a:pt x="942" y="0"/>
                                </a:moveTo>
                                <a:lnTo>
                                  <a:pt x="532" y="1068"/>
                                </a:lnTo>
                                <a:lnTo>
                                  <a:pt x="400" y="867"/>
                                </a:lnTo>
                                <a:lnTo>
                                  <a:pt x="0" y="1726"/>
                                </a:lnTo>
                                <a:lnTo>
                                  <a:pt x="410" y="657"/>
                                </a:lnTo>
                                <a:lnTo>
                                  <a:pt x="542" y="859"/>
                                </a:lnTo>
                                <a:lnTo>
                                  <a:pt x="942" y="0"/>
                                </a:lnTo>
                                <a:lnTo>
                                  <a:pt x="94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85" name="Freeform 964"/>
                        <wps:cNvSpPr>
                          <a:spLocks/>
                        </wps:cNvSpPr>
                        <wps:spPr bwMode="auto">
                          <a:xfrm>
                            <a:off x="2085975" y="744220"/>
                            <a:ext cx="598170" cy="1096010"/>
                          </a:xfrm>
                          <a:custGeom>
                            <a:avLst/>
                            <a:gdLst>
                              <a:gd name="T0" fmla="*/ 942 w 942"/>
                              <a:gd name="T1" fmla="*/ 0 h 1726"/>
                              <a:gd name="T2" fmla="*/ 532 w 942"/>
                              <a:gd name="T3" fmla="*/ 1068 h 1726"/>
                              <a:gd name="T4" fmla="*/ 400 w 942"/>
                              <a:gd name="T5" fmla="*/ 867 h 1726"/>
                              <a:gd name="T6" fmla="*/ 0 w 942"/>
                              <a:gd name="T7" fmla="*/ 1726 h 1726"/>
                              <a:gd name="T8" fmla="*/ 410 w 942"/>
                              <a:gd name="T9" fmla="*/ 657 h 1726"/>
                              <a:gd name="T10" fmla="*/ 542 w 942"/>
                              <a:gd name="T11" fmla="*/ 859 h 1726"/>
                              <a:gd name="T12" fmla="*/ 942 w 942"/>
                              <a:gd name="T13" fmla="*/ 0 h 1726"/>
                              <a:gd name="T14" fmla="*/ 942 w 942"/>
                              <a:gd name="T15" fmla="*/ 0 h 17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42" h="1726">
                                <a:moveTo>
                                  <a:pt x="942" y="0"/>
                                </a:moveTo>
                                <a:lnTo>
                                  <a:pt x="532" y="1068"/>
                                </a:lnTo>
                                <a:lnTo>
                                  <a:pt x="400" y="867"/>
                                </a:lnTo>
                                <a:lnTo>
                                  <a:pt x="0" y="1726"/>
                                </a:lnTo>
                                <a:lnTo>
                                  <a:pt x="410" y="657"/>
                                </a:lnTo>
                                <a:lnTo>
                                  <a:pt x="542" y="859"/>
                                </a:lnTo>
                                <a:lnTo>
                                  <a:pt x="942" y="0"/>
                                </a:lnTo>
                                <a:lnTo>
                                  <a:pt x="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6" name="Freeform 965"/>
                        <wps:cNvSpPr>
                          <a:spLocks/>
                        </wps:cNvSpPr>
                        <wps:spPr bwMode="auto">
                          <a:xfrm>
                            <a:off x="1998980" y="695960"/>
                            <a:ext cx="770255" cy="1191895"/>
                          </a:xfrm>
                          <a:custGeom>
                            <a:avLst/>
                            <a:gdLst>
                              <a:gd name="T0" fmla="*/ 944 w 1213"/>
                              <a:gd name="T1" fmla="*/ 0 h 1877"/>
                              <a:gd name="T2" fmla="*/ 0 w 1213"/>
                              <a:gd name="T3" fmla="*/ 1730 h 1877"/>
                              <a:gd name="T4" fmla="*/ 270 w 1213"/>
                              <a:gd name="T5" fmla="*/ 1877 h 1877"/>
                              <a:gd name="T6" fmla="*/ 1213 w 1213"/>
                              <a:gd name="T7" fmla="*/ 147 h 1877"/>
                              <a:gd name="T8" fmla="*/ 944 w 1213"/>
                              <a:gd name="T9" fmla="*/ 0 h 1877"/>
                            </a:gdLst>
                            <a:ahLst/>
                            <a:cxnLst>
                              <a:cxn ang="0">
                                <a:pos x="T0" y="T1"/>
                              </a:cxn>
                              <a:cxn ang="0">
                                <a:pos x="T2" y="T3"/>
                              </a:cxn>
                              <a:cxn ang="0">
                                <a:pos x="T4" y="T5"/>
                              </a:cxn>
                              <a:cxn ang="0">
                                <a:pos x="T6" y="T7"/>
                              </a:cxn>
                              <a:cxn ang="0">
                                <a:pos x="T8" y="T9"/>
                              </a:cxn>
                            </a:cxnLst>
                            <a:rect l="0" t="0" r="r" b="b"/>
                            <a:pathLst>
                              <a:path w="1213" h="1877">
                                <a:moveTo>
                                  <a:pt x="944" y="0"/>
                                </a:moveTo>
                                <a:lnTo>
                                  <a:pt x="0" y="1730"/>
                                </a:lnTo>
                                <a:lnTo>
                                  <a:pt x="270" y="1877"/>
                                </a:lnTo>
                                <a:lnTo>
                                  <a:pt x="1213" y="147"/>
                                </a:lnTo>
                                <a:lnTo>
                                  <a:pt x="94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87" name="Freeform 966"/>
                        <wps:cNvSpPr>
                          <a:spLocks/>
                        </wps:cNvSpPr>
                        <wps:spPr bwMode="auto">
                          <a:xfrm>
                            <a:off x="1998980" y="695960"/>
                            <a:ext cx="770255" cy="1191895"/>
                          </a:xfrm>
                          <a:custGeom>
                            <a:avLst/>
                            <a:gdLst>
                              <a:gd name="T0" fmla="*/ 944 w 1213"/>
                              <a:gd name="T1" fmla="*/ 0 h 1877"/>
                              <a:gd name="T2" fmla="*/ 0 w 1213"/>
                              <a:gd name="T3" fmla="*/ 1730 h 1877"/>
                              <a:gd name="T4" fmla="*/ 270 w 1213"/>
                              <a:gd name="T5" fmla="*/ 1877 h 1877"/>
                              <a:gd name="T6" fmla="*/ 1213 w 1213"/>
                              <a:gd name="T7" fmla="*/ 147 h 1877"/>
                              <a:gd name="T8" fmla="*/ 944 w 1213"/>
                              <a:gd name="T9" fmla="*/ 0 h 1877"/>
                            </a:gdLst>
                            <a:ahLst/>
                            <a:cxnLst>
                              <a:cxn ang="0">
                                <a:pos x="T0" y="T1"/>
                              </a:cxn>
                              <a:cxn ang="0">
                                <a:pos x="T2" y="T3"/>
                              </a:cxn>
                              <a:cxn ang="0">
                                <a:pos x="T4" y="T5"/>
                              </a:cxn>
                              <a:cxn ang="0">
                                <a:pos x="T6" y="T7"/>
                              </a:cxn>
                              <a:cxn ang="0">
                                <a:pos x="T8" y="T9"/>
                              </a:cxn>
                            </a:cxnLst>
                            <a:rect l="0" t="0" r="r" b="b"/>
                            <a:pathLst>
                              <a:path w="1213" h="1877">
                                <a:moveTo>
                                  <a:pt x="944" y="0"/>
                                </a:moveTo>
                                <a:lnTo>
                                  <a:pt x="0" y="1730"/>
                                </a:lnTo>
                                <a:lnTo>
                                  <a:pt x="270" y="1877"/>
                                </a:lnTo>
                                <a:lnTo>
                                  <a:pt x="1213" y="147"/>
                                </a:lnTo>
                                <a:lnTo>
                                  <a:pt x="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88" name="Picture 96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1998980" y="695325"/>
                            <a:ext cx="771525" cy="1193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9" name="Freeform 968"/>
                        <wps:cNvSpPr>
                          <a:spLocks/>
                        </wps:cNvSpPr>
                        <wps:spPr bwMode="auto">
                          <a:xfrm>
                            <a:off x="2085975" y="742950"/>
                            <a:ext cx="598170" cy="1097280"/>
                          </a:xfrm>
                          <a:custGeom>
                            <a:avLst/>
                            <a:gdLst>
                              <a:gd name="T0" fmla="*/ 942 w 942"/>
                              <a:gd name="T1" fmla="*/ 0 h 1728"/>
                              <a:gd name="T2" fmla="*/ 532 w 942"/>
                              <a:gd name="T3" fmla="*/ 1070 h 1728"/>
                              <a:gd name="T4" fmla="*/ 398 w 942"/>
                              <a:gd name="T5" fmla="*/ 869 h 1728"/>
                              <a:gd name="T6" fmla="*/ 0 w 942"/>
                              <a:gd name="T7" fmla="*/ 1728 h 1728"/>
                              <a:gd name="T8" fmla="*/ 410 w 942"/>
                              <a:gd name="T9" fmla="*/ 659 h 1728"/>
                              <a:gd name="T10" fmla="*/ 542 w 942"/>
                              <a:gd name="T11" fmla="*/ 861 h 1728"/>
                              <a:gd name="T12" fmla="*/ 942 w 942"/>
                              <a:gd name="T13" fmla="*/ 0 h 1728"/>
                            </a:gdLst>
                            <a:ahLst/>
                            <a:cxnLst>
                              <a:cxn ang="0">
                                <a:pos x="T0" y="T1"/>
                              </a:cxn>
                              <a:cxn ang="0">
                                <a:pos x="T2" y="T3"/>
                              </a:cxn>
                              <a:cxn ang="0">
                                <a:pos x="T4" y="T5"/>
                              </a:cxn>
                              <a:cxn ang="0">
                                <a:pos x="T6" y="T7"/>
                              </a:cxn>
                              <a:cxn ang="0">
                                <a:pos x="T8" y="T9"/>
                              </a:cxn>
                              <a:cxn ang="0">
                                <a:pos x="T10" y="T11"/>
                              </a:cxn>
                              <a:cxn ang="0">
                                <a:pos x="T12" y="T13"/>
                              </a:cxn>
                            </a:cxnLst>
                            <a:rect l="0" t="0" r="r" b="b"/>
                            <a:pathLst>
                              <a:path w="942" h="1728">
                                <a:moveTo>
                                  <a:pt x="942" y="0"/>
                                </a:moveTo>
                                <a:lnTo>
                                  <a:pt x="532" y="1070"/>
                                </a:lnTo>
                                <a:lnTo>
                                  <a:pt x="398" y="869"/>
                                </a:lnTo>
                                <a:lnTo>
                                  <a:pt x="0" y="1728"/>
                                </a:lnTo>
                                <a:lnTo>
                                  <a:pt x="410" y="659"/>
                                </a:lnTo>
                                <a:lnTo>
                                  <a:pt x="542" y="861"/>
                                </a:lnTo>
                                <a:lnTo>
                                  <a:pt x="942" y="0"/>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0" name="Rectangle 969"/>
                        <wps:cNvSpPr>
                          <a:spLocks noChangeArrowheads="1"/>
                        </wps:cNvSpPr>
                        <wps:spPr bwMode="auto">
                          <a:xfrm>
                            <a:off x="4483735" y="1487805"/>
                            <a:ext cx="9004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B1650" w14:textId="6F855060" w:rsidR="00135CCA" w:rsidRDefault="00135CCA">
                              <w:r>
                                <w:rPr>
                                  <w:rFonts w:ascii="Calibri" w:hAnsi="Calibri" w:cs="Calibri"/>
                                  <w:color w:val="000000"/>
                                </w:rPr>
                                <w:t>System Boundary</w:t>
                              </w:r>
                            </w:p>
                          </w:txbxContent>
                        </wps:txbx>
                        <wps:bodyPr rot="0" vert="horz" wrap="none" lIns="0" tIns="0" rIns="0" bIns="0" anchor="t" anchorCtr="0">
                          <a:spAutoFit/>
                        </wps:bodyPr>
                      </wps:wsp>
                    </wpc:wpc>
                  </a:graphicData>
                </a:graphic>
              </wp:inline>
            </w:drawing>
          </mc:Choice>
          <mc:Fallback>
            <w:pict>
              <v:group id="Canvas 1091" o:spid="_x0000_s1147" editas="canvas" style="width:467.7pt;height:248.85pt;mso-position-horizontal-relative:char;mso-position-vertical-relative:line" coordsize="59397,31603"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">
                <v:shape id="_x0000_s1148" type="#_x0000_t75" style="position:absolute;width:59397;height:31603;visibility:visible;mso-wrap-style:square">
                  <v:fill o:detectmouseclick="t"/>
                  <v:path o:connecttype="none"/>
                </v:shape>
                <v:group id="Group 205" o:spid="_x0000_s1149" style="position:absolute;left:22593;top:1847;width:36633;height:28099" coordorigin="3558,291" coordsize="5769,4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5" o:spid="_x0000_s1150" style="position:absolute;left:3558;top:291;width:5769;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RkJMMA&#10;AADcAAAADwAAAGRycy9kb3ducmV2LnhtbERPS2sCMRC+C/0PYYTeaqJtV91uFBGEgvXgWuh12Mw+&#10;6Gay3UTd/vtGKHibj+852XqwrbhQ7xvHGqYTBYK4cKbhSsPnafe0AOEDssHWMWn4JQ/r1cMow9S4&#10;Kx/pkodKxBD2KWqoQ+hSKX1Rk0U/cR1x5ErXWwwR9pU0PV5juG3lTKlEWmw4NtTY0bam4js/Ww2Y&#10;vJifQ/n8cdqfE1xWg9q9fimtH8fD5g1EoCHcxf/udxPnz+ZweyZ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RkJMMAAADcAAAADwAAAAAAAAAAAAAAAACYAgAAZHJzL2Rv&#10;d25yZXYueG1sUEsFBgAAAAAEAAQA9QAAAIgDAAAAAA==&#10;" stroked="f"/>
                  <v:rect id="Rectangle 6" o:spid="_x0000_s1151" style="position:absolute;left:3558;top:291;width:5769;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zhjMYA&#10;AADcAAAADwAAAGRycy9kb3ducmV2LnhtbESPT2vCQBDF7wW/wzIFL0U3lSKSukqtSOzBg//wOmSn&#10;SUh2NmTXmH77zqHQ2wzvzXu/Wa4H16ieulB5NvA6TUAR595WXBi4nHeTBagQkS02nsnADwVYr0ZP&#10;S0ytf/CR+lMslIRwSNFAGWObah3ykhyGqW+JRfv2ncMoa1do2+FDwl2jZ0ky1w4rloYSW/osKa9P&#10;d2fALbZZ9lUf9vnt8DJP+C1rN9ebMePn4eMdVKQh/pv/rvdW8GdCK8/IB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zhjMYAAADcAAAADwAAAAAAAAAAAAAAAACYAgAAZHJz&#10;L2Rvd25yZXYueG1sUEsFBgAAAAAEAAQA9QAAAIsDAAAAAA==&#10;" filled="f" strokeweight=".65pt"/>
                  <v:line id="Line 7" o:spid="_x0000_s1152" style="position:absolute;flip:y;visibility:visible;mso-wrap-style:square" from="6487,4261" to="6786,4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d58IAAADcAAAADwAAAGRycy9kb3ducmV2LnhtbERPTYvCMBC9L/gfwgje1lQP4lajSMHF&#10;RVjY6sHj0IxpsZnUJGr992ZhYW/zeJ+zXPe2FXfyoXGsYDLOQBBXTjdsFBwP2/c5iBCRNbaOScGT&#10;AqxXg7cl5to9+IfuZTQihXDIUUEdY5dLGaqaLIax64gTd3beYkzQG6k9PlK4beU0y2bSYsOpocaO&#10;ipqqS3mzCj5P37t2b+ZY3EpTmM3XbOtPV6VGw36zABGpj//iP/dOp/nTD/h9Jl0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Id58IAAADcAAAADwAAAAAAAAAAAAAA&#10;AAChAgAAZHJzL2Rvd25yZXYueG1sUEsFBgAAAAAEAAQA+QAAAJADAAAAAA==&#10;" strokecolor="#1f477d" strokeweight="1.85pt"/>
                  <v:line id="Line 8" o:spid="_x0000_s1153" style="position:absolute;flip:y;visibility:visible;mso-wrap-style:square" from="6786,4261" to="6786,4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Eip8UAAADcAAAADwAAAGRycy9kb3ducmV2LnhtbESPQWsCMRCF74X+hzBCbzVrBZHVKLJg&#10;UQqFrh48Dptpdulmsk2ibv9951DobYb35r1v1tvR9+pGMXWBDcymBSjiJtiOnYHzaf+8BJUyssU+&#10;MBn4oQTbzePDGksb7vxBtzo7JSGcSjTQ5jyUWqemJY9pGgZi0T5D9JhljU7biHcJ971+KYqF9tix&#10;NLQ4UNVS81VfvYHXy/uhf3NLrK61q9zuuNjHy7cxT5NxtwKVacz/5r/rgxX8ueDLMzKB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8Eip8UAAADcAAAADwAAAAAAAAAA&#10;AAAAAAChAgAAZHJzL2Rvd25yZXYueG1sUEsFBgAAAAAEAAQA+QAAAJMDAAAAAA==&#10;" strokecolor="#1f477d" strokeweight="1.85pt"/>
                  <v:line id="Line 9" o:spid="_x0000_s1154" style="position:absolute;flip:x y;visibility:visible;mso-wrap-style:square" from="6786,4261" to="7085,4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3OBsQAAADcAAAADwAAAGRycy9kb3ducmV2LnhtbERPTWvCQBC9F/oflhG81Y0ViqSuUgJW&#10;D8ZiGkqPQ3aaBLOzYXcb47/vCgVv83ifs9qMphMDOd9aVjCfJSCIK6tbrhWUn9unJQgfkDV2lknB&#10;lTxs1o8PK0y1vfCJhiLUIoawT1FBE0KfSumrhgz6me2JI/djncEQoauldniJ4aaTz0nyIg22HBsa&#10;7ClrqDoXv0aB/37/ype7Q5Z9bHf5kLsyOy5KpaaT8e0VRKAx3MX/7r2O8xdzuD0TL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Tc4GxAAAANwAAAAPAAAAAAAAAAAA&#10;AAAAAKECAABkcnMvZG93bnJldi54bWxQSwUGAAAAAAQABAD5AAAAkgMAAAAA&#10;" strokecolor="#1f477d" strokeweight="1.85pt"/>
                  <v:line id="Line 10" o:spid="_x0000_s1155" style="position:absolute;flip:x;visibility:visible;mso-wrap-style:square" from="6786,4261" to="7235,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8ZS8IAAADcAAAADwAAAGRycy9kb3ducmV2LnhtbERPTYvCMBC9L/gfwix4W9NVEKlGkYKL&#10;i7Bg9eBxaGbTss2kJlHrv98Igrd5vM9ZrHrbiiv50DhW8DnKQBBXTjdsFBwPm48ZiBCRNbaOScGd&#10;AqyWg7cF5trdeE/XMhqRQjjkqKCOsculDFVNFsPIdcSJ+3XeYkzQG6k93lK4beU4y6bSYsOpocaO&#10;ipqqv/JiFXydfrbtzsywuJSmMOvv6cafzkoN3/v1HESkPr7ET/dWp/mTMTyeSRfI5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8ZS8IAAADcAAAADwAAAAAAAAAAAAAA&#10;AAChAgAAZHJzL2Rvd25yZXYueG1sUEsFBgAAAAAEAAQA+QAAAJADAAAAAA==&#10;" strokecolor="#1f477d" strokeweight="1.85pt"/>
                  <v:line id="Line 11" o:spid="_x0000_s1156" style="position:absolute;flip:x;visibility:visible;mso-wrap-style:square" from="6786,4035" to="7085,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O80MIAAADcAAAADwAAAGRycy9kb3ducmV2LnhtbERPTYvCMBC9L/gfwix4W9NdQaQaRQou&#10;irBg9eBxaGbTss2kJlHrv98Igrd5vM+ZL3vbiiv50DhW8DnKQBBXTjdsFBwP648piBCRNbaOScGd&#10;AiwXg7c55trdeE/XMhqRQjjkqKCOsculDFVNFsPIdcSJ+3XeYkzQG6k93lK4beVXlk2kxYZTQ40d&#10;FTVVf+XFKvg+/WzanZlicSlNYVbbydqfzkoN3/vVDESkPr7ET/dGp/njMTyeSRf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O80MIAAADcAAAADwAAAAAAAAAAAAAA&#10;AAChAgAAZHJzL2Rvd25yZXYueG1sUEsFBgAAAAAEAAQA+QAAAJADAAAAAA==&#10;" strokecolor="#1f477d" strokeweight="1.85pt"/>
                  <v:line id="Line 12" o:spid="_x0000_s1157" style="position:absolute;visibility:visible;mso-wrap-style:square" from="6786,3921" to="6786,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lbFsUAAADcAAAADwAAAGRycy9kb3ducmV2LnhtbESPQWuDQBCF74X+h2UKvZRkTRMkWFcp&#10;kkDJrSbQHqfuVEV3VtxtNP8+GyjkNsN775s3aT6bXpxpdK1lBatlBIK4srrlWsHpuF9sQTiPrLG3&#10;TAou5CDPHh9STLSd+JPOpa9FgLBLUEHj/ZBI6aqGDLqlHYiD9mtHgz6sYy31iFOAm16+RlEsDbYc&#10;LjQ4UNFQ1ZV/JlBifzocvjtZf+3m/UtRxj/dhEo9P83vbyA8zf5u/k9/6FB/vYHbM2ECm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WlbFsUAAADcAAAADwAAAAAAAAAA&#10;AAAAAAChAgAAZHJzL2Rvd25yZXYueG1sUEsFBgAAAAAEAAQA+QAAAJMDAAAAAA==&#10;" strokecolor="#1f477d" strokeweight="1.85pt"/>
                  <v:line id="Line 13" o:spid="_x0000_s1158" style="position:absolute;visibility:visible;mso-wrap-style:square" from="6580,4072" to="6786,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X+jcUAAADcAAAADwAAAGRycy9kb3ducmV2LnhtbESPQWuDQBCF74X+h2UKvZRkTUMkWFcp&#10;kkDJrSbQHqfuVEV3VtxtNP8+GyjkNsN775s3aT6bXpxpdK1lBatlBIK4srrlWsHpuF9sQTiPrLG3&#10;TAou5CDPHh9STLSd+JPOpa9FgLBLUEHj/ZBI6aqGDLqlHYiD9mtHgz6sYy31iFOAm16+RlEsDbYc&#10;LjQ4UNFQ1ZV/JlBifzocvjtZf+3m/UtRxj/dhEo9P83vbyA8zf5u/k9/6FB/vYHbM2ECm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X+jcUAAADcAAAADwAAAAAAAAAA&#10;AAAAAAChAgAAZHJzL2Rvd25yZXYueG1sUEsFBgAAAAAEAAQA+QAAAJMDAAAAAA==&#10;" strokecolor="#1f477d" strokeweight="1.85pt"/>
                  <v:line id="Line 14" o:spid="_x0000_s1159" style="position:absolute;visibility:visible;mso-wrap-style:square" from="6337,4261" to="6786,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dg+sQAAADcAAAADwAAAGRycy9kb3ducmV2LnhtbESPQWuDQBCF74H8h2UCvYRmTQtSTDYh&#10;SITirVZojxN3oqI7K+5W7b/vFgq9zfDe++bN8byYXkw0utaygv0uAkFcWd1yraB8zx5fQDiPrLG3&#10;TAq+ycH5tF4dMdF25jeaCl+LAGGXoILG+yGR0lUNGXQ7OxAH7W5Hgz6sYy31iHOAm14+RVEsDbYc&#10;LjQ4UNpQ1RVfJlBiX+b5Zyfrj+uSbdMivnUzKvWwWS4HEJ4W/2/+S7/qUP85ht9nwgTy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92D6xAAAANwAAAAPAAAAAAAAAAAA&#10;AAAAAKECAABkcnMvZG93bnJldi54bWxQSwUGAAAAAAQABAD5AAAAkgMAAAAA&#10;" strokecolor="#1f477d" strokeweight="1.85pt"/>
                  <v:rect id="Rectangle 15" o:spid="_x0000_s1160" style="position:absolute;left:6185;top:3804;width:1200;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B5MQA&#10;AADcAAAADwAAAGRycy9kb3ducmV2LnhtbERPS2sCMRC+F/wPYQRvNeujrd0aRYWCl4KPHupt3Ex3&#10;FzeTNUl19dcboeBtPr7njKeNqcSJnC8tK+h1ExDEmdUl5wq+t5/PIxA+IGusLJOCC3mYTlpPY0y1&#10;PfOaTpuQixjCPkUFRQh1KqXPCjLou7YmjtyvdQZDhC6X2uE5hptK9pPkVRosOTYUWNOioOyw+TMK&#10;5u+j+XE15K/rer+j3c/+8NJ3iVKddjP7ABGoCQ/xv3up4/zBG9yfiRf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oAeTEAAAA3AAAAA8AAAAAAAAAAAAAAAAAmAIAAGRycy9k&#10;b3ducmV2LnhtbFBLBQYAAAAABAAEAPUAAACJAwAAAAA=&#10;" fillcolor="black" stroked="f"/>
                  <v:rect id="Rectangle 16" o:spid="_x0000_s1161" style="position:absolute;left:6185;top:380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Hl7sUA&#10;AADcAAAADwAAAGRycy9kb3ducmV2LnhtbESPzW4CMQyE75V4h8hI3EqWUiFYCAhVVOLQFvHzANbG&#10;ZBc2znaTwvbt60MlbrZmPPN5sep8rW7UxiqwgdEwA0VcBFuxM3A6vj9PQcWEbLEOTAZ+KcJq2Xta&#10;YG7Dnfd0OySnJIRjjgbKlJpc61iU5DEOQ0Ms2jm0HpOsrdO2xbuE+1q/ZNlEe6xYGkps6K2k4nr4&#10;8QY6t9tvvicfn7tNUzn8uoTXWdgaM+h36zmoRF16mP+vt1bwx0Ir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0eXuxQAAANwAAAAPAAAAAAAAAAAAAAAAAJgCAABkcnMv&#10;ZG93bnJldi54bWxQSwUGAAAAAAQABAD1AAAAigMAAAAA&#10;" fillcolor="#e6e6e6" stroked="f"/>
                  <v:rect id="Rectangle 17" o:spid="_x0000_s1162" style="position:absolute;left:6185;top:381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4IusAA&#10;AADcAAAADwAAAGRycy9kb3ducmV2LnhtbERPTYvCMBC9C/sfwix403R1Ea1GEVfZXq2K16EZ22Iz&#10;KUnU+u/NwoK3ebzPWaw604g7OV9bVvA1TEAQF1bXXCo4HnaDKQgfkDU2lknBkzyslh+9BabaPnhP&#10;9zyUIoawT1FBFUKbSumLigz6oW2JI3exzmCI0JVSO3zEcNPIUZJMpMGaY0OFLW0qKq75zShI6j25&#10;9e/odDtv9PH7Z5pdt5dMqf5nt56DCNSFt/jfnek4fzyDv2fiBX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b4IusAAAADcAAAADwAAAAAAAAAAAAAAAACYAgAAZHJzL2Rvd25y&#10;ZXYueG1sUEsFBgAAAAAEAAQA9QAAAIUDAAAAAA==&#10;" fillcolor="#e4e4e4" stroked="f"/>
                  <v:rect id="Rectangle 18" o:spid="_x0000_s1163" style="position:absolute;left:6185;top:3821;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qu1MQA&#10;AADcAAAADwAAAGRycy9kb3ducmV2LnhtbESPQU/DMAyF70j7D5EncWPp0KhQWTahoQkuHCgTZ6vx&#10;2o7EqZLQFn49PiBxs/We3/u83c/eqZFi6gMbWK8KUMRNsD23Bk7vx5t7UCkjW3SBycA3JdjvFldb&#10;rGyY+I3GOrdKQjhVaKDLeai0Tk1HHtMqDMSinUP0mGWNrbYRJwn3Tt8WRak99iwNHQ506Kj5rL+8&#10;gZ+8qcsxfuDza3kXLtOTO55GZ8z1cn58AJVpzv/mv+sXK/gbwZdnZAK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KrtTEAAAA3AAAAA8AAAAAAAAAAAAAAAAAmAIAAGRycy9k&#10;b3ducmV2LnhtbFBLBQYAAAAABAAEAPUAAACJAwAAAAA=&#10;" fillcolor="#e2e2e2" stroked="f"/>
                  <v:rect id="Rectangle 19" o:spid="_x0000_s1164" style="position:absolute;left:6185;top:382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XswcIA&#10;AADcAAAADwAAAGRycy9kb3ducmV2LnhtbERPTUvDQBC9C/0PywhexG5aRCR2W6S1IIqH1oDXITvd&#10;jcnOhuyYxn/vCoK3ebzPWW2m0KmRhtRENrCYF6CI62gbdgaq9/3NPagkyBa7yGTgmxJs1rOLFZY2&#10;nvlA41GcyiGcSjTgRfpS61R7CpjmsSfO3CkOASXDwWk74DmHh04vi+JOB2w4N3jsaeupbo9fwcDn&#10;x/j26nxbiSN52u2oPV2/VMZcXU6PD6CEJvkX/7mfbZ5/u4DfZ/IF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pezBwgAAANwAAAAPAAAAAAAAAAAAAAAAAJgCAABkcnMvZG93&#10;bnJldi54bWxQSwUGAAAAAAQABAD1AAAAhwMAAAAA&#10;" fillcolor="#e0e0e0" stroked="f"/>
                  <v:rect id="Rectangle 20" o:spid="_x0000_s1165" style="position:absolute;left:6185;top:383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5WA8QA&#10;AADcAAAADwAAAGRycy9kb3ducmV2LnhtbERP32vCMBB+H/g/hBN8EU3nREZtFBmog7HN6WD4djTX&#10;pthcSpNp/e8XQdjbfXw/L1t2thZnan3lWMHjOAFBnDtdcang+7AePYPwAVlj7ZgUXMnDctF7yDDV&#10;7sJfdN6HUsQQ9ikqMCE0qZQ+N2TRj11DHLnCtRZDhG0pdYuXGG5rOUmSmbRYcWww2NCLofy0/7UK&#10;fnSinbl+Hj/eNuZd73DbFMMnpQb9bjUHEagL/+K7+1XH+dMJ3J6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eVgPEAAAA3AAAAA8AAAAAAAAAAAAAAAAAmAIAAGRycy9k&#10;b3ducmV2LnhtbFBLBQYAAAAABAAEAPUAAACJAwAAAAA=&#10;" fillcolor="#dedede" stroked="f"/>
                  <v:rect id="Rectangle 21" o:spid="_x0000_s1166" style="position:absolute;left:6185;top:384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YLbsIA&#10;AADcAAAADwAAAGRycy9kb3ducmV2LnhtbERPS4vCMBC+C/sfwgjeNPWBaDXKuqDrRWSrgt6GZmzL&#10;NpPSZLX+eyMIe5uP7znzZWNKcaPaFZYV9HsRCOLU6oIzBcfDujsB4TyyxtIyKXiQg+XiozXHWNs7&#10;/9At8ZkIIexiVJB7X8VSujQng65nK+LAXW1t0AdYZ1LXeA/hppSDKBpLgwWHhhwr+sop/U3+jILV&#10;2e3ddLtZfQ95vNuwMZPLaaBUp918zkB4avy/+O3e6jB/NITXM+EC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pgtuwgAAANwAAAAPAAAAAAAAAAAAAAAAAJgCAABkcnMvZG93&#10;bnJldi54bWxQSwUGAAAAAAQABAD1AAAAhwMAAAAA&#10;" fillcolor="#dcdcdc" stroked="f"/>
                  <v:rect id="Rectangle 22" o:spid="_x0000_s1167" style="position:absolute;left:6185;top:385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Wg+MIA&#10;AADcAAAADwAAAGRycy9kb3ducmV2LnhtbERPTWsCMRC9F/wPYQRvNWuVIqtRRFgo4qFVDx7HZNxd&#10;3EzWJLrbf98UCr3N433Oct3bRjzJh9qxgsk4A0Gsnam5VHA6Fq9zECEiG2wck4JvCrBeDV6WmBvX&#10;8Rc9D7EUKYRDjgqqGNtcyqArshjGriVO3NV5izFBX0rjsUvhtpFvWfYuLdacGipsaVuRvh0eVsFU&#10;F5d9oHNxP+nCb3S/u312O6VGw36zABGpj//iP/eHSfNnM/h9Jl0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aD4wgAAANwAAAAPAAAAAAAAAAAAAAAAAJgCAABkcnMvZG93&#10;bnJldi54bWxQSwUGAAAAAAQABAD1AAAAhwMAAAAA&#10;" fillcolor="#dadada" stroked="f"/>
                  <v:rect id="Rectangle 23" o:spid="_x0000_s1168" style="position:absolute;left:6185;top:3862;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8EcIA&#10;AADcAAAADwAAAGRycy9kb3ducmV2LnhtbERPS4vCMBC+C/6HMII3TV3cIl2jLOKiBx9YBdnb0Ixt&#10;2WZSmqjdf28Ewdt8fM+ZzltTiRs1rrSsYDSMQBBnVpecKzgdfwYTEM4ja6wsk4J/cjCfdTtTTLS9&#10;84Fuqc9FCGGXoILC+zqR0mUFGXRDWxMH7mIbgz7AJpe6wXsIN5X8iKJYGiw5NBRY06Kg7C+9GgWu&#10;vWTnPW7zTexWdXleLHe/8Umpfq/9/gLhqfVv8cu91mH++BOez4QL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27wRwgAAANwAAAAPAAAAAAAAAAAAAAAAAJgCAABkcnMvZG93&#10;bnJldi54bWxQSwUGAAAAAAQABAD1AAAAhwMAAAAA&#10;" fillcolor="#d8d8d8" stroked="f"/>
                  <v:rect id="Rectangle 24" o:spid="_x0000_s1169" style="position:absolute;left:6185;top:3868;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wo8MEA&#10;AADcAAAADwAAAGRycy9kb3ducmV2LnhtbERP32vCMBB+H/g/hBP2tiaTIdI1lSEIMia4bns/mrMt&#10;NpfQxFr965fBwLf7+H5esZ5sL0YaQudYw3OmQBDXznTcaPj+2j6tQISIbLB3TBquFGBdzh4KzI27&#10;8CeNVWxECuGQo4Y2Rp9LGeqWLIbMeeLEHd1gMSY4NNIMeEnhtpcLpZbSYsepoUVPm5bqU3W2Gn6q&#10;w3u/oZv1/mN06rAze7fda/04n95eQUSa4l38796ZNP9lCX/PpAtk+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8KPDBAAAA3AAAAA8AAAAAAAAAAAAAAAAAmAIAAGRycy9kb3du&#10;cmV2LnhtbFBLBQYAAAAABAAEAPUAAACGAwAAAAA=&#10;" fillcolor="#d6d6d6" stroked="f"/>
                  <v:rect id="Rectangle 25" o:spid="_x0000_s1170" style="position:absolute;left:6185;top:387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vKsIA&#10;AADcAAAADwAAAGRycy9kb3ducmV2LnhtbERPyWrDMBC9B/IPYgq9lEROyNK6VkIJLbS3bB8wWBPL&#10;jjUykpq4+fqqUMhtHm+dYt3bVlzIh9qxgsk4A0FcOl1zpeB4+Bg9gwgRWWPrmBT8UID1ajgoMNfu&#10;yju67GMlUgiHHBWYGLtcylAashjGriNO3Ml5izFBX0nt8ZrCbSunWbaQFmtODQY72hgqz/tvq0A2&#10;W13L7n3hm9PTWb+Yrzne5ko9PvRvryAi9fEu/nd/6jR/toS/Z9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5G8qwgAAANwAAAAPAAAAAAAAAAAAAAAAAJgCAABkcnMvZG93&#10;bnJldi54bWxQSwUGAAAAAAQABAD1AAAAhwMAAAAA&#10;" fillcolor="#d4d4d4" stroked="f"/>
                  <v:rect id="Rectangle 26" o:spid="_x0000_s1171" style="position:absolute;left:6185;top:388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6PW8cA&#10;AADcAAAADwAAAGRycy9kb3ducmV2LnhtbESPQUsDMRCF74L/IYzQi9isRYpumxYtFoJgoVVsj9PN&#10;uLu4mSxJbNd/7xwEbzO8N+99M18OvlMniqkNbOB2XIAiroJruTbw/ra+uQeVMrLDLjAZ+KEEy8Xl&#10;xRxLF868pdMu10pCOJVooMm5L7VOVUMe0zj0xKJ9hugxyxpr7SKeJdx3elIUU+2xZWlosKdVQ9XX&#10;7tsbmB7C/tla+/SxstXDKx2vX9ZxY8zoanicgco05H/z37V1gn8ntPKMT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uj1vHAAAA3AAAAA8AAAAAAAAAAAAAAAAAmAIAAGRy&#10;cy9kb3ducmV2LnhtbFBLBQYAAAAABAAEAPUAAACMAwAAAAA=&#10;" fillcolor="#d2d2d2" stroked="f"/>
                  <v:rect id="Rectangle 27" o:spid="_x0000_s1172" style="position:absolute;left:6185;top:389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Cg+sMA&#10;AADcAAAADwAAAGRycy9kb3ducmV2LnhtbERPTWvCQBC9C/6HZQq9iG5aVDTNRkpBKPWktuJxzE6T&#10;1OxsyG6T+O9dQfA2j/c5yao3lWipcaVlBS+TCARxZnXJuYLv/Xq8AOE8ssbKMim4kINVOhwkGGvb&#10;8Zbanc9FCGEXo4LC+zqW0mUFGXQTWxMH7tc2Bn2ATS51g10IN5V8jaK5NFhyaCiwpo+CsvPu3yj4&#10;O81+0C+y6ajflodNe7Lrr+6o1PNT//4GwlPvH+K7+1OH+dMl3J4JF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Cg+sMAAADcAAAADwAAAAAAAAAAAAAAAACYAgAAZHJzL2Rv&#10;d25yZXYueG1sUEsFBgAAAAAEAAQA9QAAAIgDAAAAAA==&#10;" fillcolor="#d0d0d0" stroked="f"/>
                  <v:rect id="Rectangle 28" o:spid="_x0000_s1173" style="position:absolute;left:6185;top:38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RLMQA&#10;AADcAAAADwAAAGRycy9kb3ducmV2LnhtbESPQUsDMRCF74L/IYzgzWZbUGRtWkph0ZPQtOAeh824&#10;WbuZLEls13/vHARvM7w3732z3s5hVBdKeYhsYLmoQBF30Q3cGzgdm4dnULkgOxwjk4EfyrDd3N6s&#10;sXbxyge62NIrCeFcowFfylRrnTtPAfMiTsSifcYUsMiaeu0SXiU8jHpVVU864MDS4HGivafubL+D&#10;gfPu+HFoqF3F9HWybfNufftqjbm/m3cvoArN5d/8d/3mBP9R8OUZm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5USzEAAAA3AAAAA8AAAAAAAAAAAAAAAAAmAIAAGRycy9k&#10;b3ducmV2LnhtbFBLBQYAAAAABAAEAPUAAACJAwAAAAA=&#10;" fillcolor="#cecece" stroked="f"/>
                  <v:rect id="Rectangle 29" o:spid="_x0000_s1174" style="position:absolute;left:6185;top:390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E2I8EA&#10;AADcAAAADwAAAGRycy9kb3ducmV2LnhtbERPS4vCMBC+C/sfwgh709TXUqpRVkHYm1r3srfZZvqg&#10;zaQ0Ueu/N4LgbT6+56w2vWnElTpXWVYwGUcgiDOrKy4U/J73oxiE88gaG8uk4E4ONuuPwQoTbW98&#10;omvqCxFC2CWooPS+TaR0WUkG3di2xIHLbWfQB9gVUnd4C+GmkdMo+pIGKw4NJba0Kymr04tRMKvz&#10;3ezYxrEusv9FPf87HWy+Vepz2H8vQXjq/Vv8cv/oMH8xgecz4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BNiPBAAAA3AAAAA8AAAAAAAAAAAAAAAAAmAIAAGRycy9kb3du&#10;cmV2LnhtbFBLBQYAAAAABAAEAPUAAACGAwAAAAA=&#10;" fillcolor="#ccc" stroked="f"/>
                  <v:rect id="Rectangle 30" o:spid="_x0000_s1175" style="position:absolute;left:6185;top:391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izcIA&#10;AADcAAAADwAAAGRycy9kb3ducmV2LnhtbERP22oCMRB9F/yHMIJvblbBIlujFG+IQrW29HnYTHeX&#10;biZhE3Xr15uC4NscznWm89bU4kKNrywrGCYpCOLc6ooLBV+f68EEhA/IGmvLpOCPPMxn3c4UM22v&#10;/EGXUyhEDGGfoYIyBJdJ6fOSDPrEOuLI/djGYIiwKaRu8BrDTS1HafoiDVYcG0p0tCgp/z2djYL9&#10;+2q42Nzyg9xtjt/GWndbeqdUv9e+vYII1Ian+OHe6jh/PIL/Z+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LNwgAAANwAAAAPAAAAAAAAAAAAAAAAAJgCAABkcnMvZG93&#10;bnJldi54bWxQSwUGAAAAAAQABAD1AAAAhwMAAAAA&#10;" fillcolor="#cacaca" stroked="f"/>
                  <v:rect id="Rectangle 31" o:spid="_x0000_s1176" style="position:absolute;left:6185;top:392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R3gcQA&#10;AADcAAAADwAAAGRycy9kb3ducmV2LnhtbERPTWvCQBC9F/wPywje6sYWRaKriFioUipNPfQ4ZMck&#10;bXY27G5M9Nd3C0Jv83ifs1z3phYXcr6yrGAyTkAQ51ZXXCg4fb48zkH4gKyxtkwKruRhvRo8LDHV&#10;tuMPumShEDGEfYoKyhCaVEqfl2TQj21DHLmzdQZDhK6Q2mEXw00tn5JkJg1WHBtKbGhbUv6TtUbB&#10;cXM47W7Z/Dtrd917y25PX2+NUqNhv1mACNSHf/Hd/arj/Okz/D0TL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Ed4HEAAAA3AAAAA8AAAAAAAAAAAAAAAAAmAIAAGRycy9k&#10;b3ducmV2LnhtbFBLBQYAAAAABAAEAPUAAACJAwAAAAA=&#10;" fillcolor="#c8c8c8" stroked="f"/>
                  <v:rect id="Rectangle 32" o:spid="_x0000_s1177" style="position:absolute;left:6185;top:393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nkO8AA&#10;AADcAAAADwAAAGRycy9kb3ducmV2LnhtbERPS4vCMBC+C/sfwix401TRVbqNImrBm2wV9jo00wc2&#10;k9JEbf+9WVjwNh/fc5JtbxrxoM7VlhXMphEI4tzqmksF10s6WYNwHlljY5kUDORgu/kYJRhr++Qf&#10;emS+FCGEXYwKKu/bWEqXV2TQTW1LHLjCdgZ9gF0pdYfPEG4aOY+iL2mw5tBQYUv7ivJbdjcKfk+z&#10;waS3NfuDNrRKs7MbjoVS489+9w3CU+/f4n/3SYf5ywX8PRMukJ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cnkO8AAAADcAAAADwAAAAAAAAAAAAAAAACYAgAAZHJzL2Rvd25y&#10;ZXYueG1sUEsFBgAAAAAEAAQA9QAAAIUDAAAAAA==&#10;" fillcolor="#c6c6c6" stroked="f"/>
                  <v:rect id="Rectangle 33" o:spid="_x0000_s1178" style="position:absolute;left:6185;top:393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uaccMA&#10;AADcAAAADwAAAGRycy9kb3ducmV2LnhtbERP22rCQBB9F/oPyxT6ZjZVFImuIoWglkLxio9DdpqE&#10;ZmdjdjXx77sFwbc5nOvMFp2pxI0aV1pW8B7FIIgzq0vOFRz2aX8CwnlkjZVlUnAnB4v5S2+GibYt&#10;b+m287kIIewSVFB4XydSuqwggy6yNXHgfmxj0AfY5FI32IZwU8lBHI+lwZJDQ4E1fRSU/e6uRkE6&#10;tJvj9fL51W5WeL5/n1o/SJdKvb12yykIT51/ih/utQ7zRyP4fyZc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uaccMAAADcAAAADwAAAAAAAAAAAAAAAACYAgAAZHJzL2Rv&#10;d25yZXYueG1sUEsFBgAAAAAEAAQA9QAAAIgDAAAAAA==&#10;" fillcolor="#c4c4c4" stroked="f"/>
                  <v:rect id="Rectangle 34" o:spid="_x0000_s1179" style="position:absolute;left:6185;top:394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s8IA&#10;AADcAAAADwAAAGRycy9kb3ducmV2LnhtbERPTUsDMRC9C/6HMII3m9ViKdumRQRx6UGwreBxuhk3&#10;wc1kSWJ38+8bQfA2j/c56+3kenGmEK1nBfezCgRx67XlTsHx8HK3BBETssbeMynIFGG7ub5aY639&#10;yO903qdOlBCONSowKQ21lLE15DDO/EBcuC8fHKYCQyd1wLGEu14+VNVCOrRcGgwO9Gyo/d7/OAVh&#10;/kZ2nrN5bfJp91k12Y0fVqnbm+lpBSLRlP7Ff+5Gl/mPC/h9plwgN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8BWzwgAAANwAAAAPAAAAAAAAAAAAAAAAAJgCAABkcnMvZG93&#10;bnJldi54bWxQSwUGAAAAAAQABAD1AAAAhwMAAAAA&#10;" fillcolor="#c2c2c2" stroked="f"/>
                  <v:rect id="Rectangle 35" o:spid="_x0000_s1180" style="position:absolute;left:6185;top:395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sZYsEA&#10;AADcAAAADwAAAGRycy9kb3ducmV2LnhtbERPS2sCMRC+C/6HMIXeNFuttmyNIkJbb+KDnofNdHfr&#10;ZrIko27/vREEb/PxPWe26FyjzhRi7dnAyzADRVx4W3Np4LD/HLyDioJssfFMBv4pwmLe780wt/7C&#10;WzrvpFQphGOOBiqRNtc6FhU5jEPfEifu1weHkmAotQ14SeGu0aMsm2qHNaeGCltaVVQcdydnQO+n&#10;QY7j1/HfVuJo6U5f35vix5jnp275AUqok4f47l7bNH/yBrdn0gV6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bGWLBAAAA3AAAAA8AAAAAAAAAAAAAAAAAmAIAAGRycy9kb3du&#10;cmV2LnhtbFBLBQYAAAAABAAEAPUAAACGAwAAAAA=&#10;" fillcolor="silver" stroked="f"/>
                  <v:rect id="Rectangle 36" o:spid="_x0000_s1181" style="position:absolute;left:6185;top:396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dU+ccA&#10;AADcAAAADwAAAGRycy9kb3ducmV2LnhtbESPQWsCQQyF7wX/w5BCb3VWoVJWR5GKYPFga4t6DDtx&#10;Z9udzLoz1a2/3hwKvSW8l/e+TGadr9WZ2lgFNjDoZ6CIi2ArLg18fiwfn0HFhGyxDkwGfinCbNq7&#10;m2Buw4Xf6bxNpZIQjjkacCk1udaxcOQx9kNDLNoxtB6TrG2pbYsXCfe1HmbZSHusWBocNvTiqPje&#10;/ngD6y8XDs3u+nrcDzbLxehth/o0NObhvpuPQSXq0r/573plBf9JaOUZmUB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3VPnHAAAA3AAAAA8AAAAAAAAAAAAAAAAAmAIAAGRy&#10;cy9kb3ducmV2LnhtbFBLBQYAAAAABAAEAPUAAACMAwAAAAA=&#10;" fillcolor="#bebebe" stroked="f"/>
                  <v:rect id="Rectangle 37" o:spid="_x0000_s1182" style="position:absolute;left:6185;top:397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gdMMA&#10;AADcAAAADwAAAGRycy9kb3ducmV2LnhtbERPTWvCQBC9F/wPywheSt1YUGx0FbEqHoqoteBxzI5J&#10;SHY2ZFeN/94tCN7m8T5nPG1MKa5Uu9yygl43AkGcWJ1zquDwu/wYgnAeWWNpmRTcycF00nobY6zt&#10;jXd03ftUhBB2MSrIvK9iKV2SkUHXtRVx4M62NugDrFOpa7yFcFPKzygaSIM5h4YMK5pnlBT7i1Gw&#10;nS+++Vi853/8szivtrNic3IHpTrtZjYC4anxL/HTvdZhfv8L/p8JF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vgdMMAAADcAAAADwAAAAAAAAAAAAAAAACYAgAAZHJzL2Rv&#10;d25yZXYueG1sUEsFBgAAAAAEAAQA9QAAAIgDAAAAAA==&#10;" fillcolor="#bcbcbc" stroked="f"/>
                  <v:rect id="Rectangle 38" o:spid="_x0000_s1183" style="position:absolute;left:6185;top:3980;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RPsQA&#10;AADcAAAADwAAAGRycy9kb3ducmV2LnhtbESPQWvCQBCF74L/YRnBm27sQSS6SiNYBPFQI9jjkJ0m&#10;sdnZkN1o/PedQ6G3Gd6b977Z7AbXqAd1ofZsYDFPQBEX3tZcGrjmh9kKVIjIFhvPZOBFAXbb8WiD&#10;qfVP/qTHJZZKQjikaKCKsU21DkVFDsPct8SiffvOYZS1K7Xt8CnhrtFvSbLUDmuWhgpb2ldU/Fx6&#10;Z2DV37XPbqePfP+VY3vW2f3cZ8ZMJ8P7GlSkIf6b/66PVvCX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xUT7EAAAA3AAAAA8AAAAAAAAAAAAAAAAAmAIAAGRycy9k&#10;b3ducmV2LnhtbFBLBQYAAAAABAAEAPUAAACJAwAAAAA=&#10;" fillcolor="#bababa" stroked="f"/>
                  <v:rect id="Rectangle 39" o:spid="_x0000_s1184" style="position:absolute;left:6185;top:398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050sEA&#10;AADcAAAADwAAAGRycy9kb3ducmV2LnhtbERPzYrCMBC+C75DmAUvomlFutI1FSkIInpY3QcYmtm2&#10;22ZSmqj17Y0g7G0+vt9ZbwbTihv1rrasIJ5HIIgLq2suFfxcdrMVCOeRNbaWScGDHGyy8WiNqbZ3&#10;/qbb2ZcihLBLUUHlfZdK6YqKDLq57YgD92t7gz7AvpS6x3sIN61cRFEiDdYcGirsKK+oaM5Xo+Dy&#10;R4fP5rg85biYljkeijiJj0pNPobtFwhPg/8Xv917HeYnMbyeCRfI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dOdLBAAAA3AAAAA8AAAAAAAAAAAAAAAAAmAIAAGRycy9kb3du&#10;cmV2LnhtbFBLBQYAAAAABAAEAPUAAACGAwAAAAA=&#10;" fillcolor="#b8b8b8" stroked="f"/>
                  <v:rect id="Rectangle 40" o:spid="_x0000_s1185" style="position:absolute;left:6185;top:399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7MH8EA&#10;AADcAAAADwAAAGRycy9kb3ducmV2LnhtbERP24rCMBB9X/Afwgi+rak+yFKNIuKCiCx4+YAhmV5s&#10;M6lNtq1/vxEWfJvDuc5qM9hadNT60rGC2TQBQaydKTlXcLt+f36B8AHZYO2YFDzJw2Y9+lhhalzP&#10;Z+ouIRcxhH2KCooQmlRKrwuy6KeuIY5c5lqLIcI2l6bFPobbWs6TZCEtlhwbCmxoV5CuLr9WQd/V&#10;w/F+yg4/1VFne32X1emRKTUZD9sliEBDeIv/3QcT5y/m8HomXi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OzB/BAAAA3AAAAA8AAAAAAAAAAAAAAAAAmAIAAGRycy9kb3du&#10;cmV2LnhtbFBLBQYAAAAABAAEAPUAAACGAwAAAAA=&#10;" fillcolor="#b6b6b6" stroked="f"/>
                  <v:rect id="Rectangle 41" o:spid="_x0000_s1186" style="position:absolute;left:6185;top:400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7bjsAA&#10;AADcAAAADwAAAGRycy9kb3ducmV2LnhtbERPzYrCMBC+C/sOYQRvmrqCSDWKCLLCetH6AGMzpsVm&#10;Uppszfr0ZmHB23x8v7PaRNuInjpfO1YwnWQgiEunazYKLsV+vADhA7LGxjEp+CUPm/XHYIW5dg8+&#10;UX8ORqQQ9jkqqEJocyl9WZFFP3EtceJurrMYEuyM1B0+Urht5GeWzaXFmlNDhS3tKirv5x+rAI/m&#10;q/+Op/3FxPtzdrgWt6YvlBoN43YJIlAMb/G/+6DT/PkM/p5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q7bjsAAAADcAAAADwAAAAAAAAAAAAAAAACYAgAAZHJzL2Rvd25y&#10;ZXYueG1sUEsFBgAAAAAEAAQA9QAAAIUDAAAAAA==&#10;" fillcolor="#b4b4b4" stroked="f"/>
                  <v:rect id="Rectangle 42" o:spid="_x0000_s1187" style="position:absolute;left:6185;top:401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1se8IA&#10;AADcAAAADwAAAGRycy9kb3ducmV2LnhtbERP24rCMBB9F/Yfwiz4IpoqUtxqlEVWEEFEtx8wNGNT&#10;bCbdJqv1740g+DaHc53FqrO1uFLrK8cKxqMEBHHhdMWlgvx3M5yB8AFZY+2YFNzJw2r50Vtgpt2N&#10;j3Q9hVLEEPYZKjAhNJmUvjBk0Y9cQxy5s2sthgjbUuoWbzHc1nKSJKm0WHFsMNjQ2lBxOf1bBV/5&#10;Pk+3rpPFdDfYHH/M3+GwT5Xqf3bfcxCBuvAWv9xbHeenU3g+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Wx7wgAAANwAAAAPAAAAAAAAAAAAAAAAAJgCAABkcnMvZG93&#10;bnJldi54bWxQSwUGAAAAAAQABAD1AAAAhwMAAAAA&#10;" fillcolor="#b2b2b2" stroked="f"/>
                  <v:rect id="Rectangle 43" o:spid="_x0000_s1188" style="position:absolute;left:6185;top:40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5ulMAA&#10;AADcAAAADwAAAGRycy9kb3ducmV2LnhtbERPS4vCMBC+C/6HMAt703QVi3SNsojiXrUF9TY00wc2&#10;k9JE2/33G0HwNh/fc1abwTTiQZ2rLSv4mkYgiHOray4VZOl+sgThPLLGxjIp+CMHm/V4tMJE256P&#10;9Dj5UoQQdgkqqLxvEyldXpFBN7UtceAK2xn0AXal1B32Idw0chZFsTRYc2iosKVtRfntdDcKDrfd&#10;/HJNhyIl28dZUbcFnRdKfX4MP98gPA3+LX65f3WYHy/g+Uy4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5ulMAAAADcAAAADwAAAAAAAAAAAAAAAACYAgAAZHJzL2Rvd25y&#10;ZXYueG1sUEsFBgAAAAAEAAQA9QAAAIUDAAAAAA==&#10;" fillcolor="#b0b0b0" stroked="f"/>
                  <v:rect id="Rectangle 44" o:spid="_x0000_s1189" style="position:absolute;left:6185;top:40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JTg8IA&#10;AADcAAAADwAAAGRycy9kb3ducmV2LnhtbERPS2sCMRC+F/wPYYTeatZSQtkaRUTBm6wWSm/Tzbgb&#10;3UyWTbqPf98UCr3Nx/ec1WZ0jeipC9azhuUiA0FcemO50vB+OTy9gggR2WDjmTRMFGCznj2sMDd+&#10;4IL6c6xECuGQo4Y6xjaXMpQ1OQwL3xIn7uo7hzHBrpKmwyGFu0Y+Z5mSDi2nhhpb2tVU3s/fTkNm&#10;91f78tkW0+7roxxP6kLK3rR+nI/bNxCRxvgv/nMfTZqvFPw+ky6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klODwgAAANwAAAAPAAAAAAAAAAAAAAAAAJgCAABkcnMvZG93&#10;bnJldi54bWxQSwUGAAAAAAQABAD1AAAAhwMAAAAA&#10;" fillcolor="#aeaeae" stroked="f"/>
                  <v:rect id="Rectangle 45" o:spid="_x0000_s1190" style="position:absolute;left:6185;top:4035;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MxnMIA&#10;AADcAAAADwAAAGRycy9kb3ducmV2LnhtbERPPW/CMBDdkfgP1iF1A4cOFAUMAioqhjIUWuZTfE2s&#10;xudgmxD662ukSmz39D5vvuxsLVrywThWMB5lIIgLpw2XCj6P2+EURIjIGmvHpOBGAZaLfm+OuXZX&#10;/qD2EEuRQjjkqKCKscmlDEVFFsPINcSJ+3beYkzQl1J7vKZwW8vnLJtIi4ZTQ4UNbSoqfg4Xq8DG&#10;86/JVsa/rV/rU/s+LehrH5R6GnSrGYhIXXyI/907neZPXuD+TLp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QzGcwgAAANwAAAAPAAAAAAAAAAAAAAAAAJgCAABkcnMvZG93&#10;bnJldi54bWxQSwUGAAAAAAQABAD1AAAAhwMAAAAA&#10;" fillcolor="#acacac" stroked="f"/>
                  <v:rect id="Rectangle 46" o:spid="_x0000_s1191" style="position:absolute;left:6185;top:4044;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GPmcUA&#10;AADcAAAADwAAAGRycy9kb3ducmV2LnhtbESPQWvDMAyF74P+B6PCbqvTHsLI6pYyGOywUpqtdLuJ&#10;WHNCY9nEbpP9++kw2E3iPb33ab2dfK9uNKQusIHlogBF3ATbsTPw8f7y8AgqZWSLfWAy8EMJtpvZ&#10;3RorG0Y+0q3OTkkIpwoNtDnHSuvUtOQxLUIkFu07DB6zrIPTdsBRwn2vV0VRao8dS0OLkZ5bai71&#10;1Rs4Lqlr8OtzXx7i6S2OtUvF2RlzP592T6AyTfnf/Hf9agW/FF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Y+ZxQAAANwAAAAPAAAAAAAAAAAAAAAAAJgCAABkcnMv&#10;ZG93bnJldi54bWxQSwUGAAAAAAQABAD1AAAAigMAAAAA&#10;" fillcolor="#aaa" stroked="f"/>
                  <v:rect id="Rectangle 47" o:spid="_x0000_s1192" style="position:absolute;left:6185;top:405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WEgMEA&#10;AADcAAAADwAAAGRycy9kb3ducmV2LnhtbERPzYrCMBC+C75DGMGbpi4ibTWKCIK6e1n1AYZmbKvN&#10;pCRZrT69WVjY23x8v7NYdaYRd3K+tqxgMk5AEBdW11wqOJ+2oxSED8gaG8uk4EkeVst+b4G5tg/+&#10;pvsxlCKGsM9RQRVCm0vpi4oM+rFtiSN3sc5giNCVUjt8xHDTyI8kmUmDNceGClvaVFTcjj9Gwec+&#10;4c3XNLvi9VU4nx3Sc9emSg0H3XoOIlAX/sV/7p2O82cZ/D4TL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lhIDBAAAA3AAAAA8AAAAAAAAAAAAAAAAAmAIAAGRycy9kb3du&#10;cmV2LnhtbFBLBQYAAAAABAAEAPUAAACGAwAAAAA=&#10;" fillcolor="#a8a8a8" stroked="f"/>
                  <v:rect id="Rectangle 48" o:spid="_x0000_s1193" style="position:absolute;left:6185;top:405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4dz8QA&#10;AADcAAAADwAAAGRycy9kb3ducmV2LnhtbESPMW/CQAyFd6T+h5MrdYMLDC2kHChCQmJhaACxWjmT&#10;pOR8IXeE9N/XAxKbrff83uflenCN6qkLtWcD00kCirjwtubSwPGwHc9BhYhssfFMBv4owHr1Nlpi&#10;av2Df6jPY6kkhEOKBqoY21TrUFTkMEx8SyzaxXcOo6xdqW2HDwl3jZ4lyad2WLM0VNjSpqLimt+d&#10;gdvsd79d6Et2yg99ljQbO5zRGvPxPmTfoCIN8WV+Xu+s4H8JvjwjE+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uHc/EAAAA3AAAAA8AAAAAAAAAAAAAAAAAmAIAAGRycy9k&#10;b3ducmV2LnhtbFBLBQYAAAAABAAEAPUAAACJAwAAAAA=&#10;" fillcolor="#a6a6a6" stroked="f"/>
                  <v:rect id="Rectangle 49" o:spid="_x0000_s1194" style="position:absolute;left:6185;top:406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vXqMIA&#10;AADcAAAADwAAAGRycy9kb3ducmV2LnhtbERPTWvCQBC9F/wPyxS8NZsIpiV1lSJEvAjR1vuQHZNo&#10;djZmVxP/vVso9DaP9zmL1WhacafeNZYVJFEMgri0uuFKwc93/vYBwnlkja1lUvAgB6vl5GWBmbYD&#10;7+l+8JUIIewyVFB732VSurImgy6yHXHgTrY36APsK6l7HEK4aeUsjlNpsOHQUGNH65rKy+FmFHTX&#10;3XGTrvfHvNDJ43JOi3xeDEpNX8evTxCeRv8v/nNvdZj/nsDvM+EC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9eowgAAANwAAAAPAAAAAAAAAAAAAAAAAJgCAABkcnMvZG93&#10;bnJldi54bWxQSwUGAAAAAAQABAD1AAAAhwMAAAAA&#10;" fillcolor="#a4a4a4" stroked="f"/>
                  <v:rect id="Rectangle 50" o:spid="_x0000_s1195" style="position:absolute;left:6185;top:4074;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t5o8MA&#10;AADcAAAADwAAAGRycy9kb3ducmV2LnhtbERPzWrCQBC+F3yHZYReSp1UpJbUVbRYkPYgxj7AkB2T&#10;YHY27q4a+/TdQqG3+fh+Z7bobasu7EPjRMPTKAPFUjrTSKXha//++AIqRBJDrRPWcOMAi/ngbka5&#10;cVfZ8aWIlUohEnLSUMfY5YihrNlSGLmOJXEH5y3FBH2FxtM1hdsWx1n2jJYaSQ01dfxWc3kszlaD&#10;n3wXDy6uth/tJzKeJqs1yk7r+2G/fAUVuY//4j/3xqT50zH8PpMuw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t5o8MAAADcAAAADwAAAAAAAAAAAAAAAACYAgAAZHJzL2Rv&#10;d25yZXYueG1sUEsFBgAAAAAEAAQA9QAAAIgDAAAAAA==&#10;" fillcolor="#a2a2a2" stroked="f"/>
                  <v:rect id="Rectangle 51" o:spid="_x0000_s1196" style="position:absolute;left:6185;top:408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3PQccA&#10;AADcAAAADwAAAGRycy9kb3ducmV2LnhtbESPzWrDMBCE74G+g9hCb4ncGtLgRgmmULBpoM0PhNy2&#10;1tY2sVbGUm3n7aNCILddZubb2eV6NI3oqXO1ZQXPswgEcWF1zaWCw/5jugDhPLLGxjIpuJCD9eph&#10;ssRE24G31O98KQKEXYIKKu/bREpXVGTQzWxLHLRf2xn0Ye1KqTscAtw08iWK5tJgzeFChS29V1Sc&#10;d38mUI5R3W8+4/Qr+y7lz+Dz/GxPSj09jukbCE+jv5tv6UyH+q8x/D8TJp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9z0HHAAAA3AAAAA8AAAAAAAAAAAAAAAAAmAIAAGRy&#10;cy9kb3ducmV2LnhtbFBLBQYAAAAABAAEAPUAAACMAwAAAAA=&#10;" fillcolor="#a0a0a0" stroked="f"/>
                  <v:rect id="Rectangle 52" o:spid="_x0000_s1197" style="position:absolute;left:6185;top:408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IJsQA&#10;AADcAAAADwAAAGRycy9kb3ducmV2LnhtbESPT2vCQBDF7wW/wzJCb3WjhFaiq4ig9NBDG/U+ZCfZ&#10;aHY2ZDd/+u27hUJvM/zevPdmu59sIwbqfO1YwXKRgCAunK65UnC9nF7WIHxA1tg4JgXf5GG/mz1t&#10;MdNu5C8a8lCJaMI+QwUmhDaT0heGLPqFa4kjK11nMcS1q6TucIzmtpGrJHmVFmuOCQZbOhoqHnlv&#10;FZQ8DGVxP/Pj42A+m/UtgrRX6nk+HTYgAk3hX/x3/a5j/bcUfp+JE8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8CCbEAAAA3AAAAA8AAAAAAAAAAAAAAAAAmAIAAGRycy9k&#10;b3ducmV2LnhtbFBLBQYAAAAABAAEAPUAAACJAwAAAAA=&#10;" fillcolor="#9e9e9e" stroked="f"/>
                  <v:rect id="Rectangle 53" o:spid="_x0000_s1198" style="position:absolute;left:6185;top:409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46CMQA&#10;AADcAAAADwAAAGRycy9kb3ducmV2LnhtbERPTWvCQBC9F/oflin0UnSjoNXoKiIWFIpgGg/ehuw0&#10;Sc3Ohuxq4r93hYK3ebzPmS87U4krNa60rGDQj0AQZ1aXnCtIf756ExDOI2usLJOCGzlYLl5f5hhr&#10;2/KBronPRQhhF6OCwvs6ltJlBRl0fVsTB+7XNgZ9gE0udYNtCDeVHEbRWBosOTQUWNO6oOycXIyC&#10;zd84b9OR/R58HPerqUx2h93lpNT7W7eagfDU+af4373VYf7nCB7PhAv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OgjEAAAA3AAAAA8AAAAAAAAAAAAAAAAAmAIAAGRycy9k&#10;b3ducmV2LnhtbFBLBQYAAAAABAAEAPUAAACJAwAAAAA=&#10;" fillcolor="#9c9c9c" stroked="f"/>
                  <v:rect id="Rectangle 54" o:spid="_x0000_s1199" style="position:absolute;left:6185;top:410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hMQA&#10;AADcAAAADwAAAGRycy9kb3ducmV2LnhtbERPTWvCQBC9F/oflil4KbqpSFpTVymKYOmpsR68DdlJ&#10;dml2NmRXE/99t1DobR7vc1ab0bXiSn2wnhU8zTIQxJXXlhsFX8f99AVEiMgaW8+k4EYBNuv7uxUW&#10;2g/8SdcyNiKFcChQgYmxK6QMlSGHYeY74sTVvncYE+wbqXscUrhr5TzLcunQcmow2NHWUPVdXpyC&#10;5fFUbuvu/LjL3z+GuVnYejFYpSYP49sriEhj/Bf/uQ86zX/O4feZdIF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rP4TEAAAA3AAAAA8AAAAAAAAAAAAAAAAAmAIAAGRycy9k&#10;b3ducmV2LnhtbFBLBQYAAAAABAAEAPUAAACJAwAAAAA=&#10;" fillcolor="#9a9a9a" stroked="f"/>
                  <v:rect id="Rectangle 55" o:spid="_x0000_s1200" style="position:absolute;left:6185;top:411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Q4XsIA&#10;AADcAAAADwAAAGRycy9kb3ducmV2LnhtbERPTWvCQBC9C/0PyxR6Ed1YipboGkKxpNcasdchO83G&#10;ZmfT7GrSf98VBG/zeJ+zyUbbigv1vnGsYDFPQBBXTjdcKziU77NXED4ga2wdk4I/8pBtHyYbTLUb&#10;+JMu+1CLGMI+RQUmhC6V0leGLPq564gj9+16iyHCvpa6xyGG21Y+J8lSWmw4Nhjs6M1Q9bM/WwV1&#10;Xurfl1NxPJqdLHb6NB2+cKrU0+OYr0EEGsNdfHN/6Dh/tYLrM/EC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pDhewgAAANwAAAAPAAAAAAAAAAAAAAAAAJgCAABkcnMvZG93&#10;bnJldi54bWxQSwUGAAAAAAQABAD1AAAAhwMAAAAA&#10;" fillcolor="#989898" stroked="f"/>
                  <v:rect id="Rectangle 56" o:spid="_x0000_s1201" style="position:absolute;left:6185;top:412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vfmsYA&#10;AADcAAAADwAAAGRycy9kb3ducmV2LnhtbESPQWvCQBCF74L/YRnBm25spdXUVUQoFvFgtSLehuw0&#10;Cc3OxuxW4793DoXeZnhv3vtmtmhdpa7UhNKzgdEwAUWceVtybuDr8D6YgAoR2WLlmQzcKcBi3u3M&#10;MLX+xp903cdcSQiHFA0UMdap1iEryGEY+ppYtG/fOIyyNrm2Dd4k3FX6KUletMOSpaHAmlYFZT/7&#10;X2cgXx4Po+nq/nw5TcZn3NWX7Zo3xvR77fINVKQ2/pv/rj+s4L8KrTwjE+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vfmsYAAADcAAAADwAAAAAAAAAAAAAAAACYAgAAZHJz&#10;L2Rvd25yZXYueG1sUEsFBgAAAAAEAAQA9QAAAIsDAAAAAA==&#10;" fillcolor="#969696" stroked="f"/>
                  <v:rect id="Rectangle 57" o:spid="_x0000_s1202" style="position:absolute;left:6185;top:413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u08UA&#10;AADcAAAADwAAAGRycy9kb3ducmV2LnhtbERPS0sDMRC+F/wPYQRvNulWtF2bFtEKWrz0dfA2bKbZ&#10;ZTeTZZO2W3+9EYTe5uN7zmzRu0acqAuVZw2joQJBXHhTsdWw277fT0CEiGyw8UwaLhRgMb8ZzDA3&#10;/sxrOm2iFSmEQ44ayhjbXMpQlOQwDH1LnLiD7xzGBDsrTYfnFO4amSn1KB1WnBpKbOm1pKLeHJ2G&#10;N2uzz8lefT1kq+/6Zzxd1uOL0vrutn95BhGpj1fxv/vDpPlPU/h7Jl0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6m7TxQAAANwAAAAPAAAAAAAAAAAAAAAAAJgCAABkcnMv&#10;ZG93bnJldi54bWxQSwUGAAAAAAQABAD1AAAAigMAAAAA&#10;" fillcolor="#949494" stroked="f"/>
                  <v:rect id="Rectangle 58" o:spid="_x0000_s1203" style="position:absolute;left:6185;top:413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ZQWMQA&#10;AADcAAAADwAAAGRycy9kb3ducmV2LnhtbESPQWvCQBCF7wX/wzKCt7rRg0jqKqKIooXSWNrrkB2z&#10;wexsyK4a/33nUOhthvfmvW8Wq9436k5drAMbmIwzUMRlsDVXBr7Ou9c5qJiQLTaBycCTIqyWg5cF&#10;5jY8+JPuRaqUhHDM0YBLqc21jqUjj3EcWmLRLqHzmGTtKm07fEi4b/Q0y2baY83S4LCljaPyWty8&#10;Af1etNqd9rgt7O27+pjtj+fnjzGjYb9+A5WoT//mv+uDFfy54MszMoF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GUFjEAAAA3AAAAA8AAAAAAAAAAAAAAAAAmAIAAGRycy9k&#10;b3ducmV2LnhtbFBLBQYAAAAABAAEAPUAAACJAwAAAAA=&#10;" fillcolor="#929292" stroked="f"/>
                  <v:rect id="Rectangle 59" o:spid="_x0000_s1204" style="position:absolute;left:6185;top:414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UqsEA&#10;AADcAAAADwAAAGRycy9kb3ducmV2LnhtbERPzWoCMRC+C32HMEIvUrOKFdkapQgWETxU+wDDZrq7&#10;uJmEJO7GtzdCobf5+H5nvU2mEz350FpWMJsWIIgrq1uuFfxc9m8rECEia+wsk4I7BdhuXkZrLLUd&#10;+Jv6c6xFDuFQooImRldKGaqGDIapdcSZ+7XeYMzQ11J7HHK46eS8KJbSYMu5oUFHu4aq6/lmFKT2&#10;/j7fHydfqR8WrnZxefKno1Kv4/T5ASJSiv/iP/dB5/mrGTyfyRf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slKrBAAAA3AAAAA8AAAAAAAAAAAAAAAAAmAIAAGRycy9kb3du&#10;cmV2LnhtbFBLBQYAAAAABAAEAPUAAACGAwAAAAA=&#10;" fillcolor="#909090" stroked="f"/>
                  <v:rect id="Rectangle 60" o:spid="_x0000_s1205" style="position:absolute;left:6185;top:415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8IMAA&#10;AADcAAAADwAAAGRycy9kb3ducmV2LnhtbERPzWrCQBC+F3yHZQRvdaOChOgqImh7CBRtH2DMjkkw&#10;Oxuyo0nfvlsQvM3H9zvr7eAa9aAu1J4NzKYJKOLC25pLAz/fh/cUVBBki41nMvBLAbab0dsaM+t7&#10;PtHjLKWKIRwyNFCJtJnWoajIYZj6ljhyV985lAi7UtsO+xjuGj1PkqV2WHNsqLClfUXF7Xx3BiS5&#10;fS1SyvP+fnD7XFx+OX6kxkzGw24FSmiQl/jp/rRxfjqH/2fiBXr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T8IMAAAADcAAAADwAAAAAAAAAAAAAAAACYAgAAZHJzL2Rvd25y&#10;ZXYueG1sUEsFBgAAAAAEAAQA9QAAAIUDAAAAAA==&#10;" fillcolor="#8e8e8e" stroked="f"/>
                  <v:rect id="Rectangle 61" o:spid="_x0000_s1206" style="position:absolute;left:6185;top:4162;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O/8IA&#10;AADcAAAADwAAAGRycy9kb3ducmV2LnhtbERPS4vCMBC+C/6HMII3TX2wSDWKCssue1BWRfQ2NGNb&#10;bCaliRr/vREW9jYf33Nmi2AqcafGlZYVDPoJCOLM6pJzBYf9Z28CwnlkjZVlUvAkB4t5uzXDVNsH&#10;/9J953MRQ9ilqKDwvk6ldFlBBl3f1sSRu9jGoI+wyaVu8BHDTSWHSfIhDZYcGwqsaV1Qdt3djILk&#10;67Q6bmhlf8absNXhVpfV86xUtxOWUxCegv8X/7m/dZw/GcH7mXiB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4I7/wgAAANwAAAAPAAAAAAAAAAAAAAAAAJgCAABkcnMvZG93&#10;bnJldi54bWxQSwUGAAAAAAQABAD1AAAAhwMAAAAA&#10;" fillcolor="#8c8c8c" stroked="f"/>
                  <v:rect id="Rectangle 62" o:spid="_x0000_s1207" style="position:absolute;left:6185;top:4168;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dcYA&#10;AADcAAAADwAAAGRycy9kb3ducmV2LnhtbESPQWsCMRCF74X+hzCFXopmLW6R1SiltNCLFNcieBs2&#10;42ZxM1mSdI3/3hQKvc3w3rzvzWqTbC9G8qFzrGA2LUAQN0533Cr43n9MFiBCRNbYOyYFVwqwWd/f&#10;rbDS7sI7GuvYihzCoUIFJsahkjI0hiyGqRuIs3Zy3mLMq2+l9njJ4baXz0XxIi12nAkGB3oz1Jzr&#10;H5u5Zb2bpXf+Oj+V22N5SPLgzajU40N6XYKIlOK/+e/6U+f6izn8PpMn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mdcYAAADcAAAADwAAAAAAAAAAAAAAAACYAgAAZHJz&#10;L2Rvd25yZXYueG1sUEsFBgAAAAAEAAQA9QAAAIsDAAAAAA==&#10;" fillcolor="#8a8a8a" stroked="f"/>
                  <v:rect id="Rectangle 63" o:spid="_x0000_s1208" style="position:absolute;left:6185;top:4177;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tda8IA&#10;AADcAAAADwAAAGRycy9kb3ducmV2LnhtbERPTYvCMBC9C/6HMII3TRV3kWoUUXZXPa3Vg8exGdti&#10;MylN1OqvN8LC3ubxPmc6b0wpblS7wrKCQT8CQZxaXXCm4LD/6o1BOI+ssbRMCh7kYD5rt6YYa3vn&#10;Hd0Sn4kQwi5GBbn3VSylS3My6Pq2Ig7c2dYGfYB1JnWN9xBuSjmMok9psODQkGNFy5zSS3I1Corf&#10;6+PHfo/2K/k8bc/b5Lg5ybVS3U6zmIDw1Ph/8Z97rcP88Qe8nwkX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q11rwgAAANwAAAAPAAAAAAAAAAAAAAAAAJgCAABkcnMvZG93&#10;bnJldi54bWxQSwUGAAAAAAQABAD1AAAAhwMAAAAA&#10;" fillcolor="#888" stroked="f"/>
                  <v:rect id="Rectangle 64" o:spid="_x0000_s1209" style="position:absolute;left:6185;top:418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OwYcAA&#10;AADcAAAADwAAAGRycy9kb3ducmV2LnhtbERP22oCMRB9F/oPYQp9Ec22oMjWKEuh0IeCePmAIZnu&#10;pm4mSzLV7d+bQsG3OZzrrLdj6NWFUvaRDTzPK1DENjrPrYHT8X22ApUF2WEfmQz8Uobt5mGyxtrF&#10;K+/pcpBWlRDONRroRIZa62w7CpjncSAu3FdMAaXA1GqX8FrCQ69fqmqpA3ouDR0O9NaRPR9+ggGx&#10;Z980us3HZKe7z28vvF+IMU+PY/MKSmiUu/jf/eHK/NUS/p4pF+jN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OwYcAAAADcAAAADwAAAAAAAAAAAAAAAACYAgAAZHJzL2Rvd25y&#10;ZXYueG1sUEsFBgAAAAAEAAQA9QAAAIUDAAAAAA==&#10;" fillcolor="#868686" stroked="f"/>
                  <v:rect id="Rectangle 65" o:spid="_x0000_s1210" style="position:absolute;left:6185;top:419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OFosQA&#10;AADcAAAADwAAAGRycy9kb3ducmV2LnhtbERPTWvCQBC9F/oflin0Vjf20EqaTRDFUkHBJh48jtkx&#10;CWZnQ3YbY399tyB4m8f7nCQbTSsG6l1jWcF0EoEgLq1uuFKwL1YvMxDOI2tsLZOCKznI0seHBGNt&#10;L/xNQ+4rEULYxaig9r6LpXRlTQbdxHbEgTvZ3qAPsK+k7vESwk0rX6PoTRpsODTU2NGipvKc/xgF&#10;v9XCbdbrg79+HrebfbQt2l2+VOr5aZx/gPA0+rv45v7SYf7sHf6f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DhaLEAAAA3AAAAA8AAAAAAAAAAAAAAAAAmAIAAGRycy9k&#10;b3ducmV2LnhtbFBLBQYAAAAABAAEAPUAAACJAwAAAAA=&#10;" fillcolor="#848484" stroked="f"/>
                  <v:rect id="Rectangle 66" o:spid="_x0000_s1211" style="position:absolute;left:6185;top:41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X8UA&#10;AADcAAAADwAAAGRycy9kb3ducmV2LnhtbESPQWvCQBCF7wX/wzIFb3VjlWJTV5GKIB6Eaul5mh2T&#10;tNnZkF3X+O+dg+BthvfmvW/my941KlEXas8GxqMMFHHhbc2lge/j5mUGKkRki41nMnClAMvF4GmO&#10;ufUX/qJ0iKWSEA45GqhibHOtQ1GRwzDyLbFoJ985jLJ2pbYdXiTcNfo1y960w5qlocKWPisq/g9n&#10;ZyD9ptNuvK7f12my6d3P3z6j6d6Y4XO/+gAVqY8P8/16awV/JrTyjE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alfxQAAANwAAAAPAAAAAAAAAAAAAAAAAJgCAABkcnMv&#10;ZG93bnJldi54bWxQSwUGAAAAAAQABAD1AAAAigMAAAAA&#10;" fillcolor="#828282" stroked="f"/>
                  <v:rect id="Rectangle 67" o:spid="_x0000_s1212" style="position:absolute;left:6185;top:420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13MAA&#10;AADcAAAADwAAAGRycy9kb3ducmV2LnhtbERPy6rCMBDdX/Afwgjurqkil1qNIqLi5i584HpoxrbY&#10;TEoStfr1RhDczeE8ZzpvTS1u5HxlWcGgn4Agzq2uuFBwPKx/UxA+IGusLZOCB3mYzzo/U8y0vfOO&#10;bvtQiBjCPkMFZQhNJqXPSzLo+7YhjtzZOoMhQldI7fAew00th0nyJw1WHBtKbGhZUn7ZX42CRA/c&#10;9n85ks98sUlPl9XQPu1GqV63XUxABGrDV/xxb3Wcn47h/Uy8QM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13MAAAADcAAAADwAAAAAAAAAAAAAAAACYAgAAZHJzL2Rvd25y&#10;ZXYueG1sUEsFBgAAAAAEAAQA9QAAAIUDAAAAAA==&#10;" fillcolor="gray" stroked="f"/>
                  <v:rect id="Rectangle 68" o:spid="_x0000_s1213" style="position:absolute;left:6185;top:421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ttMcYA&#10;AADcAAAADwAAAGRycy9kb3ducmV2LnhtbESPQWvCQBCF74L/YZmCN920QtXoKqEo9FCERg8eh+w0&#10;Cc3Oxuxq0v76zkHobYb35r1vNrvBNepOXag9G3ieJaCIC29rLg2cT4fpElSIyBYbz2TghwLstuPR&#10;BlPre/6kex5LJSEcUjRQxdimWoeiIodh5lti0b585zDK2pXadthLuGv0S5K8aoc1S0OFLb1VVHzn&#10;N2fgsrqcMvvbZ/P94rjIr/XHHvNgzORpyNagIg3x3/y4freCvxJ8eUYm0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ttMcYAAADcAAAADwAAAAAAAAAAAAAAAACYAgAAZHJz&#10;L2Rvd25yZXYueG1sUEsFBgAAAAAEAAQA9QAAAIsDAAAAAA==&#10;" fillcolor="#7e7e7e" stroked="f"/>
                  <v:rect id="Rectangle 69" o:spid="_x0000_s1214" style="position:absolute;left:6185;top:422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crMQA&#10;AADcAAAADwAAAGRycy9kb3ducmV2LnhtbERP20rDQBB9F/oPywi+2U1SEE27LUEtXrBI0n7ANDsm&#10;odnZuLum8e9dQfBtDuc6q81kejGS851lBek8AUFcW91xo+Cw317fgvABWWNvmRR8k4fNenaxwlzb&#10;M5c0VqERMYR9jgraEIZcSl+3ZNDP7UAcuQ/rDIYIXSO1w3MMN73MkuRGGuw4NrQ40H1L9an6Mgre&#10;qzF7XBRuV74d09Imu9eHl6dPpa4up2IJItAU/sV/7mcd59+l8PtMvE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Q3KzEAAAA3AAAAA8AAAAAAAAAAAAAAAAAmAIAAGRycy9k&#10;b3ducmV2LnhtbFBLBQYAAAAABAAEAPUAAACJAwAAAAA=&#10;" fillcolor="#7c7c7c" stroked="f"/>
                  <v:rect id="Rectangle 70" o:spid="_x0000_s1215" style="position:absolute;left:6185;top:423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ijYMQA&#10;AADcAAAADwAAAGRycy9kb3ducmV2LnhtbERPTWvCQBC9F/wPywi9NRttqWl0I6WtkuJFrd6H7JiE&#10;ZGdDdqvx37tCobd5vM9ZLAfTijP1rrasYBLFIIgLq2suFRx+Vk8JCOeRNbaWScGVHCyz0cMCU20v&#10;vKPz3pcihLBLUUHlfZdK6YqKDLrIdsSBO9neoA+wL6Xu8RLCTSuncfwqDdYcGirs6KOiotn/GgWn&#10;zfb7ZfvVXI9rXn3O1s/JLh8SpR7Hw/schKfB/4v/3LkO89+mcH8mXC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oo2DEAAAA3AAAAA8AAAAAAAAAAAAAAAAAmAIAAGRycy9k&#10;b3ducmV2LnhtbFBLBQYAAAAABAAEAPUAAACJAwAAAAA=&#10;" fillcolor="#7a7a7a" stroked="f"/>
                  <v:rect id="Rectangle 71" o:spid="_x0000_s1216" style="position:absolute;left:6185;top:423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7Zd8QA&#10;AADcAAAADwAAAGRycy9kb3ducmV2LnhtbERPS2sCMRC+C/0PYYTeNKsF0a1RiljaghdfVG/DZtxs&#10;u5ksm6irv94Igrf5+J4znja2FCeqfeFYQa+bgCDOnC44V7BZf3aGIHxA1lg6JgUX8jCdvLTGmGp3&#10;5iWdViEXMYR9igpMCFUqpc8MWfRdVxFH7uBqiyHCOpe6xnMMt6XsJ8lAWiw4NhisaGYo+18drYLd&#10;dmF/rqO/6mu2sYP58bfZ7bdGqdd28/EOIlATnuKH+1vH+aM3uD8TL5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O2XfEAAAA3AAAAA8AAAAAAAAAAAAAAAAAmAIAAGRycy9k&#10;b3ducmV2LnhtbFBLBQYAAAAABAAEAPUAAACJAwAAAAA=&#10;" fillcolor="#787878" stroked="f"/>
                  <v:rect id="Rectangle 72" o:spid="_x0000_s1217" style="position:absolute;left:6185;top:4247;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ctM8AA&#10;AADcAAAADwAAAGRycy9kb3ducmV2LnhtbERPTWuDQBC9F/Iflgnk1qxpRBLjKqFQ2h6biOfBnajo&#10;zoq7MfbfdwuF3ubxPicrFjOImSbXWVaw20YgiGurO24UlNe35wMI55E1DpZJwTc5KPLVU4aptg/+&#10;ovniGxFC2KWooPV+TKV0dUsG3daOxIG72cmgD3BqpJ7wEcLNIF+iKJEGOw4NLY702lLdX+5Gwb3n&#10;z3c7zGWl901yqJa4PFZWqc16OZ9AeFr8v/jP/aHD/GMM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ctM8AAAADcAAAADwAAAAAAAAAAAAAAAACYAgAAZHJzL2Rvd25y&#10;ZXYueG1sUEsFBgAAAAAEAAQA9QAAAIUDAAAAAA==&#10;" fillcolor="#767676" stroked="f"/>
                  <v:rect id="Rectangle 73" o:spid="_x0000_s1218" style="position:absolute;left:6185;top:425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BxMAA&#10;AADcAAAADwAAAGRycy9kb3ducmV2LnhtbERPzYrCMBC+L/gOYQRva2rBZa1GEWFZ96bVBxiasSk2&#10;k5pErfv0ZkHY23x8v7NY9bYVN/KhcaxgMs5AEFdON1wrOB6+3j9BhIissXVMCh4UYLUcvC2w0O7O&#10;e7qVsRYphEOBCkyMXSFlqAxZDGPXESfu5LzFmKCvpfZ4T+G2lXmWfUiLDacGgx1tDFXn8moVbHeX&#10;h6fTuqwvhn+v+XeXV/5HqdGwX89BROrjv/jl3uo0fzaFv2fSB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dEBxMAAAADcAAAADwAAAAAAAAAAAAAAAACYAgAAZHJzL2Rvd25y&#10;ZXYueG1sUEsFBgAAAAAEAAQA9QAAAIUDAAAAAA==&#10;" fillcolor="#747474" stroked="f"/>
                  <v:rect id="Rectangle 74" o:spid="_x0000_s1219" style="position:absolute;left:6185;top:4264;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TqQsIA&#10;AADcAAAADwAAAGRycy9kb3ducmV2LnhtbERPTWvCQBC9C/6HZQRvukkPwUZXKZWit2KqnofsNAnN&#10;zsbdNYn99d1Cobd5vM/Z7EbTip6cbywrSJcJCOLS6oYrBeePt8UKhA/IGlvLpOBBHnbb6WSDubYD&#10;n6gvQiViCPscFdQhdLmUvqzJoF/ajjhyn9YZDBG6SmqHQww3rXxKkkwabDg21NjRa03lV3E3CvbF&#10;cDqmWWMOj/T6bS+H95W79UrNZ+PLGkSgMfyL/9xHHec/Z/D7TLxA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OpCwgAAANwAAAAPAAAAAAAAAAAAAAAAAJgCAABkcnMvZG93&#10;bnJldi54bWxQSwUGAAAAAAQABAD1AAAAhwMAAAAA&#10;" fillcolor="#727272" stroked="f"/>
                  <v:rect id="Rectangle 75" o:spid="_x0000_s1220" style="position:absolute;left:6185;top:427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1dkcYA&#10;AADcAAAADwAAAGRycy9kb3ducmV2LnhtbERPS2sCMRC+F/ofwhR6KZqt1NfWKFoQxIPgtlC9DZvp&#10;ZtvNZLuJuvXXG0HobT6+50xmra3EkRpfOlbw3E1AEOdOl1wo+HhfdkYgfEDWWDkmBX/kYTa9v5tg&#10;qt2Jt3TMQiFiCPsUFZgQ6lRKnxuy6LuuJo7cl2sshgibQuoGTzHcVrKXJANpseTYYLCmN0P5T3aw&#10;Cvpns9v9Zt8bu17tXxZnfvqcjw5KPT6081cQgdrwL765VzrOHw/h+ky8QE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1dkcYAAADcAAAADwAAAAAAAAAAAAAAAACYAgAAZHJz&#10;L2Rvd25yZXYueG1sUEsFBgAAAAAEAAQA9QAAAIsDAAAAAA==&#10;" fillcolor="#707070" stroked="f"/>
                  <v:rect id="Rectangle 76" o:spid="_x0000_s1221" style="position:absolute;left:6185;top:427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LSb8UA&#10;AADcAAAADwAAAGRycy9kb3ducmV2LnhtbESPzU4DMQyE70h9h8iVuNFskUB027RCRQi4IFF4AJO4&#10;u1s2zjbJ/sDT4wMSN1sznvm82U2+VQPF1AQ2sFwUoIhtcA1XBj7eH6/uQKWM7LANTAa+KcFuO7vY&#10;YOnCyG80HHKlJIRTiQbqnLtS62Rr8pgWoSMW7RiixyxrrLSLOEq4b/V1Udxqjw1LQ40d7WuyX4fe&#10;G4jD58t5tK+2X1b64dj1p5un1Y8xl/Ppfg0q05T/zX/Xz07wV0Irz8gE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YtJvxQAAANwAAAAPAAAAAAAAAAAAAAAAAJgCAABkcnMv&#10;ZG93bnJldi54bWxQSwUGAAAAAAQABAD1AAAAigMAAAAA&#10;" fillcolor="#6e6e6e" stroked="f"/>
                  <v:rect id="Rectangle 77" o:spid="_x0000_s1222" style="position:absolute;left:6185;top:428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fZMEA&#10;AADcAAAADwAAAGRycy9kb3ducmV2LnhtbERPTWvCQBC9C/0PyxS8mU09iKauEoRWT4qxlB6n2WkS&#10;mp0Nu6sm/94VBG/zeJ+zXPemFRdyvrGs4C1JQRCXVjdcKfg6fUzmIHxA1thaJgUDeVivXkZLzLS9&#10;8pEuRahEDGGfoYI6hC6T0pc1GfSJ7Ygj92edwRChq6R2eI3hppXTNJ1Jgw3Hhho72tRU/hdno2Dv&#10;Nttf970thqGY/aD8zA9U5UqNX/v8HUSgPjzFD/dOx/mLBdyfiR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232TBAAAA3AAAAA8AAAAAAAAAAAAAAAAAmAIAAGRycy9kb3du&#10;cmV2LnhtbFBLBQYAAAAABAAEAPUAAACGAwAAAAA=&#10;" fillcolor="#6c6c6c" stroked="f"/>
                  <v:rect id="Rectangle 78" o:spid="_x0000_s1223" style="position:absolute;left:6185;top:429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aNY8MA&#10;AADcAAAADwAAAGRycy9kb3ducmV2LnhtbESPQYvCMBSE74L/ITxhb2uqh0Vqo4iguHtZtIIen82z&#10;rTYvpYm16683woLHYWa+YZJ5ZyrRUuNKywpGwwgEcWZ1ybmCfbr6nIBwHlljZZkU/JGD+azfSzDW&#10;9s5banc+FwHCLkYFhfd1LKXLCjLohrYmDt7ZNgZ9kE0udYP3ADeVHEfRlzRYclgosKZlQdl1dzMK&#10;1t1P6paX780p/53oQ/s43sapVepj0C2mIDx1/h3+b2+0gkCE15lwBO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aNY8MAAADcAAAADwAAAAAAAAAAAAAAAACYAgAAZHJzL2Rv&#10;d25yZXYueG1sUEsFBgAAAAAEAAQA9QAAAIgDAAAAAA==&#10;" fillcolor="#6a6a6a" stroked="f"/>
                  <v:rect id="Rectangle 79" o:spid="_x0000_s1224" style="position:absolute;left:6185;top:430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sCPcIA&#10;AADcAAAADwAAAGRycy9kb3ducmV2LnhtbESP3YrCMBSE74V9h3AWvLOpQkWqaRFhl71cfx7g0Bzb&#10;0OakNlmt+/RGELwcZuYbZlOOthNXGrxxrGCepCCIK6cN1wpOx6/ZCoQPyBo7x6TgTh7K4mOywVy7&#10;G+/pegi1iBD2OSpoQuhzKX3VkEWfuJ44emc3WAxRDrXUA94i3HZykaZLadFwXGiwp11DVXv4swrO&#10;l8pkWXcfzW+2u/y33rZb/a3U9HPcrkEEGsM7/Gr/aAWLdA7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6wI9wgAAANwAAAAPAAAAAAAAAAAAAAAAAJgCAABkcnMvZG93&#10;bnJldi54bWxQSwUGAAAAAAQABAD1AAAAhwMAAAAA&#10;" fillcolor="#686868" stroked="f"/>
                  <v:rect id="Rectangle 80" o:spid="_x0000_s1225" style="position:absolute;left:6185;top:431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ezRMMA&#10;AADcAAAADwAAAGRycy9kb3ducmV2LnhtbESPQWvCQBSE74L/YXlCb7oxB6mpmyCC0Js2Te31kX1N&#10;0mbfxuw2if/eLRQ8DjPzDbPLJtOKgXrXWFawXkUgiEurG64UFO/H5TMI55E1tpZJwY0cZOl8tsNE&#10;25HfaMh9JQKEXYIKau+7REpX1mTQrWxHHLwv2xv0QfaV1D2OAW5aGUfRRhpsOCzU2NGhpvIn/zWB&#10;Ynl/Lad1sT3g5/dHd76cTuai1NNi2r+A8DT5R/i//aoVxFEMf2fCEZD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ezRMMAAADcAAAADwAAAAAAAAAAAAAAAACYAgAAZHJzL2Rv&#10;d25yZXYueG1sUEsFBgAAAAAEAAQA9QAAAIgDAAAAAA==&#10;" fillcolor="#666" stroked="f"/>
                  <v:rect id="Rectangle 81" o:spid="_x0000_s1226" style="position:absolute;left:6185;top:43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JeMYA&#10;AADcAAAADwAAAGRycy9kb3ducmV2LnhtbESPQWvCQBSE70L/w/IKvZS60aLV1I2UgqVQRIzi+Zl9&#10;JiHZt2F31fTfd4WCx2FmvmEWy9604kLO15YVjIYJCOLC6ppLBfvd6mUGwgdkja1lUvBLHpbZw2CB&#10;qbZX3tIlD6WIEPYpKqhC6FIpfVGRQT+0HXH0TtYZDFG6UmqH1wg3rRwnyVQarDkuVNjRZ0VFk5+N&#10;gueRXX+dJj/bBmcHd9zk8+7Nz5V6euw/3kEE6sM9/N/+1grGySvczs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iJeMYAAADcAAAADwAAAAAAAAAAAAAAAACYAgAAZHJz&#10;L2Rvd25yZXYueG1sUEsFBgAAAAAEAAQA9QAAAIsDAAAAAA==&#10;" fillcolor="#646464" stroked="f"/>
                  <v:rect id="Rectangle 82" o:spid="_x0000_s1227" style="position:absolute;left:6185;top:43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dw8YA&#10;AADcAAAADwAAAGRycy9kb3ducmV2LnhtbESPQWvCQBSE74X+h+UVeim622CLRlcpLYUevESL4O2R&#10;fSbB7Nslu03S/npXKHgcZuYbZrUZbSt66kLjWMPzVIEgLp1puNLwvf+czEGEiGywdUwafinAZn1/&#10;t8LcuIEL6nexEgnCIUcNdYw+lzKUNVkMU+eJk3dyncWYZFdJ0+GQ4LaVmVKv0mLDaaFGT+81lefd&#10;j9WwPRyP2dN58IXP9i8YFh+9Kv60fnwY35YgIo3xFv5vfxkNmZrB9Uw6AnJ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xdw8YAAADcAAAADwAAAAAAAAAAAAAAAACYAgAAZHJz&#10;L2Rvd25yZXYueG1sUEsFBgAAAAAEAAQA9QAAAIsDAAAAAA==&#10;" fillcolor="#626262" stroked="f"/>
                  <v:rect id="Rectangle 83" o:spid="_x0000_s1228" style="position:absolute;left:6185;top:433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U7NcQA&#10;AADcAAAADwAAAGRycy9kb3ducmV2LnhtbESPQWsCMRSE7wX/Q3gFbzXpgla2RhGh0B4Euyq9viav&#10;u9tuXpYk1fXfN4LQ4zAz3zCL1eA6caIQW88aHicKBLHxtuVaw2H/8jAHEROyxc4zabhQhNVydLfA&#10;0vozv9OpSrXIEI4lamhS6kspo2nIYZz4njh7Xz44TFmGWtqA5wx3nSyUmkmHLeeFBnvaNGR+ql+n&#10;4VjJVKjqczfUh4+1efruzTa8aT2+H9bPIBIN6T98a79aDYWa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1OzXEAAAA3AAAAA8AAAAAAAAAAAAAAAAAmAIAAGRycy9k&#10;b3ducmV2LnhtbFBLBQYAAAAABAAEAPUAAACJAwAAAAA=&#10;" fillcolor="#606060" stroked="f"/>
                  <v:rect id="Rectangle 84" o:spid="_x0000_s1229" style="position:absolute;left:6185;top:434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9r8QA&#10;AADcAAAADwAAAGRycy9kb3ducmV2LnhtbESPQWvCQBSE74X+h+UJvYhutBBCdBWpFEp7sNp6f2Sf&#10;STDvbdhdNf33XaHQ4zAz3zDL9cCdupIPrRMDs2kGiqRytpXawPfX66QAFSKKxc4JGfihAOvV48MS&#10;S+tusqfrIdYqQSSUaKCJsS+1DlVDjGHqepLknZxnjEn6WluPtwTnTs+zLNeMraSFBnt6aag6Hy5s&#10;YPM85qGz42J7Yc6L44f/fN95Y55Gw2YBKtIQ/8N/7TdrYJ7lcD+Tjo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5va/EAAAA3AAAAA8AAAAAAAAAAAAAAAAAmAIAAGRycy9k&#10;b3ducmV2LnhtbFBLBQYAAAAABAAEAPUAAACJAwAAAAA=&#10;" fillcolor="#5e5e5e" stroked="f"/>
                  <v:rect id="Rectangle 85" o:spid="_x0000_s1230" style="position:absolute;left:6185;top:435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zjcUA&#10;AADcAAAADwAAAGRycy9kb3ducmV2LnhtbESPQWsCMRSE70L/Q3gFL6JJLXVlNUoRhF5rxdLbY/Pc&#10;7Lp52W5Sd/33TaHgcZiZb5j1dnCNuFIXKs8anmYKBHHhTcWlhuPHfroEESKywcYzabhRgO3mYbTG&#10;3Pie3+l6iKVIEA45arAxtrmUobDkMMx8S5y8s+8cxiS7UpoO+wR3jZwrtZAOK04LFlvaWSouhx+n&#10;obRfk2xyqV/678/T7TmjeqeGWuvx4/C6AhFpiPfwf/vNaJirDP7Op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nONxQAAANwAAAAPAAAAAAAAAAAAAAAAAJgCAABkcnMv&#10;ZG93bnJldi54bWxQSwUGAAAAAAQABAD1AAAAigMAAAAA&#10;" fillcolor="#5c5c5c" stroked="f"/>
                  <v:rect id="Rectangle 86" o:spid="_x0000_s1231" style="position:absolute;left:6185;top:4359;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idhbwA&#10;AADcAAAADwAAAGRycy9kb3ducmV2LnhtbERPSwrCMBDdC94hjOBOExVEqlFUEERXfnA9NGNbbSal&#10;ibXe3iwEl4/3X6xaW4qGal841jAaKhDEqTMFZxqul91gBsIHZIOlY9LwIQ+rZbezwMS4N5+oOYdM&#10;xBD2CWrIQ6gSKX2ak0U/dBVx5O6uthgirDNpanzHcFvKsVJTabHg2JBjRduc0uf5ZTUczWMzGZnN&#10;4cZu0kwtXu8Hp7Tu99r1HESgNvzFP/feaBiruDaeiUdAL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muJ2FvAAAANwAAAAPAAAAAAAAAAAAAAAAAJgCAABkcnMvZG93bnJldi54&#10;bWxQSwUGAAAAAAQABAD1AAAAgQMAAAAA&#10;" fillcolor="#5a5a5a" stroked="f"/>
                  <v:rect id="Rectangle 87" o:spid="_x0000_s1232" style="position:absolute;left:6185;top:4365;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EvQsYA&#10;AADcAAAADwAAAGRycy9kb3ducmV2LnhtbESPT2vCQBTE74V+h+UVvJS6iYdW06wioqUnof7p+ZF9&#10;yYZm38bsauK37wqCx2FmfsPki8E24kKdrx0rSMcJCOLC6ZorBYf95m0KwgdkjY1jUnAlD4v581OO&#10;mXY9/9BlFyoRIewzVGBCaDMpfWHIoh+7ljh6pesshii7SuoO+wi3jZwkybu0WHNcMNjSylDxtztb&#10;Bc3r+teY7UfaF1/H6ymdbbZle1Rq9DIsP0EEGsIjfG9/awWTZAa3M/EI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EvQsYAAADcAAAADwAAAAAAAAAAAAAAAACYAgAAZHJz&#10;L2Rvd25yZXYueG1sUEsFBgAAAAAEAAQA9QAAAIsDAAAAAA==&#10;" fillcolor="#585858" stroked="f"/>
                  <v:rect id="Rectangle 88" o:spid="_x0000_s1233" style="position:absolute;left:6185;top:437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S6tcEA&#10;AADcAAAADwAAAGRycy9kb3ducmV2LnhtbERPTWvCQBC9C/0PyxS86UZBSdNsQhFaCj1pxfM0O01C&#10;MrNpdqupv949CD0+3ndeTtyrM42+dWJgtUxAkVTOtlIbOH6+LlJQPqBY7J2QgT/yUBYPsxwz6y6y&#10;p/Mh1CqGiM/QQBPCkGntq4YY/dINJJH7diNjiHCstR3xEsO51+sk2WrGVmJDgwPtGqq6wy8bYLdr&#10;rz8Vn942H5JeT51/4q/UmPnj9PIMKtAU/sV397s1sF7F+fFMPAK6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UurXBAAAA3AAAAA8AAAAAAAAAAAAAAAAAmAIAAGRycy9kb3du&#10;cmV2LnhtbFBLBQYAAAAABAAEAPUAAACGAwAAAAA=&#10;" fillcolor="#565656" stroked="f"/>
                  <v:rect id="Rectangle 89" o:spid="_x0000_s1234" style="position:absolute;left:6185;top:438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oXucUA&#10;AADcAAAADwAAAGRycy9kb3ducmV2LnhtbESPQWvCQBSE74L/YXmCF9FNPBSJrhIihR48WCtobo/s&#10;Mwlm38bsatJ/3y0Uehxm5htmsxtMI17UudqygngRgSAurK65VHD+ep+vQDiPrLGxTAq+ycFuOx5t&#10;MNG25096nXwpAoRdggoq79tESldUZNAtbEscvJvtDPogu1LqDvsAN41cRtGbNFhzWKiwpayi4n56&#10;GgWoL3meR2m22u8f57S59rPscFRqOhnSNQhPg/8P/7U/tIJlHMP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Ghe5xQAAANwAAAAPAAAAAAAAAAAAAAAAAJgCAABkcnMv&#10;ZG93bnJldi54bWxQSwUGAAAAAAQABAD1AAAAigMAAAAA&#10;" fillcolor="#545454" stroked="f"/>
                  <v:rect id="Rectangle 90" o:spid="_x0000_s1235" style="position:absolute;left:6185;top:438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wB0sUA&#10;AADcAAAADwAAAGRycy9kb3ducmV2LnhtbESPQUsDMRSE74L/ITzBm812pSLbpkUEsQc9tIr0+Lp5&#10;2d1287ImMd3++0YQPA4z8w2zWI22F4l86BwrmE4KEMS10x03Cj4/Xu4eQYSIrLF3TArOFGC1vL5a&#10;YKXdiTeUtrERGcKhQgVtjEMlZahbshgmbiDOnnHeYszSN1J7PGW47WVZFA/SYsd5ocWBnluqj9sf&#10;q2A9M/74Hb7Mq9nfp/e3lA47NErd3oxPcxCRxvgf/muvtYJyWsLvmXw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rAHSxQAAANwAAAAPAAAAAAAAAAAAAAAAAJgCAABkcnMv&#10;ZG93bnJldi54bWxQSwUGAAAAAAQABAD1AAAAigMAAAAA&#10;" fillcolor="#525252" stroked="f"/>
                  <v:rect id="Rectangle 91" o:spid="_x0000_s1236" style="position:absolute;left:6185;top:4397;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c8MA&#10;AADcAAAADwAAAGRycy9kb3ducmV2LnhtbESP0YrCMBRE3wX/IVxh3zRtBVe6RpGFsiK+rPoBl+Zu&#10;W2xuSpJq3a83guDjMDNnmNVmMK24kvONZQXpLAFBXFrdcKXgfCqmSxA+IGtsLZOCO3nYrMejFeba&#10;3viXrsdQiQhhn6OCOoQul9KXNRn0M9sRR+/POoMhSldJ7fAW4aaVWZIspMGG40KNHX3XVF6OvVGw&#10;19mhP/+n3Lsimf/0n8uiag9KfUyG7ReIQEN4h1/tnVaQpXN4no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lc8MAAADcAAAADwAAAAAAAAAAAAAAAACYAgAAZHJzL2Rv&#10;d25yZXYueG1sUEsFBgAAAAAEAAQA9QAAAIgDAAAAAA==&#10;" fillcolor="#505050" stroked="f"/>
                  <v:rect id="Rectangle 92" o:spid="_x0000_s1237" style="position:absolute;left:6185;top:440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4sUA&#10;AADcAAAADwAAAGRycy9kb3ducmV2LnhtbESPQWvCQBSE74X+h+UVvBTdaIuUNKuUgqAUhEYP9fbM&#10;viRLs29Ddo3x37uC4HGYmW+YbDnYRvTUeeNYwXSSgCAunDZcKdjvVuMPED4ga2wck4ILeVgunp8y&#10;TLU78y/1eahEhLBPUUEdQptK6YuaLPqJa4mjV7rOYoiyq6Tu8BzhtpGzJJlLi4bjQo0tfddU/Ocn&#10;q8AcX7f5m8913/z8tXMaNuXRHJQavQxfnyACDeERvrfXWsFs+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4rixQAAANwAAAAPAAAAAAAAAAAAAAAAAJgCAABkcnMv&#10;ZG93bnJldi54bWxQSwUGAAAAAAQABAD1AAAAigMAAAAA&#10;" fillcolor="#4e4e4e" stroked="f"/>
                  <v:rect id="Rectangle 93" o:spid="_x0000_s1238" style="position:absolute;left:6185;top:441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40xcMA&#10;AADcAAAADwAAAGRycy9kb3ducmV2LnhtbESPzarCMBSE94LvEI7gRq6pQvXSaxQVBF36c8HloTm2&#10;1eakNlHr2xtBcDnMzDfMZNaYUtypdoVlBYN+BII4tbrgTMFhv/r5BeE8ssbSMil4koPZtN2aYKLt&#10;g7d03/lMBAi7BBXk3leJlC7NyaDr24o4eCdbG/RB1pnUNT4C3JRyGEUjabDgsJBjRcuc0svuZhTE&#10;Pft/NPGpWY7l8bzYrK+b6olKdTvN/A+Ep8Z/w5/2WisYDmJ4nwlHQE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40xcMAAADcAAAADwAAAAAAAAAAAAAAAACYAgAAZHJzL2Rv&#10;d25yZXYueG1sUEsFBgAAAAAEAAQA9QAAAIgDAAAAAA==&#10;" fillcolor="#4c4c4c" stroked="f"/>
                  <v:rect id="Rectangle 94" o:spid="_x0000_s1239" style="position:absolute;left:6185;top:4423;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qaZcUA&#10;AADcAAAADwAAAGRycy9kb3ducmV2LnhtbESPQWvCQBSE74X+h+UVvBSzUSSE1FWsVKj0ZFLo9Zl9&#10;zYZm38bsVtN/3xUEj8PMfMMs16PtxJkG3zpWMEtSEMS10y03Cj6r3TQH4QOyxs4xKfgjD+vV48MS&#10;C+0ufKBzGRoRIewLVGBC6AspfW3Iok9cTxy9bzdYDFEOjdQDXiLcdnKeppm02HJcMNjT1lD9U/5a&#10;BZuPDvO9SZ8NVyf7dly8fh0qo9Tkady8gAg0hnv41n7XCuazDK5n4h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upplxQAAANwAAAAPAAAAAAAAAAAAAAAAAJgCAABkcnMv&#10;ZG93bnJldi54bWxQSwUGAAAAAAQABAD1AAAAigMAAAAA&#10;" fillcolor="#4a4a4a" stroked="f"/>
                  <v:rect id="Rectangle 95" o:spid="_x0000_s1240" style="position:absolute;left:6185;top:442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cvMcA&#10;AADcAAAADwAAAGRycy9kb3ducmV2LnhtbESPT2vCQBTE7wW/w/KE3pqNQq3ErCKCf1oKVtODx0f2&#10;NQnNvo3ZNUm/fbdQ8DjMzG+YdDWYWnTUusqygkkUgyDOra64UPCZbZ/mIJxH1lhbJgU/5GC1HD2k&#10;mGjb84m6sy9EgLBLUEHpfZNI6fKSDLrINsTB+7KtQR9kW0jdYh/gppbTOJ5JgxWHhRIb2pSUf59v&#10;RsFl+HjbnWbbPuOrfT0+v7t9t54r9Tge1gsQngZ/D/+3D1rBdPICf2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7HLzHAAAA3AAAAA8AAAAAAAAAAAAAAAAAmAIAAGRy&#10;cy9kb3ducmV2LnhtbFBLBQYAAAAABAAEAPUAAACMAwAAAAA=&#10;" fillcolor="#484848" stroked="f"/>
                  <v:rect id="Rectangle 96" o:spid="_x0000_s1241" style="position:absolute;left:6185;top:443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Ke1cIA&#10;AADcAAAADwAAAGRycy9kb3ducmV2LnhtbERPTWvCQBC9F/wPywheim700MbUVaRQor0lKngcstMk&#10;mp0N2Y2J/757KPT4eN+b3Wga8aDO1ZYVLBcRCOLC6ppLBefT1zwG4TyyxsYyKXiSg9128rLBRNuB&#10;M3rkvhQhhF2CCirv20RKV1Rk0C1sSxy4H9sZ9AF2pdQdDiHcNHIVRW/SYM2hocKWPisq7nlvFOyz&#10;I36/Xu37fbhds9sl5T5ep0rNpuP+A4Sn0f+L/9wHrWC1DGvDmXA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wp7VwgAAANwAAAAPAAAAAAAAAAAAAAAAAJgCAABkcnMvZG93&#10;bnJldi54bWxQSwUGAAAAAAQABAD1AAAAhwMAAAAA&#10;" fillcolor="#464646" stroked="f"/>
                  <v:rect id="Rectangle 97" o:spid="_x0000_s1242" style="position:absolute;left:6185;top:444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ZgEcYA&#10;AADcAAAADwAAAGRycy9kb3ducmV2LnhtbESPQWvCQBSE7wX/w/KEXopuIqXE6CpFLGihB62g3h7Z&#10;ZxKbfRt2V5P++26h0OMwM98w82VvGnEn52vLCtJxAoK4sLrmUsHh822UgfABWWNjmRR8k4flYvAw&#10;x1zbjnd034dSRAj7HBVUIbS5lL6oyKAf25Y4ehfrDIYoXSm1wy7CTSMnSfIiDdYcFypsaVVR8bW/&#10;GQXna39811lIp267fXr+yNb21CVKPQ771xmIQH34D/+1N1rBJJ3C75l4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ZgEcYAAADcAAAADwAAAAAAAAAAAAAAAACYAgAAZHJz&#10;L2Rvd25yZXYueG1sUEsFBgAAAAAEAAQA9QAAAIsDAAAAAA==&#10;" fillcolor="#444" stroked="f"/>
                  <v:rect id="Rectangle 98" o:spid="_x0000_s1243" style="position:absolute;left:6185;top:445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QdMMMA&#10;AADcAAAADwAAAGRycy9kb3ducmV2LnhtbERPXWvCMBR9H/gfwhX2NlPLmKMzLVMYCBPFKohvl+au&#10;qWtuSpPV7t8vD8IeD+d7WYy2FQP1vnGsYD5LQBBXTjdcKzgdP55eQfiArLF1TAp+yUORTx6WmGl3&#10;4wMNZahFDGGfoQITQpdJ6StDFv3MdcSR+3K9xRBhX0vd4y2G21amSfIiLTYcGwx2tDZUfZc/VsH2&#10;c7cyDZ63g1/s59dL9Xw9hI1Sj9Px/Q1EoDH8i+/ujVaQpnF+PBOP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QdMMMAAADcAAAADwAAAAAAAAAAAAAAAACYAgAAZHJzL2Rv&#10;d25yZXYueG1sUEsFBgAAAAAEAAQA9QAAAIgDAAAAAA==&#10;" fillcolor="#424242" stroked="f"/>
                  <v:rect id="Rectangle 99" o:spid="_x0000_s1244" style="position:absolute;left:6185;top:446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4FlcMA&#10;AADcAAAADwAAAGRycy9kb3ducmV2LnhtbESPT4vCMBTE74LfITxhb5pYcJWuURZB8OhfcG+P5tnW&#10;bV5KErV++82C4HGYmd8w82VnG3EnH2rHGsYjBYK4cKbmUsPxsB7OQISIbLBxTBqeFGC56PfmmBv3&#10;4B3d97EUCcIhRw1VjG0uZSgqshhGriVO3sV5izFJX0rj8ZHgtpGZUp/SYs1pocKWVhUVv/ub1TBZ&#10;XTP/7H6aczlZT4vtSe0OW6X1x6D7/gIRqYvv8Ku9MRqybAz/Z9IR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4FlcMAAADcAAAADwAAAAAAAAAAAAAAAACYAgAAZHJzL2Rv&#10;d25yZXYueG1sUEsFBgAAAAAEAAQA9QAAAIgDAAAAAA==&#10;" fillcolor="#404040" stroked="f"/>
                  <v:rect id="Rectangle 100" o:spid="_x0000_s1245" style="position:absolute;left:6185;top:447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iKMMA&#10;AADcAAAADwAAAGRycy9kb3ducmV2LnhtbESPQUsDMRSE74L/IbyCN5ttCmK3TYsKRS8K1mqvj81z&#10;s7p5WZJnu/57Iwgeh5n5hlltxtCrI6XcRbYwm1agiJvoOm4t7F+2l9egsiA77COThW/KsFmfn62w&#10;dvHEz3TcSasKhHONFrzIUGudG08B8zQOxMV7jymgFJla7RKeCjz02lTVlQ7YcVnwONCdp+Zz9xUs&#10;zLfOzX21SE+35k0+7g8S0+ujtReT8WYJSmiU//Bf+8FZMMbA75lyBP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wiKMMAAADcAAAADwAAAAAAAAAAAAAAAACYAgAAZHJzL2Rv&#10;d25yZXYueG1sUEsFBgAAAAAEAAQA9QAAAIgDAAAAAA==&#10;" fillcolor="#3e3e3e" stroked="f"/>
                  <v:rect id="Rectangle 101" o:spid="_x0000_s1246" style="position:absolute;left:6185;top:4480;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ci9MYA&#10;AADcAAAADwAAAGRycy9kb3ducmV2LnhtbESPQWvCQBSE70L/w/IKvUizSYTSRFdpC0LrTe2h3h7Z&#10;Z5I2+zZkNyb6612h4HGYmW+YxWo0jThR52rLCpIoBkFcWF1zqeB7v35+BeE8ssbGMik4k4PV8mGy&#10;wFzbgbd02vlSBAi7HBVU3re5lK6oyKCLbEscvKPtDPogu1LqDocAN41M4/hFGqw5LFTY0kdFxd+u&#10;Nwo2/c/7cM7Gg26TryNfhmw9/c2Uenoc3+YgPI3+Hv5vf2oFaTqD25lw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ci9MYAAADcAAAADwAAAAAAAAAAAAAAAACYAgAAZHJz&#10;L2Rvd25yZXYueG1sUEsFBgAAAAAEAAQA9QAAAIsDAAAAAA==&#10;" fillcolor="#3c3c3c" stroked="f"/>
                  <v:rect id="Rectangle 102" o:spid="_x0000_s1247" style="position:absolute;left:6185;top:448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EV2cQA&#10;AADcAAAADwAAAGRycy9kb3ducmV2LnhtbESPQWsCMRSE7wX/Q3iCt5p1KVJWo4giWPRS9eDxsXlu&#10;VjcvaxJ1++8bodDjMDPfMNN5ZxvxIB9qxwpGwwwEcel0zZWC42H9/gkiRGSNjWNS8EMB5rPe2xQL&#10;7Z78TY99rESCcChQgYmxLaQMpSGLYeha4uSdnbcYk/SV1B6fCW4bmWfZWFqsOS0YbGlpqLzu71bB&#10;9nT7WpabdTte1Xe/s+fVxcSDUoN+t5iAiNTF//Bfe6MV5PkHvM6k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RFdnEAAAA3AAAAA8AAAAAAAAAAAAAAAAAmAIAAGRycy9k&#10;b3ducmV2LnhtbFBLBQYAAAAABAAEAPUAAACJAwAAAAA=&#10;" fillcolor="#3a3a3a" stroked="f"/>
                  <v:rect id="Rectangle 103" o:spid="_x0000_s1248" style="position:absolute;left:6185;top:449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CiMIA&#10;AADcAAAADwAAAGRycy9kb3ducmV2LnhtbESP0YrCMBRE3wX/IVzBN00tuGo1iggLRfZlqx9waW7a&#10;YnNTmmi7f28WFvZxmJkzzOE02la8qPeNYwWrZQKCuHS64UrB/fa52ILwAVlj65gU/JCH03E6OWCm&#10;3cDf9CpCJSKEfYYK6hC6TEpf1mTRL11HHD3jeoshyr6Suschwm0r0yT5kBYbjgs1dnSpqXwUT6vg&#10;yxj7LDe7vGgeYbBmY/LL1Sg1n43nPYhAY/gP/7VzrSBN1/B7Jh4Be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TIKIwgAAANwAAAAPAAAAAAAAAAAAAAAAAJgCAABkcnMvZG93&#10;bnJldi54bWxQSwUGAAAAAAQABAD1AAAAhwMAAAAA&#10;" fillcolor="#383838" stroked="f"/>
                  <v:rect id="Rectangle 104" o:spid="_x0000_s1249" style="position:absolute;left:6185;top:450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iAMYA&#10;AADcAAAADwAAAGRycy9kb3ducmV2LnhtbESPQWvCQBSE74X+h+UVequbpiAluooWtAWhxRhyfmSf&#10;2WD2bZrdavTXuwXB4zAz3zDT+WBbcaTeN44VvI4SEMSV0w3XCord6uUdhA/IGlvHpOBMHuazx4cp&#10;ZtqdeEvHPNQiQthnqMCE0GVS+sqQRT9yHXH09q63GKLsa6l7PEW4bWWaJGNpseG4YLCjD0PVIf+z&#10;CtbFtvguV+0P/m7elp/5pVwvTanU89OwmIAINIR7+Nb+0grSdAz/Z+IR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1jiAMYAAADcAAAADwAAAAAAAAAAAAAAAACYAgAAZHJz&#10;L2Rvd25yZXYueG1sUEsFBgAAAAAEAAQA9QAAAIsDAAAAAA==&#10;" fillcolor="#363636" stroked="f"/>
                  <v:rect id="Rectangle 105" o:spid="_x0000_s1250" style="position:absolute;left:6185;top:4510;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rPSMUA&#10;AADcAAAADwAAAGRycy9kb3ducmV2LnhtbESPQWvCQBSE7wX/w/KE3uqmidiauooILXpMtBRvj+xr&#10;Epp9G7PbJP33XUHwOMzMN8xqM5pG9NS52rKC51kEgriwuuZSwen4/vQKwnlkjY1lUvBHDjbrycMK&#10;U20HzqjPfSkChF2KCirv21RKV1Rk0M1sSxy8b9sZ9EF2pdQdDgFuGhlH0UIarDksVNjSrqLiJ/81&#10;Cqx3UXZOvubL04EuH4ksP9vLoNTjdNy+gfA0+nv41t5rBXH8Atc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Ws9IxQAAANwAAAAPAAAAAAAAAAAAAAAAAJgCAABkcnMv&#10;ZG93bnJldi54bWxQSwUGAAAAAAQABAD1AAAAigMAAAAA&#10;" fillcolor="#343434" stroked="f"/>
                  <v:rect id="Rectangle 106" o:spid="_x0000_s1251" style="position:absolute;left:6185;top:451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9pRMEA&#10;AADcAAAADwAAAGRycy9kb3ducmV2LnhtbERPz2vCMBS+C/sfwhvsZtN2INIZyzY32E3Uwdjt0Tzb&#10;YvNSksxm/vXmIHj8+H6v6mgGcSbne8sKiiwHQdxY3XOr4PvwOV+C8AFZ42CZFPyTh3r9MFthpe3E&#10;OzrvQytSCPsKFXQhjJWUvunIoM/sSJy4o3UGQ4KuldrhlMLNIMs8X0iDPaeGDkd676g57f+Mgo+3&#10;IT7Hi/vRQW90MfnfTdyOSj09xtcXEIFiuItv7i+toCzT2nQmHQG5v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PaUTBAAAA3AAAAA8AAAAAAAAAAAAAAAAAmAIAAGRycy9kb3du&#10;cmV2LnhtbFBLBQYAAAAABAAEAPUAAACGAwAAAAA=&#10;" fillcolor="#323232" stroked="f"/>
                  <v:rect id="Rectangle 107" o:spid="_x0000_s1252" style="position:absolute;left:6185;top:452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yGMsQA&#10;AADcAAAADwAAAGRycy9kb3ducmV2LnhtbESPQWsCMRSE7wX/Q3iCt5p1D2JXo6xioSAU3Bb0+Eie&#10;m8XNy7KJuv77plDocZiZb5jVZnCtuFMfGs8KZtMMBLH2puFawffX++sCRIjIBlvPpOBJATbr0csK&#10;C+MffKR7FWuRIBwKVGBj7Aopg7bkMEx9R5y8i+8dxiT7WpoeHwnuWpln2Vw6bDgtWOxoZ0lfq5tT&#10;oGlvz/qzOi2O53K73ZvS3Q6lUpPxUC5BRBrif/iv/WEU5Pkb/J5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MhjLEAAAA3AAAAA8AAAAAAAAAAAAAAAAAmAIAAGRycy9k&#10;b3ducmV2LnhtbFBLBQYAAAAABAAEAPUAAACJAwAAAAA=&#10;" fillcolor="#303030" stroked="f"/>
                  <v:rect id="Rectangle 108" o:spid="_x0000_s1253" style="position:absolute;left:6185;top:453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QrfMQA&#10;AADcAAAADwAAAGRycy9kb3ducmV2LnhtbERPTWsCMRC9F/wPYQRvNauCbbdGaQVBhYrd6qG36Wa6&#10;u7iZhCTq+u+bQ8Hj433PFp1pxYV8aCwrGA0zEMSl1Q1XCg5fq8dnECEia2wtk4IbBVjMew8zzLW9&#10;8iddiliJFMIhRwV1jC6XMpQ1GQxD64gT92u9wZigr6T2eE3hppXjLJtKgw2nhhodLWsqT8XZKNic&#10;t7ujW7nNe7svyqePvf9+Wf4oNeh3b68gInXxLv53r7WC8STNT2fS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EK3zEAAAA3AAAAA8AAAAAAAAAAAAAAAAAmAIAAGRycy9k&#10;b3ducmV2LnhtbFBLBQYAAAAABAAEAPUAAACJAwAAAAA=&#10;" fillcolor="#2e2e2e" stroked="f"/>
                  <v:rect id="Rectangle 109" o:spid="_x0000_s1254" style="position:absolute;left:6185;top:454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h8ksEA&#10;AADcAAAADwAAAGRycy9kb3ducmV2LnhtbESPQYvCMBSE74L/ITzBm6atyyLVKFUQvImuCN4ezbOt&#10;Ni+liVr/vVkQPA4z8w0zX3amFg9qXWVZQTyOQBDnVldcKDj+bUZTEM4ja6wtk4IXOVgu+r05pto+&#10;eU+Pgy9EgLBLUUHpfZNK6fKSDLqxbYiDd7GtQR9kW0jd4jPATS2TKPqVBisOCyU2tC4pvx3uRsEq&#10;zvRayxMmGf9sr+dNt5u4vVLDQZfNQHjq/Df8aW+1gmQSw/+ZcATk4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IfJLBAAAA3AAAAA8AAAAAAAAAAAAAAAAAmAIAAGRycy9kb3du&#10;cmV2LnhtbFBLBQYAAAAABAAEAPUAAACGAwAAAAA=&#10;" fillcolor="#2c2c2c" stroked="f"/>
                  <v:rect id="Rectangle 110" o:spid="_x0000_s1255" style="position:absolute;left:6185;top:454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06cQA&#10;AADcAAAADwAAAGRycy9kb3ducmV2LnhtbESP0WoCMRRE3wv+Q7iFvpSadQul3RpFREF80/YDLpvb&#10;3W2TmzWJZrtfbwpCH4eZOcPMl4M14kI+dI4VzKYFCOLa6Y4bBZ8f26dXECEiazSOScEvBVguJndz&#10;rLRLfKDLMTYiQzhUqKCNsa+kDHVLFsPU9cTZ+3LeYszSN1J7TBlujSyL4kVa7DgvtNjTuqX653i2&#10;CsZvMyZ/2uzGN/1oKe5TSKZR6uF+WL2DiDTE//CtvdMKyucS/s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JdOnEAAAA3AAAAA8AAAAAAAAAAAAAAAAAmAIAAGRycy9k&#10;b3ducmV2LnhtbFBLBQYAAAAABAAEAPUAAACJAwAAAAA=&#10;" fillcolor="#2a2a2a" stroked="f"/>
                  <v:rect id="Rectangle 111" o:spid="_x0000_s1256" style="position:absolute;left:6185;top:455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ewgMYA&#10;AADcAAAADwAAAGRycy9kb3ducmV2LnhtbESP0WoCMRRE3wX/IdxCX4pmVSi6GkW0LT4UoeoHXDfX&#10;zdrNzZqkuv59Uyj4OMzMGWa2aG0truRD5VjBoJ+BIC6crrhUcNi/98YgQkTWWDsmBXcKsJh3OzPM&#10;tbvxF113sRQJwiFHBSbGJpcyFIYshr5riJN3ct5iTNKXUnu8Jbit5TDLXqXFitOCwYZWhorv3Y9V&#10;sD0dth/HuzHrt4sfvGyOcf15nij1/NQupyAitfER/m9vtILhaAR/Z9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ewgMYAAADcAAAADwAAAAAAAAAAAAAAAACYAgAAZHJz&#10;L2Rvd25yZXYueG1sUEsFBgAAAAAEAAQA9QAAAIsDAAAAAA==&#10;" fillcolor="#282828" stroked="f"/>
                  <v:rect id="Rectangle 112" o:spid="_x0000_s1257" style="position:absolute;left:6185;top:456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bz9MYA&#10;AADcAAAADwAAAGRycy9kb3ducmV2LnhtbESPT2vCQBTE74LfYXmCN90YRSS6iq1IC17qv4O3Z/aZ&#10;RLNvQ3bV2E/fLRR6HGbmN8xs0ZhSPKh2hWUFg34Egji1uuBMwWG/7k1AOI+ssbRMCl7kYDFvt2aY&#10;aPvkLT12PhMBwi5BBbn3VSKlS3My6Pq2Ig7exdYGfZB1JnWNzwA3pYyjaCwNFhwWcqzoPaf0trsb&#10;BcV1c3JfH6vhKP7eHs051eX4zSvV7TTLKQhPjf8P/7U/tYJ4OILfM+EI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bz9MYAAADcAAAADwAAAAAAAAAAAAAAAACYAgAAZHJz&#10;L2Rvd25yZXYueG1sUEsFBgAAAAAEAAQA9QAAAIsDAAAAAA==&#10;" fillcolor="#262626" stroked="f"/>
                  <v:rect id="Rectangle 113" o:spid="_x0000_s1258" style="position:absolute;left:6185;top:457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ZjEccA&#10;AADcAAAADwAAAGRycy9kb3ducmV2LnhtbESPT2sCMRTE70K/Q3hCL6LZql3a1ShS6J+LoNuWenxs&#10;nruhm5clSXX99k1B6HGYmd8wy3VvW3EiH4xjBXeTDARx5bThWsHH+/P4AUSIyBpbx6TgQgHWq5vB&#10;EgvtzrynUxlrkSAcClTQxNgVUoaqIYth4jri5B2dtxiT9LXUHs8Jbls5zbJcWjScFhrs6Kmh6rv8&#10;sQqMyUebr5ftblfOHPvX+ePl8BmVuh32mwWISH38D1/bb1rBdHYPf2fSE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GYxHHAAAA3AAAAA8AAAAAAAAAAAAAAAAAmAIAAGRy&#10;cy9kb3ducmV2LnhtbFBLBQYAAAAABAAEAPUAAACMAwAAAAA=&#10;" fillcolor="#242424" stroked="f"/>
                  <v:rect id="Rectangle 114" o:spid="_x0000_s1259" style="position:absolute;left:6185;top:458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ElMcA&#10;AADcAAAADwAAAGRycy9kb3ducmV2LnhtbESPT2vCQBTE7wW/w/KEXkrdNC1BoquIpaiH+q+l50f2&#10;mQ1m34bsGlM/fbdQ6HGYmd8w03lva9FR6yvHCp5GCQjiwumKSwWfH2+PYxA+IGusHZOCb/Iwnw3u&#10;pphrd+UDdcdQighhn6MCE0KTS+kLQxb9yDXE0Tu51mKIsi2lbvEa4baWaZJk0mLFccFgQ0tDxfl4&#10;sQr22eprsdn69GW3Prx33cOrcbubUvfDfjEBEagP/+G/9lorSJ8z+D0Tj4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5hJTHAAAA3AAAAA8AAAAAAAAAAAAAAAAAmAIAAGRy&#10;cy9kb3ducmV2LnhtbFBLBQYAAAAABAAEAPUAAACMAwAAAAA=&#10;" fillcolor="#222" stroked="f"/>
                  <v:rect id="Rectangle 115" o:spid="_x0000_s1260" style="position:absolute;left:6185;top:458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OxsQA&#10;AADcAAAADwAAAGRycy9kb3ducmV2LnhtbESPQYvCMBSE78L+h/AW9qapVVztGkUEYQ960C3i8dG8&#10;bavNS2lirf/eCILHYWa+YebLzlSipcaVlhUMBxEI4szqknMF6d+mPwXhPLLGyjIpuJOD5eKjN8dE&#10;2xvvqT34XAQIuwQVFN7XiZQuK8igG9iaOHj/tjHog2xyqRu8BbipZBxFE2mw5LBQYE3rgrLL4WoU&#10;bLvTejYc78imoza/brPjeXKPlfr67FY/IDx1/h1+tX+1gnj0Dc8z4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DsbEAAAA3AAAAA8AAAAAAAAAAAAAAAAAmAIAAGRycy9k&#10;b3ducmV2LnhtbFBLBQYAAAAABAAEAPUAAACJAwAAAAA=&#10;" fillcolor="#202020" stroked="f"/>
                  <v:rect id="Rectangle 116" o:spid="_x0000_s1261" style="position:absolute;left:6185;top:459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P0B8IA&#10;AADcAAAADwAAAGRycy9kb3ducmV2LnhtbERPz2vCMBS+D/wfwhvsNlMdE63GIg5hh8Gwbvdn82y6&#10;Ni+1ydruv18OgseP7/cmG20jeup85VjBbJqAIC6crrhU8HU6PC9B+ICssXFMCv7IQ7adPGww1W7g&#10;I/V5KEUMYZ+iAhNCm0rpC0MW/dS1xJG7uM5iiLArpe5wiOG2kfMkWUiLFccGgy3tDRV1/msVXI/h&#10;rD/Na429dj9vq/Lw4WbfSj09jrs1iEBjuItv7netYP4S18Yz8Qj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o/QHwgAAANwAAAAPAAAAAAAAAAAAAAAAAJgCAABkcnMvZG93&#10;bnJldi54bWxQSwUGAAAAAAQABAD1AAAAhwMAAAAA&#10;" fillcolor="#1e1e1e" stroked="f"/>
                  <v:rect id="Rectangle 117" o:spid="_x0000_s1262" style="position:absolute;left:6185;top:460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g8MA&#10;AADcAAAADwAAAGRycy9kb3ducmV2LnhtbESPQYvCMBSE74L/ITxhb5rqimg1iggLy4KCruD12Tzb&#10;YvNSkmyt/nojCHscZuYbZrFqTSUacr60rGA4SEAQZ1aXnCs4/n71pyB8QNZYWSYFd/KwWnY7C0y1&#10;vfGemkPIRYSwT1FBEUKdSumzggz6ga2Jo3exzmCI0uVSO7xFuKnkKEkm0mDJcaHAmjYFZdfDn1FA&#10;28muufzgQ7vNeN/Otvo8PmmlPnrteg4iUBv+w+/2t1Yw+pzB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g8MAAADcAAAADwAAAAAAAAAAAAAAAACYAgAAZHJzL2Rv&#10;d25yZXYueG1sUEsFBgAAAAAEAAQA9QAAAIgDAAAAAA==&#10;" fillcolor="#1c1c1c" stroked="f"/>
                  <v:rect id="Rectangle 118" o:spid="_x0000_s1263" style="position:absolute;left:6185;top:461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bmYcEA&#10;AADcAAAADwAAAGRycy9kb3ducmV2LnhtbERPTYvCMBC9C/6HMIIXWdOVRaQaRWQXPAjV6mGPYzO2&#10;pc2kJFmt/94cFjw+3vdq05tW3Mn52rKCz2kCgriwuuZSweX887EA4QOyxtYyKXiSh816OFhhqu2D&#10;T3TPQyliCPsUFVQhdKmUvqjIoJ/ajjhyN+sMhghdKbXDRww3rZwlyVwarDk2VNjRrqKiyf+Mgisf&#10;mrYh436/3VGf+102eWaZUuNRv12CCNSHt/jfvdcKZl9xfjwTj4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25mHBAAAA3AAAAA8AAAAAAAAAAAAAAAAAmAIAAGRycy9kb3du&#10;cmV2LnhtbFBLBQYAAAAABAAEAPUAAACGAwAAAAA=&#10;" fillcolor="#1a1a1a" stroked="f"/>
                  <v:rect id="Rectangle 119" o:spid="_x0000_s1264" style="position:absolute;left:6185;top:46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NlMMA&#10;AADcAAAADwAAAGRycy9kb3ducmV2LnhtbESPT4vCMBTE7wt+h/AEb2uq6z+qUXRBEMWDVfD6aJ5t&#10;sXkpTdTqpzfCwh6HmfkNM1s0phR3ql1hWUGvG4EgTq0uOFNwOq6/JyCcR9ZYWiYFT3KwmLe+Zhhr&#10;++AD3ROfiQBhF6OC3PsqltKlORl0XVsRB+9ia4M+yDqTusZHgJtS9qNoJA0WHBZyrOg3p/Sa3Eyg&#10;/JDdu+F2wNVunDTXzep13q6U6rSb5RSEp8b/h//aG62gP+jB50w4AnL+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INlMMAAADcAAAADwAAAAAAAAAAAAAAAACYAgAAZHJzL2Rv&#10;d25yZXYueG1sUEsFBgAAAAAEAAQA9QAAAIgDAAAAAA==&#10;" fillcolor="#181818" stroked="f"/>
                  <v:rect id="Rectangle 120" o:spid="_x0000_s1265" style="position:absolute;left:6185;top:46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kybscA&#10;AADcAAAADwAAAGRycy9kb3ducmV2LnhtbESPT2vCQBTE70K/w/KE3nRjSKWkboKV/hHxoi31+sg+&#10;k2D2bZpdNfXTu4LQ4zAzv2FmeW8acaLO1ZYVTMYRCOLC6ppLBd9f76NnEM4ja2wsk4I/cpBnD4MZ&#10;ptqeeUOnrS9FgLBLUUHlfZtK6YqKDLqxbYmDt7edQR9kV0rd4TnATSPjKJpKgzWHhQpbWlRUHLZH&#10;o+Bj8faZJP3PZnWs13K/e50+zS+/Sj0O+/kLCE+9/w/f20utIE5iuJ0JR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JMm7HAAAA3AAAAA8AAAAAAAAAAAAAAAAAmAIAAGRy&#10;cy9kb3ducmV2LnhtbFBLBQYAAAAABAAEAPUAAACMAwAAAAA=&#10;" fillcolor="#161616" stroked="f"/>
                  <v:rect id="Rectangle 121" o:spid="_x0000_s1266" style="position:absolute;left:6185;top:463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50lcYA&#10;AADcAAAADwAAAGRycy9kb3ducmV2LnhtbESPT2sCMRTE74LfIbxCb5qtVStbo4jgHzxYaovg7bF5&#10;3V3cvCxJ1N1vbwShx2FmfsNM542pxJWcLy0reOsnIIgzq0vOFfz+rHoTED4ga6wsk4KWPMxn3c4U&#10;U21v/E3XQ8hFhLBPUUERQp1K6bOCDPq+rYmj92edwRCly6V2eItwU8lBkoylwZLjQoE1LQvKzoeL&#10;UeCOX2vXjjejbbvcHeWl3H/UJ1Lq9aVZfIII1IT/8LO91QoGw3d4nIlH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50lcYAAADcAAAADwAAAAAAAAAAAAAAAACYAgAAZHJz&#10;L2Rvd25yZXYueG1sUEsFBgAAAAAEAAQA9QAAAIsDAAAAAA==&#10;" fillcolor="#141414" stroked="f"/>
                  <v:rect id="Rectangle 122" o:spid="_x0000_s1267" style="position:absolute;left:6185;top:464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YSDcQA&#10;AADcAAAADwAAAGRycy9kb3ducmV2LnhtbESPQWvCQBSE7wX/w/IK3uqmEqSkrlKigiIWanvw+Mg+&#10;k9Ts27C7xvjvXUHwOMzMN8x03ptGdOR8bVnB+ygBQVxYXXOp4O939fYBwgdkjY1lUnAlD/PZ4GWK&#10;mbYX/qFuH0oRIewzVFCF0GZS+qIig35kW+LoHa0zGKJ0pdQOLxFuGjlOkok0WHNcqLClvKLitD8b&#10;Bd/b667TNk9Py82hXvzTNg8rp9Twtf/6BBGoD8/wo73WCsZpCvcz8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GEg3EAAAA3AAAAA8AAAAAAAAAAAAAAAAAmAIAAGRycy9k&#10;b3ducmV2LnhtbFBLBQYAAAAABAAEAPUAAACJAwAAAAA=&#10;" fillcolor="#121212" stroked="f"/>
                  <v:rect id="Rectangle 123" o:spid="_x0000_s1268" style="position:absolute;left:6185;top:465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G4DsUA&#10;AADcAAAADwAAAGRycy9kb3ducmV2LnhtbESPQYvCMBSE7wv+h/AEL6Kp4opUo6ggyIKHdUU8Pppn&#10;U21eShO16683wsIeh5n5hpktGluKO9W+cKxg0E9AEGdOF5wrOPxsehMQPiBrLB2Tgl/ysJi3PmaY&#10;avfgb7rvQy4ihH2KCkwIVSqlzwxZ9H1XEUfv7GqLIco6l7rGR4TbUg6TZCwtFhwXDFa0NpRd9zer&#10;4PQ16R6719XBXAY3v62a3e5JWqlOu1lOQQRqwn/4r73VCoajT3ifiUdAz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MbgOxQAAANwAAAAPAAAAAAAAAAAAAAAAAJgCAABkcnMv&#10;ZG93bnJldi54bWxQSwUGAAAAAAQABAD1AAAAigMAAAAA&#10;" fillcolor="#101010" stroked="f"/>
                  <v:rect id="Rectangle 124" o:spid="_x0000_s1269" style="position:absolute;left:6185;top:465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948cQA&#10;AADcAAAADwAAAGRycy9kb3ducmV2LnhtbESPzYrCMBSF9wO+Q7iCuzFVBpFOU3EUBzcu1CLM7trc&#10;aYvNTWlirW9vBMHl4fx8nGTRm1p01LrKsoLJOAJBnFtdcaEgO24+5yCcR9ZYWyYFd3KwSAcfCcba&#10;3nhP3cEXIoywi1FB6X0TS+nykgy6sW2Ig/dvW4M+yLaQusVbGDe1nEbRTBqsOBBKbGhVUn45XE3g&#10;nu+R364vp79uvcns6vyz/N31So2G/fIbhKfev8Ov9lYrmH7N4HkmHAGZ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PePHEAAAA3AAAAA8AAAAAAAAAAAAAAAAAmAIAAGRycy9k&#10;b3ducmV2LnhtbFBLBQYAAAAABAAEAPUAAACJAwAAAAA=&#10;" fillcolor="#0e0e0e" stroked="f"/>
                  <v:rect id="Rectangle 125" o:spid="_x0000_s1270" style="position:absolute;left:6185;top:466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u8MAA&#10;AADcAAAADwAAAGRycy9kb3ducmV2LnhtbESPQYvCMBSE7wv+h/AEb5oqoks1igiCV6vsXp/Ns402&#10;L6GJtfvvNwvCHoeZ+YZZb3vbiI7aYBwrmE4yEMSl04YrBZfzYfwJIkRkjY1jUvBDAbabwccac+1e&#10;fKKuiJVIEA45Kqhj9LmUoazJYpg4T5y8m2stxiTbSuoWXwluGznLsoW0aDgt1OhpX1P5KJ5WgbuW&#10;etppY4qsefJXdfffRfRKjYb9bgUiUh//w+/2USuYzZfwdyYdAb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fu8MAAAADcAAAADwAAAAAAAAAAAAAAAACYAgAAZHJzL2Rvd25y&#10;ZXYueG1sUEsFBgAAAAAEAAQA9QAAAIUDAAAAAA==&#10;" fillcolor="#0c0c0c" stroked="f"/>
                  <v:rect id="Rectangle 126" o:spid="_x0000_s1271" style="position:absolute;left:6185;top:467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LzcIA&#10;AADcAAAADwAAAGRycy9kb3ducmV2LnhtbERPTYvCMBC9C/sfwix401RdtHaNIoIoLAhWQfc2NGNb&#10;bCalibb77zcHwePjfS9WnanEkxpXWlYwGkYgiDOrS84VnE/bQQzCeWSNlWVS8EcOVsuP3gITbVs+&#10;0jP1uQgh7BJUUHhfJ1K6rCCDbmhr4sDdbGPQB9jkUjfYhnBTyXEUTaXBkkNDgTVtCsru6cMo0HF7&#10;iOdZt77Wl19vZtHkZzLaKdX/7NbfIDx1/i1+ufdawfgrrA1nwh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84vNwgAAANwAAAAPAAAAAAAAAAAAAAAAAJgCAABkcnMvZG93&#10;bnJldi54bWxQSwUGAAAAAAQABAD1AAAAhwMAAAAA&#10;" fillcolor="#0a0a0a" stroked="f"/>
                  <v:rect id="Rectangle 127" o:spid="_x0000_s1272" style="position:absolute;left:6185;top:468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X6bsUA&#10;AADcAAAADwAAAGRycy9kb3ducmV2LnhtbESP0WoCMRRE3wv+Q7iCL0WzLlrs1igqbbHQh6r9gMvm&#10;ml26uVmS6K5/bwqFPg4zc4ZZrnvbiCv5UDtWMJ1kIIhLp2s2Cr5Pb+MFiBCRNTaOScGNAqxXg4cl&#10;Ftp1fKDrMRqRIBwKVFDF2BZShrIii2HiWuLknZ23GJP0RmqPXYLbRuZZ9iQt1pwWKmxpV1H5c7xY&#10;BfN386HPpvH91ub6NXx+PdKsU2o07DcvICL18T/8195rBfnsGX7Pp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hfpuxQAAANwAAAAPAAAAAAAAAAAAAAAAAJgCAABkcnMv&#10;ZG93bnJldi54bWxQSwUGAAAAAAQABAD1AAAAigMAAAAA&#10;" fillcolor="#080808" stroked="f"/>
                  <v:rect id="Rectangle 128" o:spid="_x0000_s1273" style="position:absolute;left:6185;top:469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H/H8EA&#10;AADcAAAADwAAAGRycy9kb3ducmV2LnhtbERPTU8CMRC9m/gfmjHxJl1RwSwUQkgMepOyketkO+xu&#10;3E437QDrv7cHE48v73u5Hn2vLhRTF9jA46QARVwH13FjoDq8PbyCSoLssA9MBn4owXp1e7PE0oUr&#10;7+lipVE5hFOJBlqRodQ61S15TJMwEGfuFKJHyTA22kW85nDf62lRzLTHjnNDiwNtW6q/7dkbeJIq&#10;ytdutjtW7nj+tB+2fp5bY+7vxs0ClNAo/+I/97szMH3J8/OZfAT0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R/x/BAAAA3AAAAA8AAAAAAAAAAAAAAAAAmAIAAGRycy9kb3du&#10;cmV2LnhtbFBLBQYAAAAABAAEAPUAAACGAwAAAAA=&#10;" fillcolor="#060606" stroked="f"/>
                  <v:rect id="Rectangle 129" o:spid="_x0000_s1274" style="position:absolute;left:6185;top:46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OFcQA&#10;AADcAAAADwAAAGRycy9kb3ducmV2LnhtbESPzWrDMBCE74W+g9hCb7HslITiRDGlxZBL/txCc1ys&#10;rW1srYylxM7bR4VCj8PMfMOss8l04kqDaywrSKIYBHFpdcOVgq/PfPYKwnlkjZ1lUnAjB9nm8WGN&#10;qbYjn+ha+EoECLsUFdTe96mUrqzJoItsTxy8HzsY9EEOldQDjgFuOjmP46U02HBYqLGn95rKtrgY&#10;BecxaT/wcDTNfveSo/ku8JgXSj0/TW8rEJ4m/x/+a2+1gvkigd8z4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jhXEAAAA3AAAAA8AAAAAAAAAAAAAAAAAmAIAAGRycy9k&#10;b3ducmV2LnhtbFBLBQYAAAAABAAEAPUAAACJAwAAAAA=&#10;" fillcolor="#040404" stroked="f"/>
                  <v:rect id="Rectangle 130" o:spid="_x0000_s1275" style="position:absolute;left:6185;top:470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wHrMYA&#10;AADcAAAADwAAAGRycy9kb3ducmV2LnhtbESPQWvCQBSE74X+h+UVvJS6aUCxqavYQsBLD0ZJr6/Z&#10;12xs9m3YXTX++65Q6HGYmW+Y5Xq0vTiTD51jBc/TDARx43THrYLDvnxagAgRWWPvmBRcKcB6dX+3&#10;xEK7C+/oXMVWJAiHAhWYGIdCytAYshimbiBO3rfzFmOSvpXa4yXBbS/zLJtLix2nBYMDvRtqfqqT&#10;VVB+vm2G+mj8S/l1rD/mM6pqfFRq8jBuXkFEGuN/+K+91QryWQ63M+k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wHrMYAAADcAAAADwAAAAAAAAAAAAAAAACYAgAAZHJz&#10;L2Rvd25yZXYueG1sUEsFBgAAAAAEAAQA9QAAAIsDAAAAAA==&#10;" fillcolor="#020202" stroked="f"/>
                  <v:rect id="Rectangle 131" o:spid="_x0000_s1276" style="position:absolute;left:6185;top:4714;width:1200;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DO8cA&#10;AADcAAAADwAAAGRycy9kb3ducmV2LnhtbESPT2sCMRTE74V+h/AEbzXrWkVXo9SC0Euh/jno7bl5&#10;7i5uXrZJ1G0/fSMUPA4z8xtmtmhNLa7kfGVZQb+XgCDOra64ULDbrl7GIHxA1lhbJgU/5GExf36a&#10;Yabtjdd03YRCRAj7DBWUITSZlD4vyaDv2YY4eifrDIYoXSG1w1uEm1qmSTKSBiuOCyU29F5Sft5c&#10;jILlZLz8/nrlz9/18UCH/fE8TF2iVLfTvk1BBGrDI/zf/tAK0uEA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gzvHAAAA3AAAAA8AAAAAAAAAAAAAAAAAmAIAAGRy&#10;cy9kb3ducmV2LnhtbFBLBQYAAAAABAAEAPUAAACMAwAAAAA=&#10;" fillcolor="black" stroked="f"/>
                  <v:shape id="Freeform 132" o:spid="_x0000_s1277" style="position:absolute;left:6189;top:3808;width:1196;height:906;visibility:visible;mso-wrap-style:square;v-text-anchor:top" coordsize="1196,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hcJcUA&#10;AADcAAAADwAAAGRycy9kb3ducmV2LnhtbESPT2sCMRTE7wW/Q3iCt5pVbJGtUVRQpNiDf6Dt7ZE8&#10;N4ubl2UTddtPbwoFj8PM/IaZzFpXiSs1ofSsYNDPQBBrb0ouFBwPq+cxiBCRDVaeScEPBZhNO08T&#10;zI2/8Y6u+1iIBOGQowIbY51LGbQlh6Hva+LknXzjMCbZFNI0eEtwV8lhlr1KhyWnBYs1LS3p8/7i&#10;EuX8/as/FtnX+n3gPm08bQ9uo5Xqddv5G4hIbXyE/9sbo2D4MoK/M+k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wlxQAAANwAAAAPAAAAAAAAAAAAAAAAAJgCAABkcnMv&#10;ZG93bnJldi54bWxQSwUGAAAAAAQABAD1AAAAigMAAAAA&#10;" path="m81,424r5,-23l91,380r7,-21l108,340r8,-18l128,306r12,-15l147,284r6,-6l160,273r8,-7l175,261r7,-3l190,252r9,-3l206,246r8,-2l222,242r9,-1l239,239r9,l256,239r10,2l275,242r8,2l290,246r8,3l305,252r7,4l320,259r7,5l334,269r7,5l344,259r5,-15l356,231r5,-14l369,205r9,-11l386,185r10,-8l406,168r11,-5l428,158r12,-2l452,155r12,l469,155r7,1l481,158r6,2l497,163r9,5l514,173r9,9l531,188r7,9l545,207r6,10l550,209r-4,-10l546,190r,-8l546,172r,-9l548,155r2,-9l553,138r4,-7l560,123r5,-7l570,111r5,-7l580,99r7,-3l592,94r5,-2l602,91r5,-2l611,89r5,l621,89r5,2l631,92r5,2l641,96r3,3l649,103r4,3l658,109r3,5l668,108r8,-7l685,96r8,-5l702,87r8,-5l719,81r8,-2l735,77r11,l754,77r8,l771,79r10,3l789,86r9,3l801,77r5,-11l811,55r5,-10l823,35r7,-7l837,20r8,-5l853,10r9,-5l870,3,880,2,889,r10,2l907,3r11,4l924,8r5,4l934,15r6,5l945,23r5,5l958,39r9,11l973,64r5,15l982,94r6,-2l994,91r6,l1007,91r12,l1031,92r11,4l1053,101r11,7l1075,116r8,8l1093,136r9,10l1108,160r7,13l1120,187r5,15l1129,219r1,12l1130,242r,14l1130,268r-1,11l1127,291r-2,12l1122,315r7,l1137,316r7,4l1150,323r7,4l1162,332r7,5l1174,343r5,7l1183,359r5,8l1191,375r2,9l1194,394r2,10l1196,414r-2,14l1193,439r-4,12l1186,463r-7,10l1174,483r-7,9l1159,498r2,22l1161,540r,21l1157,581r-3,18l1149,620r-7,16l1134,653r-9,17l1115,684r-12,13l1091,709r-6,5l1078,719r-7,5l1064,727r-6,4l1049,734r-7,3l1034,739r-13,2l1009,743r-7,l995,743r-7,-2l982,739r-2,9l977,756r-4,7l968,769r-5,7l958,781r-5,4l948,790r-7,1l936,795r-7,1l923,796r-7,l909,795r-7,-2l896,790r-5,-2l887,785r-3,-4l879,778r-7,-7l867,761r,l862,775r-7,11l848,796r-6,11l833,815r-8,8l815,830r-10,5l794,840r-10,4l774,845r-12,l751,845r-11,-1l729,840r-12,-5l708,840r-6,4l693,847r-8,2l678,852r-8,2l661,855r-8,2l644,857r-8,l627,857r-6,l612,855r-8,-1l597,852r-8,-3l582,857r-7,7l567,871r-7,5l553,881r-8,5l536,891r-6,3l521,897r-8,4l504,903r-8,1l487,906r-8,l472,906r-8,l455,906r-8,-2l438,903r-8,-4l423,897r-8,-5l406,889r-6,-5l391,879r-7,-5l378,869r-9,-7l363,854r-7,-7l351,839r-7,-9l342,827r-1,-4l339,820r-2,-3l332,822r-3,5l324,830r-5,3l314,835r-5,2l303,837r-5,2l292,837r-5,l282,835r-6,-3l271,828r-5,-3l263,820r-5,-5l255,810r-4,-7l248,796r-2,-6l244,783r-1,-8l243,768r,-9l231,766r-10,5l209,775r-12,1l185,776r-11,l162,773r-10,-4l140,764r-10,-6l120,751r-11,-8l101,732,93,721,84,709,77,695,67,690,57,685r-8,-6l40,670r-8,-8l25,652,20,641,13,631,10,618,5,606,3,594,,581,,567,,554,1,539,3,525,5,515r3,-8l15,490r7,-15l27,466r5,-6l37,455r5,-7l47,443r7,-5l60,434r7,-5l74,428r7,-4l81,424xe" fillcolor="black" strokeweight="0">
                    <v:path arrowok="t" o:connecttype="custom" o:connectlocs="116,322;168,266;214,244;266,241;312,256;349,244;396,177;464,155;506,168;551,217;546,163;565,116;597,92;626,91;653,106;693,91;746,77;798,89;830,28;880,2;929,12;967,50;1000,91;1064,108;1115,173;1130,256;1129,315;1169,337;1193,384;1189,451;1161,520;1142,636;1085,714;1042,737;988,741;963,776;929,796;891,788;867,761;825,823;762,845;702,844;653,857;604,854;560,876;513,901;464,906;415,892;369,862;341,823;319,833;287,837;258,815;243,775;197,776;130,758;77,695;25,652;0,581;8,507;42,448;81,424" o:connectangles="0,0,0,0,0,0,0,0,0,0,0,0,0,0,0,0,0,0,0,0,0,0,0,0,0,0,0,0,0,0,0,0,0,0,0,0,0,0,0,0,0,0,0,0,0,0,0,0,0,0,0,0,0,0,0,0,0,0,0,0,0,0"/>
                  </v:shape>
                  <v:shape id="Freeform 133" o:spid="_x0000_s1278" style="position:absolute;left:6189;top:3808;width:1196;height:906;visibility:visible;mso-wrap-style:square;v-text-anchor:top" coordsize="1196,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wOAsMA&#10;AADcAAAADwAAAGRycy9kb3ducmV2LnhtbESPQWvCQBSE74L/YXmCN7OpoEjqKlJQvBqtvb5mn9nU&#10;7NuYXU3aX98tFDwOM/MNs1z3thYPan3lWMFLkoIgLpyuuFRwOm4nCxA+IGusHZOCb/KwXg0HS8y0&#10;6/hAjzyUIkLYZ6jAhNBkUvrCkEWfuIY4ehfXWgxRtqXULXYRbms5TdO5tFhxXDDY0Juh4prfrYLi&#10;4/6Zn37KS8e3Ou3eq353/jJKjUf95hVEoD48w//tvVYwnc3g70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wOAsMAAADcAAAADwAAAAAAAAAAAAAAAACYAgAAZHJzL2Rv&#10;d25yZXYueG1sUEsFBgAAAAAEAAQA9QAAAIgDAAAAAA==&#10;" path="m81,424r5,-23l91,380r7,-21l108,340r8,-18l128,306r12,-15l147,284r6,-6l160,273r8,-7l175,261r7,-3l190,252r9,-3l206,246r8,-2l222,242r9,-1l239,239r9,l256,239r10,2l275,242r8,2l290,246r8,3l305,252r7,4l320,259r7,5l334,269r7,5l344,259r5,-15l356,231r5,-14l369,205r9,-11l386,185r10,-8l406,168r11,-5l428,158r12,-2l452,155r12,l469,155r7,1l481,158r6,2l497,163r9,5l514,173r9,9l531,188r7,9l545,207r6,10l550,209r-4,-10l546,190r,-8l546,172r,-9l548,155r2,-9l553,138r4,-7l560,123r5,-7l570,111r5,-7l580,99r7,-3l592,94r5,-2l602,91r5,-2l611,89r5,l621,89r5,2l631,92r5,2l641,96r3,3l649,103r4,3l658,109r3,5l668,108r8,-7l685,96r8,-5l702,87r8,-5l719,81r8,-2l735,77r11,l754,77r8,l771,79r10,3l789,86r9,3l801,77r5,-11l811,55r5,-10l823,35r7,-7l837,20r8,-5l853,10r9,-5l870,3,880,2,889,r10,2l907,3r11,4l924,8r5,4l934,15r6,5l945,23r5,5l958,39r9,11l973,64r5,15l982,94r6,-2l994,91r6,l1007,91r12,l1031,92r11,4l1053,101r11,7l1075,116r8,8l1093,136r9,10l1108,160r7,13l1120,187r5,15l1129,219r1,12l1130,242r,14l1130,268r-1,11l1127,291r-2,12l1122,315r7,l1137,316r7,4l1150,323r7,4l1162,332r7,5l1174,343r5,7l1183,359r5,8l1191,375r2,9l1194,394r2,10l1196,414r-2,14l1193,439r-4,12l1186,463r-7,10l1174,483r-7,9l1159,498r2,22l1161,540r,21l1157,581r-3,18l1149,620r-7,16l1134,653r-9,17l1115,684r-12,13l1091,709r-6,5l1078,719r-7,5l1064,727r-6,4l1049,734r-7,3l1034,739r-13,2l1009,743r-7,l995,743r-7,-2l982,739r-2,9l977,756r-4,7l968,769r-5,7l958,781r-5,4l948,790r-7,1l936,795r-7,1l923,796r-7,l909,795r-7,-2l896,790r-5,-2l887,785r-3,-4l879,778r-7,-7l867,761r,l862,775r-7,11l848,796r-6,11l833,815r-8,8l815,830r-10,5l794,840r-10,4l774,845r-12,l751,845r-11,-1l729,840r-12,-5l708,840r-6,4l693,847r-8,2l678,852r-8,2l661,855r-8,2l644,857r-8,l627,857r-6,l612,855r-8,-1l597,852r-8,-3l582,857r-7,7l567,871r-7,5l553,881r-8,5l536,891r-6,3l521,897r-8,4l504,903r-8,1l487,906r-8,l472,906r-8,l455,906r-8,-2l438,903r-8,-4l423,897r-8,-5l406,889r-6,-5l391,879r-7,-5l378,869r-9,-7l363,854r-7,-7l351,839r-7,-9l342,827r-1,-4l339,820r-2,-3l332,822r-3,5l324,830r-5,3l314,835r-5,2l303,837r-5,2l292,837r-5,l282,835r-6,-3l271,828r-5,-3l263,820r-5,-5l255,810r-4,-7l248,796r-2,-6l244,783r-1,-8l243,768r,-9l231,766r-10,5l209,775r-12,1l185,776r-11,l162,773r-10,-4l140,764r-10,-6l120,751r-11,-8l101,732,93,721,84,709,77,695,67,690,57,685r-8,-6l40,670r-8,-8l25,652,20,641,13,631,10,618,5,606,3,594,,581,,567,,554,1,539,3,525,5,515r3,-8l15,490r7,-15l27,466r5,-6l37,455r5,-7l47,443r7,-5l60,434r7,-5l74,428r7,-4l81,424xe" fillcolor="black" stroked="f">
                    <v:path arrowok="t" o:connecttype="custom" o:connectlocs="116,322;168,266;214,244;266,241;312,256;349,244;396,177;464,155;506,168;551,217;546,163;565,116;597,92;626,91;653,106;693,91;746,77;798,89;830,28;880,2;929,12;967,50;1000,91;1064,108;1115,173;1130,256;1129,315;1169,337;1193,384;1189,451;1161,520;1142,636;1085,714;1042,737;988,741;963,776;929,796;891,788;867,761;825,823;762,845;702,844;653,857;604,854;560,876;513,901;464,906;415,892;369,862;341,823;319,833;287,837;258,815;243,775;197,776;130,758;77,695;25,652;0,581;8,507;42,448;81,424" o:connectangles="0,0,0,0,0,0,0,0,0,0,0,0,0,0,0,0,0,0,0,0,0,0,0,0,0,0,0,0,0,0,0,0,0,0,0,0,0,0,0,0,0,0,0,0,0,0,0,0,0,0,0,0,0,0,0,0,0,0,0,0,0,0"/>
                  </v:shape>
                  <v:rect id="Rectangle 134" o:spid="_x0000_s1279" style="position:absolute;left:6185;top:3804;width:1200;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go8YA&#10;AADcAAAADwAAAGRycy9kb3ducmV2LnhtbESPT2sCMRTE74V+h/AK3mq2i4quRtFCoRfBPz3U23Pz&#10;uru4eVmTVFc/vREEj8PM/IaZzFpTixM5X1lW8NFNQBDnVldcKPjZfr0PQfiArLG2TAou5GE2fX2Z&#10;YKbtmdd02oRCRAj7DBWUITSZlD4vyaDv2oY4en/WGQxRukJqh+cIN7VMk2QgDVYcF0ps6LOk/LD5&#10;NwoWo+HiuOrx8rre72j3uz/0U5co1Xlr52MQgdrwDD/a31pB2h/A/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4go8YAAADcAAAADwAAAAAAAAAAAAAAAACYAgAAZHJz&#10;L2Rvd25yZXYueG1sUEsFBgAAAAAEAAQA9QAAAIsDAAAAAA==&#10;" fillcolor="black" stroked="f"/>
                  <v:rect id="Rectangle 135" o:spid="_x0000_s1280" style="position:absolute;left:6185;top:380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T1QMUA&#10;AADcAAAADwAAAGRycy9kb3ducmV2LnhtbESP3WrCQBSE7wu+w3KE3tWNUv+ia5Ci4EVb8ecBDtnj&#10;Jpo9G7PbmL59t1Do5TAz3zDLrLOVaKnxpWMFw0ECgjh3umSj4HzavsxA+ICssXJMCr7JQ7bqPS0x&#10;1e7BB2qPwYgIYZ+igiKEOpXS5wVZ9ANXE0fv4hqLIcrGSN3gI8JtJUdJMpEWS44LBdb0VlB+O35Z&#10;BZ3ZHzb3yfvHflOXBj+v7nXudko997v1AkSgLvyH/9o7rWA0nsL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PVAxQAAANwAAAAPAAAAAAAAAAAAAAAAAJgCAABkcnMv&#10;ZG93bnJldi54bWxQSwUGAAAAAAQABAD1AAAAigMAAAAA&#10;" fillcolor="#e6e6e6" stroked="f"/>
                  <v:rect id="Rectangle 136" o:spid="_x0000_s1281" style="position:absolute;left:6185;top:381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gp/cEA&#10;AADcAAAADwAAAGRycy9kb3ducmV2LnhtbERPyWrDMBC9F/oPYgq5NXJNWoIbxYQs1FdnIdfBmtjG&#10;1shISuz8fXUo9Ph4+yqfTC8e5HxrWcHHPAFBXFndcq3gfDq8L0H4gKyxt0wKnuQhX7++rDDTduSS&#10;HsdQixjCPkMFTQhDJqWvGjLo53YgjtzNOoMhQldL7XCM4aaXaZJ8SYMtx4YGB9o2VHXHu1GQtCW5&#10;zU96uV+3+rzYLYtufyuUmr1Nm28QgabwL/5zF1pB+hnXxjPxCM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IKf3BAAAA3AAAAA8AAAAAAAAAAAAAAAAAmAIAAGRycy9kb3du&#10;cmV2LnhtbFBLBQYAAAAABAAEAPUAAACGAwAAAAA=&#10;" fillcolor="#e4e4e4" stroked="f"/>
                  <v:rect id="Rectangle 137" o:spid="_x0000_s1282" style="position:absolute;left:6185;top:3821;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zw6MUA&#10;AADcAAAADwAAAGRycy9kb3ducmV2LnhtbESPQUvDQBSE74L/YXlCb3ZjsUHTbou0lHrxYAyeH9nX&#10;JLr7NuyuSdpf7wpCj8PMfMOst5M1YiAfOscKHuYZCOLa6Y4bBdXH4f4JRIjIGo1jUnCmANvN7c0a&#10;C+1GfqehjI1IEA4FKmhj7AspQ92SxTB3PXHyTs5bjEn6RmqPY4JbIxdZlkuLHaeFFnvatVR/lz9W&#10;wSU+lvngP/H4li/d17g3h2owSs3uppcViEhTvIb/269awWL5DH9n0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DPDoxQAAANwAAAAPAAAAAAAAAAAAAAAAAJgCAABkcnMv&#10;ZG93bnJldi54bWxQSwUGAAAAAAQABAD1AAAAigMAAAAA&#10;" fillcolor="#e2e2e2" stroked="f"/>
                  <v:rect id="Rectangle 138" o:spid="_x0000_s1283" style="position:absolute;left:6185;top:382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0RsIA&#10;AADcAAAADwAAAGRycy9kb3ducmV2LnhtbERPTUvDQBC9C/0PywhexG7soUjsthRboSgerAGvQ3a6&#10;myY7G7LTNP579yB4fLzv1WYKnRppSE1kA4/zAhRxHW3DzkD19frwBCoJssUuMhn4oQSb9exmhaWN&#10;V/6k8ShO5RBOJRrwIn2pdao9BUzz2BNn7hSHgJLh4LQd8JrDQ6cXRbHUARvODR57evFUt8dLMHD+&#10;Hj/enW8rcST73Y7a0/1bZczd7bR9BiU0yb/4z32wBhbLPD+fyUdAr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eXRGwgAAANwAAAAPAAAAAAAAAAAAAAAAAJgCAABkcnMvZG93&#10;bnJldi54bWxQSwUGAAAAAAQABAD1AAAAhwMAAAAA&#10;" fillcolor="#e0e0e0" stroked="f"/>
                  <v:rect id="Rectangle 139" o:spid="_x0000_s1284" style="position:absolute;left:6185;top:383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1aMYA&#10;AADcAAAADwAAAGRycy9kb3ducmV2LnhtbESP3WrCQBSE7wu+w3KE3ohuVJAS3Ugp9AfEWqMgvTtk&#10;T7Kh2bMhu9X49m5B6OUwM98wq3VvG3GmzteOFUwnCQjiwumaKwXHw+v4CYQPyBobx6TgSh7W2eBh&#10;hal2F97TOQ+ViBD2KSowIbSplL4wZNFPXEscvdJ1FkOUXSV1h5cIt42cJclCWqw5Lhhs6cVQ8ZP/&#10;WgUnnWhnrrvvz82b2eovfG/L0Vypx2H/vAQRqA//4Xv7QyuYLabwdyYe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z1aMYAAADcAAAADwAAAAAAAAAAAAAAAACYAgAAZHJz&#10;L2Rvd25yZXYueG1sUEsFBgAAAAAEAAQA9QAAAIsDAAAAAA==&#10;" fillcolor="#dedede" stroked="f"/>
                  <v:rect id="Rectangle 140" o:spid="_x0000_s1285" style="position:absolute;left:6185;top:384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T6cQA&#10;AADcAAAADwAAAGRycy9kb3ducmV2LnhtbESPQYvCMBSE74L/IbwFb2u6XShuNYoKq15EdBX09mie&#10;bbF5KU3U+u+NsOBxmJlvmNGkNZW4UeNKywq++hEI4szqknMF+7/fzwEI55E1VpZJwYMcTMbdzghT&#10;be+8pdvO5yJA2KWooPC+TqV0WUEGXd/WxME728agD7LJpW7wHuCmknEUJdJgyWGhwJrmBWWX3dUo&#10;mB3dxv2sFrPlNyfrBRszOB1ipXof7XQIwlPr3+H/9koriJMYXmfCEZDj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6k+nEAAAA3AAAAA8AAAAAAAAAAAAAAAAAmAIAAGRycy9k&#10;b3ducmV2LnhtbFBLBQYAAAAABAAEAPUAAACJAwAAAAA=&#10;" fillcolor="#dcdcdc" stroked="f"/>
                  <v:rect id="Rectangle 141" o:spid="_x0000_s1286" style="position:absolute;left:6185;top:385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FkMQA&#10;AADcAAAADwAAAGRycy9kb3ducmV2LnhtbESPQWsCMRSE7wX/Q3iCt5pVQcpqFBEWRDxY66HH1+S5&#10;u7h5WZPorv/eFAo9DjPzDbNc97YRD/KhdqxgMs5AEGtnai4VnL+K9w8QISIbbByTgicFWK8Gb0vM&#10;jev4kx6nWIoE4ZCjgirGNpcy6IoshrFriZN3cd5iTNKX0njsEtw2cpplc2mx5rRQYUvbivT1dLcK&#10;Zrr4OQT6Lm5nXfiN7vfXY7dXajTsNwsQkfr4H/5r74yC6XwGv2fS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8BZDEAAAA3AAAAA8AAAAAAAAAAAAAAAAAmAIAAGRycy9k&#10;b3ducmV2LnhtbFBLBQYAAAAABAAEAPUAAACJAwAAAAA=&#10;" fillcolor="#dadada" stroked="f"/>
                  <v:rect id="Rectangle 142" o:spid="_x0000_s1287" style="position:absolute;left:6185;top:3862;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klsYA&#10;AADcAAAADwAAAGRycy9kb3ducmV2LnhtbESPQWvCQBSE74X+h+UVems2SgmSZiMiLe2hKk0F8fbI&#10;PpNg9m3IbpP4711B6HGYmW+YbDmZVgzUu8ayglkUgyAurW64UrD//XhZgHAeWWNrmRRcyMEyf3zI&#10;MNV25B8aCl+JAGGXooLa+y6V0pU1GXSR7YiDd7K9QR9kX0nd4xjgppXzOE6kwYbDQo0drWsqz8Wf&#10;UeCmU3nY4ab6Ttxn1xzW79tjslfq+WlavYHwNPn/8L39pRXMk1e4nQlHQO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cklsYAAADcAAAADwAAAAAAAAAAAAAAAACYAgAAZHJz&#10;L2Rvd25yZXYueG1sUEsFBgAAAAAEAAQA9QAAAIsDAAAAAA==&#10;" fillcolor="#d8d8d8" stroked="f"/>
                  <v:rect id="Rectangle 143" o:spid="_x0000_s1288" style="position:absolute;left:6185;top:3868;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Lm8IA&#10;AADcAAAADwAAAGRycy9kb3ducmV2LnhtbESPQYvCMBSE74L/ITxhb5oqrCzVKCIIsqygVe+P5tkW&#10;m5fQxFr99UYQ9jjMzDfMfNmZWrTU+MqygvEoAUGcW11xoeB03Ax/QPiArLG2TAoe5GG56PfmmGp7&#10;5wO1WShEhLBPUUEZgkul9HlJBv3IOuLoXWxjMETZFFI3eI9wU8tJkkylwYrjQomO1iXl1+xmFJyz&#10;/W+9pqdx7q+1yX6rd3azU+pr0K1mIAJ14T/8aW+1gsn0G95n4hG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ubwgAAANwAAAAPAAAAAAAAAAAAAAAAAJgCAABkcnMvZG93&#10;bnJldi54bWxQSwUGAAAAAAQABAD1AAAAhwMAAAAA&#10;" fillcolor="#d6d6d6" stroked="f"/>
                  <v:rect id="Rectangle 144" o:spid="_x0000_s1289" style="position:absolute;left:6185;top:387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j3rcQA&#10;AADcAAAADwAAAGRycy9kb3ducmV2LnhtbESPUWvCMBSF34X9h3CFvYimCpZZG2XIBtvbrPsBl+ba&#10;tDY3Jcm0269fBgMfD+ec73DK/Wh7cSUfWscKlosMBHHtdMuNgs/T6/wJRIjIGnvHpOCbAux3D5MS&#10;C+1ufKRrFRuRIBwKVGBiHAopQ23IYli4gTh5Z+ctxiR9I7XHW4LbXq6yLJcWW04LBgc6GKov1ZdV&#10;ILsP3crhJffdeXbRG/O+xp+1Uo/T8XkLItIY7+H/9ptWsMpz+Du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4963EAAAA3AAAAA8AAAAAAAAAAAAAAAAAmAIAAGRycy9k&#10;b3ducmV2LnhtbFBLBQYAAAAABAAEAPUAAACJAwAAAAA=&#10;" fillcolor="#d4d4d4" stroked="f"/>
                  <v:rect id="Rectangle 145" o:spid="_x0000_s1290" style="position:absolute;left:6185;top:388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EmNccA&#10;AADcAAAADwAAAGRycy9kb3ducmV2LnhtbESPQUvDQBSE74L/YXkFL9Ju7CG2MZuixcIiKNiW6vGZ&#10;fU2C2bdhd23jv3cFweMwM98w5Wq0vTiRD51jBTezDARx7UzHjYL9bjNdgAgR2WDvmBR8U4BVdXlR&#10;YmHcmV/ptI2NSBAOBSpoYxwKKUPdksUwcwNx8o7OW4xJ+kYaj+cEt72cZ1kuLXacFlocaN1S/bn9&#10;sgryd/f2qLV+OKx1vXymj+unjX9R6moy3t+BiDTG//BfWxsF8/wWfs+kIy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hJjXHAAAA3AAAAA8AAAAAAAAAAAAAAAAAmAIAAGRy&#10;cy9kb3ducmV2LnhtbFBLBQYAAAAABAAEAPUAAACMAwAAAAA=&#10;" fillcolor="#d2d2d2" stroked="f"/>
                  <v:rect id="Rectangle 146" o:spid="_x0000_s1291" style="position:absolute;left:6185;top:389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w4fcMA&#10;AADcAAAADwAAAGRycy9kb3ducmV2LnhtbERPy2qDQBTdF/oPwy1kU5KxkorYTEIICKVd5dGS5dW5&#10;VVvnjjgTNX+fWQS6PJz3ajOZVgzUu8aygpdFBIK4tLrhSsHpmM9TEM4ja2wtk4IrOdisHx9WmGk7&#10;8p6Gg69ECGGXoYLa+y6T0pU1GXQL2xEH7sf2Bn2AfSV1j2MIN62MoyiRBhsODTV2tKup/DtcjILf&#10;4vULfVoun6d98/05FDb/GM9KzZ6m7RsIT5P/F9/d71pBnIS14Uw4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w4fcMAAADcAAAADwAAAAAAAAAAAAAAAACYAgAAZHJzL2Rv&#10;d25yZXYueG1sUEsFBgAAAAAEAAQA9QAAAIgDAAAAAA==&#10;" fillcolor="#d0d0d0" stroked="f"/>
                  <v:rect id="Rectangle 147" o:spid="_x0000_s1292" style="position:absolute;left:6185;top:38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pTcMQA&#10;AADcAAAADwAAAGRycy9kb3ducmV2LnhtbESPwWrDMBBE74X8g9hAbo0cH0LrRgkhYNpTIUqgPi7W&#10;1nJjrYykJs7fV4VCj8PMvGE2u8kN4koh9p4VrJYFCOLWm547BedT/fgEIiZkg4NnUnCnCLvt7GGD&#10;lfE3PtJVp05kCMcKFdiUxkrK2FpyGJd+JM7epw8OU5ahkybgLcPdIMuiWEuHPecFiyMdLLUX/e0U&#10;XPanj2NNTenD11k39bu2zatWajGf9i8gEk3pP/zXfjMKyvUz/J7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KU3DEAAAA3AAAAA8AAAAAAAAAAAAAAAAAmAIAAGRycy9k&#10;b3ducmV2LnhtbFBLBQYAAAAABAAEAPUAAACJAwAAAAA=&#10;" fillcolor="#cecece" stroked="f"/>
                  <v:rect id="Rectangle 148" o:spid="_x0000_s1293" style="position:absolute;left:6185;top:390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2upMEA&#10;AADcAAAADwAAAGRycy9kb3ducmV2LnhtbERPy4rCMBTdC/5DuMLsNB2fpWMUFQbcjVU37q7N7YM2&#10;N6XJaOfvJwvB5eG819veNOJBnassK/icRCCIM6srLhRcL9/jGITzyBoby6TgjxxsN8PBGhNtn5zS&#10;4+wLEULYJaig9L5NpHRZSQbdxLbEgcttZ9AH2BVSd/gM4aaR0yhaSoMVh4YSWzqUlNXnX6NgVueH&#10;2amNY11k90U9v6U/Nt8r9THqd18gPPX+LX65j1rBdBXmhzPh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drqTBAAAA3AAAAA8AAAAAAAAAAAAAAAAAmAIAAGRycy9kb3du&#10;cmV2LnhtbFBLBQYAAAAABAAEAPUAAACGAwAAAAA=&#10;" fillcolor="#ccc" stroked="f"/>
                  <v:rect id="Rectangle 149" o:spid="_x0000_s1294" style="position:absolute;left:6185;top:391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FBpsUA&#10;AADcAAAADwAAAGRycy9kb3ducmV2LnhtbESPT2sCMRTE74LfITyhN82uBy1bo4j/KBWqVen5sXnd&#10;Xdy8hE2qq5/eFAoeh5n5DTOZtaYWF2p8ZVlBOkhAEOdWV1woOB3X/VcQPiBrrC2Tght5mE27nQlm&#10;2l75iy6HUIgIYZ+hgjIEl0np85IM+oF1xNH7sY3BEGVTSN3gNcJNLYdJMpIGK44LJTpalJSfD79G&#10;wfZzlS4293wnPzb7b2Otuy+9U+ql187fQARqwzP8337XCobjFP7O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kUGmxQAAANwAAAAPAAAAAAAAAAAAAAAAAJgCAABkcnMv&#10;ZG93bnJldi54bWxQSwUGAAAAAAQABAD1AAAAigMAAAAA&#10;" fillcolor="#cacaca" stroked="f"/>
                  <v:rect id="Rectangle 150" o:spid="_x0000_s1295" style="position:absolute;left:6185;top:392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jvBsYA&#10;AADcAAAADwAAAGRycy9kb3ducmV2LnhtbESPQWvCQBSE74X+h+UJvdWNOVRJXUWKBS2iGD30+Mi+&#10;Jmmzb8PuxqT99V1B8DjMzDfMfDmYRlzI+dqygsk4AUFcWF1zqeB8en+egfABWWNjmRT8kofl4vFh&#10;jpm2PR/pkodSRAj7DBVUIbSZlL6oyKAf25Y4el/WGQxRulJqh32Em0amSfIiDdYcFyps6a2i4ifv&#10;jILD6uO8/stn33m37vcduy197lqlnkbD6hVEoCHcw7f2RitIpylcz8Qj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jvBsYAAADcAAAADwAAAAAAAAAAAAAAAACYAgAAZHJz&#10;L2Rvd25yZXYueG1sUEsFBgAAAAAEAAQA9QAAAIsDAAAAAA==&#10;" fillcolor="#c8c8c8" stroked="f"/>
                  <v:rect id="Rectangle 151" o:spid="_x0000_s1296" style="position:absolute;left:6185;top:393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BBU8MA&#10;AADcAAAADwAAAGRycy9kb3ducmV2LnhtbESPQWuDQBSE74X8h+UVcmtWDdRg3YSSRvAWagu9PtwX&#10;Fd234m4T/ffZQKHHYWa+YfLDbAZxpcl1lhXEmwgEcW11x42C76/iZQfCeWSNg2VSsJCDw371lGOm&#10;7Y0/6Vr5RgQIuwwVtN6PmZSubsmg29iROHgXOxn0QU6N1BPeAtwMMomiV2mw47DQ4kjHluq++jUK&#10;fsp4MUW/Y/+hDaVFdXbL6aLU+nl+fwPhafb/4b92qRUk6RYeZ8IRkP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BBU8MAAADcAAAADwAAAAAAAAAAAAAAAACYAgAAZHJzL2Rv&#10;d25yZXYueG1sUEsFBgAAAAAEAAQA9QAAAIgDAAAAAA==&#10;" fillcolor="#c6c6c6" stroked="f"/>
                  <v:rect id="Rectangle 152" o:spid="_x0000_s1297" style="position:absolute;left:6185;top:393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cC9sYA&#10;AADcAAAADwAAAGRycy9kb3ducmV2LnhtbESPQWvCQBSE7wX/w/KE3urGWGqJriJCsBZBtK14fGSf&#10;STD7NmZXE/+9Wyj0OMzMN8x03plK3KhxpWUFw0EEgjizuuRcwfdX+vIOwnlkjZVlUnAnB/NZ72mK&#10;ibYt7+i297kIEHYJKii8rxMpXVaQQTewNXHwTrYx6INscqkbbAPcVDKOojdpsOSwUGBNy4Ky8/5q&#10;FKQju/65Xj437XqFx/v20Po4XSj13O8WExCeOv8f/mt/aAXx+BV+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cC9sYAAADcAAAADwAAAAAAAAAAAAAAAACYAgAAZHJz&#10;L2Rvd25yZXYueG1sUEsFBgAAAAAEAAQA9QAAAIsDAAAAAA==&#10;" fillcolor="#c4c4c4" stroked="f"/>
                  <v:rect id="Rectangle 153" o:spid="_x0000_s1298" style="position:absolute;left:6185;top:394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K22MUA&#10;AADcAAAADwAAAGRycy9kb3ducmV2LnhtbESPT0sDMRTE70K/Q3gFbzZri39Ym5ZSEBcPglWhx9fN&#10;cxPcvCxJ7G6+vREEj8PM/IZZbyfXizOFaD0ruF5UIIhbry13Ct7fHq/uQcSErLH3TAoyRdhuZhdr&#10;rLUf+ZXOh9SJAuFYowKT0lBLGVtDDuPCD8TF+/TBYSoydFIHHAvc9XJZVbfSoeWyYHCgvaH26/Dt&#10;FITVC9lVzuapyafnY9VkN35YpS7n0+4BRKIp/Yf/2o1WsLy7gd8z5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rbYxQAAANwAAAAPAAAAAAAAAAAAAAAAAJgCAABkcnMv&#10;ZG93bnJldi54bWxQSwUGAAAAAAQABAD1AAAAigMAAAAA&#10;" fillcolor="#c2c2c2" stroked="f"/>
                  <v:rect id="Rectangle 154" o:spid="_x0000_s1299" style="position:absolute;left:6185;top:395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B5cMA&#10;AADcAAAADwAAAGRycy9kb3ducmV2LnhtbESPQWvCQBSE70L/w/IKvemmUWJJXUUKbb0VtfT8yL4m&#10;qdm3Yfep8d+7BcHjMDPfMIvV4Dp1ohBbzwaeJxko4srblmsD3/v38QuoKMgWO89k4EIRVsuH0QJL&#10;68+8pdNOapUgHEs00Ij0pdaxashhnPieOHm/PjiUJEOtbcBzgrtO51lWaIctp4UGe3prqDrsjs6A&#10;3hdBDtPZ9G8rMV+748fnV/VjzNPjsH4FJTTIPXxrb6yBfF7A/5l0BP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eB5cMAAADcAAAADwAAAAAAAAAAAAAAAACYAgAAZHJzL2Rv&#10;d25yZXYueG1sUEsFBgAAAAAEAAQA9QAAAIgDAAAAAA==&#10;" fillcolor="silver" stroked="f"/>
                  <v:rect id="Rectangle 155" o:spid="_x0000_s1300" style="position:absolute;left:6185;top:396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j9l8YA&#10;AADcAAAADwAAAGRycy9kb3ducmV2LnhtbESPQWsCMRSE74X+h/AEbzXrHlRWo4hFqHiotUU9PjbP&#10;zbabl+0m6tZf3wiCx2FmvmEms9ZW4kyNLx0r6PcSEMS50yUXCr4+ly8jED4ga6wck4I/8jCbPj9N&#10;MNPuwh903oZCRAj7DBWYEOpMSp8bsuh7riaO3tE1FkOUTSF1g5cIt5VMk2QgLZYcFwzWtDCU/2xP&#10;VsH627hDvbuujvv++/J1sNmh/E2V6nba+RhEoDY8wvf2m1aQDodwOxOP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j9l8YAAADcAAAADwAAAAAAAAAAAAAAAACYAgAAZHJz&#10;L2Rvd25yZXYueG1sUEsFBgAAAAAEAAQA9QAAAIsDAAAAAA==&#10;" fillcolor="#bebebe" stroked="f"/>
                  <v:rect id="Rectangle 156" o:spid="_x0000_s1301" style="position:absolute;left:6185;top:397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488IA&#10;AADcAAAADwAAAGRycy9kb3ducmV2LnhtbERPy4rCMBTdC/5DuMJsRFNdjFKNIurILAbxCS6vzbUt&#10;bW5KE7Xz92YhuDyc93TemFI8qHa5ZQWDfgSCOLE651TB6fjTG4NwHlljaZkU/JOD+azdmmKs7ZP3&#10;9Dj4VIQQdjEqyLyvYildkpFB17cVceButjboA6xTqWt8hnBTymEUfUuDOYeGDCtaZpQUh7tRsFuu&#10;V3wpuvmZ/9a3zW5RbK/upNRXp1lMQHhq/Ef8dv9qBcNRWBvOhCM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J3jzwgAAANwAAAAPAAAAAAAAAAAAAAAAAJgCAABkcnMvZG93&#10;bnJldi54bWxQSwUGAAAAAAQABAD1AAAAhwMAAAAA&#10;" fillcolor="#bcbcbc" stroked="f"/>
                  <v:rect id="Rectangle 157" o:spid="_x0000_s1302" style="position:absolute;left:6185;top:3980;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cPAsYA&#10;AADcAAAADwAAAGRycy9kb3ducmV2LnhtbESPQWvCQBSE7wX/w/KE3pqNHlobs4oRWgolhxpBj4/s&#10;M4lm34bsxqT/vlso9DjMzDdMup1MK+7Uu8aygkUUgyAurW64UnAs3p5WIJxH1thaJgXf5GC7mT2k&#10;mGg78hfdD74SAcIuQQW1910ipStrMugi2xEH72J7gz7IvpK6xzHATSuXcfwsDTYcFmrsaF9TeTsM&#10;RsFquEqbnT7fi/25wC6X2TUfMqUe59NuDcLT5P/Df+0PrWD58gq/Z8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cPAsYAAADcAAAADwAAAAAAAAAAAAAAAACYAgAAZHJz&#10;L2Rvd25yZXYueG1sUEsFBgAAAAAEAAQA9QAAAIsDAAAAAA==&#10;" fillcolor="#bababa" stroked="f"/>
                  <v:rect id="Rectangle 158" o:spid="_x0000_s1303" style="position:absolute;left:6185;top:398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gbz8IA&#10;AADcAAAADwAAAGRycy9kb3ducmV2LnhtbERPzWrCQBC+F3yHZQQvRTcJkkp0DRIoFEkP1T7AkB2T&#10;aHY2ZNcY3949FHr8+P53+WQ6MdLgWssK4lUEgriyuuVawe/5c7kB4Tyyxs4yKXiSg3w/e9thpu2D&#10;f2g8+VqEEHYZKmi87zMpXdWQQbeyPXHgLnYw6AMcaqkHfIRw08kkilJpsOXQ0GBPRUPV7XQ3Cs5X&#10;On7cyvV3gcl7XeCxitO4VGoxnw5bEJ4m/y/+c39pBckmzA9nwhG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uBvPwgAAANwAAAAPAAAAAAAAAAAAAAAAAJgCAABkcnMvZG93&#10;bnJldi54bWxQSwUGAAAAAAQABAD1AAAAhwMAAAAA&#10;" fillcolor="#b8b8b8" stroked="f"/>
                  <v:rect id="Rectangle 159" o:spid="_x0000_s1304" style="position:absolute;left:6185;top:399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V7sMA&#10;AADcAAAADwAAAGRycy9kb3ducmV2LnhtbESP3YrCMBSE7xd8h3AE79ZUL0S6RhFxQUQW1H2AQ3L6&#10;Y5uT2mTb+vZmQfBymJlvmNVmsLXoqPWlYwWzaQKCWDtTcq7g9/r9uQThA7LB2jEpeJCHzXr0scLU&#10;uJ7P1F1CLiKEfYoKihCaVEqvC7Lop64hjl7mWoshyjaXpsU+wm0t50mykBZLjgsFNrQrSFeXP6ug&#10;7+rheDtlh5/qqLO9vsnqdM+UmoyH7ReIQEN4h1/tg1EwX87g/0w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3XV7sMAAADcAAAADwAAAAAAAAAAAAAAAACYAgAAZHJzL2Rv&#10;d25yZXYueG1sUEsFBgAAAAAEAAQA9QAAAIgDAAAAAA==&#10;" fillcolor="#b6b6b6" stroked="f"/>
                  <v:rect id="Rectangle 160" o:spid="_x0000_s1305" style="position:absolute;left:6185;top:400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5k8QA&#10;AADcAAAADwAAAGRycy9kb3ducmV2LnhtbESPUWvCMBSF3wf+h3AHvs10FYZ0pjIGMsG9aP0Bd81t&#10;WmxuShNr5q9fBoKPh3POdzjrTbS9mGj0nWMFr4sMBHHtdMdGwanavqxA+ICssXdMCn7Jw6acPa2x&#10;0O7KB5qOwYgEYV+ggjaEoZDS1y1Z9As3ECevcaPFkORopB7xmuC2l3mWvUmLHaeFFgf6bKk+Hy9W&#10;AX6br2kfD9uTiefbcvdTNf1UKTV/jh/vIALF8Ajf2zutIF/l8H8mHQF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L+ZPEAAAA3AAAAA8AAAAAAAAAAAAAAAAAmAIAAGRycy9k&#10;b3ducmV2LnhtbFBLBQYAAAAABAAEAPUAAACJAwAAAAA=&#10;" fillcolor="#b4b4b4" stroked="f"/>
                  <v:rect id="Rectangle 161" o:spid="_x0000_s1306" style="position:absolute;left:6185;top:401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1zicUA&#10;AADcAAAADwAAAGRycy9kb3ducmV2LnhtbESP0WrCQBRE3wv+w3KFvhTdVEvQ6CpSFKQgouYDLtlr&#10;Npi9G7Orpn/vFgo+DjNzhpkvO1uLO7W+cqzgc5iAIC6crrhUkJ82gwkIH5A11o5JwS95WC56b3PM&#10;tHvwge7HUIoIYZ+hAhNCk0npC0MW/dA1xNE7u9ZiiLItpW7xEeG2lqMkSaXFiuOCwYa+DRWX480q&#10;mOa7PN26ThZfPx+bw9pc9/tdqtR7v1vNQATqwiv8395qBaPJGP7O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LXOJxQAAANwAAAAPAAAAAAAAAAAAAAAAAJgCAABkcnMv&#10;ZG93bnJldi54bWxQSwUGAAAAAAQABAD1AAAAigMAAAAA&#10;" fillcolor="#b2b2b2" stroked="f"/>
                  <v:rect id="Rectangle 162" o:spid="_x0000_s1307" style="position:absolute;left:6185;top:40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tMicIA&#10;AADcAAAADwAAAGRycy9kb3ducmV2LnhtbESPS4vCQBCE74L/YWjBm058rEh0FFlW3KtGUG9NpvPA&#10;TE/IjCb++x1B2GNRVV9R621nKvGkxpWWFUzGEQji1OqScwXnZD9agnAeWWNlmRS8yMF20++tMda2&#10;5SM9Tz4XAcIuRgWF93UspUsLMujGtiYOXmYbgz7IJpe6wTbATSWnUbSQBksOCwXW9F1Qej89jILD&#10;/Wd2vSVdlpBtF+esrDO6fCk1HHS7FQhPnf8Pf9q/WsF0OYf3mXA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W0yJwgAAANwAAAAPAAAAAAAAAAAAAAAAAJgCAABkcnMvZG93&#10;bnJldi54bWxQSwUGAAAAAAQABAD1AAAAhwMAAAAA&#10;" fillcolor="#b0b0b0" stroked="f"/>
                  <v:rect id="Rectangle 163" o:spid="_x0000_s1308" style="position:absolute;left:6185;top:40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KcsUA&#10;AADcAAAADwAAAGRycy9kb3ducmV2LnhtbESPzWrDMBCE74W8g9hAb7Xc0JrgWAkltNBbyQ+E3DbW&#10;xlZirYylxvbbV4VAjsPMfMMUq8E24kadN44VvCYpCOLSacOVgv3u62UOwgdkjY1jUjCSh9Vy8lRg&#10;rl3PG7ptQyUihH2OCuoQ2lxKX9Zk0SeuJY7e2XUWQ5RdJXWHfYTbRs7SNJMWDceFGlta11Ret79W&#10;QWo+z+bt2G7G9elQDj/ZjjJzUep5OnwsQAQawiN8b39rBbP5O/yf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UpyxQAAANwAAAAPAAAAAAAAAAAAAAAAAJgCAABkcnMv&#10;ZG93bnJldi54bWxQSwUGAAAAAAQABAD1AAAAigMAAAAA&#10;" fillcolor="#aeaeae" stroked="f"/>
                  <v:rect id="Rectangle 164" o:spid="_x0000_s1309" style="position:absolute;left:6185;top:4035;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YTgcUA&#10;AADcAAAADwAAAGRycy9kb3ducmV2LnhtbESPzW7CMBCE75V4B2uReisOHFAUMIgfteqhHKCF8ype&#10;Eot4HWw3pH16jFSpx9HMfKOZL3vbiI58MI4VjEcZCOLSacOVgq/P15ccRIjIGhvHpOCHAiwXg6c5&#10;FtrdeE/dIVYiQTgUqKCOsS2kDGVNFsPItcTJOztvMSbpK6k93hLcNnKSZVNp0XBaqLGlTU3l5fBt&#10;Fdh4/TXZyvi39bY5dR95ScddUOp52K9mICL18T/8137XCib5FB5n0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JhOBxQAAANwAAAAPAAAAAAAAAAAAAAAAAJgCAABkcnMv&#10;ZG93bnJldi54bWxQSwUGAAAAAAQABAD1AAAAigMAAAAA&#10;" fillcolor="#acacac" stroked="f"/>
                  <v:rect id="Rectangle 165" o:spid="_x0000_s1310" style="position:absolute;left:6185;top:4044;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cbcUA&#10;AADcAAAADwAAAGRycy9kb3ducmV2LnhtbESPQWvCQBSE7wX/w/IEb3WTHKykriKC4KEipi3a2yP7&#10;ugnNvl2yWxP/fbdQ6HGYmW+Y1Wa0nbhRH1rHCvJ5BoK4drplo+Dtdf+4BBEissbOMSm4U4DNevKw&#10;wlK7gc90q6IRCcKhRAVNjL6UMtQNWQxz54mT9+l6izHJ3kjd45DgtpNFli2kxZbTQoOedg3VX9W3&#10;VXDOqa3x43pcnPz7ix8qE7KLUWo2HbfPICKN8T/81z5oBcXyCX7Pp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5xtxQAAANwAAAAPAAAAAAAAAAAAAAAAAJgCAABkcnMv&#10;ZG93bnJldi54bWxQSwUGAAAAAAQABAD1AAAAigMAAAAA&#10;" fillcolor="#aaa" stroked="f"/>
                  <v:rect id="Rectangle 166" o:spid="_x0000_s1311" style="position:absolute;left:6185;top:405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CmncAA&#10;AADcAAAADwAAAGRycy9kb3ducmV2LnhtbERPzYrCMBC+C75DGMGbpoostZoWEQTd3cuqDzA0Y1tt&#10;JiWJ2vXpzWFhjx/f/7roTSse5HxjWcFsmoAgLq1uuFJwPu0mKQgfkDW2lknBL3ko8uFgjZm2T/6h&#10;xzFUIoawz1BBHUKXSenLmgz6qe2II3exzmCI0FVSO3zGcNPKeZJ8SIMNx4YaO9rWVN6Od6Pg65Dw&#10;9nuxvOL1VTq//EzPfZcqNR71mxWIQH34F/+591rBPI1r45l4BGT+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0CmncAAAADcAAAADwAAAAAAAAAAAAAAAACYAgAAZHJzL2Rvd25y&#10;ZXYueG1sUEsFBgAAAAAEAAQA9QAAAIUDAAAAAA==&#10;" fillcolor="#a8a8a8" stroked="f"/>
                  <v:rect id="Rectangle 167" o:spid="_x0000_s1312" style="position:absolute;left:6185;top:405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SlCcQA&#10;AADcAAAADwAAAGRycy9kb3ducmV2LnhtbESPQWvCQBSE7wX/w/KE3urGHCRG1xACgpceTFq8PrLP&#10;JJp9G7PbmP77bqHQ4zAz3zD7bDa9mGh0nWUF61UEgri2uuNGwUd1fEtAOI+ssbdMCr7JQXZYvOwx&#10;1fbJZ5pK34gAYZeigtb7IZXS1S0ZdCs7EAfvakeDPsixkXrEZ4CbXsZRtJEGOw4LLQ5UtFTfyy+j&#10;4BHf3o9bec0/y2rKo77Q8wW1Uq/LOd+B8DT7//Bf+6QVxMkWfs+EI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pQnEAAAA3AAAAA8AAAAAAAAAAAAAAAAAmAIAAGRycy9k&#10;b3ducmV2LnhtbFBLBQYAAAAABAAEAPUAAACJAwAAAAA=&#10;" fillcolor="#a6a6a6" stroked="f"/>
                  <v:rect id="Rectangle 168" o:spid="_x0000_s1313" style="position:absolute;left:6185;top:406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71tcEA&#10;AADcAAAADwAAAGRycy9kb3ducmV2LnhtbERPy4rCMBTdC/MP4Qqzs6nCFKdjFBEqsxmor/2lubbV&#10;5qbTRFv/3iwEl4fzXqwG04g7da62rGAaxSCIC6trLhUcD9lkDsJ5ZI2NZVLwIAer5cdogam2Pe/o&#10;vvelCCHsUlRQed+mUrqiIoMusi1x4M62M+gD7EqpO+xDuGnkLI4TabDm0FBhS5uKiuv+ZhS0/3+n&#10;bbLZnbJcTx/XS5JnX3mv1Od4WP+A8DT4t/jl/tUKZt9hfjgTjo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u9bXBAAAA3AAAAA8AAAAAAAAAAAAAAAAAmAIAAGRycy9kb3du&#10;cmV2LnhtbFBLBQYAAAAABAAEAPUAAACGAwAAAAA=&#10;" fillcolor="#a4a4a4" stroked="f"/>
                  <v:rect id="Rectangle 169" o:spid="_x0000_s1314" style="position:absolute;left:6185;top:4074;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BgUsUA&#10;AADcAAAADwAAAGRycy9kb3ducmV2LnhtbESPUWvCQBCE3wv+h2MLfSm6UaS00VNUWpD2oZj6A5bc&#10;moTm9uLdVaO/3isU+jjMzDfMfNnbVp3Yh8aJhvEoA8VSOtNIpWH/9TZ8BhUiiaHWCWu4cIDlYnA3&#10;p9y4s+z4VMRKJYiEnDTUMXY5YihrthRGrmNJ3sF5SzFJX6HxdE5w2+Iky57QUiNpoaaONzWX38WP&#10;1eCn1+LRxfXne/uBjMfp+hVlp/XDfb+agYrcx//wX3trNExexvB7Jh0B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GBSxQAAANwAAAAPAAAAAAAAAAAAAAAAAJgCAABkcnMv&#10;ZG93bnJldi54bWxQSwUGAAAAAAQABAD1AAAAigMAAAAA&#10;" fillcolor="#a2a2a2" stroked="f"/>
                  <v:rect id="Rectangle 170" o:spid="_x0000_s1315" style="position:absolute;left:6185;top:408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tXMYA&#10;AADcAAAADwAAAGRycy9kb3ducmV2LnhtbESP3WrCQBSE7wu+w3IE73RjhFJTN0EEQbHQ+gOld6fZ&#10;YxLMng3ZNUnfvlsQejnMzDfMKhtMLTpqXWVZwXwWgSDOra64UHA5b6cvIJxH1lhbJgU/5CBLR08r&#10;TLTt+UjdyRciQNglqKD0vkmkdHlJBt3MNsTBu9rWoA+yLaRusQ9wU8s4ip6lwYrDQokNbUrKb6e7&#10;CZTPqOreDov1++6jkN+93+9v9kupyXhYv4LwNPj/8KO90wriZQx/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jtXMYAAADcAAAADwAAAAAAAAAAAAAAAACYAgAAZHJz&#10;L2Rvd25yZXYueG1sUEsFBgAAAAAEAAQA9QAAAIsDAAAAAA==&#10;" fillcolor="#a0a0a0" stroked="f"/>
                  <v:rect id="Rectangle 171" o:spid="_x0000_s1316" style="position:absolute;left:6185;top:408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X1MMA&#10;AADcAAAADwAAAGRycy9kb3ducmV2LnhtbESPX2vCMBTF34V9h3AHvmlqHeI6o8hg4sMepm7vl+a2&#10;qTY3JUlr9+2XwWCPh9/5w9nsRtuKgXxoHCtYzDMQxKXTDdcKPi9vszWIEJE1to5JwTcF2G0fJhss&#10;tLvziYZzrEUq4VCgAhNjV0gZSkMWw9x1xIlVzluMSfpaao/3VG5bmWfZSlpsOC0Y7OjVUHk791ZB&#10;xcNQldcD39735qNdfyXw1Cs1fRz3LyAijfHf/Jc+agX58xJ+z6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wX1MMAAADcAAAADwAAAAAAAAAAAAAAAACYAgAAZHJzL2Rv&#10;d25yZXYueG1sUEsFBgAAAAAEAAQA9QAAAIgDAAAAAA==&#10;" fillcolor="#9e9e9e" stroked="f"/>
                  <v:rect id="Rectangle 172" o:spid="_x0000_s1317" style="position:absolute;left:6185;top:409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sYFccA&#10;AADcAAAADwAAAGRycy9kb3ducmV2LnhtbESPQWvCQBSE7wX/w/IKvRSzUVrRmFWktFBBBKMevD2y&#10;zyQ1+zZkV5P++65Q8DjMzDdMuuxNLW7UusqyglEUgyDOra64UHDYfw2nIJxH1lhbJgW/5GC5GDyl&#10;mGjb8Y5umS9EgLBLUEHpfZNI6fKSDLrINsTBO9vWoA+yLaRusQtwU8txHE+kwYrDQokNfZSUX7Kr&#10;UfD5Mym6w7vdjF6P29VMZuvd+npS6uW5X81BeOr9I/zf/tYKxrM3uJ8JR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bGBXHAAAA3AAAAA8AAAAAAAAAAAAAAAAAmAIAAGRy&#10;cy9kb3ducmV2LnhtbFBLBQYAAAAABAAEAPUAAACMAwAAAAA=&#10;" fillcolor="#9c9c9c" stroked="f"/>
                  <v:rect id="Rectangle 173" o:spid="_x0000_s1318" style="position:absolute;left:6185;top:410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AmdcYA&#10;AADcAAAADwAAAGRycy9kb3ducmV2LnhtbESPQWvCQBSE74X+h+UVvJS6abBSU1cpimDpqbE99PbI&#10;vmSXZt+G7Griv+8KgsdhZr5hluvRteJEfbCeFTxPMxDEldeWGwXfh93TK4gQkTW2nknBmQKsV/d3&#10;Syy0H/iLTmVsRIJwKFCBibErpAyVIYdh6jvi5NW+dxiT7BupexwS3LUyz7K5dGg5LRjsaGOo+iuP&#10;TsHi8FNu6u73cTv/+BxyM7P1bLBKTR7G9zcQkcZ4C1/be60gX7zA5Uw6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AmdcYAAADcAAAADwAAAAAAAAAAAAAAAACYAgAAZHJz&#10;L2Rvd25yZXYueG1sUEsFBgAAAAAEAAQA9QAAAIsDAAAAAA==&#10;" fillcolor="#9a9a9a" stroked="f"/>
                  <v:rect id="Rectangle 174" o:spid="_x0000_s1319" style="position:absolute;left:6185;top:411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EaQ8MA&#10;AADcAAAADwAAAGRycy9kb3ducmV2LnhtbESPQYvCMBSE78L+h/AWvIimishajSKLold10eujedvU&#10;bV66TbT13xtB8DjMzDfMfNnaUtyo9oVjBcNBAoI4c7rgXMHPcdP/AuEDssbSMSm4k4fl4qMzx1S7&#10;hvd0O4RcRAj7FBWYEKpUSp8ZsugHriKO3q+rLYYo61zqGpsIt6UcJclEWiw4Lhis6NtQ9ne4WgX5&#10;6qj/x5ft6WTWcrvWl15zxp5S3c92NQMRqA3v8Ku90wpG0wk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EaQ8MAAADcAAAADwAAAAAAAAAAAAAAAACYAgAAZHJzL2Rv&#10;d25yZXYueG1sUEsFBgAAAAAEAAQA9QAAAIgDAAAAAA==&#10;" fillcolor="#989898" stroked="f"/>
                  <v:rect id="Rectangle 175" o:spid="_x0000_s1320" style="position:absolute;left:6185;top:412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MbsYA&#10;AADcAAAADwAAAGRycy9kb3ducmV2LnhtbESPS4vCQBCE7wv+h6EFb+vEBz6io4ggiuzBxy7L3ppM&#10;mwQzPTEzavz3zoLgsaiqr6jpvDaFuFHlcssKOu0IBHFidc6pgu/j6nMEwnlkjYVlUvAgB/NZ42OK&#10;sbZ33tPt4FMRIOxiVJB5X8ZSuiQjg65tS+LgnWxl0AdZpVJXeA9wU8huFA2kwZzDQoYlLTNKzoer&#10;UZAufo6d8fLRu/yO+n+4Ky9fa94q1WrWiwkIT7V/h1/tjVbQHQ/h/0w4AnL2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3MbsYAAADcAAAADwAAAAAAAAAAAAAAAACYAgAAZHJz&#10;L2Rvd25yZXYueG1sUEsFBgAAAAAEAAQA9QAAAIsDAAAAAA==&#10;" fillcolor="#969696" stroked="f"/>
                  <v:rect id="Rectangle 176" o:spid="_x0000_s1321" style="position:absolute;left:6185;top:413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9MzsQA&#10;AADcAAAADwAAAGRycy9kb3ducmV2LnhtbERPy2oCMRTdF/yHcIXuNOkoRadGER9gi5vadtHdZXKb&#10;GWZyM0xSHf36ZiF0eTjvxap3jThTFyrPGp7GCgRx4U3FVsPnx340AxEissHGM2m4UoDVcvCwwNz4&#10;C7/T+RStSCEcctRQxtjmUoaiJIdh7FvixP34zmFMsLPSdHhJ4a6RmVLP0mHFqaHEljYlFfXp12nY&#10;Wpu9zr7UcZq9fde3yXxXT65K68dhv34BEamP/+K7+2A0ZPO0Np1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PTM7EAAAA3AAAAA8AAAAAAAAAAAAAAAAAmAIAAGRycy9k&#10;b3ducmV2LnhtbFBLBQYAAAAABAAEAPUAAACJAwAAAAA=&#10;" fillcolor="#949494" stroked="f"/>
                  <v:rect id="Rectangle 177" o:spid="_x0000_s1322" style="position:absolute;left:6185;top:413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AOZMUA&#10;AADcAAAADwAAAGRycy9kb3ducmV2LnhtbESPT2vCQBTE74V+h+UVeqsbPYSaukqxFIsKxSj1+sg+&#10;s6HZtyG75s+37woFj8PM/IZZrAZbi45aXzlWMJ0kIIgLpysuFZyOny+vIHxA1lg7JgUjeVgtHx8W&#10;mGnX84G6PJQiQthnqMCE0GRS+sKQRT9xDXH0Lq61GKJsS6lb7CPc1nKWJKm0WHFcMNjQ2lDxm1+t&#10;ArnPG2l2G/zI9fWn/E432+N4Vur5aXh/AxFoCPfwf/tLK5jN53A7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A5kxQAAANwAAAAPAAAAAAAAAAAAAAAAAJgCAABkcnMv&#10;ZG93bnJldi54bWxQSwUGAAAAAAQABAD1AAAAigMAAAAA&#10;" fillcolor="#929292" stroked="f"/>
                  <v:rect id="Rectangle 178" o:spid="_x0000_s1323" style="position:absolute;left:6185;top:414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cisEA&#10;AADcAAAADwAAAGRycy9kb3ducmV2LnhtbERPy2oCMRTdC/2HcAvdSM34pEyNIoKlCC7UfsBlcjsz&#10;dHITkjgT/75ZCC4P573eJtOJnnxoLSuYTgoQxJXVLdcKfq6H9w8QISJr7CyTgjsF2G5eRmsstR34&#10;TP0l1iKHcChRQROjK6UMVUMGw8Q64sz9Wm8wZuhrqT0OOdx0clYUK2mw5dzQoKN9Q9Xf5WYUpPa+&#10;nB2O46/UDwtXu7g6+dNRqbfXtPsEESnFp/jh/tYK5kWen8/kI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3XIrBAAAA3AAAAA8AAAAAAAAAAAAAAAAAmAIAAGRycy9kb3du&#10;cmV2LnhtbFBLBQYAAAAABAAEAPUAAACGAwAAAAA=&#10;" fillcolor="#909090" stroked="f"/>
                  <v:rect id="Rectangle 179" o:spid="_x0000_s1324" style="position:absolute;left:6185;top:415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7MQA&#10;AADcAAAADwAAAGRycy9kb3ducmV2LnhtbESPUWvCQBCE34X+h2MLfTN3KpSQekoRrH0ISLU/YJvb&#10;JsHcXsitJv33PaHQx2FmvmHW28l36kZDbANbWGQGFHEVXMu1hc/zfp6DioLssAtMFn4ownbzMFtj&#10;4cLIH3Q7Sa0ShGOBFhqRvtA6Vg15jFnoiZP3HQaPkuRQazfgmOC+00tjnrXHltNCgz3tGqoup6u3&#10;IOZyXOVUluN173el+PLr7ZBb+/Q4vb6AEprkP/zXfncWVmYB9zPpCO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BD+zEAAAA3AAAAA8AAAAAAAAAAAAAAAAAmAIAAGRycy9k&#10;b3ducmV2LnhtbFBLBQYAAAAABAAEAPUAAACJAwAAAAA=&#10;" fillcolor="#8e8e8e" stroked="f"/>
                  <v:rect id="Rectangle 180" o:spid="_x0000_s1325" style="position:absolute;left:6185;top:4162;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tG38QA&#10;AADcAAAADwAAAGRycy9kb3ducmV2LnhtbESPQWsCMRSE74X+h/AK3jSpSpHVKLVQFA8WbRG9PTbP&#10;3cXNy7KJGv+9EYQeh5n5hpnMoq3FhVpfOdbw3lMgiHNnKi40/P1+d0cgfEA2WDsmDTfyMJu+vkww&#10;M+7KG7psQyEShH2GGsoQmkxKn5dk0fdcQ5y8o2sthiTbQpoWrwlua9lX6kNarDgtlNjQV0n5aXu2&#10;GtRiP9+tae5Ww3X8MfHcVPXtoHXnLX6OQQSK4T/8bC+NhoHqw+NMOgJ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7Rt/EAAAA3AAAAA8AAAAAAAAAAAAAAAAAmAIAAGRycy9k&#10;b3ducmV2LnhtbFBLBQYAAAAABAAEAPUAAACJAwAAAAA=&#10;" fillcolor="#8c8c8c" stroked="f"/>
                  <v:rect id="Rectangle 181" o:spid="_x0000_s1326" style="position:absolute;left:6185;top:4168;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TusQA&#10;AADcAAAADwAAAGRycy9kb3ducmV2LnhtbESPX2vCMBTF34V9h3AHvshMVTpGZ5QhDvYyhnUIe7s0&#10;d02xuSlJVrNvvwwEHw/nz4+z3ibbi5F86BwrWMwLEMSN0x23Cj6Prw9PIEJE1tg7JgW/FGC7uZus&#10;sdLuwgca69iKPMKhQgUmxqGSMjSGLIa5G4iz9+28xZilb6X2eMnjtpfLoniUFjvOBIMD7Qw15/rH&#10;Zm5ZHxZpzx/nWfn+VZ6SPHkzKjW9Ty/PICKleAtf229awapYwf+Zf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K07rEAAAA3AAAAA8AAAAAAAAAAAAAAAAAmAIAAGRycy9k&#10;b3ducmV2LnhtbFBLBQYAAAAABAAEAPUAAACJAwAAAAA=&#10;" fillcolor="#8a8a8a" stroked="f"/>
                  <v:rect id="Rectangle 182" o:spid="_x0000_s1327" style="position:absolute;left:6185;top:4177;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CVS8UA&#10;AADcAAAADwAAAGRycy9kb3ducmV2LnhtbESPS4vCQBCE7wv+h6EFb+vEByJZRxHFx3rSuIc9tpk2&#10;CZvpCZlR4/56RxA8FlX1FTWZNaYUV6pdYVlBrxuBIE6tLjhT8HNcfY5BOI+ssbRMCu7kYDZtfUww&#10;1vbGB7omPhMBwi5GBbn3VSylS3My6Lq2Ig7e2dYGfZB1JnWNtwA3pexH0UgaLDgs5FjRIqf0L7kY&#10;BcX+ct/Y9fC4lP+n3XmX/H6f5FapTruZf4Hw1Ph3+NXeagWDaAj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8JVLxQAAANwAAAAPAAAAAAAAAAAAAAAAAJgCAABkcnMv&#10;ZG93bnJldi54bWxQSwUGAAAAAAQABAD1AAAAigMAAAAA&#10;" fillcolor="#888" stroked="f"/>
                  <v:rect id="Rectangle 183" o:spid="_x0000_s1328" style="position:absolute;left:6185;top:418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ZDrcMA&#10;AADcAAAADwAAAGRycy9kb3ducmV2LnhtbESP3UoDMRSE7wXfIZyCN2KzKi2ybVoWQfCiIP15gENy&#10;upt2c7Ikx3Z9e1MQvBxm5htmuR5Dry6Uso9s4HlagSK20XluDRz2H09voLIgO+wjk4EfyrBe3d8t&#10;sXbxylu67KRVBcK5RgOdyFBrnW1HAfM0DsTFO8YUUIpMrXYJrwUeev1SVXMd0HNZ6HCg947sefcd&#10;DIg9+6bRbd4n+/i1OXnh7UyMeZiMzQKU0Cj/4b/2pzPwWs3gdqYc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ZDrcMAAADcAAAADwAAAAAAAAAAAAAAAACYAgAAZHJzL2Rv&#10;d25yZXYueG1sUEsFBgAAAAAEAAQA9QAAAIgDAAAAAA==&#10;" fillcolor="#868686" stroked="f"/>
                  <v:rect id="Rectangle 184" o:spid="_x0000_s1329" style="position:absolute;left:6185;top:419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NgsYA&#10;AADcAAAADwAAAGRycy9kb3ducmV2LnhtbESPQWvCQBSE74X+h+UVequ7tSAldQ1iqVRQsIkHj8/s&#10;MwnNvg3ZbYz+elcoeBxm5htmmg62ET11vnas4XWkQBAXztRcatjlXy/vIHxANtg4Jg1n8pDOHh+m&#10;mBh34h/qs1CKCGGfoIYqhDaR0hcVWfQj1xJH7+g6iyHKrpSmw1OE20aOlZpIizXHhQpbWlRU/GZ/&#10;VsOlXPj1arUP5+Vhs96pTd5ss0+tn5+G+QeIQEO4h//b30bDm5rA7Uw8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hNgsYAAADcAAAADwAAAAAAAAAAAAAAAACYAgAAZHJz&#10;L2Rvd25yZXYueG1sUEsFBgAAAAAEAAQA9QAAAIsDAAAAAA==&#10;" fillcolor="#848484" stroked="f"/>
                  <v:rect id="Rectangle 185" o:spid="_x0000_s1330" style="position:absolute;left:6185;top:41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QlsQA&#10;AADcAAAADwAAAGRycy9kb3ducmV2LnhtbESPQWsCMRSE7wX/Q3hCb5pYS6urUUpFKB4ErXh+bp67&#10;q5uXZZPG7b83BaHHYWa+YebLztYiUusrxxpGQwWCOHem4kLD4Xs9mIDwAdlg7Zg0/JKH5aL3NMfM&#10;uBvvKO5DIRKEfYYayhCaTEqfl2TRD11DnLyzay2GJNtCmhZvCW5r+aLUm7RYcVoosaHPkvLr/sdq&#10;iKd43oxW1XQVx+vOHi9bRa9brZ/73ccMRKAu/Icf7S+jYaze4e9MOg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pUJbEAAAA3AAAAA8AAAAAAAAAAAAAAAAAmAIAAGRycy9k&#10;b3ducmV2LnhtbFBLBQYAAAAABAAEAPUAAACJAwAAAAA=&#10;" fillcolor="#828282" stroked="f"/>
                  <v:rect id="Rectangle 186" o:spid="_x0000_s1331" style="position:absolute;left:6185;top:420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19/MEA&#10;AADcAAAADwAAAGRycy9kb3ducmV2LnhtbERPz2vCMBS+D/wfwht4m4k6hlSjiGjpZYd1w/OjeWuL&#10;zUtJotb+9eYw2PHj+73ZDbYTN/KhdaxhPlMgiCtnWq41/Hyf3lYgQkQ22DkmDQ8KsNtOXjaYGXfn&#10;L7qVsRYphEOGGpoY+0zKUDVkMcxcT5y4X+ctxgR9LY3Hewq3nVwo9SEttpwaGuzp0FB1Ka9WgzJz&#10;X3we3uVY7fPV+XJcuNHlWk9fh/0aRKQh/ov/3IXRsFRpbTqTjoD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9ffzBAAAA3AAAAA8AAAAAAAAAAAAAAAAAmAIAAGRycy9kb3du&#10;cmV2LnhtbFBLBQYAAAAABAAEAPUAAACGAwAAAAA=&#10;" fillcolor="gray" stroked="f"/>
                  <v:rect id="Rectangle 187" o:spid="_x0000_s1332" style="position:absolute;left:6185;top:421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8/ysYA&#10;AADcAAAADwAAAGRycy9kb3ducmV2LnhtbESPQWvCQBSE74X+h+UVeqsbDWiTukooFnqQgkkPHh/Z&#10;1ySYfZtm1yT117sFweMwM98w6+1kWjFQ7xrLCuazCARxaXXDlYLv4uPlFYTzyBpby6TgjxxsN48P&#10;a0y1HflAQ+4rESDsUlRQe9+lUrqyJoNuZjvi4P3Y3qAPsq+k7nEMcNPKRRQtpcGGw0KNHb3XVJ7y&#10;s1FwTI5Fpi9jFu9WX6v8t9nvMHdKPT9N2RsIT5O/h2/tT60gjhL4PxOOgN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8/ysYAAADcAAAADwAAAAAAAAAAAAAAAACYAgAAZHJz&#10;L2Rvd25yZXYueG1sUEsFBgAAAAAEAAQA9QAAAIsDAAAAAA==&#10;" fillcolor="#7e7e7e" stroked="f"/>
                  <v:rect id="Rectangle 188" o:spid="_x0000_s1333" style="position:absolute;left:6185;top:422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UjMMA&#10;AADcAAAADwAAAGRycy9kb3ducmV2LnhtbERP3WrCMBS+F3yHcITdaVqFMTqjyFS2iTLa7QHOmrO2&#10;rDmpSVbr25uLgZcf3/9yPZhW9OR8Y1lBOktAEJdWN1wp+PrcT59A+ICssbVMCq7kYb0aj5aYaXvh&#10;nPoiVCKGsM9QQR1Cl0npy5oM+pntiCP3Y53BEKGrpHZ4ieGmlfMkeZQGG44NNXb0UlP5W/wZBR9F&#10;P98tNu6UH7/T3Canw/b99azUw2TYPIMINIS7+N/9phUs0jg/no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UjMMAAADcAAAADwAAAAAAAAAAAAAAAACYAgAAZHJzL2Rv&#10;d25yZXYueG1sUEsFBgAAAAAEAAQA9QAAAIgDAAAAAA==&#10;" fillcolor="#7c7c7c" stroked="f"/>
                  <v:rect id="Rectangle 189" o:spid="_x0000_s1334" style="position:absolute;left:6185;top:423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QrMYA&#10;AADcAAAADwAAAGRycy9kb3ducmV2LnhtbESPQWvCQBSE7wX/w/IEb3WTprQhugnSVlF6UdveH9ln&#10;EpJ9G7Krxn/fFQo9DjPzDbMsRtOJCw2usawgnkcgiEurG64UfH+tH1MQziNr7CyTghs5KPLJwxIz&#10;ba98oMvRVyJA2GWooPa+z6R0ZU0G3dz2xME72cGgD3KopB7wGuCmk09R9CINNhwWauzpraayPZ6N&#10;gtPnfve8/2hvPxtev79ukvSwHVOlZtNxtQDhafT/4b/2VitI4hjuZ8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QrMYAAADcAAAADwAAAAAAAAAAAAAAAACYAgAAZHJz&#10;L2Rvd25yZXYueG1sUEsFBgAAAAAEAAQA9QAAAIsDAAAAAA==&#10;" fillcolor="#7a7a7a" stroked="f"/>
                  <v:rect id="Rectangle 190" o:spid="_x0000_s1335" style="position:absolute;left:6185;top:423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URV8YA&#10;AADcAAAADwAAAGRycy9kb3ducmV2LnhtbESPT2sCMRTE70K/Q3gFb5pVQezWKEUUFXrxH7W3x+Z1&#10;s+3mZdlEXfvpjSB4HGbmN8x42thSnKn2hWMFvW4CgjhzuuBcwX636IxA+ICssXRMCq7kYTp5aY0x&#10;1e7CGzpvQy4ihH2KCkwIVSqlzwxZ9F1XEUfvx9UWQ5R1LnWNlwi3pewnyVBaLDguGKxoZij7256s&#10;guPh067/336r5Wxvh/PTV3P8Phil2q/NxzuIQE14hh/tlVYw6PXhfiYe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URV8YAAADcAAAADwAAAAAAAAAAAAAAAACYAgAAZHJz&#10;L2Rvd25yZXYueG1sUEsFBgAAAAAEAAQA9QAAAIsDAAAAAA==&#10;" fillcolor="#787878" stroked="f"/>
                  <v:rect id="Rectangle 191" o:spid="_x0000_s1336" style="position:absolute;left:6185;top:4247;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nY/MAA&#10;AADcAAAADwAAAGRycy9kb3ducmV2LnhtbESPQYvCMBSE7wv+h/AEb2vqVkSrUWRB1KNaen40z7bY&#10;vJQm1vrvjSB4HGbmG2a16U0tOmpdZVnBZByBIM6trrhQkF52v3MQziNrrC2Tgic52KwHPytMtH3w&#10;ibqzL0SAsEtQQel9k0jp8pIMurFtiIN3ta1BH2RbSN3iI8BNLf+iaCYNVhwWSmzov6T8dr4bBfcb&#10;H/e27tJMx8VsnvXTdJFZpUbDfrsE4an33/CnfdAK4kkM7zPh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9nY/MAAAADcAAAADwAAAAAAAAAAAAAAAACYAgAAZHJzL2Rvd25y&#10;ZXYueG1sUEsFBgAAAAAEAAQA9QAAAIUDAAAAAA==&#10;" fillcolor="#767676" stroked="f"/>
                  <v:rect id="Rectangle 192" o:spid="_x0000_s1337" style="position:absolute;left:6185;top:425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rJ5MMA&#10;AADcAAAADwAAAGRycy9kb3ducmV2LnhtbESP0WoCMRRE3wv+Q7iCbzXrKkVWo4hQqm/t6gdcNtfN&#10;4uZmTaKufn0jFPo4zMwZZrnubStu5EPjWMFknIEgrpxuuFZwPHy+z0GEiKyxdUwKHhRgvRq8LbHQ&#10;7s4/dCtjLRKEQ4EKTIxdIWWoDFkMY9cRJ+/kvMWYpK+l9nhPcNvKPMs+pMWG04LBjraGqnN5tQp2&#10;35eHp9OmrC+Gn9f8q8srv1dqNOw3CxCR+vgf/mvvtILpZAavM+k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rJ5MMAAADcAAAADwAAAAAAAAAAAAAAAACYAgAAZHJzL2Rv&#10;d25yZXYueG1sUEsFBgAAAAAEAAQA9QAAAIgDAAAAAA==&#10;" fillcolor="#747474" stroked="f"/>
                  <v:rect id="Rectangle 193" o:spid="_x0000_s1338" style="position:absolute;left:6185;top:4264;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EZjsUA&#10;AADcAAAADwAAAGRycy9kb3ducmV2LnhtbESPQWvCQBSE7wX/w/IKvekmFiWkrlIsojcxas+P7GsS&#10;mn2b7m6T2F/fLQg9DjPzDbPajKYVPTnfWFaQzhIQxKXVDVcKLufdNAPhA7LG1jIpuJGHzXrysMJc&#10;24FP1BehEhHCPkcFdQhdLqUvazLoZ7Yjjt6HdQZDlK6S2uEQ4aaV8yRZSoMNx4UaO9rWVH4W30bB&#10;WzGcDumyMftb+v5jr/tj5r56pZ4ex9cXEIHG8B++tw9awXO6gL8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0RmOxQAAANwAAAAPAAAAAAAAAAAAAAAAAJgCAABkcnMv&#10;ZG93bnJldi54bWxQSwUGAAAAAAQABAD1AAAAigMAAAAA&#10;" fillcolor="#727272" stroked="f"/>
                  <v:rect id="Rectangle 194" o:spid="_x0000_s1339" style="position:absolute;left:6185;top:427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aVscgA&#10;AADcAAAADwAAAGRycy9kb3ducmV2LnhtbESPQWsCMRSE70L/Q3hCL6Vmta3I1ihWKIgHwW1BvT02&#10;r5u1m5ftJurqr28EweMwM98w42lrK3GkxpeOFfR7CQji3OmSCwXfX5/PIxA+IGusHJOCM3mYTh46&#10;Y0y1O/GajlkoRISwT1GBCaFOpfS5IYu+52ri6P24xmKIsimkbvAU4baSgyQZSoslxwWDNc0N5b/Z&#10;wSp4u5jt9i/br+xysXv9uPDTZjY6KPXYbWfvIAK14R6+tRdawUt/CNcz8QjIy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VpWxyAAAANwAAAAPAAAAAAAAAAAAAAAAAJgCAABk&#10;cnMvZG93bnJldi54bWxQSwUGAAAAAAQABAD1AAAAjQMAAAAA&#10;" fillcolor="#707070" stroked="f"/>
                  <v:rect id="Rectangle 195" o:spid="_x0000_s1340" style="position:absolute;left:6185;top:427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orpsYA&#10;AADcAAAADwAAAGRycy9kb3ducmV2LnhtbESP3UoDMRSE7wu+QziCd212FatdmxZRRHsjWH2A0+R0&#10;d3VzsibZH336plDo5TAz3zDL9Wgb0ZMPtWMF+SwDQaydqblU8PX5Mr0HESKywcYxKfijAOvVxWSJ&#10;hXEDf1C/jaVIEA4FKqhibAspg67IYpi5ljh5e+ctxiR9KY3HIcFtI6+zbC4t1pwWKmzpqSL9s+2s&#10;At/vNr+DftddXsrnfdt9374u/pW6uhwfH0BEGuM5fGq/GQU3+R0cz6QjIFc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orpsYAAADcAAAADwAAAAAAAAAAAAAAAACYAgAAZHJz&#10;L2Rvd25yZXYueG1sUEsFBgAAAAAEAAQA9QAAAIsDAAAAAA==&#10;" fillcolor="#6e6e6e" stroked="f"/>
                  <v:rect id="Rectangle 196" o:spid="_x0000_s1341" style="position:absolute;left:6185;top:428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XRMIA&#10;AADcAAAADwAAAGRycy9kb3ducmV2LnhtbERPz2vCMBS+C/sfwht407QOyqhGKYXNnRyrMnZ8Nm9t&#10;WfNSkmjb/345DHb8+H7vDpPpxZ2c7ywrSNcJCOLa6o4bBZfzy+oZhA/IGnvLpGAmD4f9w2KHubYj&#10;f9C9Co2IIexzVNCGMORS+rolg35tB+LIfVtnMEToGqkdjjHc9HKTJJk02HFsaHGgsqX6p7oZBSdX&#10;Hq/u81jNc5V9oXwt3qkplFo+TsUWRKAp/Iv/3G9awVMa18Yz8Qj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7RdEwgAAANwAAAAPAAAAAAAAAAAAAAAAAJgCAABkcnMvZG93&#10;bnJldi54bWxQSwUGAAAAAAQABAD1AAAAhwMAAAAA&#10;" fillcolor="#6c6c6c" stroked="f"/>
                  <v:rect id="Rectangle 197" o:spid="_x0000_s1342" style="position:absolute;left:6185;top:429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9vsYA&#10;AADcAAAADwAAAGRycy9kb3ducmV2LnhtbESPQWvCQBSE7wX/w/IKvdVNLIiNrqEIFutFagQ9PrPP&#10;JG32bciuMfrru4LQ4zAz3zCztDe16Kh1lWUF8TACQZxbXXGhYJctXycgnEfWWFsmBVdykM4HTzNM&#10;tL3wN3VbX4gAYZeggtL7JpHS5SUZdEPbEAfvZFuDPsi2kLrFS4CbWo6iaCwNVhwWSmxoUVL+uz0b&#10;BZ/9OnOLn6/VsdhM9L67Hc6jzCr18tx/TEF46v1/+NFeaQVv8Tvcz4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S9vsYAAADcAAAADwAAAAAAAAAAAAAAAACYAgAAZHJz&#10;L2Rvd25yZXYueG1sUEsFBgAAAAAEAAQA9QAAAIsDAAAAAA==&#10;" fillcolor="#6a6a6a" stroked="f"/>
                  <v:rect id="Rectangle 198" o:spid="_x0000_s1343" style="position:absolute;left:6185;top:430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0W70A&#10;AADcAAAADwAAAGRycy9kb3ducmV2LnhtbERPy6rCMBDdC/5DGMGdpioVqUYR4YpLXx8wNGMb2kxq&#10;k6vVrzcLweXhvFebztbiQa03jhVMxgkI4txpw4WC6+VvtADhA7LG2jEpeJGHzbrfW2Gm3ZNP9DiH&#10;QsQQ9hkqKENoMil9XpJFP3YNceRurrUYImwLqVt8xnBby2mSzKVFw7GhxIZ2JeXV+d8quN1zk6b1&#10;qzPHdHd/V95WW71XajjotksQgbrwE3/dB61gNo3z45l4BOT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P0W70AAADcAAAADwAAAAAAAAAAAAAAAACYAgAAZHJzL2Rvd25yZXYu&#10;eG1sUEsFBgAAAAAEAAQA9QAAAIIDAAAAAA==&#10;" fillcolor="#686868" stroked="f"/>
                  <v:rect id="Rectangle 199" o:spid="_x0000_s1344" style="position:absolute;left:6185;top:431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F+zsMA&#10;AADcAAAADwAAAGRycy9kb3ducmV2LnhtbESPT4vCMBTE74LfITxhb5pWQdbaVERY2Jur65/ro3m2&#10;1ealNlHrtzcLCx6HmfkNky46U4s7ta6yrCAeRSCIc6srLhTsfr+GnyCcR9ZYWyYFT3KwyPq9FBNt&#10;H7yh+9YXIkDYJaig9L5JpHR5SQbdyDbEwTvZ1qAPsi2kbvER4KaW4yiaSoMVh4USG1qVlF+2NxMo&#10;lpfXvIt3sxUez/vm57Bem4NSH4NuOQfhqfPv8H/7WyuYjGP4OxOO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F+zsMAAADcAAAADwAAAAAAAAAAAAAAAACYAgAAZHJzL2Rv&#10;d25yZXYueG1sUEsFBgAAAAAEAAQA9QAAAIgDAAAAAA==&#10;" fillcolor="#666" stroked="f"/>
                  <v:rect id="Rectangle 200" o:spid="_x0000_s1345" style="position:absolute;left:6185;top:43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HsUA&#10;AADcAAAADwAAAGRycy9kb3ducmV2LnhtbESPQWvCQBSE74X+h+UVeim6MdKqqauUgiKIFKN4fmaf&#10;STD7NuyuGv+9Wyj0OMzMN8x03plGXMn52rKCQT8BQVxYXXOpYL9b9MYgfEDW2FgmBXfyMJ89P00x&#10;0/bGW7rmoRQRwj5DBVUIbSalLyoy6Pu2JY7eyTqDIUpXSu3wFuGmkWmSfEiDNceFClv6rqg45xej&#10;4G1gN8vT+3p7xvHBHX/ySTvyE6VeX7qvTxCBuvAf/muvtIJhmsLv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H8exQAAANwAAAAPAAAAAAAAAAAAAAAAAJgCAABkcnMv&#10;ZG93bnJldi54bWxQSwUGAAAAAAQABAD1AAAAigMAAAAA&#10;" fillcolor="#646464" stroked="f"/>
                  <v:rect id="Rectangle 201" o:spid="_x0000_s1346" style="position:absolute;left:6185;top:43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GWSsYA&#10;AADcAAAADwAAAGRycy9kb3ducmV2LnhtbESPQWvCQBSE7wX/w/KEXopuGmnR6CpSKfTgJSqCt0f2&#10;mQSzb5fsmqT99V2h0OMwM98wq81gGtFR62vLCl6nCQjiwuqaSwWn4+dkDsIHZI2NZVLwTR4269HT&#10;CjNte86pO4RSRAj7DBVUIbhMSl9UZNBPrSOO3tW2BkOUbSl1i32Em0amSfIuDdYcFyp09FFRcTvc&#10;jYL9+XJJX269y116fEO/2HVJ/qPU83jYLkEEGsJ/+K/9pRXM0hk8zs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GWSsYAAADcAAAADwAAAAAAAAAAAAAAAACYAgAAZHJz&#10;L2Rvd25yZXYueG1sUEsFBgAAAAAEAAQA9QAAAIsDAAAAAA==&#10;" fillcolor="#626262" stroked="f"/>
                  <v:rect id="Rectangle 202" o:spid="_x0000_s1347" style="position:absolute;left:6185;top:433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3NU8UA&#10;AADcAAAADwAAAGRycy9kb3ducmV2LnhtbESPQWsCMRSE7wX/Q3hCbzXrWmrZGkUEQQ+C3Sq9vibP&#10;3dXNy5Kkuv33plDocZiZb5jZoretuJIPjWMF41EGglg703Cl4PCxfnoFESKywdYxKfihAIv54GGG&#10;hXE3fqdrGSuRIBwKVFDH2BVSBl2TxTByHXHyTs5bjEn6ShqPtwS3rcyz7EVabDgt1NjRqiZ9Kb+t&#10;gmMpY56VX/u+Onwu9fTc6Z3fKvU47JdvICL18T/8194YBZP8GX7Pp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c1TxQAAANwAAAAPAAAAAAAAAAAAAAAAAJgCAABkcnMv&#10;ZG93bnJldi54bWxQSwUGAAAAAAQABAD1AAAAigMAAAAA&#10;" fillcolor="#606060" stroked="f"/>
                  <v:rect id="Rectangle 203" o:spid="_x0000_s1348" style="position:absolute;left:6185;top:434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9wJcQA&#10;AADcAAAADwAAAGRycy9kb3ducmV2LnhtbESPQWvCQBSE74X+h+UVvIhuqlRCdBVpKYg91Fq9P7Kv&#10;SWje27C7avz3XUHocZiZb5jFqudWncmHxomB53EGiqR0tpHKwOH7fZSDChHFYuuEDFwpwGr5+LDA&#10;wrqLfNF5HyuVIBIKNFDH2BVah7ImxjB2HUnyfpxnjEn6SluPlwTnVk+ybKYZG0kLNXb0WlP5uz+x&#10;gfV0yH1rh/nbiXmWHz/8bvvpjRk89es5qEh9/A/f2xtrYDp5gduZdAT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cCXEAAAA3AAAAA8AAAAAAAAAAAAAAAAAmAIAAGRycy9k&#10;b3ducmV2LnhtbFBLBQYAAAAABAAEAPUAAACJAwAAAAA=&#10;" fillcolor="#5e5e5e" stroked="f"/>
                  <v:rect id="Rectangle 204" o:spid="_x0000_s1349" style="position:absolute;left:6185;top:435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6F68QA&#10;AADcAAAADwAAAGRycy9kb3ducmV2LnhtbESPQWvCQBSE7wX/w/KEXkQ3VaoSXaUIQq+1onh7ZJ/Z&#10;xOzbmF1N/PddQehxmJlvmOW6s5W4U+MLxwo+RgkI4szpgnMF+9/tcA7CB2SNlWNS8CAP61XvbYmp&#10;di3/0H0XchEh7FNUYEKoUyl9ZsiiH7maOHpn11gMUTa51A22EW4rOU6SqbRYcFwwWNPGUHbZ3ayC&#10;3JwGs8Gl/Gyvx8NjMqNyk3SlUu/97msBIlAX/sOv9rdWMBlP4Xk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hevEAAAA3AAAAA8AAAAAAAAAAAAAAAAAmAIAAGRycy9k&#10;b3ducmV2LnhtbFBLBQYAAAAABAAEAPUAAACJAwAAAAA=&#10;" fillcolor="#5c5c5c" stroked="f"/>
                </v:group>
                <v:group id="Group 406" o:spid="_x0000_s1350" style="position:absolute;left:120;top:120;width:58236;height:31483" coordorigin="19,19" coordsize="9171,4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rect id="Rectangle 206" o:spid="_x0000_s1351" style="position:absolute;left:6185;top:4359;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OeLwA&#10;AADcAAAADwAAAGRycy9kb3ducmV2LnhtbERPvQrCMBDeBd8hnOCmqRZEqlFUEEQntTgfzdlWm0tp&#10;Yq1vbwbB8eP7X647U4mWGldaVjAZRyCIM6tLzhWk1/1oDsJ5ZI2VZVLwIQfrVb+3xETbN5+pvfhc&#10;hBB2CSoovK8TKV1WkEE3tjVx4O62MegDbHKpG3yHcFPJaRTNpMGSQ0OBNe0Kyp6Xl1Fw0o9tPNHb&#10;441t3M4MpvejjZQaDrrNAoSnzv/FP/dBK4inYW04E46AX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b7M54vAAAANwAAAAPAAAAAAAAAAAAAAAAAJgCAABkcnMvZG93bnJldi54&#10;bWxQSwUGAAAAAAQABAD1AAAAgQMAAAAA&#10;" fillcolor="#5a5a5a" stroked="f"/>
                  <v:rect id="Rectangle 207" o:spid="_x0000_s1352" style="position:absolute;left:6185;top:4365;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8v8UA&#10;AADcAAAADwAAAGRycy9kb3ducmV2LnhtbESPQWvCQBSE7wX/w/KEXopuotBqdBURlZ4ErXp+ZJ/Z&#10;YPZtzG5N/PfdQqHHYWa+YebLzlbiQY0vHStIhwkI4tzpkgsFp6/tYALCB2SNlWNS8CQPy0XvZY6Z&#10;di0f6HEMhYgQ9hkqMCHUmZQ+N2TRD11NHL2rayyGKJtC6gbbCLeVHCXJu7RYclwwWNPaUH47flsF&#10;1dvmYsz+I23z3fl5T6fb/bU+K/Xa71YzEIG68B/+a39qBePRFH7PxCM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Xy/xQAAANwAAAAPAAAAAAAAAAAAAAAAAJgCAABkcnMv&#10;ZG93bnJldi54bWxQSwUGAAAAAAQABAD1AAAAigMAAAAA&#10;" fillcolor="#585858" stroked="f"/>
                  <v:rect id="Rectangle 208" o:spid="_x0000_s1353" style="position:absolute;left:6185;top:437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DpSMAA&#10;AADcAAAADwAAAGRycy9kb3ducmV2LnhtbERPTWvCQBC9F/wPywje6kalJUZXEUEReqqK5zE7JsHM&#10;bMyumvrru4dCj4/3PV92XKsHtb5yYmA0TECR5M5WUhg4HjbvKSgfUCzWTsjAD3lYLnpvc8yse8o3&#10;PfahUDFEfIYGyhCaTGufl8Toh64hidzFtYwhwrbQtsVnDOdaj5PkUzNWEhtKbGhdUn7d39kAu3X1&#10;uuV82n58Sfo6Xf2Uz6kxg363moEK1IV/8Z97Zw1MJnF+PBOPgF7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4DpSMAAAADcAAAADwAAAAAAAAAAAAAAAACYAgAAZHJzL2Rvd25y&#10;ZXYueG1sUEsFBgAAAAAEAAQA9QAAAIUDAAAAAA==&#10;" fillcolor="#565656" stroked="f"/>
                  <v:rect id="Rectangle 209" o:spid="_x0000_s1354" style="position:absolute;left:6185;top:438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5ERMYA&#10;AADcAAAADwAAAGRycy9kb3ducmV2LnhtbESPQWvCQBSE70L/w/IKvYhurFAkugkhIvTQQ7WC5vbI&#10;PpNg9m3Mbk3677tCocdhZr5hNuloWnGn3jWWFSzmEQji0uqGKwXHr91sBcJ5ZI2tZVLwQw7S5Gmy&#10;wVjbgfd0P/hKBAi7GBXU3nexlK6syaCb2444eBfbG/RB9pXUPQ4Bblr5GkVv0mDDYaHGjvKayuvh&#10;2yhAfSqKIsry1XZ7O2bteZjmH59KvTyP2RqEp9H/h//a71rBcrmAx5lwBGT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05ERMYAAADcAAAADwAAAAAAAAAAAAAAAACYAgAAZHJz&#10;L2Rvd25yZXYueG1sUEsFBgAAAAAEAAQA9QAAAIsDAAAAAA==&#10;" fillcolor="#545454" stroked="f"/>
                  <v:rect id="Rectangle 210" o:spid="_x0000_s1355" style="position:absolute;left:6185;top:438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hSL8UA&#10;AADcAAAADwAAAGRycy9kb3ducmV2LnhtbESPQUsDMRSE7wX/Q3iCN5u1S0XWpkUEaQ96aBXx+Ny8&#10;7K7dvGyTmG7/fSMIPQ4z8w2zWI22F4l86BwruJsWIIhrpztuFHy8v9w+gAgRWWPvmBScKMBqeTVZ&#10;YKXdkbeUdrERGcKhQgVtjEMlZahbshimbiDOnnHeYszSN1J7PGa47eWsKO6lxY7zQosDPbdU73e/&#10;VsFmbvz+ED7N2nyX6e01pZ8vNErdXI9PjyAijfES/m9vtIKynMHfmXwE5PI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IvxQAAANwAAAAPAAAAAAAAAAAAAAAAAJgCAABkcnMv&#10;ZG93bnJldi54bWxQSwUGAAAAAAQABAD1AAAAigMAAAAA&#10;" fillcolor="#525252" stroked="f"/>
                  <v:rect id="Rectangle 211" o:spid="_x0000_s1356" style="position:absolute;left:6185;top:4397;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2jsQA&#10;AADcAAAADwAAAGRycy9kb3ducmV2LnhtbESPwWrDMBBE74X8g9hAb7WcGNrgRAklYFKKL038AYu1&#10;sU2tlZHk2O3XV4VAjsPMvGF2h9n04kbOd5YVrJIUBHFtdceNgupSvGxA+ICssbdMCn7Iw2G/eNph&#10;ru3EX3Q7h0ZECPscFbQhDLmUvm7JoE/sQBy9q3UGQ5SukdrhFOGml+s0fZUGO44LLQ50bKn+Po9G&#10;wadel2P1u+LRFWl2Gt82RdOXSj0v5/ctiEBzeITv7Q+tIMsy+D8Tj4D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zdo7EAAAA3AAAAA8AAAAAAAAAAAAAAAAAmAIAAGRycy9k&#10;b3ducmV2LnhtbFBLBQYAAAAABAAEAPUAAACJAwAAAAA=&#10;" fillcolor="#505050" stroked="f"/>
                  <v:rect id="Rectangle 212" o:spid="_x0000_s1357" style="position:absolute;left:6185;top:440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vZH8UA&#10;AADcAAAADwAAAGRycy9kb3ducmV2LnhtbESPQWvCQBSE74X+h+UJXopubIpIdJUiFCqC0NhDvT2z&#10;z2Qx+zZktzH+e1cQPA4z8w2zWPW2Fh213jhWMBknIIgLpw2XCn73X6MZCB+QNdaOScGVPKyWry8L&#10;zLS78A91eShFhLDPUEEVQpNJ6YuKLPqxa4ijd3KtxRBlW0rd4iXCbS3fk2QqLRqOCxU2tK6oOOf/&#10;VoE5vu3y1Oe6q7d/zZT6zeloDkoNB/3nHESgPjzDj/a3VpCmH3A/E4+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9kfxQAAANwAAAAPAAAAAAAAAAAAAAAAAJgCAABkcnMv&#10;ZG93bnJldi54bWxQSwUGAAAAAAQABAD1AAAAigMAAAAA&#10;" fillcolor="#4e4e4e" stroked="f"/>
                  <v:rect id="Rectangle 213" o:spid="_x0000_s1358" style="position:absolute;left:6185;top:441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pnOMUA&#10;AADcAAAADwAAAGRycy9kb3ducmV2LnhtbESPQWvCQBSE74L/YXlCL6KbVqIS3YRWEOKx2oLHR/aZ&#10;pM2+TbOrif++Wyh4HGbmG2abDaYRN+pcbVnB8zwCQVxYXXOp4OO0n61BOI+ssbFMCu7kIEvHoy0m&#10;2vb8TrejL0WAsEtQQeV9m0jpiooMurltiYN3sZ1BH2RXSt1hH+CmkS9RtJQGaw4LFba0q6j4Pl6N&#10;gnhqP88mvgy7lTx/vR3yn0N7R6WeJsPrBoSnwT/C/+1cK1gsYvg7E46A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mmc4xQAAANwAAAAPAAAAAAAAAAAAAAAAAJgCAABkcnMv&#10;ZG93bnJldi54bWxQSwUGAAAAAAQABAD1AAAAigMAAAAA&#10;" fillcolor="#4c4c4c" stroked="f"/>
                  <v:rect id="Rectangle 214" o:spid="_x0000_s1359" style="position:absolute;left:6185;top:4423;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7JmMQA&#10;AADcAAAADwAAAGRycy9kb3ducmV2LnhtbESPQWvCQBSE74X+h+UVeim6qRaR6BpSsdDSk0bw+sw+&#10;s8Hs25jdavz3bkHwOMzMN8w8620jztT52rGC92ECgrh0uuZKwbb4GkxB+ICssXFMCq7kIVs8P80x&#10;1e7CazpvQiUihH2KCkwIbSqlLw1Z9EPXEkfv4DqLIcqukrrDS4TbRo6SZCIt1hwXDLa0NFQeN39W&#10;Qf7b4PTHJG+Gi5Nd7T8+d+vCKPX60uczEIH68Ajf299awXg8gf8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uyZjEAAAA3AAAAA8AAAAAAAAAAAAAAAAAmAIAAGRycy9k&#10;b3ducmV2LnhtbFBLBQYAAAAABAAEAPUAAACJAwAAAAA=&#10;" fillcolor="#4a4a4a" stroked="f"/>
                  <v:rect id="Rectangle 215" o:spid="_x0000_s1360" style="position:absolute;left:6185;top:442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9PQcYA&#10;AADcAAAADwAAAGRycy9kb3ducmV2LnhtbESPW2vCQBSE3wv9D8sp+FY3VaoSXUUELxXB64OPh+wx&#10;Cc2ejdk1Sf99Vyj0cZiZb5jJrDWFqKlyuWUFH90IBHFidc6pgst5+T4C4TyyxsIyKfghB7Pp68sE&#10;Y20bPlJ98qkIEHYxKsi8L2MpXZKRQde1JXHwbrYy6IOsUqkrbALcFLIXRQNpMOewkGFJi4yS79PD&#10;KLi2h+3qOFg2Z77br/3nzq3r+Uipzls7H4Pw1Pr/8F97oxX0+0N4ng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9PQcYAAADcAAAADwAAAAAAAAAAAAAAAACYAgAAZHJz&#10;L2Rvd25yZXYueG1sUEsFBgAAAAAEAAQA9QAAAIsDAAAAAA==&#10;" fillcolor="#484848" stroked="f"/>
                  <v:rect id="Rectangle 216" o:spid="_x0000_s1361" style="position:absolute;left:6185;top:443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bNKMMA&#10;AADcAAAADwAAAGRycy9kb3ducmV2LnhtbERPTWvCQBC9F/oflil4Kc2mFWxMXSUUitZb0goeh+w0&#10;iWZnQ3Zj4r93DwWPj/e92kymFRfqXWNZwWsUgyAurW64UvD78/WSgHAeWWNrmRRcycFm/fiwwlTb&#10;kXO6FL4SIYRdigpq77tUSlfWZNBFtiMO3J/tDfoA+0rqHscQblr5FscLabDh0FBjR581lediMAqy&#10;/Bv3z0f7fh5Px/x02PKQLLdKzZ6m7AOEp8nfxf/unVYwn4e14Uw4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bNKMMAAADcAAAADwAAAAAAAAAAAAAAAACYAgAAZHJzL2Rv&#10;d25yZXYueG1sUEsFBgAAAAAEAAQA9QAAAIgDAAAAAA==&#10;" fillcolor="#464646" stroked="f"/>
                  <v:rect id="Rectangle 217" o:spid="_x0000_s1362" style="position:absolute;left:6185;top:444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z7McA&#10;AADcAAAADwAAAGRycy9kb3ducmV2LnhtbESPQWvCQBSE74X+h+UJvUjdWEVi6ipSWlDBg1poe3tk&#10;n0lq9m3Y3Zr4711B6HGYmW+Y2aIztTiT85VlBcNBAoI4t7riQsHn4eM5BeEDssbaMim4kIfF/PFh&#10;hpm2Le/ovA+FiBD2GSooQ2gyKX1ekkE/sA1x9I7WGQxRukJqh22Em1q+JMlEGqw4LpTY0FtJ+Wn/&#10;ZxT8/HZfG52G4dSt1/3xNn23322i1FOvW76CCNSF//C9vdIKRqMp3M7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M+zHAAAA3AAAAA8AAAAAAAAAAAAAAAAAmAIAAGRy&#10;cy9kb3ducmV2LnhtbFBLBQYAAAAABAAEAPUAAACMAwAAAAA=&#10;" fillcolor="#444" stroked="f"/>
                  <v:rect id="Rectangle 218" o:spid="_x0000_s1363" style="position:absolute;left:6185;top:445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r3DcMA&#10;AADcAAAADwAAAGRycy9kb3ducmV2LnhtbERPXWvCMBR9H+w/hDvY20zdZI7aVJwgCJNJdSC+XZpr&#10;U21uSpPV+u/Nw2CPh/OdzQfbiJ46XztWMB4lIIhLp2uuFPzsVy8fIHxA1tg4JgU38jDPHx8yTLW7&#10;ckH9LlQihrBPUYEJoU2l9KUhi37kWuLInVxnMUTYVVJ3eI3htpGvSfIuLdYcGwy2tDRUXna/VsHm&#10;6/vT1HjY9H66HZ+P5eRchLVSz0/DYgYi0BD+xX/utVbwNonz45l4BG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r3DcMAAADcAAAADwAAAAAAAAAAAAAAAACYAgAAZHJzL2Rv&#10;d25yZXYueG1sUEsFBgAAAAAEAAQA9QAAAIgDAAAAAA==&#10;" fillcolor="#424242" stroked="f"/>
                  <v:rect id="Rectangle 219" o:spid="_x0000_s1364" style="position:absolute;left:6185;top:446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vqMUA&#10;AADcAAAADwAAAGRycy9kb3ducmV2LnhtbESPT2sCMRTE74LfIbxCb5poa5WtUUQQevRPBb09Ns/d&#10;bTcvS5Ku67dvBMHjMDO/YebLztaiJR8qxxpGQwWCOHem4kLD92EzmIEIEdlg7Zg03CjActHvzTEz&#10;7so7avexEAnCIUMNZYxNJmXIS7IYhq4hTt7FeYsxSV9I4/Ga4LaWY6U+pMWK00KJDa1Lyn/3f1bD&#10;ZP0z9rfuXJ+KyWaab49qd9gqrV9futUniEhdfIYf7S+j4e19BP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4O+oxQAAANwAAAAPAAAAAAAAAAAAAAAAAJgCAABkcnMv&#10;ZG93bnJldi54bWxQSwUGAAAAAAQABAD1AAAAigMAAAAA&#10;" fillcolor="#404040" stroked="f"/>
                  <v:rect id="Rectangle 220" o:spid="_x0000_s1365" style="position:absolute;left:6185;top:447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LIFcQA&#10;AADcAAAADwAAAGRycy9kb3ducmV2LnhtbESPQUsDMRSE74L/ITzBm826LcWuTYsKRS8Krba9PjbP&#10;zermZUme7fbfG6HgcZj5Zpj5cvCdOlBMbWADt6MCFHEdbMuNgY/31c0dqCTIFrvAZOBECZaLy4s5&#10;VjYceU2HjTQql3Cq0IAT6SutU+3IYxqFnjh7nyF6lCxjo23EYy73nS6LYqo9tpwXHPb05Kj+3vx4&#10;A+OVtWNXzOLbY7mTr+e9hLh9Neb6ani4ByU0yH/4TL/YzE1K+DuTj4B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yyBXEAAAA3AAAAA8AAAAAAAAAAAAAAAAAmAIAAGRycy9k&#10;b3ducmV2LnhtbFBLBQYAAAAABAAEAPUAAACJAwAAAAA=&#10;" fillcolor="#3e3e3e" stroked="f"/>
                  <v:rect id="Rectangle 221" o:spid="_x0000_s1366" style="position:absolute;left:6185;top:4480;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IycYA&#10;AADcAAAADwAAAGRycy9kb3ducmV2LnhtbESPzWvCQBTE74X+D8sreCm68QMx0VXaglC9+XHQ2yP7&#10;TGKzb0N2NbF/vSsIHoeZ+Q0zW7SmFFeqXWFZQb8XgSBOrS44U7DfLbsTEM4jaywtk4IbOVjM399m&#10;mGjb8IauW5+JAGGXoILc+yqR0qU5GXQ9WxEH72Rrgz7IOpO6xibATSkHUTSWBgsOCzlW9JNT+re9&#10;GAXry+G7ucXtUVf91Yn/m3j5eY6V6ny0X1MQnlr/Cj/bv1rBcDSEx5lw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IycYAAADcAAAADwAAAAAAAAAAAAAAAACYAgAAZHJz&#10;L2Rvd25yZXYueG1sUEsFBgAAAAAEAAQA9QAAAIsDAAAAAA==&#10;" fillcolor="#3c3c3c" stroked="f"/>
                  <v:rect id="Rectangle 222" o:spid="_x0000_s1367" style="position:absolute;left:6185;top:448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5MQA&#10;AADcAAAADwAAAGRycy9kb3ducmV2LnhtbESPQWsCMRSE7wX/Q3hCbzWrFSlbo4giWOpFt4ceH5vn&#10;ZnXzsiZRt/++EQSPw8x8w0znnW3ElXyoHSsYDjIQxKXTNVcKfor12weIEJE1No5JwR8FmM96L1PM&#10;tbvxjq77WIkE4ZCjAhNjm0sZSkMWw8C1xMk7OG8xJukrqT3eEtw2cpRlE2mx5rRgsKWlofK0v1gF&#10;37/nr2W5WbeTVX3xW3tYHU0slHrtd4tPEJG6+Aw/2hut4H08hvuZdAT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v/+TEAAAA3AAAAA8AAAAAAAAAAAAAAAAAmAIAAGRycy9k&#10;b3ducmV2LnhtbFBLBQYAAAAABAAEAPUAAACJAwAAAAA=&#10;" fillcolor="#3a3a3a" stroked="f"/>
                  <v:rect id="Rectangle 223" o:spid="_x0000_s1368" style="position:absolute;left:6185;top:449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JotcQA&#10;AADcAAAADwAAAGRycy9kb3ducmV2LnhtbESP0WrCQBRE3wX/YblC33RTW2ubZiMiCKH40ugHXLJ3&#10;k2D2bsiuJv59t1Do4zAzZ5hsN9lO3GnwrWMFz6sEBHHldMu1gsv5uHwH4QOyxs4xKXiQh10+n2WY&#10;ajfyN93LUIsIYZ+igiaEPpXSVw1Z9CvXE0fPuMFiiHKopR5wjHDbyXWSvEmLLceFBns6NFRdy5tV&#10;cDLG3qrtR1G21zBaszXF4cso9bSY9p8gAk3hP/zXLrSCl9cN/J6JR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yaLXEAAAA3AAAAA8AAAAAAAAAAAAAAAAAmAIAAGRycy9k&#10;b3ducmV2LnhtbFBLBQYAAAAABAAEAPUAAACJAwAAAAA=&#10;" fillcolor="#383838" stroked="f"/>
                  <v:rect id="Rectangle 224" o:spid="_x0000_s1369" style="position:absolute;left:6185;top:450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IPcYA&#10;AADcAAAADwAAAGRycy9kb3ducmV2LnhtbESPQWvCQBSE7wX/w/IKvdVNq0iJrqKCtiBYTEPOj+wz&#10;G8y+TbNbjf76bkHocZiZb5jZoreNOFPna8cKXoYJCOLS6ZorBfnX5vkNhA/IGhvHpOBKHhbzwcMM&#10;U+0ufKBzFioRIexTVGBCaFMpfWnIoh+6ljh6R9dZDFF2ldQdXiLcNvI1SSbSYs1xwWBLa0PlKfux&#10;Crb5Id8Xm+YTv3ej1Xt2K7YrUyj19NgvpyAC9eE/fG9/aAWj8QT+zsQj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IPcYAAADcAAAADwAAAAAAAAAAAAAAAACYAgAAZHJz&#10;L2Rvd25yZXYueG1sUEsFBgAAAAAEAAQA9QAAAIsDAAAAAA==&#10;" fillcolor="#363636" stroked="f"/>
                  <v:rect id="Rectangle 225" o:spid="_x0000_s1370" style="position:absolute;left:6185;top:4510;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ldcUA&#10;AADcAAAADwAAAGRycy9kb3ducmV2LnhtbESPQWvCQBSE74X+h+UVems2bYLW6CpFsLRHNVK8PbLP&#10;JDT7Nma3Sfz3bkHwOMzMN8xiNZpG9NS52rKC1ygGQVxYXXOpIN9vXt5BOI+ssbFMCi7kYLV8fFhg&#10;pu3AW+p3vhQBwi5DBZX3bSalKyoy6CLbEgfvZDuDPsiulLrDIcBNI9/ieCIN1hwWKmxpXVHxu/sz&#10;Cqx38faY/KSz/JvOn4ksD+15UOr5afyYg/A0+nv41v7SCpJ0Cv9nwh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CV1xQAAANwAAAAPAAAAAAAAAAAAAAAAAJgCAABkcnMv&#10;ZG93bnJldi54bWxQSwUGAAAAAAQABAD1AAAAigMAAAAA&#10;" fillcolor="#343434" stroked="f"/>
                  <v:rect id="Rectangle 226" o:spid="_x0000_s1371" style="position:absolute;left:6185;top:451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DecEA&#10;AADcAAAADwAAAGRycy9kb3ducmV2LnhtbERPz2vCMBS+C/4P4QneNHWOIdUoOifsNlYF8fZonm2x&#10;eSlJZqN//XIY7Pjx/V5tomnFnZxvLCuYTTMQxKXVDVcKTsfDZAHCB2SNrWVS8CAPm/VwsMJc256/&#10;6V6ESqQQ9jkqqEPocil9WZNBP7UdceKu1hkMCbpKaod9CjetfMmyN2mw4dRQY0fvNZW34sco+Ni1&#10;cR6f7qyD3utZ7y/7+NUpNR7F7RJEoBj+xX/uT61g/prWpjPpCM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xg3nBAAAA3AAAAA8AAAAAAAAAAAAAAAAAmAIAAGRycy9kb3du&#10;cmV2LnhtbFBLBQYAAAAABAAEAPUAAACGAwAAAAA=&#10;" fillcolor="#323232" stroked="f"/>
                  <v:rect id="Rectangle 227" o:spid="_x0000_s1372" style="position:absolute;left:6185;top:452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JsD8UA&#10;AADcAAAADwAAAGRycy9kb3ducmV2LnhtbESPUWvCMBSF3wf7D+EO9jbTORm1GqWKgjAY2A308ZJc&#10;m7LmpjRR679fBgMfD+ec73Dmy8G14kJ9aDwreB1lIIi1Nw3XCr6/ti85iBCRDbaeScGNAiwXjw9z&#10;LIy/8p4uVaxFgnAoUIGNsSukDNqSwzDyHXHyTr53GJPsa2l6vCa4a+U4y96lw4bTgsWO1pb0T3V2&#10;CjRt7FF/Vod8fyxXq40p3fmjVOr5aShnICIN8R7+b++MgrfJFP7Op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8mwPxQAAANwAAAAPAAAAAAAAAAAAAAAAAJgCAABkcnMv&#10;ZG93bnJldi54bWxQSwUGAAAAAAQABAD1AAAAigMAAAAA&#10;" fillcolor="#303030" stroked="f"/>
                  <v:rect id="Rectangle 228" o:spid="_x0000_s1373" style="position:absolute;left:6185;top:453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rBQcQA&#10;AADcAAAADwAAAGRycy9kb3ducmV2LnhtbERPTWsCMRC9F/wPYYTeNKultm6NooJQhRa7tYfepptx&#10;d3EzCUnU7b9vDkKPj/c9W3SmFRfyobGsYDTMQBCXVjdcKTh8bgbPIEJE1thaJgW/FGAx793NMNf2&#10;yh90KWIlUgiHHBXUMbpcylDWZDAMrSNO3NF6gzFBX0nt8ZrCTSvHWTaRBhtODTU6WtdUnoqzUbA9&#10;796/3MZtV+2+KJ/e9v57uv5R6r7fLV9AROriv/jmftUKHh7T/HQmHQ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6wUHEAAAA3AAAAA8AAAAAAAAAAAAAAAAAmAIAAGRycy9k&#10;b3ducmV2LnhtbFBLBQYAAAAABAAEAPUAAACJAwAAAAA=&#10;" fillcolor="#2e2e2e" stroked="f"/>
                  <v:rect id="Rectangle 229" o:spid="_x0000_s1374" style="position:absolute;left:6185;top:454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aWr8QA&#10;AADcAAAADwAAAGRycy9kb3ducmV2LnhtbESPQWuDQBSE74H+h+UFektWTVuCySpWEHIrSUogt4f7&#10;qjbuW3G3xv77bqHQ4zAz3zD7fDa9mGh0nWUF8ToCQVxb3XGj4P1crbYgnEfW2FsmBd/kIM8eFntM&#10;tb3zkaaTb0SAsEtRQev9kErp6pYMurUdiIP3YUeDPsixkXrEe4CbXiZR9CINdhwWWhyobKm+nb6M&#10;gte40KWWF0wKfjp8Xqv5beOOSj0u52IHwtPs/8N/7YNWsHmO4f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2lq/EAAAA3AAAAA8AAAAAAAAAAAAAAAAAmAIAAGRycy9k&#10;b3ducmV2LnhtbFBLBQYAAAAABAAEAPUAAACJAwAAAAA=&#10;" fillcolor="#2c2c2c" stroked="f"/>
                  <v:rect id="Rectangle 230" o:spid="_x0000_s1375" style="position:absolute;left:6185;top:454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ee1MQA&#10;AADcAAAADwAAAGRycy9kb3ducmV2LnhtbESP0WoCMRRE3wv9h3ALvpSaVWlpt0YRUZC+1fYDLpvb&#10;3W2TmzWJZt2vbwTBx2FmzjDzZW+NOJEPrWMFk3EBgrhyuuVawffX9ukVRIjIGo1jUnCmAMvF/d0c&#10;S+0Sf9JpH2uRIRxKVNDE2JVShqohi2HsOuLs/ThvMWbpa6k9pgy3Rk6L4kVabDkvNNjRuqHqb3+0&#10;CoZfMyR/2OyGN/1oKX6kkEyt1OihX72DiNTHW/ja3mkFs+cpXM7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3ntTEAAAA3AAAAA8AAAAAAAAAAAAAAAAAmAIAAGRycy9k&#10;b3ducmV2LnhtbFBLBQYAAAAABAAEAPUAAACJAwAAAAA=&#10;" fillcolor="#2a2a2a" stroked="f"/>
                  <v:rect id="Rectangle 231" o:spid="_x0000_s1376" style="position:absolute;left:6185;top:455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lavcYA&#10;AADcAAAADwAAAGRycy9kb3ducmV2LnhtbESP0WoCMRRE3wv9h3ALfSmatWLRrVFE2+JDEap+wHVz&#10;3Wzd3KxJquvfG0Ho4zAzZ5jxtLW1OJEPlWMFvW4GgrhwuuJSwXbz2RmCCBFZY+2YFFwowHTy+DDG&#10;XLsz/9BpHUuRIBxyVGBibHIpQ2HIYui6hjh5e+ctxiR9KbXHc4LbWr5m2Zu0WHFaMNjQ3FBxWP9Z&#10;Bav9dvW1uxiz+Dj63styFxffvyOlnp/a2TuISG38D9/bS62gP+jD7Uw6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lavcYAAADcAAAADwAAAAAAAAAAAAAAAACYAgAAZHJz&#10;L2Rvd25yZXYueG1sUEsFBgAAAAAEAAQA9QAAAIsDAAAAAA==&#10;" fillcolor="#282828" stroked="f"/>
                  <v:rect id="Rectangle 232" o:spid="_x0000_s1377" style="position:absolute;left:6185;top:456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gZycYA&#10;AADcAAAADwAAAGRycy9kb3ducmV2LnhtbESPzWvCQBTE74L/w/IEb7rxoyLRVVpFWujFz4O3Z/aZ&#10;RLNvQ3araf/6riB4HGbmN8x0XptC3KhyuWUFvW4EgjixOudUwX636oxBOI+ssbBMCn7JwXzWbEwx&#10;1vbOG7ptfSoChF2MCjLvy1hKl2Rk0HVtSRy8s60M+iCrVOoK7wFuCtmPopE0mHNYyLCkRUbJdftj&#10;FOSX76Nbfy4Hw/7f5mBOiS5GH16pdqt+n4DwVPtX+Nn+0goGb0N4nA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gZycYAAADcAAAADwAAAAAAAAAAAAAAAACYAgAAZHJz&#10;L2Rvd25yZXYueG1sUEsFBgAAAAAEAAQA9QAAAIsDAAAAAA==&#10;" fillcolor="#262626" stroked="f"/>
                  <v:rect id="Rectangle 233" o:spid="_x0000_s1378" style="position:absolute;left:6185;top:457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iJLMYA&#10;AADcAAAADwAAAGRycy9kb3ducmV2LnhtbESPQWsCMRSE7wX/Q3iCl1Kz1Sp1axQpVHsR7LbFHh+b&#10;525w87Ikqa7/vikIHoeZ+YaZLzvbiBP5YBwreBxmIIhLpw1XCr4+3x6eQYSIrLFxTAouFGC56N3N&#10;MdfuzB90KmIlEoRDjgrqGNtcylDWZDEMXUucvIPzFmOSvpLa4znBbSNHWTaVFg2nhRpbeq2pPBa/&#10;VoEx0/vVfr3d7YqxY795ml1+vqNSg363egERqYu38LX9rhWMJxP4P5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iJLMYAAADcAAAADwAAAAAAAAAAAAAAAACYAgAAZHJz&#10;L2Rvd25yZXYueG1sUEsFBgAAAAAEAAQA9QAAAIsDAAAAAA==&#10;" fillcolor="#242424" stroked="f"/>
                  <v:rect id="Rectangle 234" o:spid="_x0000_s1379" style="position:absolute;left:6185;top:458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duqccA&#10;AADcAAAADwAAAGRycy9kb3ducmV2LnhtbESPT2vCQBTE74LfYXlCL6IbbRskdRVRSu2h9S+eH9nX&#10;bDD7NmS3Me2n7xYKPQ4z8xtmvuxsJVpqfOlYwWScgCDOnS65UHA+PY9mIHxA1lg5JgVf5GG56Pfm&#10;mGl34wO1x1CICGGfoQITQp1J6XNDFv3Y1cTR+3CNxRBlU0jd4C3CbSWnSZJKiyXHBYM1rQ3l1+On&#10;VbBPXy6r13c/fdhtD29tO9wYt/tW6m7QrZ5ABOrCf/ivvdUK7h9T+D0Tj4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HbqnHAAAA3AAAAA8AAAAAAAAAAAAAAAAAmAIAAGRy&#10;cy9kb3ducmV2LnhtbFBLBQYAAAAABAAEAPUAAACMAwAAAAA=&#10;" fillcolor="#222" stroked="f"/>
                  <v:rect id="Rectangle 235" o:spid="_x0000_s1380" style="position:absolute;left:6185;top:458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rk+8QA&#10;AADcAAAADwAAAGRycy9kb3ducmV2LnhtbESPT4vCMBTE74LfITzBm6b+361GEUHwoIdVWfb4aJ5t&#10;tXkpTaz12xtB2OMwM79hFqvGFKKmyuWWFQz6EQjixOqcUwXn07b3BcJ5ZI2FZVLwJAerZbu1wFjb&#10;B/9QffSpCBB2MSrIvC9jKV2SkUHXtyVx8C62MuiDrFKpK3wEuCnkMIqm0mDOYSHDkjYZJbfj3SjY&#10;N3+b78H4QPY8qtP7Pvm9Tp9DpbqdZj0H4anx/+FPe6cVjCYz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a5PvEAAAA3AAAAA8AAAAAAAAAAAAAAAAAmAIAAGRycy9k&#10;b3ducmV2LnhtbFBLBQYAAAAABAAEAPUAAACJAwAAAAA=&#10;" fillcolor="#202020" stroked="f"/>
                  <v:rect id="Rectangle 236" o:spid="_x0000_s1381" style="position:absolute;left:6185;top:459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0eOsAA&#10;AADcAAAADwAAAGRycy9kb3ducmV2LnhtbERPTYvCMBC9C/6HMAt701QXRatRxEXwIIi6ex+bsena&#10;TLpNrPXfm4Pg8fG+58vWlqKh2heOFQz6CQjizOmCcwU/p01vAsIHZI2lY1LwIA/LRbczx1S7Ox+o&#10;OYZcxBD2KSowIVSplD4zZNH3XUUcuYurLYYI61zqGu8x3JZymCRjabHg2GCworWh7Hq8WQX/h3DW&#10;ezO6YqPd3/c03+zc4Fepz492NQMRqA1v8cu91Qq+RnFtPBOP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0eOsAAAADcAAAADwAAAAAAAAAAAAAAAACYAgAAZHJzL2Rvd25y&#10;ZXYueG1sUEsFBgAAAAAEAAQA9QAAAIUDAAAAAA==&#10;" fillcolor="#1e1e1e" stroked="f"/>
                  <v:rect id="Rectangle 237" o:spid="_x0000_s1382" style="position:absolute;left:6185;top:460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VvsQA&#10;AADcAAAADwAAAGRycy9kb3ducmV2LnhtbESPQWvCQBSE7wX/w/KE3uqmVkWjq4ggFEHBtOD1mX0m&#10;odm3YXeNqb++WxA8DjPzDbNYdaYWLTlfWVbwPkhAEOdWV1wo+P7avk1B+ICssbZMCn7Jw2rZe1lg&#10;qu2Nj9RmoRARwj5FBWUITSqlz0sy6Ae2IY7exTqDIUpXSO3wFuGmlsMkmUiDFceFEhvalJT/ZFej&#10;gPaTQ3vZ4V27zejYzfb6PDpppV773XoOIlAXnuFH+1Mr+BjP4P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sFb7EAAAA3AAAAA8AAAAAAAAAAAAAAAAAmAIAAGRycy9k&#10;b3ducmV2LnhtbFBLBQYAAAAABAAEAPUAAACJAwAAAAA=&#10;" fillcolor="#1c1c1c" stroked="f"/>
                  <v:rect id="Rectangle 238" o:spid="_x0000_s1383" style="position:absolute;left:6185;top:461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1nMAA&#10;AADcAAAADwAAAGRycy9kb3ducmV2LnhtbERPy4rCMBTdD/gP4QpuBk1VEOkYZRAFF0J9LVzeae60&#10;pc1NSaLWvzcLweXhvBerzjTiTs5XlhWMRwkI4tzqigsFl/N2OAfhA7LGxjIpeJKH1bL3tcBU2wcf&#10;6X4KhYgh7FNUUIbQplL6vCSDfmRb4sj9W2cwROgKqR0+Yrhp5CRJZtJgxbGhxJbWJeX16WYU/PG+&#10;bmoy7rpxB33u1tn3M8uUGvS73x8QgbrwEb/dO61gOovz45l4BO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K1nMAAAADcAAAADwAAAAAAAAAAAAAAAACYAgAAZHJzL2Rvd25y&#10;ZXYueG1sUEsFBgAAAAAEAAQA9QAAAIUDAAAAAA==&#10;" fillcolor="#1a1a1a" stroked="f"/>
                  <v:rect id="Rectangle 239" o:spid="_x0000_s1384" style="position:absolute;left:6185;top:46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ZeacUA&#10;AADcAAAADwAAAGRycy9kb3ducmV2LnhtbESPQWvCQBSE7wX/w/IEb7qJtrakrkGFglh6aCp4fWSf&#10;STD7NmTXJO2vdwWhx2FmvmFW6WBq0VHrKssK4lkEgji3uuJCwfHnY/oGwnlkjbVlUvBLDtL16GmF&#10;ibY9f1OX+UIECLsEFZTeN4mULi/JoJvZhjh4Z9sa9EG2hdQt9gFuajmPoqU0WHFYKLGhXUn5Jbua&#10;QFmQ/XIvh2duPl+z4bLf/p0OW6Um42HzDsLT4P/Dj/ZeK1gsY7ifC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pl5pxQAAANwAAAAPAAAAAAAAAAAAAAAAAJgCAABkcnMv&#10;ZG93bnJldi54bWxQSwUGAAAAAAQABAD1AAAAigMAAAAA&#10;" fillcolor="#181818" stroked="f"/>
                  <v:rect id="Rectangle 240" o:spid="_x0000_s1385" style="position:absolute;left:6185;top:46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1hk8gA&#10;AADcAAAADwAAAGRycy9kb3ducmV2LnhtbESPW2vCQBSE3wv9D8sRfKsbLw2SuoZU1JbSFy/Y10P2&#10;mIRmz6bZVVN/vSsU+jjMzDfMLO1MLc7UusqyguEgAkGcW11xoWC/Wz1NQTiPrLG2TAp+yUE6f3yY&#10;YaLthTd03vpCBAi7BBWU3jeJlC4vyaAb2IY4eEfbGvRBtoXULV4C3NRyFEWxNFhxWCixoUVJ+ff2&#10;ZBSsF8u3yaQ7bD5O1ac8fr3Gz9n1R6l+r8teQHjq/H/4r/2uFYzjEdzPhCM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HWGTyAAAANwAAAAPAAAAAAAAAAAAAAAAAJgCAABk&#10;cnMvZG93bnJldi54bWxQSwUGAAAAAAQABAD1AAAAjQMAAAAA&#10;" fillcolor="#161616" stroked="f"/>
                  <v:rect id="Rectangle 241" o:spid="_x0000_s1386" style="position:absolute;left:6185;top:463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onaMUA&#10;AADcAAAADwAAAGRycy9kb3ducmV2LnhtbESPQWvCQBSE7wX/w/IEb3VjxVSiq4hQFQ8VrQjeHtnX&#10;JDT7Nuyumvx7t1DocZiZb5j5sjW1uJPzlWUFo2ECgji3uuJCwfnr43UKwgdkjbVlUtCRh+Wi9zLH&#10;TNsHH+l+CoWIEPYZKihDaDIpfV6SQT+0DXH0vq0zGKJ0hdQOHxFuavmWJKk0WHFcKLGhdUn5z+lm&#10;FLjLYeO6dDvZdev9Rd6qz/fmSkoN+u1qBiJQG/7Df+2dVjBOx/B7Jh4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idoxQAAANwAAAAPAAAAAAAAAAAAAAAAAJgCAABkcnMv&#10;ZG93bnJldi54bWxQSwUGAAAAAAQABAD1AAAAigMAAAAA&#10;" fillcolor="#141414" stroked="f"/>
                  <v:rect id="Rectangle 242" o:spid="_x0000_s1387" style="position:absolute;left:6185;top:464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JB8MUA&#10;AADcAAAADwAAAGRycy9kb3ducmV2LnhtbESPQWvCQBSE74L/YXlCb3VjKyLRVSRWsEgLVQ8eH9ln&#10;Es2+DbtrjP++Wyh4HGbmG2a+7EwtWnK+sqxgNExAEOdWV1woOB42r1MQPiBrrC2Tggd5WC76vTmm&#10;2t75h9p9KESEsE9RQRlCk0rp85IM+qFtiKN3ts5giNIVUju8R7ip5VuSTKTBiuNCiQ1lJeXX/c0o&#10;+N49vlpts/H14/NUrS+0y8LGKfUy6FYzEIG68Az/t7dawftkDH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EkHwxQAAANwAAAAPAAAAAAAAAAAAAAAAAJgCAABkcnMv&#10;ZG93bnJldi54bWxQSwUGAAAAAAQABAD1AAAAigMAAAAA&#10;" fillcolor="#121212" stroked="f"/>
                  <v:rect id="Rectangle 243" o:spid="_x0000_s1388" style="position:absolute;left:6185;top:465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r88UA&#10;AADcAAAADwAAAGRycy9kb3ducmV2LnhtbESPT4vCMBTE78J+h/AW9iKauosi1SgqCLLgwT+Ix0fz&#10;bKrNS2midvfTG0HwOMzMb5jxtLGluFHtC8cKet0EBHHmdMG5gv1u2RmC8AFZY+mYFPyRh+nkozXG&#10;VLs7b+i2DbmIEPYpKjAhVKmUPjNk0XddRRy9k6sthijrXOoa7xFuS/mdJANpseC4YLCihaHssr1a&#10;BcffYfvQvsz35ty7+lXVrNf/pJX6+mxmIxCBmvAOv9orreBn0IfnmXg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ZevzxQAAANwAAAAPAAAAAAAAAAAAAAAAAJgCAABkcnMv&#10;ZG93bnJldi54bWxQSwUGAAAAAAQABAD1AAAAigMAAAAA&#10;" fillcolor="#101010" stroked="f"/>
                  <v:rect id="Rectangle 244" o:spid="_x0000_s1389" style="position:absolute;left:6185;top:465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srDMQA&#10;AADcAAAADwAAAGRycy9kb3ducmV2LnhtbESPS4vCMBSF98L8h3AHZqepCkU6psUHiptZ+EBwd23u&#10;tMXmpjSx1n8/GRBcHs7j48yz3tSio9ZVlhWMRxEI4tzqigsFp+NmOAPhPLLG2jIpeJKDLP0YzDHR&#10;9sF76g6+EGGEXYIKSu+bREqXl2TQjWxDHLxf2xr0QbaF1C0+wrip5SSKYmmw4kAosaFVSfntcDeB&#10;e31Gfre+nS/denOyq+tysf3plfr67BffIDz1/h1+tXdawTSO4f9MOA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bKwzEAAAA3AAAAA8AAAAAAAAAAAAAAAAAmAIAAGRycy9k&#10;b3ducmV2LnhtbFBLBQYAAAAABAAEAPUAAACJAwAAAAA=&#10;" fillcolor="#0e0e0e" stroked="f"/>
                  <v:rect id="Rectangle 245" o:spid="_x0000_s1390" style="position:absolute;left:6185;top:466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O9DcIA&#10;AADcAAAADwAAAGRycy9kb3ducmV2LnhtbESPwWrDMBBE74X+g9hCb7WcBtziWgkhEOg1TkivW2tj&#10;K7FWwlJs9++rQqDHYWbeMNV6tr0YaQjGsYJFloMgbpw23Co4HnYv7yBCRNbYOyYFPxRgvXp8qLDU&#10;buI9jXVsRYJwKFFBF6MvpQxNRxZD5jxx8s5usBiTHFqpB5wS3PbyNc8LadFwWujQ07aj5lrfrAL3&#10;3ejFqI2p8/7Gp/biv+rolXp+mjcfICLN8T98b39qBcviDf7OpCM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I70NwgAAANwAAAAPAAAAAAAAAAAAAAAAAJgCAABkcnMvZG93&#10;bnJldi54bWxQSwUGAAAAAAQABAD1AAAAhwMAAAAA&#10;" fillcolor="#0c0c0c" stroked="f"/>
                  <v:rect id="Rectangle 246" o:spid="_x0000_s1391" style="position:absolute;left:6185;top:467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fYMMMA&#10;AADcAAAADwAAAGRycy9kb3ducmV2LnhtbERPTWvCQBC9F/wPywi9NZs0YGPMKkEoFoRCbUG9Ddkx&#10;CWZnQ3Y18d93D4UeH++72EymE3caXGtZQRLFIIgrq1uuFfx8v79kIJxH1thZJgUPcrBZz54KzLUd&#10;+YvuB1+LEMIuRwWN930upasaMugi2xMH7mIHgz7AoZZ6wDGEm06+xvFCGmw5NDTY07ah6nq4GQU6&#10;Gz+zZTWVp/549uYtTvdpslPqeT6VKxCeJv8v/nN/aAXpIqwNZ8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fYMMMAAADcAAAADwAAAAAAAAAAAAAAAACYAgAAZHJzL2Rv&#10;d25yZXYueG1sUEsFBgAAAAAEAAQA9QAAAIgDAAAAAA==&#10;" fillcolor="#0a0a0a" stroked="f"/>
                  <v:rect id="Rectangle 247" o:spid="_x0000_s1392" style="position:absolute;left:6185;top:468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Gpk8UA&#10;AADcAAAADwAAAGRycy9kb3ducmV2LnhtbESP0WoCMRRE3wv9h3ALvohma6vYrVGqVFHoQ9V+wGVz&#10;zS7d3CxJdNe/NwWhj8PMnGFmi87W4kI+VI4VPA8zEMSF0xUbBT/H9WAKIkRkjbVjUnClAIv548MM&#10;c+1a3tPlEI1IEA45KihjbHIpQ1GSxTB0DXHyTs5bjEl6I7XHNsFtLUdZNpEWK04LJTa0Kqn4PZyt&#10;gvHG7PTJ1L5b2pH+DF/ffXptleo9dR/vICJ18T98b2+1gpfJG/ydS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0amTxQAAANwAAAAPAAAAAAAAAAAAAAAAAJgCAABkcnMv&#10;ZG93bnJldi54bWxQSwUGAAAAAAQABAD1AAAAigMAAAAA&#10;" fillcolor="#080808" stroked="f"/>
                  <v:rect id="Rectangle 248" o:spid="_x0000_s1393" style="position:absolute;left:6185;top:469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Ws4sAA&#10;AADcAAAADwAAAGRycy9kb3ducmV2LnhtbERPS0vDQBC+C/6HZQRvduODVmK3RQSp3nQN9jpkxySY&#10;nQ270zb+e+cgePz43uvtHEdzpFyGxA6uFxUY4jaFgTsHzcfz1T2YIsgBx8Tk4IcKbDfnZ2usQzrx&#10;Ox29dEZDuNTooBeZamtL21PEskgTsXJfKUcUhbmzIeNJw+Nob6pqaSMOrA09TvTUU/vtD9HBrTRZ&#10;PnfL3b4J+8Obf/Xt3co7d3kxPz6AEZrlX/znfgnqW+l8PaNHw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Ws4sAAAADcAAAADwAAAAAAAAAAAAAAAACYAgAAZHJzL2Rvd25y&#10;ZXYueG1sUEsFBgAAAAAEAAQA9QAAAIUDAAAAAA==&#10;" fillcolor="#060606" stroked="f"/>
                  <v:rect id="Rectangle 249" o:spid="_x0000_s1394" style="position:absolute;left:6185;top:46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d6MMA&#10;AADcAAAADwAAAGRycy9kb3ducmV2LnhtbESPQWvCQBSE74L/YXmCt7pJhVaiq4gS8NJWo6DHR/aZ&#10;BLNvQ3Zr0n/fFQSPw8x8wyxWvanFnVpXWVYQTyIQxLnVFRcKTsf0bQbCeWSNtWVS8EcOVsvhYIGJ&#10;th0f6J75QgQIuwQVlN43iZQuL8mgm9iGOHhX2xr0QbaF1C12AW5q+R5FH9JgxWGhxIY2JeW37Nco&#10;uHTxbYs/e1N9f01TNOcM92mm1HjUr+cgPPX+FX62d1rB9DOGx5lw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d6MMAAADcAAAADwAAAAAAAAAAAAAAAACYAgAAZHJzL2Rv&#10;d25yZXYueG1sUEsFBgAAAAAEAAQA9QAAAIgDAAAAAA==&#10;" fillcolor="#040404" stroked="f"/>
                  <v:rect id="Rectangle 250" o:spid="_x0000_s1395" style="position:absolute;left:6185;top:470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hUUcYA&#10;AADcAAAADwAAAGRycy9kb3ducmV2LnhtbESPT0sDMRTE74LfITyhF2mzVuyftWlpCwtePLjK9vq6&#10;eW62bl6WJG3Xb28EweMwM79hVpvBduJCPrSOFTxMMhDEtdMtNwo+3ovxAkSIyBo7x6TgmwJs1rc3&#10;K8y1u/IbXcrYiAThkKMCE2OfSxlqQxbDxPXEyft03mJM0jdSe7wmuO3kNMtm0mLLacFgT3tD9Vd5&#10;tgqKw27bVyfjl8XxVL3Onqis8F6p0d2wfQYRaYj/4b/2i1bwOJ/C75l0B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hUUcYAAADcAAAADwAAAAAAAAAAAAAAAACYAgAAZHJz&#10;L2Rvd25yZXYueG1sUEsFBgAAAAAEAAQA9QAAAIsDAAAAAA==&#10;" fillcolor="#020202" stroked="f"/>
                  <v:rect id="Rectangle 251" o:spid="_x0000_s1396" style="position:absolute;left:6185;top:4714;width:1200;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3QxscA&#10;AADcAAAADwAAAGRycy9kb3ducmV2LnhtbESPT2sCMRTE74LfITzBm2brn9ZujaKC4EWotod6e25e&#10;dxc3L2sSde2nN4VCj8PM/IaZzhtTiSs5X1pW8NRPQBBnVpecK/j8WPcmIHxA1lhZJgV38jCftVtT&#10;TLW98Y6u+5CLCGGfooIihDqV0mcFGfR9WxNH79s6gyFKl0vt8BbhppKDJHmWBkuOCwXWtCooO+0v&#10;RsHydbI8v494+7M7HujwdTyNBy5RqttpFm8gAjXhP/zX3mgFw5ch/J6JR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90MbHAAAA3AAAAA8AAAAAAAAAAAAAAAAAmAIAAGRy&#10;cy9kb3ducmV2LnhtbFBLBQYAAAAABAAEAPUAAACMAwAAAAA=&#10;" fillcolor="black" stroked="f"/>
                  <v:shape id="Freeform 252" o:spid="_x0000_s1397" style="position:absolute;left:6189;top:3808;width:1194;height:906;visibility:visible;mso-wrap-style:square;v-text-anchor:top" coordsize="1194,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AVSMUA&#10;AADcAAAADwAAAGRycy9kb3ducmV2LnhtbESPQYvCMBSE78L+h/AEL7Kmq9LVahRdEQS9rApeH82z&#10;LTYvpclq9dcbQdjjMDPfMNN5Y0pxpdoVlhV89SIQxKnVBWcKjof15wiE88gaS8uk4E4O5rOP1hQT&#10;bW/8S9e9z0SAsEtQQe59lUjp0pwMup6tiIN3trVBH2SdSV3jLcBNKftRFEuDBYeFHCv6ySm97P+M&#10;gjGu+9vliS5l93HcxcPlbnUYj5TqtJvFBISnxv+H3+2NVjD4HsLrTDgC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BVIxQAAANwAAAAPAAAAAAAAAAAAAAAAAJgCAABkcnMv&#10;ZG93bnJldi54bWxQSwUGAAAAAAQABAD1AAAAigMAAAAA&#10;" path="m81,424r1,-12l84,401r5,-21l98,359r8,-19l116,322r12,-16l140,291r7,-7l153,278r7,-7l167,266r7,-5l182,256r8,-4l197,249r9,-3l214,244r8,-3l231,239r8,l248,239r8,l265,239r8,2l282,242r8,4l297,247r8,4l312,254r7,5l325,263r9,5l341,273r3,-15l349,242r5,-13l361,215r7,-11l376,194r10,-11l396,175r10,-7l417,163r11,-5l438,155r12,l462,155r12,1l481,158r6,2l496,163r8,5l514,173r7,7l530,188r6,9l545,205r5,10l548,207r-2,-8l545,188r,-8l545,172r1,-9l548,155r2,-9l553,138r4,-8l560,123r3,-7l568,111r7,-7l580,99r7,-3l592,94r3,-3l600,91r5,-2l611,89r5,l621,89r5,2l631,91r3,1l639,96r5,2l648,101r5,3l656,109r5,5l668,106r8,-5l683,94r9,-5l700,86r8,-4l719,79r8,-2l735,76r9,l754,76r8,1l771,79r10,3l789,86r9,3l801,77r4,-11l810,55r6,-10l823,35r7,-8l837,20r8,-7l853,8r9,-3l870,2,880,r9,l899,r8,2l918,5r5,3l929,12r5,3l940,18r10,10l958,39r7,11l972,64r5,13l982,94r5,-2l994,91r6,-2l1005,89r12,2l1029,92r12,4l1053,101r10,7l1073,116r10,8l1091,135r9,11l1108,160r5,13l1120,187r3,15l1127,219r2,12l1130,242r,14l1130,268r-1,11l1127,291r-2,12l1122,315r7,l1137,316r7,2l1150,322r7,5l1162,332r7,5l1174,343r3,7l1183,359r3,8l1189,375r2,9l1193,394r1,10l1194,414r,12l1193,439r-4,12l1184,461r-5,12l1172,481r-6,9l1159,498r2,21l1161,540r-2,21l1157,581r-5,18l1147,618r-7,18l1134,653r-11,15l1113,684r-10,13l1090,709r-12,10l1071,722r-8,5l1056,731r-7,3l1041,736r-7,3l1021,741r-14,2l994,741r-12,-2l978,748r-3,8l972,763r-4,6l963,775r-5,5l953,785r-7,3l941,791r-7,2l928,795r-5,l916,795r-7,l902,793r-6,-3l887,785r-8,-7l872,769r-5,-8l867,761r-7,14l855,786r-7,10l840,807r-8,8l823,823r-8,7l805,835r-11,4l783,842r-10,2l761,845r-10,-1l739,842r-12,-3l717,833r-9,6l702,842r-9,3l685,849r-9,1l668,854r-7,l653,855r-9,2l636,857r-9,l619,855r-8,-1l604,854r-9,-4l587,849r-7,6l573,864r-6,5l558,876r-7,5l543,886r-7,5l528,894r-9,3l513,901r-9,2l496,904r-9,2l479,906r-9,l462,906r-8,l447,904r-9,-3l430,899r-8,-3l415,892r-9,-3l398,884r-7,-5l384,874r-8,-7l369,860r-6,-6l356,845r-5,-8l344,828r-3,-5l337,817r-5,5l327,827r-5,3l317,832r-5,3l307,837r-5,l297,837r-5,l287,835r-7,-2l275,832r-5,-4l266,823r-5,-3l258,815r-5,-7l251,801r-3,-5l246,790r-2,-9l243,775r,-7l243,759r-12,7l219,771r-12,4l195,776r-11,l174,775r-12,-2l150,769r-10,-5l128,758r-10,-7l109,741,99,731,91,721,84,707,77,694,67,690,57,684r-8,-7l40,670r-8,-8l25,652,18,641,13,630,8,618,5,606,3,593,,579,,566,,552,1,539,3,525,5,515r2,-8l10,498r3,-8l22,475r5,-9l30,460r7,-5l42,448r5,-5l54,438r6,-4l66,429r6,-1l81,424r,e" filled="f" strokeweight="1.85pt">
                    <v:path arrowok="t" o:connecttype="custom" o:connectlocs="106,340;160,271;206,246;256,239;305,251;344,258;386,183;450,155;504,168;550,215;546,163;563,116;595,91;626,91;653,104;692,89;744,76;798,89;830,27;880,0;929,12;972,64;1005,89;1073,116;1120,187;1130,268;1137,316;1174,343;1193,394;1184,461;1161,540;1134,653;1071,722;1021,741;972,763;941,791;902,793;867,761;823,823;761,845;702,842;653,855;604,854;558,876;513,901;462,906;415,892;369,860;337,817;307,837;275,832;251,801;243,759;174,775;109,741;57,684;13,630;0,552;13,490;47,443;81,424" o:connectangles="0,0,0,0,0,0,0,0,0,0,0,0,0,0,0,0,0,0,0,0,0,0,0,0,0,0,0,0,0,0,0,0,0,0,0,0,0,0,0,0,0,0,0,0,0,0,0,0,0,0,0,0,0,0,0,0,0,0,0,0,0"/>
                  </v:shape>
                  <v:shape id="Picture 253" o:spid="_x0000_s1398" type="#_x0000_t75" style="position:absolute;left:6255;top:4131;width:912;height: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K1E/EAAAA3AAAAA8AAABkcnMvZG93bnJldi54bWxEj9FqwkAURN8L/sNyhb41G01ra3QVEQSR&#10;Kpj2Ay7ZaxLN3g3ZTUz/visU+jjMzBlmuR5MLXpqXWVZwSSKQRDnVldcKPj+2r18gHAeWWNtmRT8&#10;kIP1avS0xFTbO5+pz3whAoRdigpK75tUSpeXZNBFtiEO3sW2Bn2QbSF1i/cAN7WcxvFMGqw4LJTY&#10;0Lak/JZ1RsFcX+bHrNOn6+s00bvPPR5whko9j4fNAoSnwf+H/9p7rSB5f4PHmXAE5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K1E/EAAAA3AAAAA8AAAAAAAAAAAAAAAAA&#10;nwIAAGRycy9kb3ducmV2LnhtbFBLBQYAAAAABAAEAPcAAACQAwAAAAA=&#10;">
                    <v:imagedata r:id="rId44" o:title=""/>
                  </v:shape>
                  <v:shape id="Freeform 254" o:spid="_x0000_s1399" style="position:absolute;left:6258;top:4135;width:908;height:399;visibility:visible;mso-wrap-style:square;v-text-anchor:top" coordsize="908,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62jcUA&#10;AADcAAAADwAAAGRycy9kb3ducmV2LnhtbESPQWvCQBSE7wX/w/KE3upGRSvRVaRQkNKDNSIeH9ln&#10;Esy+Ddk1bvrrXaHQ4zAz3zCrTTC16Kh1lWUF41ECgji3uuJCwTH7fFuAcB5ZY22ZFPTkYLMevKww&#10;1fbOP9QdfCEihF2KCkrvm1RKl5dk0I1sQxy9i20N+ijbQuoW7xFuajlJkrk0WHFcKLGhj5Ly6+Fm&#10;FITJfpHsrp05Bnua9f139nv+ypR6HYbtEoSn4P/Df+2dVjB9n8PzTDw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aNxQAAANwAAAAPAAAAAAAAAAAAAAAAAJgCAABkcnMv&#10;ZG93bnJldi54bWxQSwUGAAAAAAQABAD1AAAAigMAAAAA&#10;" path="m61,186r3,-10l69,166r5,-8l81,149r7,-8l96,134r10,-6l116,123r10,-6l138,112r12,-3l162,107r13,-1l187,106r14,l214,107r12,2l236,112r12,4l258,119r3,-7l265,106r5,-5l275,94r5,-5l287,85r7,-5l300,77r9,-3l317,72r7,-2l334,69r8,l351,69r10,l369,70r7,2l385,74r6,3l396,79r7,3l408,87r5,4l418,96r-1,-4l415,87r,-3l413,79r2,-4l415,72r2,-5l418,64r2,-4l423,57r5,-7l437,45r8,-3l454,40r7,-2l469,38r7,l482,40r9,3l496,47r7,3l515,45r11,-5l540,37r12,-2l565,33r14,l592,35r14,3l606,38r3,-5l612,28r4,-5l621,20r5,-5l631,11r5,-3l643,6r7,-1l655,3r6,-2l668,r9,l683,1r7,l697,3r8,2l714,8r6,5l727,16r7,5l739,28r3,5l746,40r10,-2l764,38r10,l783,40r8,2l800,43r8,4l817,50r6,3l830,59r7,5l842,69r5,6l850,82r4,7l857,96r2,5l859,107r,5l859,117r-2,6l855,128r-1,5l852,138r7,l864,139r5,l874,141r10,5l892,151r7,7l901,161r3,4l906,168r,5l908,176r,5l908,186r-2,7l904,198r-3,5l896,208r-4,4l887,215r-6,3l882,229r,8l882,247r-3,9l877,264r-5,8l867,279r-7,9l854,294r-7,7l837,306r-9,5l818,316r-10,4l796,323r-12,2l776,326r-10,l756,326r-10,-1l742,328r-5,3l729,338r-5,2l719,341r-5,2l707,345r-5,l697,345r-7,l685,345r-5,-2l673,341r-5,-1l663,336r-7,-3l651,328r-5,-5l643,318r-4,7l634,330r-3,5l624,340r-5,5l612,348r-6,4l599,355r-9,2l582,358r-7,l567,360r-9,l550,358r-8,-1l533,355r-10,-3l515,346r-9,-5l499,336r-6,-6l488,323r-4,-7l481,308r,8l479,325r-3,10l472,343r-5,9l462,358r-7,9l447,373r-10,7l425,385r-12,5l401,394r-11,3l378,399r-14,l353,399r-14,l327,395r-12,-1l304,389r-12,-4l282,378r-10,-6l261,365r-5,-5l250,363r-7,4l234,368r-8,l218,368r-9,-1l202,363r-6,-5l192,355r-1,-2l189,350r-2,-4l184,341r,-6l175,338r-8,2l157,340r-9,1l140,341r-8,l123,340r-8,-2l106,336r-8,-3l89,330r-6,-4l76,321r-7,-5l64,311r-5,-7l51,303r-7,-2l37,298r-7,-4l25,291r-5,-5l15,282r-5,-5l7,272,5,266,2,261,,256r,-7l,242r,-5l2,230r3,-8l10,215r7,-7l24,202r8,-5l40,193r11,-5l61,186r,xe" fillcolor="black" strokeweight="0">
                    <v:path arrowok="t" o:connecttype="custom" o:connectlocs="81,149;126,117;187,106;248,116;275,94;309,74;351,69;391,77;418,96;415,75;423,57;461,38;496,47;552,35;606,38;626,15;655,3;690,1;727,16;756,38;800,43;837,64;857,96;857,123;864,139;899,158;908,176;901,203;882,229;872,272;837,306;784,325;742,328;714,343;685,345;656,333;634,330;606,352;567,360;523,352;488,323;476,335;447,373;390,397;327,395;272,372;234,368;196,358;184,341;148,341;106,336;69,316;37,298;10,277;0,249;10,215;51,188" o:connectangles="0,0,0,0,0,0,0,0,0,0,0,0,0,0,0,0,0,0,0,0,0,0,0,0,0,0,0,0,0,0,0,0,0,0,0,0,0,0,0,0,0,0,0,0,0,0,0,0,0,0,0,0,0,0,0,0,0"/>
                  </v:shape>
                  <v:shape id="Freeform 255" o:spid="_x0000_s1400" style="position:absolute;left:6258;top:4135;width:908;height:399;visibility:visible;mso-wrap-style:square;v-text-anchor:top" coordsize="908,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WJo8cA&#10;AADcAAAADwAAAGRycy9kb3ducmV2LnhtbESPQWvCQBSE7wX/w/KEXkQ3RlCJrlJaCrbU0tqa8yP7&#10;zMZm34bsatJ/3y0Uehxm5htmve1tLa7U+sqxgukkAUFcOF1xqeDz43G8BOEDssbaMSn4Jg/bzeBm&#10;jZl2Hb/T9RBKESHsM1RgQmgyKX1hyKKfuIY4eifXWgxRtqXULXYRbmuZJslcWqw4Lhhs6N5Q8XW4&#10;WAX56PX4kif71JynT/mznr0V6UOn1O2wv1uBCNSH//Bfe6cVzBYL+D0Tj4D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ViaPHAAAA3AAAAA8AAAAAAAAAAAAAAAAAmAIAAGRy&#10;cy9kb3ducmV2LnhtbFBLBQYAAAAABAAEAPUAAACMAwAAAAA=&#10;" path="m61,186r3,-10l69,166r5,-8l81,149r7,-8l96,134r10,-6l116,123r10,-6l138,112r12,-3l162,107r13,-1l187,106r14,l214,107r12,2l236,112r12,4l258,119r3,-7l265,106r5,-5l275,94r5,-5l287,85r7,-5l300,77r9,-3l317,72r7,-2l334,69r8,l351,69r10,l369,70r7,2l385,74r6,3l396,79r7,3l408,87r5,4l418,96r-1,-4l415,87r,-3l413,79r2,-4l415,72r2,-5l418,64r2,-4l423,57r5,-7l437,45r8,-3l454,40r7,-2l469,38r7,l482,40r9,3l496,47r7,3l515,45r11,-5l540,37r12,-2l565,33r14,l592,35r14,3l606,38r3,-5l612,28r4,-5l621,20r5,-5l631,11r5,-3l643,6r7,-1l655,3r6,-2l668,r9,l683,1r7,l697,3r8,2l714,8r6,5l727,16r7,5l739,28r3,5l746,40r10,-2l764,38r10,l783,40r8,2l800,43r8,4l817,50r6,3l830,59r7,5l842,69r5,6l850,82r4,7l857,96r2,5l859,107r,5l859,117r-2,6l855,128r-1,5l852,138r7,l864,139r5,l874,141r10,5l892,151r7,7l901,161r3,4l906,168r,5l908,176r,5l908,186r-2,7l904,198r-3,5l896,208r-4,4l887,215r-6,3l882,229r,8l882,247r-3,9l877,264r-5,8l867,279r-7,9l854,294r-7,7l837,306r-9,5l818,316r-10,4l796,323r-12,2l776,326r-10,l756,326r-10,-1l742,328r-5,3l729,338r-5,2l719,341r-5,2l707,345r-5,l697,345r-7,l685,345r-5,-2l673,341r-5,-1l663,336r-7,-3l651,328r-5,-5l643,318r-4,7l634,330r-3,5l624,340r-5,5l612,348r-6,4l599,355r-9,2l582,358r-7,l567,360r-9,l550,358r-8,-1l533,355r-10,-3l515,346r-9,-5l499,336r-6,-6l488,323r-4,-7l481,308r,8l479,325r-3,10l472,343r-5,9l462,358r-7,9l447,373r-10,7l425,385r-12,5l401,394r-11,3l378,399r-14,l353,399r-14,l327,395r-12,-1l304,389r-12,-4l282,378r-10,-6l261,365r-5,-5l250,363r-7,4l234,368r-8,l218,368r-9,-1l202,363r-6,-5l192,355r-1,-2l189,350r-2,-4l184,341r,-6l175,338r-8,2l157,340r-9,1l140,341r-8,l123,340r-8,-2l106,336r-8,-3l89,330r-6,-4l76,321r-7,-5l64,311r-5,-7l51,303r-7,-2l37,298r-7,-4l25,291r-5,-5l15,282r-5,-5l7,272,5,266,2,261,,256r,-7l,242r,-5l2,230r3,-8l10,215r7,-7l24,202r8,-5l40,193r11,-5l61,186r,xe" fillcolor="black" stroked="f">
                    <v:path arrowok="t" o:connecttype="custom" o:connectlocs="81,149;126,117;187,106;248,116;275,94;309,74;351,69;391,77;418,96;415,75;423,57;461,38;496,47;552,35;606,38;626,15;655,3;690,1;727,16;756,38;800,43;837,64;857,96;857,123;864,139;899,158;908,176;901,203;882,229;872,272;837,306;784,325;742,328;714,343;685,345;656,333;634,330;606,352;567,360;523,352;488,323;476,335;447,373;390,397;327,395;272,372;234,368;196,358;184,341;148,341;106,336;69,316;37,298;10,277;0,249;10,215;51,188" o:connectangles="0,0,0,0,0,0,0,0,0,0,0,0,0,0,0,0,0,0,0,0,0,0,0,0,0,0,0,0,0,0,0,0,0,0,0,0,0,0,0,0,0,0,0,0,0,0,0,0,0,0,0,0,0,0,0,0,0"/>
                  </v:shape>
                  <v:shape id="Picture 256" o:spid="_x0000_s1401" type="#_x0000_t75" style="position:absolute;left:6255;top:4131;width:912;height: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XSue8AAAA3AAAAA8AAABkcnMvZG93bnJldi54bWxET80OwUAQvku8w2YkbmyRIGWJSIQDByXO&#10;k+5oS3e26S7at7cHieOX73+5bkwp3lS7wrKC0TACQZxaXXCm4HrZDeYgnEfWWFomBS05WK+6nSXG&#10;2n74TO/EZyKEsItRQe59FUvp0pwMuqGtiAN3t7VBH2CdSV3jJ4SbUo6jaCoNFhwacqxom1P6TF5G&#10;wdadGnq89uZ2pDbTY0ruUdEq1e81mwUIT43/i3/ug1YwmYW14Uw4AnL1B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410rnvAAAANwAAAAPAAAAAAAAAAAAAAAAAJ8CAABkcnMv&#10;ZG93bnJldi54bWxQSwUGAAAAAAQABAD3AAAAiAMAAAAA&#10;">
                    <v:imagedata r:id="rId45" o:title=""/>
                  </v:shape>
                  <v:shape id="Picture 257" o:spid="_x0000_s1402" type="#_x0000_t75" style="position:absolute;left:6754;top:3860;width:464;height: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k33/FAAAA3AAAAA8AAABkcnMvZG93bnJldi54bWxEj09rwkAUxO8Fv8PyhN50o4VWo6sEpaWX&#10;FvyH10f2mY1m34bsmqTfvlsQehxm5jfMct3bSrTU+NKxgsk4AUGcO11yoeB4eB/NQPiArLFyTAp+&#10;yMN6NXhaYqpdxztq96EQEcI+RQUmhDqV0ueGLPqxq4mjd3GNxRBlU0jdYBfhtpLTJHmVFkuOCwZr&#10;2hjKb/u7VaBP1+4j216+kkm7PXeZuXM9/1bqedhnCxCB+vAffrQ/tYKXtzn8nYlH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ZN9/xQAAANwAAAAPAAAAAAAAAAAAAAAA&#10;AJ8CAABkcnMvZG93bnJldi54bWxQSwUGAAAAAAQABAD3AAAAkQMAAAAA&#10;">
                    <v:imagedata r:id="rId46" o:title=""/>
                  </v:shape>
                  <v:shape id="Freeform 258" o:spid="_x0000_s1403" style="position:absolute;left:6756;top:3862;width:460;height:399;visibility:visible;mso-wrap-style:square;v-text-anchor:top" coordsize="460,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fBsEA&#10;AADcAAAADwAAAGRycy9kb3ducmV2LnhtbERPy4rCMBTdD/gP4QruxlSFQapRxAe4cBjaiutLc/vQ&#10;5qY00da/nywGZnk47/V2MI14Uedqywpm0wgEcW51zaWCa3b6XIJwHlljY5kUvMnBdjP6WGOsbc8J&#10;vVJfihDCLkYFlfdtLKXLKzLoprYlDlxhO4M+wK6UusM+hJtGzqPoSxqsOTRU2NK+ovyRPo2C2+H4&#10;k30v7vMk669NklyKPN0XSk3Gw24FwtPg/8V/7rNWsFiG+eFMOA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LnwbBAAAA3AAAAA8AAAAAAAAAAAAAAAAAmAIAAGRycy9kb3du&#10;cmV2LnhtbFBLBQYAAAAABAAEAPUAAACGAwAAAAA=&#10;" path="m32,187r1,-10l35,168r3,-10l42,150r3,-7l50,136r5,-7l60,123r5,-5l71,114r6,-3l84,108r5,-2l96,106r7,l109,108r7,1l121,113r5,3l131,121r2,-7l135,108r1,-6l140,96r3,-5l146,86r4,-4l153,79r4,-3l162,72r3,-2l170,69r5,l179,69r5,l189,70r6,6l202,81r5,6l212,96r,l211,87r,-6l211,72r1,-7l216,59r3,-7l222,47r5,-3l231,42r3,-2l238,40r3,l246,42r3,2l251,47r3,3l261,45r5,-5l273,37r7,-2l286,35r9,l302,37r6,3l312,30r3,-10l317,17r3,-4l324,10r3,-4l329,5r3,-2l335,1,340,r4,l347,1r4,l354,3r5,2l362,8r4,5l369,18r4,5l376,28r2,7l379,42r5,-2l389,40r4,l398,42r5,2l406,45r5,4l415,52r3,3l421,60r4,5l428,70r2,7l432,84r1,7l435,97r2,11l437,119r-2,10l433,140r,l437,140r1,1l443,143r5,3l452,151r3,7l459,166r1,9l460,183r,5l459,195r,5l457,205r-5,9l450,217r-3,3l447,229r,10l447,247r,9l445,264r-3,9l440,281r-3,7l433,294r-3,7l425,308r-5,5l415,316r-5,5l405,325r-7,1l394,328r-5,l384,328r-5,-2l376,333r-5,5l366,343r-7,2l357,345r-3,l351,345r-4,l346,343r-4,-1l340,340r-3,-3l334,333r-4,-3l329,325r-2,-7l325,325r-1,5l320,337r-1,3l315,345r-3,3l308,352r-3,3l300,357r-3,1l292,360r-4,l283,360r-3,l275,358r-4,-1l266,353r-5,-5l258,343r-4,-5l251,332r-3,-9l246,316r-2,-8l244,318r-1,8l241,335r-2,8l238,352r-4,8l231,367r-4,7l222,380r-5,5l211,390r-5,4l199,397r-7,2l185,399r-5,l173,399r-6,-3l160,394r-5,-5l148,385r-5,-6l138,372r-5,-7l133,364r,l131,362r,-2l128,364r-5,3l119,369r-5,l111,369r-5,-2l103,364r-4,-6l98,353r-2,-6l94,342r,-7l89,338r-3,2l81,342r-5,l72,342r-5,l62,340r-3,-2l54,337r-4,-4l47,330r-5,-4l38,323r-3,-5l33,311r-3,-5l27,305r-4,-4l20,300r-3,-4l13,291r-2,-3l6,278,3,268,1,256,,244r1,-5l1,232r2,-8l6,217r4,-7l13,204r4,-7l22,193r5,-3l32,187r,xe" fillcolor="black" strokeweight="0">
                    <v:path arrowok="t" o:connecttype="custom" o:connectlocs="42,150;65,118;96,106;126,116;140,96;157,76;179,69;207,87;211,72;227,44;246,42;266,40;302,37;320,13;335,1;354,3;373,23;389,40;411,49;428,70;437,108;437,140;455,158;459,195;447,220;445,264;430,301;405,325;379,326;357,345;342,342;329,325;319,340;300,357;280,360;258,343;244,308;238,352;217,385;185,399;155,389;133,364;123,367;103,364;94,335;72,342;50,333;33,311;17,296;1,256;6,217;27,190" o:connectangles="0,0,0,0,0,0,0,0,0,0,0,0,0,0,0,0,0,0,0,0,0,0,0,0,0,0,0,0,0,0,0,0,0,0,0,0,0,0,0,0,0,0,0,0,0,0,0,0,0,0,0,0"/>
                  </v:shape>
                  <v:shape id="Freeform 259" o:spid="_x0000_s1404" style="position:absolute;left:6756;top:3862;width:460;height:399;visibility:visible;mso-wrap-style:square;v-text-anchor:top" coordsize="460,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Q02cQA&#10;AADcAAAADwAAAGRycy9kb3ducmV2LnhtbESPQWvCQBSE74L/YXkFb2YTIyWkriKWgvSW1Etvj+wz&#10;Cc2+jburpv31XaHQ4zAz3zCb3WQGcSPne8sKsiQFQdxY3XOr4PTxtixA+ICscbBMCr7Jw247n22w&#10;1PbOFd3q0IoIYV+igi6EsZTSNx0Z9IkdiaN3ts5giNK1Uju8R7gZ5CpNn6XBnuNChyMdOmq+6qtR&#10;8FOtqor318spOzScv65Hd37/VGrxNO1fQASawn/4r33UCvIig8e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ENNnEAAAA3AAAAA8AAAAAAAAAAAAAAAAAmAIAAGRycy9k&#10;b3ducmV2LnhtbFBLBQYAAAAABAAEAPUAAACJAwAAAAA=&#10;" path="m32,187r1,-10l35,168r3,-10l42,150r3,-7l50,136r5,-7l60,123r5,-5l71,114r6,-3l84,108r5,-2l96,106r7,l109,108r7,1l121,113r5,3l131,121r2,-7l135,108r1,-6l140,96r3,-5l146,86r4,-4l153,79r4,-3l162,72r3,-2l170,69r5,l179,69r5,l189,70r6,6l202,81r5,6l212,96r,l211,87r,-6l211,72r1,-7l216,59r3,-7l222,47r5,-3l231,42r3,-2l238,40r3,l246,42r3,2l251,47r3,3l261,45r5,-5l273,37r7,-2l286,35r9,l302,37r6,3l312,30r3,-10l317,17r3,-4l324,10r3,-4l329,5r3,-2l335,1,340,r4,l347,1r4,l354,3r5,2l362,8r4,5l369,18r4,5l376,28r2,7l379,42r5,-2l389,40r4,l398,42r5,2l406,45r5,4l415,52r3,3l421,60r4,5l428,70r2,7l432,84r1,7l435,97r2,11l437,119r-2,10l433,140r,l437,140r1,1l443,143r5,3l452,151r3,7l459,166r1,9l460,183r,5l459,195r,5l457,205r-5,9l450,217r-3,3l447,229r,10l447,247r,9l445,264r-3,9l440,281r-3,7l433,294r-3,7l425,308r-5,5l415,316r-5,5l405,325r-7,1l394,328r-5,l384,328r-5,-2l376,333r-5,5l366,343r-7,2l357,345r-3,l351,345r-4,l346,343r-4,-1l340,340r-3,-3l334,333r-4,-3l329,325r-2,-7l325,325r-1,5l320,337r-1,3l315,345r-3,3l308,352r-3,3l300,357r-3,1l292,360r-4,l283,360r-3,l275,358r-4,-1l266,353r-5,-5l258,343r-4,-5l251,332r-3,-9l246,316r-2,-8l244,318r-1,8l241,335r-2,8l238,352r-4,8l231,367r-4,7l222,380r-5,5l211,390r-5,4l199,397r-7,2l185,399r-5,l173,399r-6,-3l160,394r-5,-5l148,385r-5,-6l138,372r-5,-7l133,364r,l131,362r,-2l128,364r-5,3l119,369r-5,l111,369r-5,-2l103,364r-4,-6l98,353r-2,-6l94,342r,-7l89,338r-3,2l81,342r-5,l72,342r-5,l62,340r-3,-2l54,337r-4,-4l47,330r-5,-4l38,323r-3,-5l33,311r-3,-5l27,305r-4,-4l20,300r-3,-4l13,291r-2,-3l6,278,3,268,1,256,,244r1,-5l1,232r2,-8l6,217r4,-7l13,204r4,-7l22,193r5,-3l32,187r,xe" fillcolor="black" stroked="f">
                    <v:path arrowok="t" o:connecttype="custom" o:connectlocs="42,150;65,118;96,106;126,116;140,96;157,76;179,69;207,87;211,72;227,44;246,42;266,40;302,37;320,13;335,1;354,3;373,23;389,40;411,49;428,70;437,108;437,140;455,158;459,195;447,220;445,264;430,301;405,325;379,326;357,345;342,342;329,325;319,340;300,357;280,360;258,343;244,308;238,352;217,385;185,399;155,389;133,364;123,367;103,364;94,335;72,342;50,333;33,311;17,296;1,256;6,217;27,190" o:connectangles="0,0,0,0,0,0,0,0,0,0,0,0,0,0,0,0,0,0,0,0,0,0,0,0,0,0,0,0,0,0,0,0,0,0,0,0,0,0,0,0,0,0,0,0,0,0,0,0,0,0,0,0"/>
                  </v:shape>
                  <v:shape id="Picture 260" o:spid="_x0000_s1405" type="#_x0000_t75" style="position:absolute;left:6754;top:3860;width:464;height: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VGg/DAAAA3AAAAA8AAABkcnMvZG93bnJldi54bWxEj9Fqg0AURN8D/YflFvoSmjUGgrWuISm0&#10;+FSI9gMu7o1K3bvW3UT9+2yh0MdhZs4w2WE2vbjR6DrLCrabCARxbXXHjYKv6v05AeE8ssbeMilY&#10;yMEhf1hlmGo78ZlupW9EgLBLUUHr/ZBK6eqWDLqNHYiDd7GjQR/k2Eg94hTgppdxFO2lwY7DQosD&#10;vbVUf5dXo6ByxY/t5vXLUHy4+LTQheWnVOrpcT6+gvA0+//wX7vQCnZJDL9nwhGQ+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FUaD8MAAADcAAAADwAAAAAAAAAAAAAAAACf&#10;AgAAZHJzL2Rvd25yZXYueG1sUEsFBgAAAAAEAAQA9wAAAI8DAAAAAA==&#10;">
                    <v:imagedata r:id="rId47" o:title=""/>
                  </v:shape>
                  <v:shape id="Picture 261" o:spid="_x0000_s1406" type="#_x0000_t75" style="position:absolute;left:6859;top:4232;width:452;height: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TPmzGAAAA3AAAAA8AAABkcnMvZG93bnJldi54bWxEj0FrwkAUhO8F/8PyBG91Y6USUlfRqtBC&#10;FZMWen1mn0kw+zZkt5r213cFweMwM98w03lnanGm1lWWFYyGEQji3OqKCwVfn5vHGITzyBpry6Tg&#10;lxzMZ72HKSbaXjilc+YLESDsElRQet8kUrq8JINuaBvi4B1ta9AH2RZSt3gJcFPLpyiaSIMVh4US&#10;G3otKT9lP0ZBirv1svo+/L3Hz7tsn662H5PYKzXod4sXEJ46fw/f2m9awTgew/VMOAJy9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RM+bMYAAADcAAAADwAAAAAAAAAAAAAA&#10;AACfAgAAZHJzL2Rvd25yZXYueG1sUEsFBgAAAAAEAAQA9wAAAJIDAAAAAA==&#10;">
                    <v:imagedata r:id="rId48" o:title=""/>
                  </v:shape>
                  <v:shape id="Freeform 262" o:spid="_x0000_s1407" style="position:absolute;left:6860;top:4234;width:449;height:236;visibility:visible;mso-wrap-style:square;v-text-anchor:top" coordsize="449,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b1b8MA&#10;AADcAAAADwAAAGRycy9kb3ducmV2LnhtbESPT4vCMBTE74LfITzBm03VRbtdo6jgInvzD3t+NG/b&#10;avNSmljrtzfCgsdhZn7DLFadqURLjSstKxhHMQjizOqScwXn026UgHAeWWNlmRQ8yMFq2e8tMNX2&#10;zgdqjz4XAcIuRQWF93UqpcsKMugiWxMH7882Bn2QTS51g/cAN5WcxPFMGiw5LBRY07ag7Hq8GQW/&#10;35+bbbK//GTj8nCet87r2UkrNRx06y8Qnjr/Dv+391rBNPmA15lw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2b1b8MAAADcAAAADwAAAAAAAAAAAAAAAACYAgAAZHJzL2Rv&#10;d25yZXYueG1sUEsFBgAAAAAEAAQA9QAAAIgDAAAAAA==&#10;" path="m32,111r2,-5l36,99r3,-5l42,89r4,-5l49,81r5,-5l59,72r5,-1l69,67r7,-1l81,64r7,-2l95,62r5,l107,64r6,2l118,67r5,2l129,71r1,-4l132,62r5,-7l144,50r6,-5l157,42r10,-2l171,40r5,l179,40r5,2l191,44r7,3l203,52r5,5l206,52r,-3l206,44r2,-5l209,35r4,-5l216,27r5,-2l225,24r5,l233,24r3,l240,25r3,2l247,29r3,1l255,27r7,-3l267,22r7,-2l280,20r7,l294,22r7,2l304,17r3,-5l312,8r7,-3l324,2,331,r8,l346,2r5,1l355,5r3,2l361,10r4,3l366,17r2,3l370,25r5,l380,24r8,1l397,27r8,3l412,35r5,7l420,49r2,3l424,57r1,7l425,71r-1,5l422,82r5,l432,84r5,3l441,91r3,3l447,98r2,5l449,108r,3l447,114r,4l446,121r-5,5l436,130r,l437,135r,6l437,146r-1,5l434,157r-2,5l429,167r-2,3l424,175r-5,3l410,185r-5,2l400,189r-5,1l388,192r-3,2l380,194r-5,l370,192r,l366,197r-5,3l356,202r-5,2l346,204r-7,l334,202r-5,-3l326,197r-3,-3l321,192r-2,-3l316,195r-5,7l304,207r-7,3l289,212r-9,2l274,212r-5,l265,210r-5,-1l255,205r-3,-3l248,199r-3,-4l242,192r-2,-5l238,182r,5l236,194r,5l235,204r-4,3l230,212r-5,5l221,221r-5,3l211,227r-7,4l199,232r-6,2l188,236r-7,l174,236r-5,l162,234r-5,-2l150,231r-5,-4l140,224r-5,-3l130,215r,l130,214r-1,l129,212r-4,3l122,217r-5,2l113,219r-3,l105,217r-3,-2l98,212r-2,-3l93,205r,-3l93,200r,-1l85,200r-10,2l66,202r-8,-2l51,197r-9,-3l36,187r-5,-7l24,178r-7,-5l12,170,7,163,4,158,2,151,,143r2,-3l2,136r2,-5l7,128r3,-3l14,121r3,-3l22,114r5,-1l32,111r,xe" fillcolor="black" strokeweight="0">
                    <v:path arrowok="t" o:connecttype="custom" o:connectlocs="39,94;54,76;76,66;100,62;123,69;137,55;167,40;184,42;208,57;208,39;221,25;236,24;250,30;274,20;301,24;319,5;346,2;361,10;370,25;397,27;420,49;425,71;432,84;447,98;447,114;436,130;437,146;429,167;410,185;388,192;370,192;356,202;334,202;321,192;304,207;274,212;255,205;242,192;236,194;230,212;211,227;188,236;162,234;140,224;130,214;122,217;105,217;93,205;85,200;51,197;24,178;4,158;2,136;14,121;32,111" o:connectangles="0,0,0,0,0,0,0,0,0,0,0,0,0,0,0,0,0,0,0,0,0,0,0,0,0,0,0,0,0,0,0,0,0,0,0,0,0,0,0,0,0,0,0,0,0,0,0,0,0,0,0,0,0,0,0"/>
                  </v:shape>
                  <v:shape id="Freeform 263" o:spid="_x0000_s1408" style="position:absolute;left:6860;top:4234;width:449;height:236;visibility:visible;mso-wrap-style:square;v-text-anchor:top" coordsize="449,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HysQA&#10;AADcAAAADwAAAGRycy9kb3ducmV2LnhtbESPX0sDMRDE3wW/Q1jBN5uzZ0u9Nj2KIIgPYv9QX5fL&#10;Nnd42RzJ2p7f3giCj8PM/IZZ1aPv1Zli6gIbuJ8UoIibYDt2Bg7757sFqCTIFvvAZOCbEtTr66sV&#10;VjZceEvnnTiVIZwqNNCKDJXWqWnJY5qEgTh7pxA9SpbRaRvxkuG+19OimGuPHeeFFgd6aqn53H15&#10;A+/R9Yfy+PF6jG72NkQW6R4ejbm9GTdLUEKj/If/2i/WQLmYwe+Zf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6R8rEAAAA3AAAAA8AAAAAAAAAAAAAAAAAmAIAAGRycy9k&#10;b3ducmV2LnhtbFBLBQYAAAAABAAEAPUAAACJAwAAAAA=&#10;" path="m32,111r2,-5l36,99r3,-5l42,89r4,-5l49,81r5,-5l59,72r5,-1l69,67r7,-1l81,64r7,-2l95,62r5,l107,64r6,2l118,67r5,2l129,71r1,-4l132,62r5,-7l144,50r6,-5l157,42r10,-2l171,40r5,l179,40r5,2l191,44r7,3l203,52r5,5l206,52r,-3l206,44r2,-5l209,35r4,-5l216,27r5,-2l225,24r5,l233,24r3,l240,25r3,2l247,29r3,1l255,27r7,-3l267,22r7,-2l280,20r7,l294,22r7,2l304,17r3,-5l312,8r7,-3l324,2,331,r8,l346,2r5,1l355,5r3,2l361,10r4,3l366,17r2,3l370,25r5,l380,24r8,1l397,27r8,3l412,35r5,7l420,49r2,3l424,57r1,7l425,71r-1,5l422,82r5,l432,84r5,3l441,91r3,3l447,98r2,5l449,108r,3l447,114r,4l446,121r-5,5l436,130r,l437,135r,6l437,146r-1,5l434,157r-2,5l429,167r-2,3l424,175r-5,3l410,185r-5,2l400,189r-5,1l388,192r-3,2l380,194r-5,l370,192r,l366,197r-5,3l356,202r-5,2l346,204r-7,l334,202r-5,-3l326,197r-3,-3l321,192r-2,-3l316,195r-5,7l304,207r-7,3l289,212r-9,2l274,212r-5,l265,210r-5,-1l255,205r-3,-3l248,199r-3,-4l242,192r-2,-5l238,182r,5l236,194r,5l235,204r-4,3l230,212r-5,5l221,221r-5,3l211,227r-7,4l199,232r-6,2l188,236r-7,l174,236r-5,l162,234r-5,-2l150,231r-5,-4l140,224r-5,-3l130,215r,l130,214r-1,l129,212r-4,3l122,217r-5,2l113,219r-3,l105,217r-3,-2l98,212r-2,-3l93,205r,-3l93,200r,-1l85,200r-10,2l66,202r-8,-2l51,197r-9,-3l36,187r-5,-7l24,178r-7,-5l12,170,7,163,4,158,2,151,,143r2,-3l2,136r2,-5l7,128r3,-3l14,121r3,-3l22,114r5,-1l32,111r,xe" fillcolor="black" stroked="f">
                    <v:path arrowok="t" o:connecttype="custom" o:connectlocs="39,94;54,76;76,66;100,62;123,69;137,55;167,40;184,42;208,57;208,39;221,25;236,24;250,30;274,20;301,24;319,5;346,2;361,10;370,25;397,27;420,49;425,71;432,84;447,98;447,114;436,130;437,146;429,167;410,185;388,192;370,192;356,202;334,202;321,192;304,207;274,212;255,205;242,192;236,194;230,212;211,227;188,236;162,234;140,224;130,214;122,217;105,217;93,205;85,200;51,197;24,178;4,158;2,136;14,121;32,111" o:connectangles="0,0,0,0,0,0,0,0,0,0,0,0,0,0,0,0,0,0,0,0,0,0,0,0,0,0,0,0,0,0,0,0,0,0,0,0,0,0,0,0,0,0,0,0,0,0,0,0,0,0,0,0,0,0,0"/>
                  </v:shape>
                  <v:shape id="Picture 264" o:spid="_x0000_s1409" type="#_x0000_t75" style="position:absolute;left:6859;top:4232;width:452;height: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vSK7GAAAA3AAAAA8AAABkcnMvZG93bnJldi54bWxEj09rwkAUxO8Fv8PyBG91o7b+ia7SFlp6&#10;8GJU8PjIvmSD2bchuzXx27uFQo/DzPyG2ex6W4sbtb5yrGAyTkAQ505XXCo4HT+flyB8QNZYOyYF&#10;d/Kw2w6eNphq1/GBblkoRYSwT1GBCaFJpfS5IYt+7Bri6BWutRiibEupW+wi3NZymiRzabHiuGCw&#10;oQ9D+TX7sQqK1/fK1MXh6BfnbPW12L90J74oNRr2b2sQgfrwH/5rf2sFs+Ucfs/EIyC3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O9IrsYAAADcAAAADwAAAAAAAAAAAAAA&#10;AACfAgAAZHJzL2Rvd25yZXYueG1sUEsFBgAAAAAEAAQA9wAAAJIDAAAAAA==&#10;">
                    <v:imagedata r:id="rId49" o:title=""/>
                  </v:shape>
                  <v:rect id="Rectangle 265" o:spid="_x0000_s1410" style="position:absolute;left:6570;top:4173;width:449;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IcIA&#10;AADcAAAADwAAAGRycy9kb3ducmV2LnhtbESP3WoCMRSE74W+QzgF7zRbBV1WoxRBsMUbVx/gsDn7&#10;g8nJkkR3+/ZNoeDlMDPfMNv9aI14kg+dYwUf8wwEceV0x42C2/U4y0GEiKzROCYFPxRgv3ubbLHQ&#10;buALPcvYiAThUKCCNsa+kDJULVkMc9cTJ6923mJM0jdSexwS3Bq5yLKVtNhxWmixp0NL1b18WAXy&#10;Wh6HvDQ+c9+L+my+TpeanFLT9/FzAyLSGF/h//ZJK1jma/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5UohwgAAANwAAAAPAAAAAAAAAAAAAAAAAJgCAABkcnMvZG93&#10;bnJldi54bWxQSwUGAAAAAAQABAD1AAAAhwMAAAAA&#10;" filled="f" stroked="f">
                    <v:textbox style="mso-fit-shape-to-text:t" inset="0,0,0,0">
                      <w:txbxContent>
                        <w:p w14:paraId="74F216A8" w14:textId="3A251393" w:rsidR="00135CCA" w:rsidRDefault="00135CCA">
                          <w:r>
                            <w:rPr>
                              <w:rFonts w:ascii="Calibri" w:hAnsi="Calibri" w:cs="Calibri"/>
                              <w:color w:val="000000"/>
                              <w:sz w:val="14"/>
                              <w:szCs w:val="14"/>
                            </w:rPr>
                            <w:t>CMSnet</w:t>
                          </w:r>
                        </w:p>
                      </w:txbxContent>
                    </v:textbox>
                  </v:rect>
                  <v:shape id="Freeform 266" o:spid="_x0000_s1411" style="position:absolute;left:1009;top:19;width:111;height:761;visibility:visible;mso-wrap-style:square;v-text-anchor:top" coordsize="111,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lNsIA&#10;AADcAAAADwAAAGRycy9kb3ducmV2LnhtbERPy2rCQBTdF/yH4Qru6sQGWkkdJSiabH2A29vMNYnJ&#10;3AmZqUn9+s6i0OXhvFeb0bTiQb2rLStYzCMQxIXVNZcKLuf96xKE88gaW8uk4IccbNaTlxUm2g58&#10;pMfJlyKEsEtQQeV9l0jpiooMurntiAN3s71BH2BfSt3jEMJNK9+i6F0arDk0VNjRtqKiOX0bBc/n&#10;NaqbuMlvh91xP359ZPc0i5WaTcf0E4Sn0f+L/9y5VhAvw9pwJ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6GU2wgAAANwAAAAPAAAAAAAAAAAAAAAAAJgCAABkcnMvZG93&#10;bnJldi54bWxQSwUGAAAAAAQABAD1AAAAhwMAAAAA&#10;" path="m,761l111,653r,-627l,,,761xe" fillcolor="black" stroked="f">
                    <v:path arrowok="t" o:connecttype="custom" o:connectlocs="0,761;111,653;111,26;0,0;0,761" o:connectangles="0,0,0,0,0"/>
                  </v:shape>
                  <v:shape id="Freeform 267" o:spid="_x0000_s1412" style="position:absolute;left:980;top:45;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PBMUA&#10;AADcAAAADwAAAGRycy9kb3ducmV2LnhtbESPS4vCQBCE7wv+h6GFvYhOVNCYdRTxAV4En/c205sE&#10;Mz0hM6vRX7+zIOyxqKqvqOm8MaW4U+0Kywr6vQgEcWp1wZmC82nTjUE4j6yxtEwKnuRgPmt9TDHR&#10;9sEHuh99JgKEXYIKcu+rREqX5mTQ9WxFHLxvWxv0QdaZ1DU+AtyUchBFI2mw4LCQY0XLnNLb8cco&#10;2BXXWEb90S6brG6Lznr/GlzGJ6U+283iC4Snxv+H3+2tVjCMJ/B3JhwB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dI8ExQAAANwAAAAPAAAAAAAAAAAAAAAAAJgCAABkcnMv&#10;ZG93bnJldi54bWxQSwUGAAAAAAQABAD1AAAAigMAAAAA&#10;" path="m,762l113,654,113,,,110,,762xe" fillcolor="black" stroked="f">
                    <v:path arrowok="t" o:connecttype="custom" o:connectlocs="0,762;113,654;113,0;0,110;0,762" o:connectangles="0,0,0,0,0"/>
                  </v:shape>
                  <v:rect id="Rectangle 268" o:spid="_x0000_s1413" style="position:absolute;left:557;top:155;width:423;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OoS8QA&#10;AADcAAAADwAAAGRycy9kb3ducmV2LnhtbERPu27CMBTdkfoP1q3EBk55VBAwqFRCYqkEtEOz3cSX&#10;JCK+Tm0DKV+Ph0odj857ue5MI67kfG1ZwcswAUFcWF1zqeDrczuYgfABWWNjmRT8kof16qm3xFTb&#10;Gx/oegyliCHsU1RQhdCmUvqiIoN+aFviyJ2sMxgidKXUDm8x3DRylCSv0mDNsaHClt4rKs7Hi1Gw&#10;mc82P/sJf9wPeUbZd36ejlyiVP+5e1uACNSFf/Gfe6cVjOdxfjwTj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qEvEAAAA3AAAAA8AAAAAAAAAAAAAAAAAmAIAAGRycy9k&#10;b3ducmV2LnhtbFBLBQYAAAAABAAEAPUAAACJAwAAAAA=&#10;" fillcolor="black" stroked="f"/>
                  <v:rect id="Rectangle 269" o:spid="_x0000_s1414" style="position:absolute;left:530;top:128;width:450;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Pw9sMA&#10;AADcAAAADwAAAGRycy9kb3ducmV2LnhtbESPQWvCQBSE70L/w/IKvelGU6SmriIFbW/FWDw/sq9J&#10;avZt2H1q+u+7BcHjMDPfMMv14Dp1oRBbzwamkwwUceVty7WBr8N2/AIqCrLFzjMZ+KUI69XDaImF&#10;9Vfe06WUWiUIxwINNCJ9oXWsGnIYJ74nTt63Dw4lyVBrG/Ca4K7Tsyyba4ctp4UGe3prqDqVZ2dA&#10;H+ZBTvlz/rOXONu48+79szoa8/Q4bF5BCQ1yD9/aH9ZAvpjC/5l0BP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Pw9sMAAADcAAAADwAAAAAAAAAAAAAAAACYAgAAZHJzL2Rv&#10;d25yZXYueG1sUEsFBgAAAAAEAAQA9QAAAIgDAAAAAA==&#10;" fillcolor="silver" stroked="f"/>
                  <v:shape id="Freeform 270" o:spid="_x0000_s1415" style="position:absolute;left:530;top:19;width:563;height:109;visibility:visible;mso-wrap-style:square;v-text-anchor:top" coordsize="563,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4+hsYA&#10;AADcAAAADwAAAGRycy9kb3ducmV2LnhtbESPQWsCMRSE7wX/Q3iF3rpZLS26GkVFaYt4cO2lt0fy&#10;3F26eVmSqOu/bwoFj8PMfMPMFr1txYV8aBwrGGY5CGLtTMOVgq/j9nkMIkRkg61jUnCjAIv54GGG&#10;hXFXPtCljJVIEA4FKqhj7Aopg67JYshcR5y8k/MWY5K+ksbjNcFtK0d5/iYtNpwWauxoXZP+Kc9W&#10;gZ7syu3x/eB3Q71+XcXz535z+1bq6bFfTkFE6uM9/N/+MApeJiP4O5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4+hsYAAADcAAAADwAAAAAAAAAAAAAAAACYAgAAZHJz&#10;L2Rvd25yZXYueG1sUEsFBgAAAAAEAAQA9QAAAIsDAAAAAA==&#10;" path="m,109r450,l563,,111,,,109xe" fillcolor="silver" stroked="f">
                    <v:path arrowok="t" o:connecttype="custom" o:connectlocs="0,109;450,109;563,0;111,0;0,109" o:connectangles="0,0,0,0,0"/>
                  </v:shape>
                  <v:shape id="Freeform 271" o:spid="_x0000_s1416" style="position:absolute;left:980;top:19;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Wx4cUA&#10;AADcAAAADwAAAGRycy9kb3ducmV2LnhtbESPT2sCMRTE74V+h/AKvdVsK4iumxUpFJYWD/5BPD42&#10;z83i5mVJUt366RtB8DjMzG+YYjHYTpzJh9axgvdRBoK4drrlRsFu+/U2BREissbOMSn4owCL8vmp&#10;wFy7C6/pvImNSBAOOSowMfa5lKE2ZDGMXE+cvKPzFmOSvpHa4yXBbSc/smwiLbacFgz29GmoPm1+&#10;rYLYV1VzXa6v38b/zFb77OAQD0q9vgzLOYhIQ3yE7+1KKxjPxnA7k46AL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hbHhxQAAANwAAAAPAAAAAAAAAAAAAAAAAJgCAABkcnMv&#10;ZG93bnJldi54bWxQSwUGAAAAAAQABAD1AAAAigMAAAAA&#10;" path="m,761l113,653,113,,,109,,761xe" fillcolor="gray" stroked="f">
                    <v:path arrowok="t" o:connecttype="custom" o:connectlocs="0,761;113,653;113,0;0,109;0,761" o:connectangles="0,0,0,0,0"/>
                  </v:shape>
                  <v:shape id="Freeform 272" o:spid="_x0000_s1417" style="position:absolute;left:530;top:128;width:450;height:13;visibility:visible;mso-wrap-style:square;v-text-anchor:top" coordsize="45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E+mcUA&#10;AADcAAAADwAAAGRycy9kb3ducmV2LnhtbESPX2vCMBTF3wf7DuEO9jaT/WFqNcqYCAqCTIvPl+ba&#10;FpubkkTbfvtFGOzxcM75Hc582dtG3MiH2rGG15ECQVw4U3OpIT+uXyYgQkQ22DgmDQMFWC4eH+aY&#10;GdfxD90OsRQJwiFDDVWMbSZlKCqyGEauJU7e2XmLMUlfSuOxS3DbyDelPqXFmtNChS19V1RcDler&#10;4bzdD2M/5O503XWrPN+p1WWvtH5+6r9mICL18T/8194YDe/TD7ifS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MT6ZxQAAANwAAAAPAAAAAAAAAAAAAAAAAJgCAABkcnMv&#10;ZG93bnJldi54bWxQSwUGAAAAAAQABAD1AAAAigMAAAAA&#10;" path="m,l450,,437,13,,13,,xe" stroked="f">
                    <v:path arrowok="t" o:connecttype="custom" o:connectlocs="0,0;450,0;437,13;0,13;0,0" o:connectangles="0,0,0,0,0"/>
                  </v:shape>
                  <v:shape id="Freeform 273" o:spid="_x0000_s1418" style="position:absolute;left:530;top:128;width:13;height:652;visibility:visible;mso-wrap-style:square;v-text-anchor:top" coordsize="13,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pYLcYA&#10;AADcAAAADwAAAGRycy9kb3ducmV2LnhtbESPQWvCQBSE7wX/w/IKXqRujFTa1FVEEDwJjY30+Lr7&#10;TEKzb0N2jcm/7xYKPQ4z8w2z3g62ET11vnasYDFPQBBrZ2ouFXycD08vIHxANtg4JgUjedhuJg9r&#10;zIy78zv1eShFhLDPUEEVQptJ6XVFFv3ctcTRu7rOYoiyK6Xp8B7htpFpkqykxZrjQoUt7SvS3/nN&#10;KihO+jrmejzvilv6mdDs0n/NUqWmj8PuDUSgIfyH/9pHo2D5+gy/Z+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pYLcYAAADcAAAADwAAAAAAAAAAAAAAAACYAgAAZHJz&#10;L2Rvd25yZXYueG1sUEsFBgAAAAAEAAQA9QAAAIsDAAAAAA==&#10;" path="m,l,652,13,638,13,13,,xe" fillcolor="gray" stroked="f">
                    <v:path arrowok="t" o:connecttype="custom" o:connectlocs="0,0;0,652;13,638;13,13;0,0" o:connectangles="0,0,0,0,0"/>
                  </v:shape>
                  <v:rect id="Rectangle 274" o:spid="_x0000_s1419" style="position:absolute;left:530;top:305;width:450;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TZksQA&#10;AADcAAAADwAAAGRycy9kb3ducmV2LnhtbESPQWvCQBSE7wX/w/IEb3VjLKLRVUTa4KWHqnh+ZJ9J&#10;MPs27K5J6q/vFgo9DjPzDbPZDaYRHTlfW1YwmyYgiAuray4VXM4fr0sQPiBrbCyTgm/ysNuOXjaY&#10;advzF3WnUIoIYZ+hgiqENpPSFxUZ9FPbEkfvZp3BEKUrpXbYR7hpZJokC2mw5rhQYUuHior76WEU&#10;JHrmjp+HN/ks9vnyen9P7dPmSk3Gw34NItAQ/sN/7aNWMF8t4PdMP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k2ZLEAAAA3AAAAA8AAAAAAAAAAAAAAAAAmAIAAGRycy9k&#10;b3ducmV2LnhtbFBLBQYAAAAABAAEAPUAAACJAwAAAAA=&#10;" fillcolor="gray" stroked="f"/>
                  <v:rect id="Rectangle 275" o:spid="_x0000_s1420" style="position:absolute;left:543;top:318;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DIsQA&#10;AADcAAAADwAAAGRycy9kb3ducmV2LnhtbESPQWsCMRSE7wX/Q3hCb5qodatbo0hBKKgHteD1sXnu&#10;Lt28rJuo6783gtDjMDPfMLNFaytxpcaXjjUM+goEceZMybmG38OqNwHhA7LByjFpuJOHxbzzNsPU&#10;uBvv6LoPuYgQ9ilqKEKoUyl9VpBF33c1cfROrrEYomxyaRq8Rbit5FCpRFosOS4UWNN3Qdnf/mI1&#10;YPJhztvTaHNYXxKc5q1ajY9K6/duu/wCEagN/+FX+8doGE0/4Xk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vwyLEAAAA3AAAAA8AAAAAAAAAAAAAAAAAmAIAAGRycy9k&#10;b3ducmV2LnhtbFBLBQYAAAAABAAEAPUAAACJAwAAAAA=&#10;" stroked="f"/>
                  <v:rect id="Rectangle 276" o:spid="_x0000_s1421" style="position:absolute;left:530;top:495;width:45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foe8AA&#10;AADcAAAADwAAAGRycy9kb3ducmV2LnhtbERPTYvCMBC9L/gfwgje1lRdFq2mRUTFi4dV8Tw0Y1ts&#10;JiWJWv315rDg8fG+F3lnGnEn52vLCkbDBARxYXXNpYLTcfM9BeEDssbGMil4koc8630tMNX2wX90&#10;P4RSxBD2KSqoQmhTKX1RkUE/tC1x5C7WGQwRulJqh48Ybho5TpJfabDm2FBhS6uKiuvhZhQkeuR2&#10;+9WPfBXL7fR8XY/ty26VGvS75RxEoC58xP/unVYwmcW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foe8AAAADcAAAADwAAAAAAAAAAAAAAAACYAgAAZHJzL2Rvd25y&#10;ZXYueG1sUEsFBgAAAAAEAAQA9QAAAIUDAAAAAA==&#10;" fillcolor="gray" stroked="f"/>
                  <v:rect id="Rectangle 277" o:spid="_x0000_s1422" style="position:absolute;left:543;top:509;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yy8UA&#10;AADcAAAADwAAAGRycy9kb3ducmV2LnhtbESPT2vCQBTE7wW/w/IEb3XX2oYmdROKIAi1B/9Ar4/s&#10;MwnNvo3ZVeO3dwsFj8PM/IZZFINtxYV63zjWMJsqEMSlMw1XGg771fM7CB+QDbaOScONPBT56GmB&#10;mXFX3tJlFyoRIewz1FCH0GVS+rImi37qOuLoHV1vMUTZV9L0eI1w28oXpRJpseG4UGNHy5rK393Z&#10;asDk1Zy+j/PN/uucYFoNavX2o7SejIfPDxCBhvAI/7fXRsM8TeHvTDwC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LLxQAAANwAAAAPAAAAAAAAAAAAAAAAAJgCAABkcnMv&#10;ZG93bnJldi54bWxQSwUGAAAAAAQABAD1AAAAigMAAAAA&#10;" stroked="f"/>
                  <v:rect id="Rectangle 278" o:spid="_x0000_s1423" style="position:absolute;left:839;top:672;width:86;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YeMAA&#10;AADcAAAADwAAAGRycy9kb3ducmV2LnhtbERPTWvCQBC9C/6HZQRvummRKqmriFDwauqh3sbdaRKa&#10;nQ3ZNSb99Z2D0OPjfW/3g29UT12sAxt4WWagiG1wNZcGLp8fiw2omJAdNoHJwEgR9rvpZIu5Cw8+&#10;U1+kUkkIxxwNVCm1udbRVuQxLkNLLNx36DwmgV2pXYcPCfeNfs2yN+2xZmmosKVjRfanuHsD1/Wl&#10;Odv691COXysrJeOt6Edj5rPh8A4q0ZD+xU/3yRlYZTJfzsgR0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zgYeMAAAADcAAAADwAAAAAAAAAAAAAAAACYAgAAZHJzL2Rvd25y&#10;ZXYueG1sUEsFBgAAAAAEAAQA9QAAAIUDAAAAAA==&#10;" fillcolor="red" stroked="f"/>
                  <v:shape id="Freeform 279" o:spid="_x0000_s1424" style="position:absolute;left:530;top:19;width:563;height:109;visibility:visible;mso-wrap-style:square;v-text-anchor:top" coordsize="563,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byz8UA&#10;AADcAAAADwAAAGRycy9kb3ducmV2LnhtbESPzWrDMBCE74G8g9hCb4nsUtLgWg5NqUOu+YPktrW2&#10;tqm1MpKa2G9fFQo5DjPzDZOvBtOJKznfWlaQzhMQxJXVLdcKjodytgThA7LGzjIpGMnDqphOcsy0&#10;vfGOrvtQiwhhn6GCJoQ+k9JXDRn0c9sTR+/LOoMhSldL7fAW4aaTT0mykAZbjgsN9vTeUPW9/zEK&#10;LuOx/9yU7pIezouPJY7rl/K0U+rxYXh7BRFoCPfwf3urFTwnKfydiUd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vLPxQAAANwAAAAPAAAAAAAAAAAAAAAAAJgCAABkcnMv&#10;ZG93bnJldi54bWxQSwUGAAAAAAQABAD1AAAAigMAAAAA&#10;" path="m563,l548,13r-437,l13,109,,109,111,,563,xe" fillcolor="gray" stroked="f">
                    <v:path arrowok="t" o:connecttype="custom" o:connectlocs="563,0;548,13;111,13;13,109;0,109;111,0;563,0" o:connectangles="0,0,0,0,0,0,0"/>
                  </v:shape>
                  <v:rect id="Rectangle 280" o:spid="_x0000_s1425" style="position:absolute;left:510;top:827;width:623;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snhsIA&#10;AADcAAAADwAAAGRycy9kb3ducmV2LnhtbESP3WoCMRSE74W+QziF3mnSRURWo0hBsNIbVx/gsDn7&#10;g8nJkqTu9u2bQsHLYWa+Ybb7yVnxoBB7zxreFwoEce1Nz62G2/U4X4OICdmg9UwafijCfvcy22Jp&#10;/MgXelSpFRnCsUQNXUpDKWWsO3IYF34gzl7jg8OUZWilCThmuLOyUGolHfacFzoc6KOj+l59Ow3y&#10;Wh3HdWWD8uei+bKfp0tDXuu31+mwAZFoSs/wf/tkNCxVA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6yeGwgAAANwAAAAPAAAAAAAAAAAAAAAAAJgCAABkcnMvZG93&#10;bnJldi54bWxQSwUGAAAAAAQABAD1AAAAhwMAAAAA&#10;" filled="f" stroked="f">
                    <v:textbox style="mso-fit-shape-to-text:t" inset="0,0,0,0">
                      <w:txbxContent>
                        <w:p w14:paraId="3B6CC3BF" w14:textId="28F4C8A6" w:rsidR="00135CCA" w:rsidRDefault="00135CCA">
                          <w:r>
                            <w:rPr>
                              <w:rFonts w:ascii="Calibri" w:hAnsi="Calibri" w:cs="Calibri"/>
                              <w:color w:val="000000"/>
                              <w:sz w:val="10"/>
                              <w:szCs w:val="10"/>
                            </w:rPr>
                            <w:t>Outlier Reports</w:t>
                          </w:r>
                        </w:p>
                      </w:txbxContent>
                    </v:textbox>
                  </v:rect>
                  <v:rect id="Rectangle 281" o:spid="_x0000_s1426" style="position:absolute;left:717;top:948;width:214;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eCHcIA&#10;AADcAAAADwAAAGRycy9kb3ducmV2LnhtbESP3WoCMRSE74W+QziF3mmilSJbo4ggWPHG1Qc4bM7+&#10;0ORkSaK7fXtTKPRymJlvmPV2dFY8KMTOs4b5TIEgrrzpuNFwux6mKxAxIRu0nknDD0XYbl4mayyM&#10;H/hCjzI1IkM4FqihTakvpIxVSw7jzPfE2at9cJiyDI00AYcMd1YulPqQDjvOCy32tG+p+i7vToO8&#10;lodhVdqg/GlRn+3X8VKT1/rtddx9gkg0pv/wX/toNCzVO/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p4IdwgAAANwAAAAPAAAAAAAAAAAAAAAAAJgCAABkcnMvZG93&#10;bnJldi54bWxQSwUGAAAAAAQABAD1AAAAhwMAAAAA&#10;" filled="f" stroked="f">
                    <v:textbox style="mso-fit-shape-to-text:t" inset="0,0,0,0">
                      <w:txbxContent>
                        <w:p w14:paraId="51C2412D" w14:textId="40FB351B" w:rsidR="00135CCA" w:rsidRDefault="00135CCA">
                          <w:r>
                            <w:rPr>
                              <w:rFonts w:ascii="Calibri" w:hAnsi="Calibri" w:cs="Calibri"/>
                              <w:color w:val="000000"/>
                              <w:sz w:val="10"/>
                              <w:szCs w:val="10"/>
                            </w:rPr>
                            <w:t>From</w:t>
                          </w:r>
                        </w:p>
                      </w:txbxContent>
                    </v:textbox>
                  </v:rect>
                  <v:rect id="Rectangle 282" o:spid="_x0000_s1427" style="position:absolute;left:270;top:1069;width:1096;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aacEA&#10;AADcAAAADwAAAGRycy9kb3ducmV2LnhtbESP3WoCMRSE74W+QzhC7zRRRGRrFBEEK71x9QEOm7M/&#10;NDlZktTdvr0pFLwcZuYbZrsfnRUPCrHzrGExVyCIK286bjTcb6fZBkRMyAatZ9LwSxH2u7fJFgvj&#10;B77So0yNyBCOBWpoU+oLKWPVksM49z1x9mofHKYsQyNNwCHDnZVLpdbSYcd5ocWeji1V3+WP0yBv&#10;5WnYlDYof1nWX/bzfK3Ja/0+HQ8fIBKN6RX+b5+NhpVawd+ZfATk7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OGmnBAAAA3AAAAA8AAAAAAAAAAAAAAAAAmAIAAGRycy9kb3du&#10;cmV2LnhtbFBLBQYAAAAABAAEAPUAAACGAwAAAAA=&#10;" filled="f" stroked="f">
                    <v:textbox style="mso-fit-shape-to-text:t" inset="0,0,0,0">
                      <w:txbxContent>
                        <w:p w14:paraId="0031278D" w14:textId="07BA7D97" w:rsidR="00135CCA" w:rsidRDefault="00135CCA">
                          <w:r>
                            <w:rPr>
                              <w:rFonts w:ascii="Calibri" w:hAnsi="Calibri" w:cs="Calibri"/>
                              <w:color w:val="000000"/>
                              <w:sz w:val="10"/>
                              <w:szCs w:val="10"/>
                            </w:rPr>
                            <w:t>Performance Management</w:t>
                          </w:r>
                        </w:p>
                      </w:txbxContent>
                    </v:textbox>
                  </v:rect>
                  <v:shape id="Freeform 283" o:spid="_x0000_s1428" style="position:absolute;left:1009;top:1261;width:111;height:762;visibility:visible;mso-wrap-style:square;v-text-anchor:top" coordsize="111,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YepMQA&#10;AADcAAAADwAAAGRycy9kb3ducmV2LnhtbESPT2vCQBTE7wW/w/IEb3Wj2KLRVYKgaA8FoyDeHtmX&#10;P5h9G7Krid++Wyj0OMzMb5jVpje1eFLrKssKJuMIBHFmdcWFgst59z4H4TyyxtoyKXiRg8168LbC&#10;WNuOT/RMfSEChF2MCkrvm1hKl5Vk0I1tQxy83LYGfZBtIXWLXYCbWk6j6FMarDgslNjQtqTsnj6M&#10;Ap/er/U+sVdz+cq7ZvF9Syg/KjUa9skShKfe/4f/2getYBZ9wO+Zc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2HqTEAAAA3AAAAA8AAAAAAAAAAAAAAAAAmAIAAGRycy9k&#10;b3ducmV2LnhtbFBLBQYAAAAABAAEAPUAAACJAwAAAAA=&#10;" path="m,762l111,652r,-625l,,,762xe" fillcolor="black" stroked="f">
                    <v:path arrowok="t" o:connecttype="custom" o:connectlocs="0,762;111,652;111,27;0,0;0,762" o:connectangles="0,0,0,0,0"/>
                  </v:shape>
                  <v:shape id="Freeform 284" o:spid="_x0000_s1429" style="position:absolute;left:980;top:1288;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LVScYA&#10;AADcAAAADwAAAGRycy9kb3ducmV2LnhtbESPQWvCQBSE7wX/w/KEXkR3lRJtzCqiLfQitNreX7PP&#10;JCT7NmS3mvbXu4LQ4zAz3zDZureNOFPnK8caphMFgjh3puJCw+fxdbwA4QOywcYxafglD+vV4CHD&#10;1LgLf9D5EAoRIexT1FCG0KZS+rwki37iWuLonVxnMUTZFdJ0eIlw28iZUom0WHFcKLGlbUl5ffix&#10;GvbV90KqabIvnnf1ZvTy/jf7mh+1fhz2myWIQH34D9/bb0bDk0rgdiYe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LVScYAAADcAAAADwAAAAAAAAAAAAAAAACYAgAAZHJz&#10;L2Rvd25yZXYueG1sUEsFBgAAAAAEAAQA9QAAAIsDAAAAAA==&#10;" path="m,762l113,652,113,,,110,,762xe" fillcolor="black" stroked="f">
                    <v:path arrowok="t" o:connecttype="custom" o:connectlocs="0,762;113,652;113,0;0,110;0,762" o:connectangles="0,0,0,0,0"/>
                  </v:shape>
                  <v:rect id="Rectangle 285" o:spid="_x0000_s1430" style="position:absolute;left:557;top:1398;width:423;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po3cYA&#10;AADcAAAADwAAAGRycy9kb3ducmV2LnhtbESPQWsCMRSE70L/Q3hCb5ooau3WKLUgeBGq7aHenpvX&#10;3cXNyzZJdfXXN4LQ4zAz3zCzRWtrcSIfKscaBn0Fgjh3puJCw+fHqjcFESKywdoxabhQgMX8oTPD&#10;zLgzb+m0i4VIEA4ZaihjbDIpQ16SxdB3DXHyvp23GJP0hTQezwluazlUaiItVpwWSmzoraT8uPu1&#10;GpbP0+XP+4g31+1hT/uvw3E89Errx277+gIiUhv/w/f22mgYqSe4nU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po3cYAAADcAAAADwAAAAAAAAAAAAAAAACYAgAAZHJz&#10;L2Rvd25yZXYueG1sUEsFBgAAAAAEAAQA9QAAAIsDAAAAAA==&#10;" fillcolor="black" stroked="f"/>
                  <v:rect id="Rectangle 286" o:spid="_x0000_s1431" style="position:absolute;left:530;top:1371;width:450;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Bib8A&#10;AADcAAAADwAAAGRycy9kb3ducmV2LnhtbERPS4vCMBC+L/gfwgje1tQHslSjiLCrt0VdPA/N2Fab&#10;SUlGrf9+cxA8fnzvxapzjbpTiLVnA6NhBoq48Lbm0sDf8fvzC1QUZIuNZzLwpAirZe9jgbn1D97T&#10;/SClSiEcczRQibS51rGoyGEc+pY4cWcfHEqCodQ24COFu0aPs2ymHdacGipsaVNRcT3cnAF9nAW5&#10;TqaTy17ieO1uP9vf4mTMoN+t56CEOnmLX+6dNTDN0tp0Jh0Bv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mQGJvwAAANwAAAAPAAAAAAAAAAAAAAAAAJgCAABkcnMvZG93bnJl&#10;di54bWxQSwUGAAAAAAQABAD1AAAAhAMAAAAA&#10;" fillcolor="silver" stroked="f"/>
                  <v:shape id="Freeform 287" o:spid="_x0000_s1432" style="position:absolute;left:530;top:1261;width:563;height:110;visibility:visible;mso-wrap-style:square;v-text-anchor:top" coordsize="56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VeocYA&#10;AADcAAAADwAAAGRycy9kb3ducmV2LnhtbESPT2sCMRTE70K/Q3hCL6KJpZW6GqWUtojQg3/A6yN5&#10;7i5uXpYk1a2fvhEKHoeZ+Q0zX3auEWcKsfasYTxSIIiNtzWXGva7z+EriJiQLTaeScMvRVguHnpz&#10;LKy/8IbO21SKDOFYoIYqpbaQMpqKHMaRb4mzd/TBYcoylNIGvGS4a+STUhPpsOa8UGFL7xWZ0/bH&#10;aTiu1eR7+rIehLEh83U9XDcf5U7rx373NgORqEv38H97ZTU8qynczu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VeocYAAADcAAAADwAAAAAAAAAAAAAAAACYAgAAZHJz&#10;L2Rvd25yZXYueG1sUEsFBgAAAAAEAAQA9QAAAIsDAAAAAA==&#10;" path="m,110r450,l563,,111,,,110xe" fillcolor="silver" stroked="f">
                    <v:path arrowok="t" o:connecttype="custom" o:connectlocs="0,110;450,110;563,0;111,0;0,110" o:connectangles="0,0,0,0,0"/>
                  </v:shape>
                  <v:shape id="Freeform 288" o:spid="_x0000_s1433" style="position:absolute;left:980;top:1261;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ZnwcQA&#10;AADcAAAADwAAAGRycy9kb3ducmV2LnhtbERPS0vDQBC+C/0PyxS82U1FSondllIo1YOKfaDehuw0&#10;SZudjdkxif767kHo8eN7zxa9q1RLTSg9GxiPElDEmbcl5wb2u/XdFFQQZIuVZzLwSwEW88HNDFPr&#10;O36ndiu5iiEcUjRQiNSp1iEryGEY+Zo4ckffOJQIm1zbBrsY7ip9nyQT7bDk2FBgTauCsvP2xxn4&#10;m7xupJ0+v5zkm87d18F/vIVPY26H/fIRlFAvV/G/+8kaeBjH+fFMPAJ6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WZ8HEAAAA3AAAAA8AAAAAAAAAAAAAAAAAmAIAAGRycy9k&#10;b3ducmV2LnhtbFBLBQYAAAAABAAEAPUAAACJAwAAAAA=&#10;" path="m,762l113,652,113,,,110,,762xe" fillcolor="gray" stroked="f">
                    <v:path arrowok="t" o:connecttype="custom" o:connectlocs="0,762;113,652;113,0;0,110;0,762" o:connectangles="0,0,0,0,0"/>
                  </v:shape>
                  <v:shape id="Freeform 289" o:spid="_x0000_s1434" style="position:absolute;left:530;top:1371;width:450;height:13;visibility:visible;mso-wrap-style:square;v-text-anchor:top" coordsize="45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9TPsQA&#10;AADcAAAADwAAAGRycy9kb3ducmV2LnhtbESPUWvCMBSF3wX/Q7jC3jTpGHN0RhmTwQRB1LLnS3Nt&#10;i81NSaJt/70ZDPZ4OOd8h7PaDLYVd/KhcawhWygQxKUzDVcaivPX/A1EiMgGW8ekYaQAm/V0ssLc&#10;uJ6PdD/FSiQIhxw11DF2uZShrMliWLiOOHkX5y3GJH0ljcc+wW0rn5V6lRYbTgs1dvRZU3k93ayG&#10;y+4wLv1YuJ/bvt8WxV5trwel9dNs+HgHEWmI/+G/9rfR8JJl8HsmHQ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Uz7EAAAA3AAAAA8AAAAAAAAAAAAAAAAAmAIAAGRycy9k&#10;b3ducmV2LnhtbFBLBQYAAAAABAAEAPUAAACJAwAAAAA=&#10;" path="m,l450,,437,13,,13,,xe" stroked="f">
                    <v:path arrowok="t" o:connecttype="custom" o:connectlocs="0,0;450,0;437,13;0,13;0,0" o:connectangles="0,0,0,0,0"/>
                  </v:shape>
                  <v:shape id="Freeform 290" o:spid="_x0000_s1435" style="position:absolute;left:530;top:1371;width:13;height:652;visibility:visible;mso-wrap-style:square;v-text-anchor:top" coordsize="13,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oOZsUA&#10;AADcAAAADwAAAGRycy9kb3ducmV2LnhtbESPT4vCMBTE7wv7HcJb2IusqUUWqUYRQdjTwtY/eHyb&#10;PNti81KaWNtvbwTB4zAzv2EWq97WoqPWV44VTMYJCGLtTMWFgv1u+zUD4QOywdoxKRjIw2r5/rbA&#10;zLgb/1GXh0JECPsMFZQhNJmUXpdk0Y9dQxy9s2sthijbQpoWbxFua5kmybe0WHFcKLGhTUn6kl+t&#10;gsOvPg+5HnbrwzU9JTQ6dv+jVKnPj349BxGoD6/ws/1jFEwnKTzOx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yg5mxQAAANwAAAAPAAAAAAAAAAAAAAAAAJgCAABkcnMv&#10;ZG93bnJldi54bWxQSwUGAAAAAAQABAD1AAAAigMAAAAA&#10;" path="m,l,652,13,638,13,13,,xe" fillcolor="gray" stroked="f">
                    <v:path arrowok="t" o:connecttype="custom" o:connectlocs="0,0;0,652;13,638;13,13;0,0" o:connectangles="0,0,0,0,0"/>
                  </v:shape>
                  <v:rect id="Rectangle 291" o:spid="_x0000_s1436" style="position:absolute;left:530;top:1548;width:450;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q0NcIA&#10;AADcAAAADwAAAGRycy9kb3ducmV2LnhtbESPzarCMBSE94LvEI7gTtOqXKQaRUTFzV34g+tDc2yL&#10;zUlJolaf3lwQ7nKYmW+Y+bI1tXiQ85VlBekwAUGcW11xoeB82g6mIHxA1lhbJgUv8rBcdDtzzLR9&#10;8oEex1CICGGfoYIyhCaT0uclGfRD2xBH72qdwRClK6R2+IxwU8tRkvxIgxXHhRIbWpeU3453oyDR&#10;qdv/rifyna9208ttM7Jvu1Oq32tXMxCB2vAf/rb3WsEkHcPfmXgE5OI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arQ1wgAAANwAAAAPAAAAAAAAAAAAAAAAAJgCAABkcnMvZG93&#10;bnJldi54bWxQSwUGAAAAAAQABAD1AAAAhwMAAAAA&#10;" fillcolor="gray" stroked="f"/>
                  <v:rect id="Rectangle 292" o:spid="_x0000_s1437" style="position:absolute;left:543;top:1561;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STasUA&#10;AADcAAAADwAAAGRycy9kb3ducmV2LnhtbESPW2sCMRSE3wv+h3AE32pi3S7tdqMUQRBsH7xAXw+b&#10;sxfcnKybqOu/bwoFH4eZ+YbJl4NtxZV63zjWMJsqEMSFMw1XGo6H9fMbCB+QDbaOScOdPCwXo6cc&#10;M+NuvKPrPlQiQthnqKEOocuk9EVNFv3UdcTRK11vMUTZV9L0eItw28oXpVJpseG4UGNHq5qK0/5i&#10;NWCamPN3Of86bC8pvleDWr/+KK0n4+HzA0SgITzC/+2N0ZDMEvg7E4+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JNqxQAAANwAAAAPAAAAAAAAAAAAAAAAAJgCAABkcnMv&#10;ZG93bnJldi54bWxQSwUGAAAAAAQABAD1AAAAigMAAAAA&#10;" stroked="f"/>
                  <v:rect id="Rectangle 293" o:spid="_x0000_s1438" style="position:absolute;left:530;top:1736;width:450;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2sIA&#10;AADcAAAADwAAAGRycy9kb3ducmV2LnhtbESPzarCMBSE9xd8h3AEd9e0ohepRhFRcePCH1wfmmNb&#10;bE5KErX69EYQ7nKYmW+Y6bw1tbiT85VlBWk/AUGcW11xoeB0XP+OQfiArLG2TAqe5GE+6/xMMdP2&#10;wXu6H0IhIoR9hgrKEJpMSp+XZND3bUMcvYt1BkOUrpDa4SPCTS0HSfInDVYcF0psaFlSfj3cjIJE&#10;p267Ww7lK19sxuframBfdqNUr9suJiACteE//G1vtYJhOoLPmXgE5O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z4nawgAAANwAAAAPAAAAAAAAAAAAAAAAAJgCAABkcnMvZG93&#10;bnJldi54bWxQSwUGAAAAAAQABAD1AAAAhwMAAAAA&#10;" fillcolor="gray" stroked="f"/>
                  <v:rect id="Rectangle 294" o:spid="_x0000_s1439" style="position:absolute;left:543;top:1752;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qohsQA&#10;AADcAAAADwAAAGRycy9kb3ducmV2LnhtbESPW4vCMBSE3xf8D+EIvq2Jly1ajSKCIKz74AV8PTTH&#10;ttic1CZq99+bhQUfh5n5hpkvW1uJBzW+dKxh0FcgiDNnSs41nI6bzwkIH5ANVo5Jwy95WC46H3NM&#10;jXvynh6HkIsIYZ+ihiKEOpXSZwVZ9H1XE0fv4hqLIcoml6bBZ4TbSg6VSqTFkuNCgTWtC8quh7vV&#10;gMnY3H4uo93x+57gNG/V5uustO5129UMRKA2vMP/7a3RMB4k8HcmHg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aqIbEAAAA3AAAAA8AAAAAAAAAAAAAAAAAmAIAAGRycy9k&#10;b3ducmV2LnhtbFBLBQYAAAAABAAEAPUAAACJAwAAAAA=&#10;" stroked="f"/>
                  <v:rect id="Rectangle 295" o:spid="_x0000_s1440" style="position:absolute;left:839;top:1913;width:86;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gW0cEA&#10;AADcAAAADwAAAGRycy9kb3ducmV2LnhtbESPzYrCMBSF9wO+Q7iCuzFVRIdqFBEEt3ZcOLtrcm2L&#10;zU1pYm19ejMguDycn4+z2nS2Ei01vnSsYDJOQBBrZ0rOFZx+998/IHxANlg5JgU9edisB18rTI17&#10;8JHaLOQijrBPUUERQp1K6XVBFv3Y1cTRu7rGYoiyyaVp8BHHbSWnSTKXFkuOhAJr2hWkb9ndKvhb&#10;nKqjLp/bvD/PdIT0l6ztlRoNu+0SRKAufMLv9sEomE0W8H8mHgG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IFtHBAAAA3AAAAA8AAAAAAAAAAAAAAAAAmAIAAGRycy9kb3du&#10;cmV2LnhtbFBLBQYAAAAABAAEAPUAAACGAwAAAAA=&#10;" fillcolor="red" stroked="f"/>
                  <v:shape id="Freeform 296" o:spid="_x0000_s1441" style="position:absolute;left:530;top:1261;width:563;height:110;visibility:visible;mso-wrap-style:square;v-text-anchor:top" coordsize="56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LdMMA&#10;AADcAAAADwAAAGRycy9kb3ducmV2LnhtbERPz2vCMBS+C/sfwhvspmmljlJNZZsTvOygG6K3R/PW&#10;ZmteSpNq/e+Xw8Djx/d7tR5tKy7Ue+NYQTpLQBBXThuuFXx9bqc5CB+QNbaOScGNPKzLh8kKC+2u&#10;vKfLIdQihrAvUEETQldI6auGLPqZ64gj9+16iyHCvpa6x2sMt62cJ8mztGg4NjTY0VtD1e9hsAry&#10;zJyHd/7IwmLzekx/vFmc9jelnh7HlyWIQGO4i//dO60gS+PaeCYeAV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gLdMMAAADcAAAADwAAAAAAAAAAAAAAAACYAgAAZHJzL2Rv&#10;d25yZXYueG1sUEsFBgAAAAAEAAQA9QAAAIgDAAAAAA==&#10;" path="m563,l548,14r-437,l13,110,,110,111,,563,xe" fillcolor="gray" stroked="f">
                    <v:path arrowok="t" o:connecttype="custom" o:connectlocs="563,0;548,14;111,14;13,110;0,110;111,0;563,0" o:connectangles="0,0,0,0,0,0,0"/>
                  </v:shape>
                  <v:rect id="Rectangle 297" o:spid="_x0000_s1442" style="position:absolute;left:218;top:2070;width:1201;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jKsIA&#10;AADcAAAADwAAAGRycy9kb3ducmV2LnhtbESPzYoCMRCE74LvEFrwphlFFn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iMqwgAAANwAAAAPAAAAAAAAAAAAAAAAAJgCAABkcnMvZG93&#10;bnJldi54bWxQSwUGAAAAAAQABAD1AAAAhwMAAAAA&#10;" filled="f" stroked="f">
                    <v:textbox style="mso-fit-shape-to-text:t" inset="0,0,0,0">
                      <w:txbxContent>
                        <w:p w14:paraId="1870C5F3" w14:textId="68A25D94" w:rsidR="00135CCA" w:rsidRDefault="00135CCA">
                          <w:r>
                            <w:rPr>
                              <w:rFonts w:ascii="Calibri" w:hAnsi="Calibri" w:cs="Calibri"/>
                              <w:color w:val="000000"/>
                              <w:sz w:val="10"/>
                              <w:szCs w:val="10"/>
                            </w:rPr>
                            <w:t>Employee report from Aspect</w:t>
                          </w:r>
                        </w:p>
                      </w:txbxContent>
                    </v:textbox>
                  </v:rect>
                  <v:shape id="Freeform 298" o:spid="_x0000_s1443" style="position:absolute;left:4804;top:776;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0xsMA&#10;AADcAAAADwAAAGRycy9kb3ducmV2LnhtbERPTWvCQBC9C/6HZYReSt0kFE2jq4htoRdBTXsfs2MS&#10;zM6G7DZGf333UPD4eN/L9WAa0VPnassK4mkEgriwuuZSwXf++ZKCcB5ZY2OZFNzIwXo1Hi0x0/bK&#10;B+qPvhQhhF2GCirv20xKV1Rk0E1tSxy4s+0M+gC7UuoOryHcNDKJopk0WHNoqLClbUXF5fhrFOzq&#10;UyqjeLYr394vm+eP/T35medKPU2GzQKEp8E/xP/uL63gNQnzw5lw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K0xsMAAADcAAAADwAAAAAAAAAAAAAAAACYAgAAZHJzL2Rv&#10;d25yZXYueG1sUEsFBgAAAAAEAAQA9QAAAIgDAAAAAA==&#10;" path="m,762l113,652r,-625l,,,762xe" fillcolor="black" stroked="f">
                    <v:path arrowok="t" o:connecttype="custom" o:connectlocs="0,762;113,652;113,27;0,0;0,762" o:connectangles="0,0,0,0,0"/>
                  </v:shape>
                  <v:shape id="Freeform 299" o:spid="_x0000_s1444" style="position:absolute;left:4775;top:803;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RXcYA&#10;AADcAAAADwAAAGRycy9kb3ducmV2LnhtbESPW2vCQBSE3wv+h+UIvhTdJBQv0VVEW/BFaL28H7PH&#10;JJg9G7Krpv56Vyj0cZiZb5jZojWVuFHjSssK4kEEgjizuuRcwWH/1R+DcB5ZY2WZFPySg8W88zbD&#10;VNs7/9Bt53MRIOxSVFB4X6dSuqwgg25ga+LgnW1j0AfZ5FI3eA9wU8kkiobSYMlhocCaVgVll93V&#10;KNiWp7GM4uE2n6wvy/fP70dyHO2V6nXb5RSEp9b/h//aG63gI4nhdSYc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4RXcYAAADcAAAADwAAAAAAAAAAAAAAAACYAgAAZHJz&#10;L2Rvd25yZXYueG1sUEsFBgAAAAAEAAQA9QAAAIsDAAAAAA==&#10;" path="m,762l113,654,113,,,110,,762xe" fillcolor="black" stroked="f">
                    <v:path arrowok="t" o:connecttype="custom" o:connectlocs="0,762;113,654;113,0;0,110;0,762" o:connectangles="0,0,0,0,0"/>
                  </v:shape>
                  <v:rect id="Rectangle 300" o:spid="_x0000_s1445" style="position:absolute;left:4353;top:913;width:422;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iXJcYA&#10;AADcAAAADwAAAGRycy9kb3ducmV2LnhtbESPQWvCQBSE74X+h+UVvNVNgxWNbqQWBC+FanvQ2zP7&#10;TEKyb9PdVdP+ercgeBxm5htmvuhNK87kfG1ZwcswAUFcWF1zqeD7a/U8AeEDssbWMin4JQ+L/PFh&#10;jpm2F97QeRtKESHsM1RQhdBlUvqiIoN+aDvi6B2tMxiidKXUDi8RblqZJslYGqw5LlTY0XtFRbM9&#10;GQXL6WT58znij7/NYU/73aF5TV2i1OCpf5uBCNSHe/jWXmsFozSF/zPxCM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iXJcYAAADcAAAADwAAAAAAAAAAAAAAAACYAgAAZHJz&#10;L2Rvd25yZXYueG1sUEsFBgAAAAAEAAQA9QAAAIsDAAAAAA==&#10;" fillcolor="black" stroked="f"/>
                  <v:rect id="Rectangle 301" o:spid="_x0000_s1446" style="position:absolute;left:4324;top:886;width:451;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jPmMMA&#10;AADcAAAADwAAAGRycy9kb3ducmV2LnhtbESPQWvCQBSE70L/w/IK3nTTRKSkriKCbW9FIz0/sq9J&#10;avZt2H1q/PfdQqHHYWa+YVab0fXqSiF2ng08zTNQxLW3HTcGTtV+9gwqCrLF3jMZuFOEzfphssLS&#10;+hsf6HqURiUIxxINtCJDqXWsW3IY534gTt6XDw4lydBoG/CW4K7XeZYttcOO00KLA+1aqs/HizOg&#10;q2WQc7Eovg8S8627vL591J/GTB/H7QsooVH+w3/td2tgkRfweyYd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jPmMMAAADcAAAADwAAAAAAAAAAAAAAAACYAgAAZHJzL2Rv&#10;d25yZXYueG1sUEsFBgAAAAAEAAQA9QAAAIgDAAAAAA==&#10;" fillcolor="silver" stroked="f"/>
                  <v:shape id="Freeform 302" o:spid="_x0000_s1447" style="position:absolute;left:4324;top:776;width:564;height:110;visibility:visible;mso-wrap-style:square;v-text-anchor:top" coordsize="5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qdSsUA&#10;AADcAAAADwAAAGRycy9kb3ducmV2LnhtbESPQWvCQBSE74X+h+UVeim6UVQkdRUVCj0JRhF7e2Sf&#10;yZLs25DdmvjvXUHwOMzMN8xi1dtaXKn1xrGC0TABQZw7bbhQcDz8DOYgfEDWWDsmBTfysFq+vy0w&#10;1a7jPV2zUIgIYZ+igjKEJpXS5yVZ9EPXEEfv4lqLIcq2kLrFLsJtLcdJMpMWDceFEhvalpRX2b9V&#10;kH1tvTnvq03V0d/pspsezXSTKPX50a+/QQTqwyv8bP9qBZPxBB5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1KxQAAANwAAAAPAAAAAAAAAAAAAAAAAJgCAABkcnMv&#10;ZG93bnJldi54bWxQSwUGAAAAAAQABAD1AAAAigMAAAAA&#10;" path="m,110r451,l564,,113,,,110xe" fillcolor="silver" stroked="f">
                    <v:path arrowok="t" o:connecttype="custom" o:connectlocs="0,110;451,110;564,0;113,0;0,110" o:connectangles="0,0,0,0,0"/>
                  </v:shape>
                  <v:shape id="Freeform 303" o:spid="_x0000_s1448" style="position:absolute;left:4775;top:776;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0O5McA&#10;AADcAAAADwAAAGRycy9kb3ducmV2LnhtbESPX0vDQBDE3wW/w7GCb/Zi0VLSXosIoj7Y0n+0vi25&#10;NYnN7cXcmqR+ek8o+DjMzG+Y6bx3lWqpCaVnA7eDBBRx5m3JuYHt5ulmDCoIssXKMxk4UYD57PJi&#10;iqn1Ha+oXUuuIoRDigYKkTrVOmQFOQwDXxNH78M3DiXKJte2wS7CXaWHSTLSDkuOCwXW9FhQdlx/&#10;OwM/o8WztOPXt0/5omP3vvP7ZTgYc33VP0xACfXyHz63X6yBu+E9/J2JR0DP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NDuTHAAAA3AAAAA8AAAAAAAAAAAAAAAAAmAIAAGRy&#10;cy9kb3ducmV2LnhtbFBLBQYAAAAABAAEAPUAAACMAwAAAAA=&#10;" path="m,762l113,652,113,,,110,,762xe" fillcolor="gray" stroked="f">
                    <v:path arrowok="t" o:connecttype="custom" o:connectlocs="0,762;113,652;113,0;0,110;0,762" o:connectangles="0,0,0,0,0"/>
                  </v:shape>
                  <v:shape id="Freeform 304" o:spid="_x0000_s1449" style="position:absolute;left:4324;top:886;width:451;height:13;visibility:visible;mso-wrap-style:square;v-text-anchor:top" coordsize="45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bJzMUA&#10;AADcAAAADwAAAGRycy9kb3ducmV2LnhtbESPQWvCQBSE7wX/w/KE3uquoUibugkqCPUiaOPB2yP7&#10;mg1m34bsqml/fbdQ6HGYmW+YZTm6TtxoCK1nDfOZAkFce9Nyo6H62D69gAgR2WDnmTR8UYCymDws&#10;MTf+zge6HWMjEoRDjhpsjH0uZagtOQwz3xMn79MPDmOSQyPNgPcEd53MlFpIhy2nBYs9bSzVl+PV&#10;aWDp69fd4RSr7GzW6nuzt2q31/pxOq7eQEQa43/4r/1uNDxnC/g9k46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NsnMxQAAANwAAAAPAAAAAAAAAAAAAAAAAJgCAABkcnMv&#10;ZG93bnJldi54bWxQSwUGAAAAAAQABAD1AAAAigMAAAAA&#10;" path="m,l451,,437,13,,13,,xe" stroked="f">
                    <v:path arrowok="t" o:connecttype="custom" o:connectlocs="0,0;451,0;437,13;0,13;0,0" o:connectangles="0,0,0,0,0"/>
                  </v:shape>
                  <v:shape id="Freeform 305" o:spid="_x0000_s1450" style="position:absolute;left:4324;top:886;width:14;height:652;visibility:visible;mso-wrap-style:square;v-text-anchor:top" coordsize="1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5eV8UA&#10;AADcAAAADwAAAGRycy9kb3ducmV2LnhtbESPQWvCQBSE7wX/w/IEL0U3DaISXUULQi49xBbE2yP7&#10;TILZtyG7rvHfu4VCj8PMfMNsdoNpRaDeNZYVfMwSEMSl1Q1XCn6+j9MVCOeRNbaWScGTHOy2o7cN&#10;Zto+uKBw8pWIEHYZKqi97zIpXVmTQTezHXH0rrY36KPsK6l7fES4aWWaJAtpsOG4UGNHnzWVt9Pd&#10;KMjn6T2cb/si5Jdw8It3mX8VUqnJeNivQXga/H/4r51rBfN0Cb9n4hGQ2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nl5XxQAAANwAAAAPAAAAAAAAAAAAAAAAAJgCAABkcnMv&#10;ZG93bnJldi54bWxQSwUGAAAAAAQABAD1AAAAigMAAAAA&#10;" path="m,l,652,14,638,14,13,,xe" fillcolor="gray" stroked="f">
                    <v:path arrowok="t" o:connecttype="custom" o:connectlocs="0,0;0,652;14,638;14,13;0,0" o:connectangles="0,0,0,0,0"/>
                  </v:shape>
                  <v:rect id="Rectangle 306" o:spid="_x0000_s1451" style="position:absolute;left:4324;top:1063;width:451;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Ls+b0A&#10;AADcAAAADwAAAGRycy9kb3ducmV2LnhtbERPuwrCMBTdBf8hXMFNU4uIVKOIqLg4+MD50lzbYnNT&#10;kqjVrzeD4Hg47/myNbV4kvOVZQWjYQKCOLe64kLB5bwdTEH4gKyxtkwK3uRhueh25php++IjPU+h&#10;EDGEfYYKyhCaTEqfl2TQD21DHLmbdQZDhK6Q2uErhptapkkykQYrjg0lNrQuKb+fHkZBokduf1iP&#10;5Sdf7abX+ya1H7tTqt9rVzMQgdrwF//ce61gnMa18Uw8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6Ls+b0AAADcAAAADwAAAAAAAAAAAAAAAACYAgAAZHJzL2Rvd25yZXYu&#10;eG1sUEsFBgAAAAAEAAQA9QAAAIIDAAAAAA==&#10;" fillcolor="gray" stroked="f"/>
                  <v:rect id="Rectangle 307" o:spid="_x0000_s1452" style="position:absolute;left:4338;top:1076;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2ScUA&#10;AADcAAAADwAAAGRycy9kb3ducmV2LnhtbESPQWvCQBSE70L/w/IKveluNYYaXaUIgYL1UC14fWSf&#10;SWj2bZpdk/jvu4VCj8PMfMNsdqNtRE+drx1reJ4pEMSFMzWXGj7P+fQFhA/IBhvHpOFOHnbbh8kG&#10;M+MG/qD+FEoRIewz1FCF0GZS+qIii37mWuLoXV1nMUTZldJ0OES4beRcqVRarDkuVNjSvqLi63Sz&#10;GjBNzPfxung/H24prspR5cuL0vrpcXxdgwg0hv/wX/vNaEjmK/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6fZJxQAAANwAAAAPAAAAAAAAAAAAAAAAAJgCAABkcnMv&#10;ZG93bnJldi54bWxQSwUGAAAAAAQABAD1AAAAigMAAAAA&#10;" stroked="f"/>
                  <v:rect id="Rectangle 308" o:spid="_x0000_s1453" style="position:absolute;left:4324;top:1253;width:451;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12Ir4A&#10;AADcAAAADwAAAGRycy9kb3ducmV2LnhtbERPyQrCMBC9C/5DGMGbpi6IVKOIqHjx4ILnoRnbYjMp&#10;SdTq15uD4PHx9vmyMZV4kvOlZQWDfgKCOLO65FzB5bztTUH4gKyxskwK3uRhuWi35phq++IjPU8h&#10;FzGEfYoKihDqVEqfFWTQ921NHLmbdQZDhC6X2uErhptKDpNkIg2WHBsKrGldUHY/PYyCRA/c/rAe&#10;y0+22k2v983QfuxOqW6nWc1ABGrCX/xz77WC8SjOj2fiEZC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ANdiK+AAAA3AAAAA8AAAAAAAAAAAAAAAAAmAIAAGRycy9kb3ducmV2&#10;LnhtbFBLBQYAAAAABAAEAPUAAACDAwAAAAA=&#10;" fillcolor="gray" stroked="f"/>
                  <v:rect id="Rectangle 309" o:spid="_x0000_s1454" style="position:absolute;left:4338;top:1266;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ZsksQA&#10;AADcAAAADwAAAGRycy9kb3ducmV2LnhtbESPT4vCMBTE74LfITxhb5q4atFqlGVBWHA9+Ae8Pppn&#10;W2xeuk3U+u03guBxmJnfMItVaytxo8aXjjUMBwoEceZMybmG42Hdn4LwAdlg5Zg0PMjDatntLDA1&#10;7s47uu1DLiKEfYoaihDqVEqfFWTRD1xNHL2zayyGKJtcmgbvEW4r+alUIi2WHBcKrOm7oOyyv1oN&#10;mIzN3/Y8+j1srgnO8latJyel9Uev/ZqDCNSGd/jV/jEaxqMh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GbJLEAAAA3AAAAA8AAAAAAAAAAAAAAAAAmAIAAGRycy9k&#10;b3ducmV2LnhtbFBLBQYAAAAABAAEAPUAAACJAwAAAAA=&#10;" stroked="f"/>
                  <v:rect id="Rectangle 310" o:spid="_x0000_s1455" style="position:absolute;left:4635;top:1428;width:84;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rpKcIA&#10;AADcAAAADwAAAGRycy9kb3ducmV2LnhtbESPzYrCMBSF98K8Q7gDs9N0HFGpRpEBYbZWF7q7Jte2&#10;2NyUJtZ2nt4IgsvD+fk4y3VnK9FS40vHCr5HCQhi7UzJuYLDfjucg/AB2WDlmBT05GG9+hgsMTXu&#10;zjtqs5CLOMI+RQVFCHUqpdcFWfQjVxNH7+IaiyHKJpemwXsct5UcJ8lUWiw5Egqs6bcgfc1uVsFp&#10;dqh2uvzf5P1xoiOkP2dtr9TXZ7dZgAjUhXf41f4zCiY/Y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yukpwgAAANwAAAAPAAAAAAAAAAAAAAAAAJgCAABkcnMvZG93&#10;bnJldi54bWxQSwUGAAAAAAQABAD1AAAAhwMAAAAA&#10;" fillcolor="red" stroked="f"/>
                  <v:shape id="Freeform 311" o:spid="_x0000_s1456" style="position:absolute;left:4324;top:776;width:564;height:110;visibility:visible;mso-wrap-style:square;v-text-anchor:top" coordsize="5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vT58YA&#10;AADcAAAADwAAAGRycy9kb3ducmV2LnhtbESPQWvCQBSE7wX/w/IEb2ZTldDGrCKWQisFMS2F3h7Z&#10;ZxKafRuyaxL/vVsQehxm5hsm246mET11rras4DGKQRAXVtdcKvj6fJ0/gXAeWWNjmRRcycF2M3nI&#10;MNV24BP1uS9FgLBLUUHlfZtK6YqKDLrItsTBO9vOoA+yK6XucAhw08hFHCfSYM1hocKW9hUVv/nF&#10;KCifdf5Sx4ePPnnP++OPNM24+1ZqNh13axCeRv8fvrfftILVcgl/Z8IR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vT58YAAADcAAAADwAAAAAAAAAAAAAAAACYAgAAZHJz&#10;L2Rvd25yZXYueG1sUEsFBgAAAAAEAAQA9QAAAIsDAAAAAA==&#10;" path="m564,l550,14r-437,l14,110,,110,113,,564,xe" fillcolor="gray" stroked="f">
                    <v:path arrowok="t" o:connecttype="custom" o:connectlocs="564,0;550,14;113,14;14,110;0,110;113,0;564,0" o:connectangles="0,0,0,0,0,0,0"/>
                  </v:shape>
                  <v:rect id="Rectangle 312" o:spid="_x0000_s1457" style="position:absolute;left:4328;top:1585;width:580;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LQ1MIA&#10;AADcAAAADwAAAGRycy9kb3ducmV2LnhtbESPzYoCMRCE74LvEFrYm2b8YZFZo4ggqHhx3AdoJj0/&#10;mHSGJOvMvv1GEPZYVNVX1GY3WCOe5EPrWMF8loEgLp1uuVbwfT9O1yBCRNZoHJOCXwqw245HG8y1&#10;6/lGzyLWIkE45KigibHLpQxlQxbDzHXEyauctxiT9LXUHvsEt0YusuxTWmw5LTTY0aGh8lH8WAXy&#10;Xhz7dWF85i6L6mrOp1tFTqmPybD/AhFpiP/hd/ukFayWK3idS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tDUwgAAANwAAAAPAAAAAAAAAAAAAAAAAJgCAABkcnMvZG93&#10;bnJldi54bWxQSwUGAAAAAAQABAD1AAAAhwMAAAAA&#10;" filled="f" stroked="f">
                    <v:textbox style="mso-fit-shape-to-text:t" inset="0,0,0,0">
                      <w:txbxContent>
                        <w:p w14:paraId="37ECD387" w14:textId="25279E8A" w:rsidR="00135CCA" w:rsidRDefault="00135CCA">
                          <w:r>
                            <w:rPr>
                              <w:rFonts w:ascii="Calibri" w:hAnsi="Calibri" w:cs="Calibri"/>
                              <w:color w:val="000000"/>
                              <w:sz w:val="10"/>
                              <w:szCs w:val="10"/>
                            </w:rPr>
                            <w:t>Staging Server</w:t>
                          </w:r>
                        </w:p>
                      </w:txbxContent>
                    </v:textbox>
                  </v:rect>
                  <v:rect id="Rectangle 313" o:spid="_x0000_s1458" style="position:absolute;left:4336;top:1706;width:459;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51T8IA&#10;AADcAAAADwAAAGRycy9kb3ducmV2LnhtbESP3WoCMRSE7wu+QziCdzWrVpHVKFIQbPHG1Qc4bM7+&#10;YHKyJKm7ffumIHg5zMw3zHY/WCMe5EPrWMFsmoEgLp1uuVZwux7f1yBCRNZoHJOCXwqw343etphr&#10;1/OFHkWsRYJwyFFBE2OXSxnKhiyGqeuIk1c5bzEm6WupPfYJbo2cZ9lKWmw5LTTY0WdD5b34sQrk&#10;tTj268L4zH3Pq7P5Ol0qckpNxsNhAyLSEF/hZ/ukFXwsl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nVPwgAAANwAAAAPAAAAAAAAAAAAAAAAAJgCAABkcnMvZG93&#10;bnJldi54bWxQSwUGAAAAAAQABAD1AAAAhwMAAAAA&#10;" filled="f" stroked="f">
                    <v:textbox style="mso-fit-shape-to-text:t" inset="0,0,0,0">
                      <w:txbxContent>
                        <w:p w14:paraId="7BF9C9A1" w14:textId="14A356FF" w:rsidR="00135CCA" w:rsidRDefault="00135CCA">
                          <w:r>
                            <w:rPr>
                              <w:rFonts w:ascii="Calibri" w:hAnsi="Calibri" w:cs="Calibri"/>
                              <w:color w:val="000000"/>
                              <w:sz w:val="10"/>
                              <w:szCs w:val="10"/>
                            </w:rPr>
                            <w:t>VRIVSCORS</w:t>
                          </w:r>
                        </w:p>
                      </w:txbxContent>
                    </v:textbox>
                  </v:rect>
                  <v:rect id="Rectangle 314" o:spid="_x0000_s1459" style="position:absolute;left:4802;top:1706;width:10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zrOMIA&#10;AADcAAAADwAAAGRycy9kb3ducmV2LnhtbESPzYoCMRCE74LvEFrwphl1EZk1igiCLl4c9wGaSc8P&#10;Jp0hyTqzb28WhD0WVfUVtd0P1ogn+dA6VrCYZyCIS6dbrhV830+zDYgQkTUax6TglwLsd+PRFnPt&#10;er7Rs4i1SBAOOSpoYuxyKUPZkMUwdx1x8irnLcYkfS21xz7BrZHLLFtLiy2nhQY7OjZUPoofq0De&#10;i1O/KYzP3NeyuprL+VaRU2o6GQ6fICIN8T/8bp+1go/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vOs4wgAAANwAAAAPAAAAAAAAAAAAAAAAAJgCAABkcnMvZG93&#10;bnJldi54bWxQSwUGAAAAAAQABAD1AAAAhwMAAAAA&#10;" filled="f" stroked="f">
                    <v:textbox style="mso-fit-shape-to-text:t" inset="0,0,0,0">
                      <w:txbxContent>
                        <w:p w14:paraId="594D29E9" w14:textId="1714310A" w:rsidR="00135CCA" w:rsidRDefault="00135CCA">
                          <w:r>
                            <w:rPr>
                              <w:rFonts w:ascii="Calibri" w:hAnsi="Calibri" w:cs="Calibri"/>
                              <w:color w:val="000000"/>
                              <w:sz w:val="10"/>
                              <w:szCs w:val="10"/>
                            </w:rPr>
                            <w:t>01</w:t>
                          </w:r>
                        </w:p>
                      </w:txbxContent>
                    </v:textbox>
                  </v:rect>
                  <v:shape id="Freeform 315" o:spid="_x0000_s1460" style="position:absolute;left:9055;top:3292;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K6b8cA&#10;AADcAAAADwAAAGRycy9kb3ducmV2LnhtbESPT2vCQBTE7wW/w/IKXkrdmBa10Y0E/4AXodX2/sy+&#10;JiHZtyG7auqndwuFHoeZ+Q2zWPamERfqXGVZwXgUgSDOra64UPB53D7PQDiPrLGxTAp+yMEyHTws&#10;MNH2yh90OfhCBAi7BBWU3reJlC4vyaAb2ZY4eN+2M+iD7AqpO7wGuGlkHEUTabDisFBiS6uS8vpw&#10;Ngr21Wkmo/FkX7yt6+xp836Lv6ZHpYaPfTYH4an3/+G/9k4reH2Zwu+ZcARk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um/HAAAA3AAAAA8AAAAAAAAAAAAAAAAAmAIAAGRy&#10;cy9kb3ducmV2LnhtbFBLBQYAAAAABAAEAPUAAACMAwAAAAA=&#10;" path="m,762l113,652r,-625l,,,762xe" fillcolor="black" stroked="f">
                    <v:path arrowok="t" o:connecttype="custom" o:connectlocs="0,762;113,652;113,27;0,0;0,762" o:connectangles="0,0,0,0,0"/>
                  </v:shape>
                  <v:shape id="Freeform 316" o:spid="_x0000_s1461" style="position:absolute;left:9027;top:3319;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0uHcMA&#10;AADcAAAADwAAAGRycy9kb3ducmV2LnhtbERPy4rCMBTdC/5DuIIbGVMfOE7HKOID3AgzVfd3mjtt&#10;sbkpTdTq15uF4PJw3rNFY0pxpdoVlhUM+hEI4tTqgjMFx8P2YwrCeWSNpWVScCcHi3m7NcNY2xv/&#10;0jXxmQgh7GJUkHtfxVK6NCeDrm8r4sD929qgD7DOpK7xFsJNKYdRNJEGCw4NOVa0yik9JxejYF/8&#10;TWU0mOyzr/V52dv8PIanz4NS3U6z/AbhqfFv8cu90wrGo7A2nAlH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0uHcMAAADcAAAADwAAAAAAAAAAAAAAAACYAgAAZHJzL2Rv&#10;d25yZXYueG1sUEsFBgAAAAAEAAQA9QAAAIgDAAAAAA==&#10;" path="m,762l113,652,113,,,110,,762xe" fillcolor="black" stroked="f">
                    <v:path arrowok="t" o:connecttype="custom" o:connectlocs="0,762;113,652;113,0;0,110;0,762" o:connectangles="0,0,0,0,0"/>
                  </v:shape>
                  <v:rect id="Rectangle 317" o:spid="_x0000_s1462" style="position:absolute;left:8603;top:3429;width:424;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TiccA&#10;AADcAAAADwAAAGRycy9kb3ducmV2LnhtbESPQWvCQBSE74X+h+UVequbWls0ZpUqCF4Kaj3o7SX7&#10;TILZt3F31dhf7xYKPQ4z8w2TTTvTiAs5X1tW8NpLQBAXVtdcKth+L16GIHxA1thYJgU38jCdPD5k&#10;mGp75TVdNqEUEcI+RQVVCG0qpS8qMuh7tiWO3sE6gyFKV0rt8BrhppH9JPmQBmuOCxW2NK+oOG7O&#10;RsFsNJydVgP++lnne9rv8uN73yVKPT91n2MQgbrwH/5rL7WCwdsIfs/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Vk4nHAAAA3AAAAA8AAAAAAAAAAAAAAAAAmAIAAGRy&#10;cy9kb3ducmV2LnhtbFBLBQYAAAAABAAEAPUAAACMAwAAAAA=&#10;" fillcolor="black" stroked="f"/>
                  <v:rect id="Rectangle 318" o:spid="_x0000_s1463" style="position:absolute;left:8576;top:3402;width:451;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W0T8AA&#10;AADcAAAADwAAAGRycy9kb3ducmV2LnhtbERPS2vCQBC+F/wPyxR6q5tqEIluRIQ+buIDz0N2mqTJ&#10;zobdUdN/7x4KPX587/VmdL26UYitZwNv0wwUceVty7WB8+n9dQkqCrLF3jMZ+KUIm3LytMbC+jsf&#10;6HaUWqUQjgUaaESGQutYNeQwTv1AnLhvHxxKgqHWNuA9hbtez7JsoR22nBoaHGjXUNUdr86APi2C&#10;dPN8/nOQONu668fnvroY8/I8bleghEb5F/+5v6yBPE/z05l0BHT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IW0T8AAAADcAAAADwAAAAAAAAAAAAAAAACYAgAAZHJzL2Rvd25y&#10;ZXYueG1sUEsFBgAAAAAEAAQA9QAAAIUDAAAAAA==&#10;" fillcolor="silver" stroked="f"/>
                  <v:shape id="Freeform 319" o:spid="_x0000_s1464" style="position:absolute;left:8576;top:3292;width:564;height:110;visibility:visible;mso-wrap-style:square;v-text-anchor:top" coordsize="5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LbcsUA&#10;AADcAAAADwAAAGRycy9kb3ducmV2LnhtbESPQWvCQBSE74X+h+UVeim6sahI6ioqFHoSjCL29sg+&#10;kyXZtyG7mvjvXUHwOMzMN8x82dtaXKn1xrGC0TABQZw7bbhQcNj/DmYgfEDWWDsmBTfysFy8v80x&#10;1a7jHV2zUIgIYZ+igjKEJpXS5yVZ9EPXEEfv7FqLIcq2kLrFLsJtLb+TZCotGo4LJTa0KSmvsotV&#10;kH1tvDntqnXV0f/xvJ0czGSdKPX50a9+QATqwyv8bP9pBePxC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ttyxQAAANwAAAAPAAAAAAAAAAAAAAAAAJgCAABkcnMv&#10;ZG93bnJldi54bWxQSwUGAAAAAAQABAD1AAAAigMAAAAA&#10;" path="m,110r451,l564,,113,,,110xe" fillcolor="silver" stroked="f">
                    <v:path arrowok="t" o:connecttype="custom" o:connectlocs="0,110;451,110;564,0;113,0;0,110" o:connectangles="0,0,0,0,0"/>
                  </v:shape>
                  <v:shape id="Freeform 320" o:spid="_x0000_s1465" style="position:absolute;left:9027;top:3292;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tzMMcA&#10;AADcAAAADwAAAGRycy9kb3ducmV2LnhtbESPQUvDQBSE74L/YXlCb3ZjKaWk3RYRRD20Ym1pe3tk&#10;n0ls9m3MvibRX98VBI/DzHzDzJe9q1RLTSg9G7gbJqCIM29Lzg1s3x9vp6CCIFusPJOBbwqwXFxf&#10;zTG1vuM3ajeSqwjhkKKBQqROtQ5ZQQ7D0NfE0fvwjUOJssm1bbCLcFfpUZJMtMOS40KBNT0UlJ02&#10;Z2fgZ7J+knb6svqULzp1x53fv4aDMYOb/n4GSqiX//Bf+9kaGI9H8HsmHgG9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7czDHAAAA3AAAAA8AAAAAAAAAAAAAAAAAmAIAAGRy&#10;cy9kb3ducmV2LnhtbFBLBQYAAAAABAAEAPUAAACMAwAAAAA=&#10;" path="m,762l113,652,113,,,110,,762xe" fillcolor="gray" stroked="f">
                    <v:path arrowok="t" o:connecttype="custom" o:connectlocs="0,762;113,652;113,0;0,110;0,762" o:connectangles="0,0,0,0,0"/>
                  </v:shape>
                  <v:shape id="Freeform 321" o:spid="_x0000_s1466" style="position:absolute;left:8576;top:3402;width:451;height:13;visibility:visible;mso-wrap-style:square;v-text-anchor:top" coordsize="45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6P9MQA&#10;AADcAAAADwAAAGRycy9kb3ducmV2LnhtbESPQWsCMRSE74X+h/AK3mpSFalbo1RB0IugXQ+9PTbP&#10;zeLmZdlE3fbXG0HwOMzMN8x03rlaXKgNlWcNH30FgrjwpuJSQ/6zev8EESKywdozafijAPPZ68sU&#10;M+OvvKPLPpYiQThkqMHG2GRShsKSw9D3DXHyjr51GJNsS2lavCa4q+VAqbF0WHFasNjQ0lJx2p+d&#10;Bpa+mGx2h5gPfs1C/S+3Vm22Wvfeuu8vEJG6+Aw/2mujYTQawv1MOgJ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ej/TEAAAA3AAAAA8AAAAAAAAAAAAAAAAAmAIAAGRycy9k&#10;b3ducmV2LnhtbFBLBQYAAAAABAAEAPUAAACJAwAAAAA=&#10;" path="m,l451,,437,13,,13,,xe" stroked="f">
                    <v:path arrowok="t" o:connecttype="custom" o:connectlocs="0,0;451,0;437,13;0,13;0,0" o:connectangles="0,0,0,0,0"/>
                  </v:shape>
                  <v:shape id="Freeform 322" o:spid="_x0000_s1467" style="position:absolute;left:8576;top:3402;width:14;height:652;visibility:visible;mso-wrap-style:square;v-text-anchor:top" coordsize="1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MlgMQA&#10;AADcAAAADwAAAGRycy9kb3ducmV2LnhtbESPQYvCMBSE7wv+h/AEL4umShGpRlFB6GUPdQXx9mie&#10;bbF5KU2M9d9vFhb2OMzMN8xmN5hWBOpdY1nBfJaAIC6tbrhScPk+TVcgnEfW2FomBW9ysNuOPjaY&#10;afvigsLZVyJC2GWooPa+y6R0ZU0G3cx2xNG7296gj7KvpO7xFeGmlYskWUqDDceFGjs61lQ+zk+j&#10;IE8Xz3B97IuQ38LBLz9l/lVIpSbjYb8G4Wnw/+G/dq4VpGkK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TJYDEAAAA3AAAAA8AAAAAAAAAAAAAAAAAmAIAAGRycy9k&#10;b3ducmV2LnhtbFBLBQYAAAAABAAEAPUAAACJAwAAAAA=&#10;" path="m,l,652,14,638,14,13,,xe" fillcolor="gray" stroked="f">
                    <v:path arrowok="t" o:connecttype="custom" o:connectlocs="0,0;0,652;14,638;14,13;0,0" o:connectangles="0,0,0,0,0"/>
                  </v:shape>
                  <v:rect id="Rectangle 323" o:spid="_x0000_s1468" style="position:absolute;left:8576;top:3577;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mx8IA&#10;AADcAAAADwAAAGRycy9kb3ducmV2LnhtbESPzarCMBSE9xd8h3AEd9dUqRepRhFRcePCH1wfmmNb&#10;bE5KErX69EYQ7nKYmW+Y6bw1tbiT85VlBYN+AoI4t7riQsHpuP4dg/ABWWNtmRQ8ycN81vmZYqbt&#10;g/d0P4RCRAj7DBWUITSZlD4vyaDv24Y4ehfrDIYoXSG1w0eEm1oOk+RPGqw4LpTY0LKk/Hq4GQWJ&#10;HrjtbpnKV77YjM/X1dC+7EapXrddTEAEasN/+NveagVpOoLPmXgE5O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KbHwgAAANwAAAAPAAAAAAAAAAAAAAAAAJgCAABkcnMvZG93&#10;bnJldi54bWxQSwUGAAAAAAQABAD1AAAAhwMAAAAA&#10;" fillcolor="gray" stroked="f"/>
                  <v:rect id="Rectangle 324" o:spid="_x0000_s1469" style="position:absolute;left:8590;top:3591;width:437;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Hm8QA&#10;AADcAAAADwAAAGRycy9kb3ducmV2LnhtbESPQWvCQBSE7wX/w/IEb3XXmgaNbkIRBKHtoSp4fWSf&#10;STD7NmZXTf99t1DocZiZb5h1MdhW3Kn3jWMNs6kCQVw603Cl4XjYPi9A+IBssHVMGr7JQ5GPntaY&#10;GffgL7rvQyUihH2GGuoQukxKX9Zk0U9dRxy9s+sthij7SpoeHxFuW/miVCotNhwXauxoU1N52d+s&#10;BkwTc/08zz8O77cUl9Wgtq8npfVkPLytQAQawn/4r70zGpIkhd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ph5vEAAAA3AAAAA8AAAAAAAAAAAAAAAAAmAIAAGRycy9k&#10;b3ducmV2LnhtbFBLBQYAAAAABAAEAPUAAACJAwAAAAA=&#10;" stroked="f"/>
                  <v:rect id="Rectangle 325" o:spid="_x0000_s1470" style="position:absolute;left:8576;top:3767;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dK8IA&#10;AADcAAAADwAAAGRycy9kb3ducmV2LnhtbESPzarCMBSE9xd8h3AEd9dUKV6pRhFRcePCH1wfmmNb&#10;bE5KErX69EYQ7nKYmW+Y6bw1tbiT85VlBYN+AoI4t7riQsHpuP4dg/ABWWNtmRQ8ycN81vmZYqbt&#10;g/d0P4RCRAj7DBWUITSZlD4vyaDv24Y4ehfrDIYoXSG1w0eEm1oOk2QkDVYcF0psaFlSfj3cjIJE&#10;D9x2t0zlK19sxuframhfdqNUr9suJiACteE//G1vtYI0/YPPmXgE5O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4p0rwgAAANwAAAAPAAAAAAAAAAAAAAAAAJgCAABkcnMvZG93&#10;bnJldi54bWxQSwUGAAAAAAQABAD1AAAAhwMAAAAA&#10;" fillcolor="gray" stroked="f"/>
                  <v:rect id="Rectangle 326" o:spid="_x0000_s1471" style="position:absolute;left:8590;top:3781;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q2csIA&#10;AADcAAAADwAAAGRycy9kb3ducmV2LnhtbERPz2vCMBS+C/sfwhvspsm2WmZnLGNQGKgHdeD10Tzb&#10;suala9Ja/3tzGOz48f1e55NtxUi9bxxreF4oEMSlMw1XGr5PxfwNhA/IBlvHpOFGHvLNw2yNmXFX&#10;PtB4DJWIIewz1FCH0GVS+rImi37hOuLIXVxvMUTYV9L0eI3htpUvSqXSYsOxocaOPmsqf46D1YBp&#10;Yn73l9fdaTukuKomVSzPSuunx+njHUSgKfyL/9xfRkOSxLXxTDw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erZywgAAANwAAAAPAAAAAAAAAAAAAAAAAJgCAABkcnMvZG93&#10;bnJldi54bWxQSwUGAAAAAAQABAD1AAAAhwMAAAAA&#10;" stroked="f"/>
                  <v:rect id="Rectangle 327" o:spid="_x0000_s1472" style="position:absolute;left:8887;top:3944;width:84;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gIJcMA&#10;AADcAAAADwAAAGRycy9kb3ducmV2LnhtbESPzWrDMBCE74W8g9hAb7XcYNLEjWJMoNBr3ByS20ba&#10;2qbWyliqY/fpq0Chx2F+PmZXTLYTIw2+dazgOUlBEGtnWq4VnD7enjYgfEA22DkmBTN5KPaLhx3m&#10;xt34SGMVahFH2OeooAmhz6X0uiGLPnE9cfQ+3WAxRDnU0gx4i+O2k6s0XUuLLUdCgz0dGtJf1bdV&#10;cHk5dUfd/pT1fM50hMzXapyVelxO5SuIQFP4D/+1342CLNvC/Uw8An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gIJcMAAADcAAAADwAAAAAAAAAAAAAAAACYAgAAZHJzL2Rv&#10;d25yZXYueG1sUEsFBgAAAAAEAAQA9QAAAIgDAAAAAA==&#10;" fillcolor="red" stroked="f"/>
                  <v:shape id="Freeform 328" o:spid="_x0000_s1473" style="position:absolute;left:8576;top:3292;width:564;height:110;visibility:visible;mso-wrap-style:square;v-text-anchor:top" coordsize="5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aoMMEA&#10;AADcAAAADwAAAGRycy9kb3ducmV2LnhtbERPTYvCMBC9L/gfwgjebKqoaDWKKMK6CGIVwdvQjG2x&#10;mZQmW7v/fnNY2OPjfa82nalES40rLSsYRTEI4szqknMFt+thOAfhPLLGyjIp+CEHm3XvY4WJtm++&#10;UJv6XIQQdgkqKLyvEyldVpBBF9maOHBP2xj0ATa51A2+Q7ip5DiOZ9JgyaGhwJp2BWWv9NsoyBc6&#10;3Zfx16mdHdP2/JCm6rZ3pQb9brsE4anz/+I/96dWMJmG+eFMOA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2qDDBAAAA3AAAAA8AAAAAAAAAAAAAAAAAmAIAAGRycy9kb3du&#10;cmV2LnhtbFBLBQYAAAAABAAEAPUAAACGAwAAAAA=&#10;" path="m564,l550,14r-437,l14,110,,110,113,,564,xe" fillcolor="gray" stroked="f">
                    <v:path arrowok="t" o:connecttype="custom" o:connectlocs="564,0;550,14;113,14;14,110;0,110;113,0;564,0" o:connectangles="0,0,0,0,0,0,0"/>
                  </v:shape>
                  <v:rect id="Rectangle 329" o:spid="_x0000_s1474" style="position:absolute;left:8548;top:4101;width:64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qW7MIA&#10;AADcAAAADwAAAGRycy9kb3ducmV2LnhtbESPzYoCMRCE74LvEFrwphlFFxmNIoLgLl4cfYBm0vOD&#10;SWdIojP79puFhT0WVfUVtTsM1og3+dA6VrCYZyCIS6dbrhU87ufZBkSIyBqNY1LwTQEO+/Foh7l2&#10;Pd/oXcRaJAiHHBU0MXa5lKFsyGKYu444eZXzFmOSvpbaY5/g1shlln1Iiy2nhQY7OjVUPouXVSDv&#10;xbnfFMZn7mtZXc3n5VaRU2o6GY5bEJGG+B/+a1+0gtV6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pbswgAAANwAAAAPAAAAAAAAAAAAAAAAAJgCAABkcnMvZG93&#10;bnJldi54bWxQSwUGAAAAAAQABAD1AAAAhwMAAAAA&#10;" filled="f" stroked="f">
                    <v:textbox style="mso-fit-shape-to-text:t" inset="0,0,0,0">
                      <w:txbxContent>
                        <w:p w14:paraId="7CA9F89D" w14:textId="32D9C7DF" w:rsidR="00135CCA" w:rsidRDefault="00135CCA">
                          <w:r>
                            <w:rPr>
                              <w:rFonts w:ascii="Calibri" w:hAnsi="Calibri" w:cs="Calibri"/>
                              <w:color w:val="000000"/>
                              <w:sz w:val="10"/>
                              <w:szCs w:val="10"/>
                            </w:rPr>
                            <w:t>NGD STP Server</w:t>
                          </w:r>
                        </w:p>
                      </w:txbxContent>
                    </v:textbox>
                  </v:rect>
                  <v:shape id="Picture 330" o:spid="_x0000_s1475" type="#_x0000_t75" style="position:absolute;left:7314;top:3547;width:1234;height: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u2QPDAAAA3AAAAA8AAABkcnMvZG93bnJldi54bWxEj0FrwkAUhO+C/2F5Qm+6MWgt0VVEEEpP&#10;VkXo7Zn3TEKyb0N21fTfdwuFHoeZ+YZZbXrbqAd3vnJiYDpJQLHkjiopDJxP+/EbKB9QCBsnbOCb&#10;PWzWw8EKM3JP+eTHMRQqQsRnaKAMoc209nnJFv3EtSzRu7nOYoiyKzR1+Ixw2+g0SV61xUriQokt&#10;70rO6+PdGljwoq6n86+Pq1BKswsdhHYHY15G/XYJKnAf/sN/7XcyMJun8HsmHgG9/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W7ZA8MAAADcAAAADwAAAAAAAAAAAAAAAACf&#10;AgAAZHJzL2Rvd25yZXYueG1sUEsFBgAAAAAEAAQA9wAAAI8DAAAAAA==&#10;">
                    <v:imagedata r:id="rId50" o:title=""/>
                  </v:shape>
                  <v:shape id="Freeform 331" o:spid="_x0000_s1476" style="position:absolute;left:7385;top:3687;width:1092;height:537;visibility:visible;mso-wrap-style:square;v-text-anchor:top" coordsize="1092,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brMcA&#10;AADcAAAADwAAAGRycy9kb3ducmV2LnhtbESPQWsCMRSE70L/Q3iF3jSrVrGrUcS2orQgWhGPj81z&#10;s7h5WTapu/77plDocZiZb5jZorWluFHtC8cK+r0EBHHmdMG5guPXe3cCwgdkjaVjUnAnD4v5Q2eG&#10;qXYN7+l2CLmIEPYpKjAhVKmUPjNk0fdcRRy9i6sthijrXOoamwi3pRwkyVhaLDguGKxoZSi7Hr6t&#10;grfP1/HmtB6ek916ZF4mWX7ffjRKPT22yymIQG34D/+1N1rB82gIv2fiE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PW6zHAAAA3AAAAA8AAAAAAAAAAAAAAAAAmAIAAGRy&#10;cy9kb3ducmV2LnhtbFBLBQYAAAAABAAEAPUAAACMAwAAAAA=&#10;" path="m1092,l476,471r8,-241l,537,616,65r-9,241l1092,r,xe" fillcolor="black" strokeweight="0">
                    <v:path arrowok="t" o:connecttype="custom" o:connectlocs="1092,0;476,471;484,230;0,537;616,65;607,306;1092,0;1092,0" o:connectangles="0,0,0,0,0,0,0,0"/>
                  </v:shape>
                  <v:shape id="Freeform 332" o:spid="_x0000_s1477" style="position:absolute;left:7385;top:3687;width:1092;height:537;visibility:visible;mso-wrap-style:square;v-text-anchor:top" coordsize="1092,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gfiMUA&#10;AADcAAAADwAAAGRycy9kb3ducmV2LnhtbESPQWsCMRSE7wX/Q3iFXkrNtliR1SiLtKBQKK7V82Pz&#10;ulncvCxJ1PTfN4WCx2FmvmEWq2R7cSEfOscKnscFCOLG6Y5bBV/796cZiBCRNfaOScEPBVgtR3cL&#10;LLW78o4udWxFhnAoUYGJcSilDI0hi2HsBuLsfTtvMWbpW6k9XjPc9vKlKKbSYsd5weBAa0PNqT5b&#10;BSc6fPpqM0vV4eO8raeP5rh9S0o93KdqDiJSirfwf3ujFUxeJ/B3Jh8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yB+IxQAAANwAAAAPAAAAAAAAAAAAAAAAAJgCAABkcnMv&#10;ZG93bnJldi54bWxQSwUGAAAAAAQABAD1AAAAigMAAAAA&#10;" path="m1092,l476,471r8,-241l,537,616,65r-9,241l1092,r,xe" fillcolor="black" stroked="f">
                    <v:path arrowok="t" o:connecttype="custom" o:connectlocs="1092,0;476,471;484,230;0,537;616,65;607,306;1092,0;1092,0" o:connectangles="0,0,0,0,0,0,0,0"/>
                  </v:shape>
                  <v:shape id="Freeform 333" o:spid="_x0000_s1478" style="position:absolute;left:7314;top:3548;width:1232;height:814;visibility:visible;mso-wrap-style:square;v-text-anchor:top" coordsize="1232,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K5LcYA&#10;AADcAAAADwAAAGRycy9kb3ducmV2LnhtbESPQWvCQBSE74X+h+UJvRTdNBiR6CpFKlRvtYp6e2af&#10;2dDs25Ddavz3XUHocZiZb5jpvLO1uFDrK8cK3gYJCOLC6YpLBdvvZX8MwgdkjbVjUnAjD/PZ89MU&#10;c+2u/EWXTShFhLDPUYEJocml9IUhi37gGuLonV1rMUTZllK3eI1wW8s0SUbSYsVxwWBDC0PFz+bX&#10;KkgPB7kw6/1qPTq+FtlHujSnZqfUS697n4AI1IX/8KP9qRUMswzuZ+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6K5LcYAAADcAAAADwAAAAAAAAAAAAAAAACYAgAAZHJz&#10;L2Rvd25yZXYueG1sUEsFBgAAAAAEAAQA9QAAAIsDAAAAAA==&#10;" path="m1097,l,539,137,814,1232,275,1097,xe" fillcolor="black" strokeweight="0">
                    <v:path arrowok="t" o:connecttype="custom" o:connectlocs="1097,0;0,539;137,814;1232,275;1097,0" o:connectangles="0,0,0,0,0"/>
                  </v:shape>
                  <v:shape id="Freeform 334" o:spid="_x0000_s1479" style="position:absolute;left:7314;top:3548;width:1232;height:814;visibility:visible;mso-wrap-style:square;v-text-anchor:top" coordsize="1232,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AcdMYA&#10;AADcAAAADwAAAGRycy9kb3ducmV2LnhtbESPzW7CMBCE75X6DtZW6q04pW1AAYMQEi2HHvgT51W8&#10;TdLa62C7JLw9rlSJ42hmvtFM57014kw+NI4VPA8yEMSl0w1XCg771dMYRIjIGo1jUnChAPPZ/d0U&#10;C+063tJ5FyuRIBwKVFDH2BZShrImi2HgWuLkfTlvMSbpK6k9dglujRxmWS4tNpwWamxpWVP5s/u1&#10;CsxFdp/ev49Om/Hxu8rMy+iUfyj1+NAvJiAi9fEW/m+vtYLXtxz+zqQj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AcdMYAAADcAAAADwAAAAAAAAAAAAAAAACYAgAAZHJz&#10;L2Rvd25yZXYueG1sUEsFBgAAAAAEAAQA9QAAAIsDAAAAAA==&#10;" path="m1097,l,539,137,814,1232,275,1097,xe" fillcolor="black" stroked="f">
                    <v:path arrowok="t" o:connecttype="custom" o:connectlocs="1097,0;0,539;137,814;1232,275;1097,0" o:connectangles="0,0,0,0,0"/>
                  </v:shape>
                  <v:shape id="Picture 335" o:spid="_x0000_s1480" type="#_x0000_t75" style="position:absolute;left:7314;top:3547;width:1234;height: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ZepvDAAAA3AAAAA8AAABkcnMvZG93bnJldi54bWxEj19rwkAQxN8LfodjC77Vi6KNpJ4iQkF8&#10;8h+Cb9vsNgnJ7YXcVeO37xWEPg4z8xtmsepto27c+cqJgfEoAcWSO6qkMHA+fb7NQfmAQtg4YQMP&#10;9rBaDl4WmJG7y4Fvx1CoCBGfoYEyhDbT2uclW/Qj17JE79t1FkOUXaGpw3uE20ZPkuRdW6wkLpTY&#10;8qbkvD7+WAMpp3U9nl13X0ITml5oL7TZGzN87dcfoAL34T/8bG/JwHSWwt+ZeAT08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Rl6m8MAAADcAAAADwAAAAAAAAAAAAAAAACf&#10;AgAAZHJzL2Rvd25yZXYueG1sUEsFBgAAAAAEAAQA9wAAAI8DAAAAAA==&#10;">
                    <v:imagedata r:id="rId50" o:title=""/>
                  </v:shape>
                  <v:shape id="Freeform 336" o:spid="_x0000_s1481" style="position:absolute;left:7383;top:3687;width:1094;height:537;visibility:visible;mso-wrap-style:square;v-text-anchor:top" coordsize="1094,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VicIA&#10;AADcAAAADwAAAGRycy9kb3ducmV2LnhtbERPy2rCQBTdF/yH4Qru6sTaBokZpZQKLVjFB7i9ZG4e&#10;mrkTM1MT/76zKLg8nHe67E0tbtS6yrKCyTgCQZxZXXGh4HhYPc9AOI+ssbZMCu7kYLkYPKWYaNvx&#10;jm57X4gQwi5BBaX3TSKly0oy6Ma2IQ5cbluDPsC2kLrFLoSbWr5EUSwNVhwaSmzoo6Tssv81Cr65&#10;226y+PN8jeKf/OQPXK+bqVKjYf8+B+Gp9w/xv/tLK3h9C2vDmXA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tWJwgAAANwAAAAPAAAAAAAAAAAAAAAAAJgCAABkcnMvZG93&#10;bnJldi54bWxQSwUGAAAAAAQABAD1AAAAhwMAAAAA&#10;" path="m1094,l478,471r8,-241l,537,616,65r-8,241l1094,xe" filled="f" strokeweight=".25pt">
                    <v:path arrowok="t" o:connecttype="custom" o:connectlocs="1094,0;478,471;486,230;0,537;616,65;608,306;1094,0" o:connectangles="0,0,0,0,0,0,0"/>
                  </v:shape>
                  <v:shape id="Freeform 337" o:spid="_x0000_s1482" style="position:absolute;left:5229;top:3808;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KAM8QA&#10;AADcAAAADwAAAGRycy9kb3ducmV2LnhtbESPQWsCMRSE7wX/Q3iCt5pV3GK3RpEFQeyp6qW3181z&#10;s5i8LJu4rv31TaHQ4zAz3zCrzeCs6KkLjWcFs2kGgrjyuuFawfm0e16CCBFZo/VMCh4UYLMePa2w&#10;0P7OH9QfYy0ShEOBCkyMbSFlqAw5DFPfEifv4juHMcmulrrDe4I7K+dZ9iIdNpwWDLZUGqqux5tT&#10;cJqb6/st5LTv/TeXpf08fNlcqcl42L6BiDTE//Bfe68VLPJX+D2Tj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ygDPEAAAA3AAAAA8AAAAAAAAAAAAAAAAAmAIAAGRycy9k&#10;b3ducmV2LnhtbFBLBQYAAAAABAAEAPUAAACJAwAAAAA=&#10;" path="m,761l113,652r,-625l,,,761xe" fillcolor="black" stroked="f">
                    <v:path arrowok="t" o:connecttype="custom" o:connectlocs="0,761;113,652;113,27;0,0;0,761" o:connectangles="0,0,0,0,0"/>
                  </v:shape>
                  <v:shape id="Freeform 338" o:spid="_x0000_s1483" style="position:absolute;left:5200;top:3835;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jE8AA&#10;AADcAAAADwAAAGRycy9kb3ducmV2LnhtbERPy4rCMBTdC/5DuAPuNB1RGTpGkYIguvKxmd2d5toU&#10;k5vSxFr9erMYmOXhvJfr3lnRURtqzwo+JxkI4tLrmisFl/N2/AUiRGSN1jMpeFKA9Wo4WGKu/YOP&#10;1J1iJVIIhxwVmBibXMpQGnIYJr4hTtzVtw5jgm0ldYuPFO6snGbZQjqsOTUYbKgwVN5Od6fgPDW3&#10;wz3Madf5FxeF/dn/2rlSo49+8w0iUh//xX/unVYwW6T56Uw6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TjE8AAAADcAAAADwAAAAAAAAAAAAAAAACYAgAAZHJzL2Rvd25y&#10;ZXYueG1sUEsFBgAAAAAEAAQA9QAAAIUDAAAAAA==&#10;" path="m,761l113,652,113,,,108,,761xe" fillcolor="black" stroked="f">
                    <v:path arrowok="t" o:connecttype="custom" o:connectlocs="0,761;113,652;113,0;0,108;0,761" o:connectangles="0,0,0,0,0"/>
                  </v:shape>
                  <v:rect id="Rectangle 339" o:spid="_x0000_s1484" style="position:absolute;left:4778;top:3943;width:422;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wksYA&#10;AADcAAAADwAAAGRycy9kb3ducmV2LnhtbESPQWvCQBSE70L/w/IK3nSjqNg0G6mC4EVQ20O9PbOv&#10;STD7Nt1dNfbXu4VCj8PMfMNki8404krO15YVjIYJCOLC6ppLBR/v68EchA/IGhvLpOBOHhb5Uy/D&#10;VNsb7+l6CKWIEPYpKqhCaFMpfVGRQT+0LXH0vqwzGKJ0pdQObxFuGjlOkpk0WHNcqLClVUXF+XAx&#10;CpYv8+X3bsLbn/3pSMfP03k6dolS/efu7RVEoC78h//aG61gMhvB75l4BG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CwksYAAADcAAAADwAAAAAAAAAAAAAAAACYAgAAZHJz&#10;L2Rvd25yZXYueG1sUEsFBgAAAAAEAAQA9QAAAIsDAAAAAA==&#10;" fillcolor="black" stroked="f"/>
                  <v:rect id="Rectangle 340" o:spid="_x0000_s1485" style="position:absolute;left:4750;top:3916;width:45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7Tw8MA&#10;AADcAAAADwAAAGRycy9kb3ducmV2LnhtbESPX2vCQBDE3wv9DscWfKsXo4SSeooItr4V/9DnJbdN&#10;orm9cLdq/PZeodDHYWZ+w8yXg+vUlUJsPRuYjDNQxJW3LdcGjofN6xuoKMgWO89k4E4RlovnpzmW&#10;1t94R9e91CpBOJZooBHpS61j1ZDDOPY9cfJ+fHAoSYZa24C3BHedzrOs0A5bTgsN9rRuqDrvL86A&#10;PhRBztPZ9LSTmK/c5ePzq/o2ZvQyrN5BCQ3yH/5rb62BWZHD75l0BP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7Tw8MAAADcAAAADwAAAAAAAAAAAAAAAACYAgAAZHJzL2Rv&#10;d25yZXYueG1sUEsFBgAAAAAEAAQA9QAAAIgDAAAAAA==&#10;" fillcolor="silver" stroked="f"/>
                  <v:shape id="Freeform 341" o:spid="_x0000_s1486" style="position:absolute;left:4750;top:3808;width:563;height:108;visibility:visible;mso-wrap-style:square;v-text-anchor:top" coordsize="56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lLsYA&#10;AADcAAAADwAAAGRycy9kb3ducmV2LnhtbESP0WoCMRRE3wv+Q7hC3zRrFdtujVIKBcVCq+0H3G6u&#10;u1s3N0uSZle/3hSEPg4zc4ZZrHrTiEjO15YVTMYZCOLC6ppLBV+fr6MHED4ga2wsk4ITeVgtBzcL&#10;zLXteEdxH0qRIOxzVFCF0OZS+qIig35sW+LkHawzGJJ0pdQOuwQ3jbzLsrk0WHNaqLCll4qK4/7X&#10;KPiuz4/3P7NN+SFjfHNdPOy203elbof98xOIQH34D1/ba61gNp/C35l0BO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SlLsYAAADcAAAADwAAAAAAAAAAAAAAAACYAgAAZHJz&#10;L2Rvd25yZXYueG1sUEsFBgAAAAAEAAQA9QAAAIsDAAAAAA==&#10;" path="m,108r450,l563,,113,,,108xe" fillcolor="silver" stroked="f">
                    <v:path arrowok="t" o:connecttype="custom" o:connectlocs="0,108;450,108;563,0;113,0;0,108" o:connectangles="0,0,0,0,0"/>
                  </v:shape>
                  <v:shape id="Freeform 342" o:spid="_x0000_s1487" style="position:absolute;left:5200;top:3808;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U18QA&#10;AADcAAAADwAAAGRycy9kb3ducmV2LnhtbESPQWsCMRSE74L/ITyhN81WRHRrdhFBWFp60Bbx+Ni8&#10;bpZuXpYk6tZf3xQKHoeZ+YbZlIPtxJV8aB0reJ5lIIhrp1tuFHx+7KcrECEia+wck4IfClAW49EG&#10;c+1ufKDrMTYiQTjkqMDE2OdShtqQxTBzPXHyvpy3GJP0jdQebwluOznPsqW02HJaMNjTzlD9fbxY&#10;BbGvqua+PdxfjX9bv5+ys0M8K/U0GbYvICIN8RH+b1dawWK5gL8z6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TlNfEAAAA3AAAAA8AAAAAAAAAAAAAAAAAmAIAAGRycy9k&#10;b3ducmV2LnhtbFBLBQYAAAAABAAEAPUAAACJAwAAAAA=&#10;" path="m,761l113,652,113,,,108,,761xe" fillcolor="gray" stroked="f">
                    <v:path arrowok="t" o:connecttype="custom" o:connectlocs="0,761;113,652;113,0;0,108;0,761" o:connectangles="0,0,0,0,0"/>
                  </v:shape>
                  <v:shape id="Freeform 343" o:spid="_x0000_s1488" style="position:absolute;left:4750;top:3916;width:450;height:13;visibility:visible;mso-wrap-style:square;v-text-anchor:top" coordsize="45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ImQMQA&#10;AADcAAAADwAAAGRycy9kb3ducmV2LnhtbESPUWvCMBSF34X9h3AHe9NkMp1UowxlsIEg0+Lzpbm2&#10;xeamJNG2/34RBns8nHO+w1ltetuIO/lQO9bwOlEgiAtnai415KfP8QJEiMgGG8ekYaAAm/XTaIWZ&#10;cR3/0P0YS5EgHDLUUMXYZlKGoiKLYeJa4uRdnLcYk/SlNB67BLeNnCo1lxZrTgsVtrStqLgeb1bD&#10;5fswvPshd+fbvtvl+V7trgel9ctz/7EEEamP/+G/9pfR8DafweN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JkDEAAAA3AAAAA8AAAAAAAAAAAAAAAAAmAIAAGRycy9k&#10;b3ducmV2LnhtbFBLBQYAAAAABAAEAPUAAACJAwAAAAA=&#10;" path="m,l450,,437,13,,13,,xe" stroked="f">
                    <v:path arrowok="t" o:connecttype="custom" o:connectlocs="0,0;450,0;437,13;0,13;0,0" o:connectangles="0,0,0,0,0"/>
                  </v:shape>
                  <v:shape id="Freeform 344" o:spid="_x0000_s1489" style="position:absolute;left:4750;top:3916;width:13;height:653;visibility:visible;mso-wrap-style:square;v-text-anchor:top" coordsize="13,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1kesQA&#10;AADcAAAADwAAAGRycy9kb3ducmV2LnhtbESPQWvCQBSE70L/w/IKvZmNVUIbXUUKph41FXt9ZJ9J&#10;MPs2ZFeT9te7guBxmJlvmMVqMI24UudqywomUQyCuLC65lLB4Wcz/gDhPLLGxjIp+CMHq+XLaIGp&#10;tj3v6Zr7UgQIuxQVVN63qZSuqMigi2xLHLyT7Qz6ILtS6g77ADeNfI/jRBqsOSxU2NJXRcU5vxgF&#10;/W+7Pn/+++/dZOd4etxkWZ5nSr29Dus5CE+Df4Yf7a1WMEsSuJ8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NZHrEAAAA3AAAAA8AAAAAAAAAAAAAAAAAmAIAAGRycy9k&#10;b3ducmV2LnhtbFBLBQYAAAAABAAEAPUAAACJAwAAAAA=&#10;" path="m,l,653,13,638,13,13,,xe" fillcolor="gray" stroked="f">
                    <v:path arrowok="t" o:connecttype="custom" o:connectlocs="0,0;0,653;13,638;13,13;0,0" o:connectangles="0,0,0,0,0"/>
                  </v:shape>
                  <v:rect id="Rectangle 345" o:spid="_x0000_s1490" style="position:absolute;left:4750;top:4092;width:45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fBS8QA&#10;AADcAAAADwAAAGRycy9kb3ducmV2LnhtbESPQWvCQBSE7wX/w/KE3uomIlaiq0iwwUsPVfH8yD6T&#10;YPZt2F1N9Ne7hUKPw8x8w6w2g2nFnZxvLCtIJwkI4tLqhisFp+PXxwKED8gaW8uk4EEeNuvR2woz&#10;bXv+ofshVCJC2GeooA6hy6T0ZU0G/cR2xNG7WGcwROkqqR32EW5aOU2SuTTYcFyosaO8pvJ6uBkF&#10;iU7d/jufyWe5LRbn625qn7ZQ6n08bJcgAg3hP/zX3msFs/kn/J6JR0C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wUvEAAAA3AAAAA8AAAAAAAAAAAAAAAAAmAIAAGRycy9k&#10;b3ducmV2LnhtbFBLBQYAAAAABAAEAPUAAACJAwAAAAA=&#10;" fillcolor="gray" stroked="f"/>
                  <v:rect id="Rectangle 346" o:spid="_x0000_s1491" style="position:absolute;left:4763;top:4106;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EsIA&#10;AADcAAAADwAAAGRycy9kb3ducmV2LnhtbERPz2vCMBS+C/4P4Q12s8k2La4zyhgIg+nBVtj10Tzb&#10;sualNrHt/ntzGOz48f3e7CbbioF63zjW8JQoEMSlMw1XGs7FfrEG4QOywdYxafglD7vtfLbBzLiR&#10;TzTkoRIxhH2GGuoQukxKX9Zk0SeuI47cxfUWQ4R9JU2PYwy3rXxWKpUWG44NNXb0UVP5k9+sBkyX&#10;5nq8vByKr1uKr9Wk9qtvpfXjw/T+BiLQFP7Ff+5Po2GZxrXxTDwC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z+oSwgAAANwAAAAPAAAAAAAAAAAAAAAAAJgCAABkcnMvZG93&#10;bnJldi54bWxQSwUGAAAAAAQABAD1AAAAhwMAAAAA&#10;" stroked="f"/>
                  <v:rect id="Rectangle 347" o:spid="_x0000_s1492" style="position:absolute;left:4750;top:4283;width:450;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wosIA&#10;AADcAAAADwAAAGRycy9kb3ducmV2LnhtbESPzarCMBSE9xd8h3AEd7epIqLVKCIqblz4g+tDc2yL&#10;zUlJolaf3ly44HKYmW+Y2aI1tXiQ85VlBf0kBUGcW11xoeB82vyOQfiArLG2TApe5GEx7/zMMNP2&#10;yQd6HEMhIoR9hgrKEJpMSp+XZNAntiGO3tU6gyFKV0jt8BnhppaDNB1JgxXHhRIbWpWU3453oyDV&#10;fbfbr4bynS+348ttPbBvu1Wq122XUxCB2vAN/7d3WsFwNIG/M/EIyP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PCiwgAAANwAAAAPAAAAAAAAAAAAAAAAAJgCAABkcnMvZG93&#10;bnJldi54bWxQSwUGAAAAAAQABAD1AAAAhwMAAAAA&#10;" fillcolor="gray" stroked="f"/>
                  <v:rect id="Rectangle 348" o:spid="_x0000_s1493" style="position:absolute;left:4763;top:4296;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wycEA&#10;AADcAAAADwAAAGRycy9kb3ducmV2LnhtbERPy4rCMBTdD/gP4QruNPHVGatRRBAEx4U6MNtLc22L&#10;zU1tota/N4uBWR7Oe7FqbSUe1PjSsYbhQIEgzpwpOdfwc972v0D4gGywckwaXuRhtex8LDA17slH&#10;epxCLmII+xQ1FCHUqZQ+K8iiH7iaOHIX11gMETa5NA0+Y7it5EipRFosOTYUWNOmoOx6ulsNmEzM&#10;7XAZf5/39wRneau201+lda/brucgArXhX/zn3hkNk884P56JR0A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gcMnBAAAA3AAAAA8AAAAAAAAAAAAAAAAAmAIAAGRycy9kb3du&#10;cmV2LnhtbFBLBQYAAAAABAAEAPUAAACGAwAAAAA=&#10;" stroked="f"/>
                  <v:rect id="Rectangle 349" o:spid="_x0000_s1494" style="position:absolute;left:5060;top:4460;width:84;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OnsEA&#10;AADcAAAADwAAAGRycy9kb3ducmV2LnhtbESPzYrCMBSF9wO+Q7iCuzFVRIdqFBEEt3ZcOLtrcm2L&#10;zU1pYm19ejMguDycn4+z2nS2Ei01vnSsYDJOQBBrZ0rOFZx+998/IHxANlg5JgU9edisB18rTI17&#10;8JHaLOQijrBPUUERQp1K6XVBFv3Y1cTRu7rGYoiyyaVp8BHHbSWnSTKXFkuOhAJr2hWkb9ndKvhb&#10;nKqjLp/bvD/PdIT0l6ztlRoNu+0SRKAufMLv9sEomC0m8H8mHgG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yzp7BAAAA3AAAAA8AAAAAAAAAAAAAAAAAmAIAAGRycy9kb3du&#10;cmV2LnhtbFBLBQYAAAAABAAEAPUAAACGAwAAAAA=&#10;" fillcolor="red" stroked="f"/>
                  <v:shape id="Freeform 350" o:spid="_x0000_s1495" style="position:absolute;left:4750;top:3808;width:563;height:108;visibility:visible;mso-wrap-style:square;v-text-anchor:top" coordsize="56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uYr8UA&#10;AADcAAAADwAAAGRycy9kb3ducmV2LnhtbESP0UoDMRRE3wX/IVzBN5t11VrWpqUtCIJI67YfcNnc&#10;blY3N0sSt6lfbwTBx2FmzjDzZbK9GMmHzrGC20kBgrhxuuNWwWH/fDMDESKyxt4xKThTgOXi8mKO&#10;lXYnfqexjq3IEA4VKjAxDpWUoTFkMUzcQJy9o/MWY5a+ldrjKcNtL8uimEqLHecFgwNtDDWf9ZdV&#10;sH59SG9b43f771Km8ePuXB/TRqnrq7R6AhEpxf/wX/tFK7h/LOH3TD4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5ivxQAAANwAAAAPAAAAAAAAAAAAAAAAAJgCAABkcnMv&#10;ZG93bnJldi54bWxQSwUGAAAAAAQABAD1AAAAigMAAAAA&#10;" path="m563,l550,13r-437,l13,108,,108,113,,563,xe" fillcolor="gray" stroked="f">
                    <v:path arrowok="t" o:connecttype="custom" o:connectlocs="563,0;550,13;113,13;13,108;0,108;113,0;563,0" o:connectangles="0,0,0,0,0,0,0"/>
                  </v:shape>
                  <v:rect id="Rectangle 351" o:spid="_x0000_s1496" style="position:absolute;left:4805;top:4616;width:476;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xYMIA&#10;AADcAAAADwAAAGRycy9kb3ducmV2LnhtbESP3WoCMRSE7wu+QziCdzWrFp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ofFgwgAAANwAAAAPAAAAAAAAAAAAAAAAAJgCAABkcnMvZG93&#10;bnJldi54bWxQSwUGAAAAAAQABAD1AAAAhwMAAAAA&#10;" filled="f" stroked="f">
                    <v:textbox style="mso-fit-shape-to-text:t" inset="0,0,0,0">
                      <w:txbxContent>
                        <w:p w14:paraId="67D588A8" w14:textId="41CB4765" w:rsidR="00135CCA" w:rsidRDefault="00135CCA">
                          <w:r>
                            <w:rPr>
                              <w:rFonts w:ascii="Calibri" w:hAnsi="Calibri" w:cs="Calibri"/>
                              <w:color w:val="000000"/>
                              <w:sz w:val="10"/>
                              <w:szCs w:val="10"/>
                            </w:rPr>
                            <w:t>SFTP Server</w:t>
                          </w:r>
                        </w:p>
                      </w:txbxContent>
                    </v:textbox>
                  </v:rect>
                  <v:rect id="Rectangle 352" o:spid="_x0000_s1497" style="position:absolute;left:4736;top:4737;width:563;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pFMIA&#10;AADcAAAADwAAAGRycy9kb3ducmV2LnhtbESPzYoCMRCE74LvEFrwphlF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GkUwgAAANwAAAAPAAAAAAAAAAAAAAAAAJgCAABkcnMvZG93&#10;bnJldi54bWxQSwUGAAAAAAQABAD1AAAAhwMAAAAA&#10;" filled="f" stroked="f">
                    <v:textbox style="mso-fit-shape-to-text:t" inset="0,0,0,0">
                      <w:txbxContent>
                        <w:p w14:paraId="2E7EB241" w14:textId="76F867AB" w:rsidR="00135CCA" w:rsidRDefault="00135CCA">
                          <w:r>
                            <w:rPr>
                              <w:rFonts w:ascii="Calibri" w:hAnsi="Calibri" w:cs="Calibri"/>
                              <w:color w:val="000000"/>
                              <w:sz w:val="10"/>
                              <w:szCs w:val="10"/>
                            </w:rPr>
                            <w:t>LWCMSMAPP</w:t>
                          </w:r>
                        </w:p>
                      </w:txbxContent>
                    </v:textbox>
                  </v:rect>
                  <v:rect id="Rectangle 353" o:spid="_x0000_s1498" style="position:absolute;left:5305;top:4737;width:51;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Mj8IA&#10;AADcAAAADwAAAGRycy9kb3ducmV2LnhtbESP3WoCMRSE7wu+QziCdzWrWJ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BMyPwgAAANwAAAAPAAAAAAAAAAAAAAAAAJgCAABkcnMvZG93&#10;bnJldi54bWxQSwUGAAAAAAQABAD1AAAAhwMAAAAA&#10;" filled="f" stroked="f">
                    <v:textbox style="mso-fit-shape-to-text:t" inset="0,0,0,0">
                      <w:txbxContent>
                        <w:p w14:paraId="32ADFFEF" w14:textId="7ECC174A" w:rsidR="00135CCA" w:rsidRDefault="00135CCA">
                          <w:r>
                            <w:rPr>
                              <w:rFonts w:ascii="Calibri" w:hAnsi="Calibri" w:cs="Calibri"/>
                              <w:color w:val="000000"/>
                              <w:sz w:val="10"/>
                              <w:szCs w:val="10"/>
                            </w:rPr>
                            <w:t>2</w:t>
                          </w:r>
                        </w:p>
                      </w:txbxContent>
                    </v:textbox>
                  </v:rect>
                  <v:shape id="Picture 354" o:spid="_x0000_s1499" type="#_x0000_t75" style="position:absolute;left:5403;top:4050;width:823;height:4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0tMjEAAAA3AAAAA8AAABkcnMvZG93bnJldi54bWxEj09rAjEUxO8Fv0N4BS9Fs/6ptqtRRBB6&#10;8eC2eH5unpulm5clibp+e1MQehxm5jfMct3ZRlzJh9qxgtEwA0FcOl1zpeDnezf4ABEissbGMSm4&#10;U4D1qveyxFy7Gx/oWsRKJAiHHBWYGNtcylAashiGriVO3tl5izFJX0nt8ZbgtpHjLJtJizWnBYMt&#10;bQ2Vv8XFKvjcTk8j9HtzbKq3967cGDuxB6X6r91mASJSF//Dz/aXVjCdz+DvTDoC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y0tMjEAAAA3AAAAA8AAAAAAAAAAAAAAAAA&#10;nwIAAGRycy9kb3ducmV2LnhtbFBLBQYAAAAABAAEAPcAAACQAwAAAAA=&#10;">
                    <v:imagedata r:id="rId51" o:title=""/>
                  </v:shape>
                  <v:shape id="Freeform 355" o:spid="_x0000_s1500" style="position:absolute;left:5441;top:4175;width:748;height:227;visibility:visible;mso-wrap-style:square;v-text-anchor:top" coordsize="748,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MGMMA&#10;AADcAAAADwAAAGRycy9kb3ducmV2LnhtbESPQWvCQBSE74L/YXlCb7qxqJHUVaRQKHhSW70+sq9J&#10;2ux7YXer8d+7hYLHYWa+YVab3rXqQj40wgamkwwUcSm24crAx/FtvAQVIrLFVpgM3CjAZj0crLCw&#10;cuU9XQ6xUgnCoUADdYxdoXUoa3IYJtIRJ+9LvMOYpK+09XhNcNfq5yxbaIcNp4UaO3qtqfw5/DoD&#10;u9ss+5zL+Shy3keff592feuMeRr12xdQkfr4CP+3362BWZ7D35l0BP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wMGMMAAADcAAAADwAAAAAAAAAAAAAAAACYAgAAZHJzL2Rv&#10;d25yZXYueG1sUEsFBgAAAAAEAAQA9QAAAIgDAAAAAA==&#10;" path="m748,200l191,227,351,45,,27,555,,397,182r351,18l748,200xe" fillcolor="black" strokeweight="0">
                    <v:path arrowok="t" o:connecttype="custom" o:connectlocs="748,200;191,227;351,45;0,27;555,0;397,182;748,200;748,200" o:connectangles="0,0,0,0,0,0,0,0"/>
                  </v:shape>
                  <v:shape id="Freeform 356" o:spid="_x0000_s1501" style="position:absolute;left:5441;top:4175;width:748;height:227;visibility:visible;mso-wrap-style:square;v-text-anchor:top" coordsize="748,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rwjMIA&#10;AADcAAAADwAAAGRycy9kb3ducmV2LnhtbERPPW/CMBDdK/U/WFeJrTggSEqIgxCiEgNLKUPZjvga&#10;p8TnKHZD+u/roVLHp/ddbEbbioF63zhWMJsmIIgrpxuuFZzfX59fQPiArLF1TAp+yMOmfHwoMNfu&#10;zm80nEItYgj7HBWYELpcSl8ZsuinriOO3KfrLYYI+1rqHu8x3LZyniSptNhwbDDY0c5QdTt9WwX0&#10;Nbjjh98vr+ZYZ+c0XV20DUpNnsbtGkSgMfyL/9wHrWCRxbXxTDwC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WvCMwgAAANwAAAAPAAAAAAAAAAAAAAAAAJgCAABkcnMvZG93&#10;bnJldi54bWxQSwUGAAAAAAQABAD1AAAAhwMAAAAA&#10;" path="m748,200l191,227,351,45,,27,555,,397,182r351,18l748,200xe" fillcolor="black" stroked="f">
                    <v:path arrowok="t" o:connecttype="custom" o:connectlocs="748,200;191,227;351,45;0,27;555,0;397,182;748,200;748,200" o:connectangles="0,0,0,0,0,0,0,0"/>
                  </v:shape>
                  <v:shape id="Freeform 357" o:spid="_x0000_s1502" style="position:absolute;left:5404;top:4052;width:820;height:472;visibility:visible;mso-wrap-style:square;v-text-anchor:top" coordsize="820,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2n9MUA&#10;AADcAAAADwAAAGRycy9kb3ducmV2LnhtbESPQWvCQBSE7wX/w/IEb7pRi7bRVcS2qCBSrd4f2WcS&#10;zL5Ns2uM/74rCD0OM/MNM503phA1VS63rKDfi0AQJ1bnnCo4/nx130A4j6yxsEwK7uRgPmu9TDHW&#10;9sZ7qg8+FQHCLkYFmfdlLKVLMjLoerYkDt7ZVgZ9kFUqdYW3ADeFHETRSBrMOSxkWNIyo+RyuBoF&#10;0eB6qo+bcfHxvVv+7tMhb/PPlVKddrOYgPDU+P/ws73WCl7H7/A4E4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Daf0xQAAANwAAAAPAAAAAAAAAAAAAAAAAJgCAABkcnMv&#10;ZG93bnJldi54bWxQSwUGAAAAAAQABAD1AAAAigMAAAAA&#10;" path="m820,174l69,,,298,751,472,820,174xe" fillcolor="black" strokeweight="0">
                    <v:path arrowok="t" o:connecttype="custom" o:connectlocs="820,174;69,0;0,298;751,472;820,174" o:connectangles="0,0,0,0,0"/>
                  </v:shape>
                  <v:shape id="Freeform 358" o:spid="_x0000_s1503" style="position:absolute;left:5404;top:4052;width:820;height:472;visibility:visible;mso-wrap-style:square;v-text-anchor:top" coordsize="820,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k6ysEA&#10;AADcAAAADwAAAGRycy9kb3ducmV2LnhtbERPy2oCMRTdF/yHcAV3NeNYio5GUamgu/oAt5fJdTI6&#10;uRmSVKd/bxaFLg/nPV92thEP8qF2rGA0zEAQl07XXCk4n7bvExAhImtsHJOCXwqwXPTe5lho9+QD&#10;PY6xEimEQ4EKTIxtIWUoDVkMQ9cSJ+7qvMWYoK+k9vhM4baReZZ9Sos1pwaDLW0Mlffjj1WwvZXf&#10;Zjq+uKtf515+bW75bn9SatDvVjMQkbr4L/5z77SCj0man86kI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pOsrBAAAA3AAAAA8AAAAAAAAAAAAAAAAAmAIAAGRycy9kb3du&#10;cmV2LnhtbFBLBQYAAAAABAAEAPUAAACGAwAAAAA=&#10;" path="m820,174l69,,,298,751,472,820,174xe" fillcolor="black" stroked="f">
                    <v:path arrowok="t" o:connecttype="custom" o:connectlocs="820,174;69,0;0,298;751,472;820,174" o:connectangles="0,0,0,0,0"/>
                  </v:shape>
                  <v:shape id="Picture 359" o:spid="_x0000_s1504" type="#_x0000_t75" style="position:absolute;left:5403;top:4050;width:823;height:4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IXJvDAAAA3AAAAA8AAABkcnMvZG93bnJldi54bWxEj0FrAjEUhO+C/yE8oRfR7ForuhpFhEIv&#10;HtTi+bl5bhY3L0sSdfvvG6HQ4zAz3zCrTWcb8SAfascK8nEGgrh0uuZKwffpczQHESKyxsYxKfih&#10;AJt1v7fCQrsnH+hxjJVIEA4FKjAxtoWUoTRkMYxdS5y8q/MWY5K+ktrjM8FtIydZNpMWa04LBlva&#10;GSpvx7tVsNhNLzn6vTk31fCjK7fGvtuDUm+DbrsEEamL/+G/9pdWMJ3n8DqTjo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ohcm8MAAADcAAAADwAAAAAAAAAAAAAAAACf&#10;AgAAZHJzL2Rvd25yZXYueG1sUEsFBgAAAAAEAAQA9wAAAI8DAAAAAA==&#10;">
                    <v:imagedata r:id="rId51" o:title=""/>
                  </v:shape>
                  <v:shape id="Freeform 360" o:spid="_x0000_s1505" style="position:absolute;left:5440;top:4175;width:749;height:226;visibility:visible;mso-wrap-style:square;v-text-anchor:top" coordsize="749,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MOcIA&#10;AADcAAAADwAAAGRycy9kb3ducmV2LnhtbESPT4vCMBTE74LfITzBm6brn0WqUUQQRFCwu3vw9mje&#10;NsXmpTSx1m9vhIU9DjPzG2a16WwlWmp86VjBxzgBQZw7XXKh4PtrP1qA8AFZY+WYFDzJw2bd760w&#10;1e7BF2qzUIgIYZ+iAhNCnUrpc0MW/djVxNH7dY3FEGVTSN3gI8JtJSdJ8iktlhwXDNa0M5TfsruN&#10;FI2mdfnp/LO9IU79nK7HPSk1HHTbJYhAXfgP/7UPWsFsMYH3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Mgw5wgAAANwAAAAPAAAAAAAAAAAAAAAAAJgCAABkcnMvZG93&#10;bnJldi54bWxQSwUGAAAAAAQABAD1AAAAhwMAAAAA&#10;" path="m749,199l192,226,351,45,,27,556,,398,180r351,19xe" filled="f" strokeweight=".15pt">
                    <v:path arrowok="t" o:connecttype="custom" o:connectlocs="749,199;192,226;351,45;0,27;556,0;398,180;749,199" o:connectangles="0,0,0,0,0,0,0"/>
                  </v:shape>
                  <v:shape id="Picture 361" o:spid="_x0000_s1506" type="#_x0000_t75" style="position:absolute;left:3272;top:3533;width:1788;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5s7/CAAAA3AAAAA8AAABkcnMvZG93bnJldi54bWxEj0+LwjAUxO8LfofwBC+LproiUhtFBEG8&#10;qRXx9mhe/2DzUppo67c3Cwt7HGbmN0yy6U0tXtS6yrKC6SQCQZxZXXGhIL3sx0sQziNrrC2Tgjc5&#10;2KwHXwnG2nZ8otfZFyJA2MWooPS+iaV0WUkG3cQ2xMHLbWvQB9kWUrfYBbip5SyKFtJgxWGhxIZ2&#10;JWWP89MokGmFnblfvx+S0ty+F9HxeUuVGg377QqEp97/h//aB61gvvyB3zPhCMj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ObO/wgAAANwAAAAPAAAAAAAAAAAAAAAAAJ8C&#10;AABkcnMvZG93bnJldi54bWxQSwUGAAAAAAQABAD3AAAAjgMAAAAA&#10;">
                    <v:imagedata r:id="rId52" o:title=""/>
                  </v:shape>
                  <v:shape id="Freeform 362" o:spid="_x0000_s1507" style="position:absolute;left:3285;top:3607;width:1762;height:282;visibility:visible;mso-wrap-style:square;v-text-anchor:top" coordsize="1762,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uqhsMA&#10;AADcAAAADwAAAGRycy9kb3ducmV2LnhtbESPT4vCMBTE78J+h/AWvGlqKepWoyyLwnoS/6znR/Ns&#10;i81LSaJ2v70RBI/DzPyGmS8704gbOV9bVjAaJiCIC6trLhUcD+vBFIQPyBoby6TgnzwsFx+9Oeba&#10;3nlHt30oRYSwz1FBFUKbS+mLigz6oW2Jo3e2zmCI0pVSO7xHuGlkmiRjabDmuFBhSz8VFZf91Sio&#10;/+x5lW5w5U7X41dK20mZ+YlS/c/uewYiUBfe4Vf7VyvIphk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uqhsMAAADcAAAADwAAAAAAAAAAAAAAAACYAgAAZHJzL2Rv&#10;d25yZXYueG1sUEsFBgAAAAAEAAQA9QAAAIgDAAAAAA==&#10;" path="m1762,201l719,282,847,78,,80,1043,,915,204r847,-3l1762,201xe" fillcolor="black" strokeweight="0">
                    <v:path arrowok="t" o:connecttype="custom" o:connectlocs="1762,201;719,282;847,78;0,80;1043,0;915,204;1762,201;1762,201" o:connectangles="0,0,0,0,0,0,0,0"/>
                  </v:shape>
                  <v:shape id="Freeform 363" o:spid="_x0000_s1508" style="position:absolute;left:3285;top:3607;width:1762;height:282;visibility:visible;mso-wrap-style:square;v-text-anchor:top" coordsize="1762,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ecsUA&#10;AADcAAAADwAAAGRycy9kb3ducmV2LnhtbESPQUsDMRSE7wX/Q3gFb222i5Z127SIIoqXYvWyt8fm&#10;dbM0eVmTtF3/vRGEHoeZ+YZZb0dnxZlC7D0rWMwLEMSt1z13Cr4+X2YViJiQNVrPpOCHImw3N5M1&#10;1tpf+IPO+9SJDOFYowKT0lBLGVtDDuPcD8TZO/jgMGUZOqkDXjLcWVkWxVI67DkvGBzoyVB73J+c&#10;AluWGBYnW3zHh9fm2bwPu6ZqlLqdjo8rEInGdA3/t9+0grvqHv7O5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5d5yxQAAANwAAAAPAAAAAAAAAAAAAAAAAJgCAABkcnMv&#10;ZG93bnJldi54bWxQSwUGAAAAAAQABAD1AAAAigMAAAAA&#10;" path="m1762,201l719,282,847,78,,80,1043,,915,204r847,-3l1762,201xe" fillcolor="black" stroked="f">
                    <v:path arrowok="t" o:connecttype="custom" o:connectlocs="1762,201;719,282;847,78;0,80;1043,0;915,204;1762,201;1762,201" o:connectangles="0,0,0,0,0,0,0,0"/>
                  </v:shape>
                  <v:shape id="Freeform 364" o:spid="_x0000_s1509" style="position:absolute;left:3272;top:3533;width:1786;height:428;visibility:visible;mso-wrap-style:square;v-text-anchor:top" coordsize="1786,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QkJcUA&#10;AADcAAAADwAAAGRycy9kb3ducmV2LnhtbESPQWvCQBSE7wX/w/KE3urGIiLRVaIQag89mHro8ZF9&#10;ZqPZtzG7xvjv3UKhx2FmvmFWm8E2oqfO144VTCcJCOLS6ZorBcfv/G0BwgdkjY1jUvAgD5v16GWF&#10;qXZ3PlBfhEpECPsUFZgQ2lRKXxqy6CeuJY7eyXUWQ5RdJXWH9wi3jXxPkrm0WHNcMNjSzlB5KW5W&#10;gT6b7Hj4LLKPm7s28mub98VPrtTreMiWIAIN4T/8195rBbPFHH7PxCM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5CQlxQAAANwAAAAPAAAAAAAAAAAAAAAAAJgCAABkcnMv&#10;ZG93bnJldi54bWxQSwUGAAAAAAQABAD1AAAAigMAAAAA&#10;" path="m1786,122l21,,,307,1764,428r22,-306xe" fillcolor="black" strokeweight="0">
                    <v:path arrowok="t" o:connecttype="custom" o:connectlocs="1786,122;21,0;0,307;1764,428;1786,122" o:connectangles="0,0,0,0,0"/>
                  </v:shape>
                  <v:shape id="Freeform 365" o:spid="_x0000_s1510" style="position:absolute;left:3272;top:3533;width:1786;height:428;visibility:visible;mso-wrap-style:square;v-text-anchor:top" coordsize="1786,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Ssg8YA&#10;AADcAAAADwAAAGRycy9kb3ducmV2LnhtbESPQWvCQBSE7wX/w/KEXkQ3rWJDdJWibdGTVEvR2yP7&#10;TKLZtyG7mvTfu4LQ4zAz3zDTeWtKcaXaFZYVvAwiEMSp1QVnCn52n/0YhPPIGkvLpOCPHMxnnacp&#10;Jto2/E3Xrc9EgLBLUEHufZVI6dKcDLqBrYiDd7S1QR9knUldYxPgppSvUTSWBgsOCzlWtMgpPW8v&#10;RkHz1aPl72mz5o8oNnjYX4anfU+p5277PgHhqfX/4Ud7pRWM4je4nw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Ssg8YAAADcAAAADwAAAAAAAAAAAAAAAACYAgAAZHJz&#10;L2Rvd25yZXYueG1sUEsFBgAAAAAEAAQA9QAAAIsDAAAAAA==&#10;" path="m1786,122l21,,,307,1764,428r22,-306xe" fillcolor="black" stroked="f">
                    <v:path arrowok="t" o:connecttype="custom" o:connectlocs="1786,122;21,0;0,307;1764,428;1786,122" o:connectangles="0,0,0,0,0"/>
                  </v:shape>
                  <v:shape id="Picture 366" o:spid="_x0000_s1511" type="#_x0000_t75" style="position:absolute;left:3272;top:3533;width:1788;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dIc69AAAA3AAAAA8AAABkcnMvZG93bnJldi54bWxET70KwjAQ3gXfIZzgIpoqIqUaRQRB3NSK&#10;uB3N2RabS2mirW9vBsHx4/tfbTpTiTc1rrSsYDqJQBBnVpecK0gv+3EMwnlkjZVlUvAhB5t1v7fC&#10;RNuWT/Q++1yEEHYJKii8rxMpXVaQQTexNXHgHrYx6ANscqkbbEO4qeQsihbSYMmhocCadgVlz/PL&#10;KJBpia25X0dPSenDfhbR8XVLlRoOuu0ShKfO/8U/90ErmMdhbTgTjoBcfw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HZ0hzr0AAADcAAAADwAAAAAAAAAAAAAAAACfAgAAZHJz&#10;L2Rvd25yZXYueG1sUEsFBgAAAAAEAAQA9wAAAIkDAAAAAA==&#10;">
                    <v:imagedata r:id="rId52" o:title=""/>
                  </v:shape>
                  <v:shape id="Freeform 367" o:spid="_x0000_s1512" style="position:absolute;left:3285;top:3606;width:1762;height:281;visibility:visible;mso-wrap-style:square;v-text-anchor:top" coordsize="1762,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pl8McA&#10;AADcAAAADwAAAGRycy9kb3ducmV2LnhtbESPS2/CMBCE75X4D9YicStOebSQYhCvSnBsWqnqbRUv&#10;cUS8DrGBtL8eV0LqcTQz32hmi9ZW4kKNLx0reOonIIhzp0suFHx+vD1OQPiArLFyTAp+yMNi3nmY&#10;Yardld/pkoVCRAj7FBWYEOpUSp8bsuj7riaO3sE1FkOUTSF1g9cIt5UcJMmztFhyXDBY09pQfszO&#10;VsHyaL5P++HLNh+sDkTTr9/TdrxRqtdtl68gArXhP3xv77SC0WQKf2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qZfDHAAAA3AAAAA8AAAAAAAAAAAAAAAAAmAIAAGRy&#10;cy9kb3ducmV2LnhtbFBLBQYAAAAABAAEAPUAAACMAwAAAAA=&#10;" path="m1762,202l719,281,847,77,,81,1043,,915,204r847,-2xe" filled="f" strokeweight=".15pt">
                    <v:path arrowok="t" o:connecttype="custom" o:connectlocs="1762,202;719,281;847,77;0,81;1043,0;915,204;1762,202" o:connectangles="0,0,0,0,0,0,0"/>
                  </v:shape>
                  <v:shape id="Picture 368" o:spid="_x0000_s1513" type="#_x0000_t75" style="position:absolute;left:1193;top:1019;width:3061;height: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Ii3BAAAA3AAAAA8AAABkcnMvZG93bnJldi54bWxET8uKwjAU3Q/MP4Q7MJvBph2LaDWKCMIs&#10;1ToPd5fm9oHNTWkyWv/eLASXh/NerAbTigv1rrGsIIliEMSF1Q1XCo75djQF4TyyxtYyKbiRg9Xy&#10;9WWBmbZX3tPl4CsRQthlqKD2vsukdEVNBl1kO+LAlbY36APsK6l7vIZw08rPOJ5Igw2Hhho72tRU&#10;nA//RsH278ekZbP79uPTxy/llLDUiVLvb8N6DsLT4J/ih/tLK0hnYX44E46AX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uIi3BAAAA3AAAAA8AAAAAAAAAAAAAAAAAnwIA&#10;AGRycy9kb3ducmV2LnhtbFBLBQYAAAAABAAEAPcAAACNAwAAAAA=&#10;">
                    <v:imagedata r:id="rId53" o:title=""/>
                  </v:shape>
                  <v:shape id="Freeform 369" o:spid="_x0000_s1514" style="position:absolute;left:1220;top:1172;width:3007;height:484;visibility:visible;mso-wrap-style:square;v-text-anchor:top" coordsize="3007,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g1DsUA&#10;AADcAAAADwAAAGRycy9kb3ducmV2LnhtbESPW2sCMRSE3wX/QzgF32pWLaWuRvFCS4U+tF7eD5vj&#10;ZuvmZElSd/vvTaHg4zAz3zDzZWdrcSUfKscKRsMMBHHhdMWlguPh9fEFRIjIGmvHpOCXAiwX/d4c&#10;c+1a/qLrPpYiQTjkqMDE2ORShsKQxTB0DXHyzs5bjEn6UmqPbYLbWo6z7FlarDgtGGxoY6i47H+s&#10;Aj3Z2kNp8Fte3nan9tN/rPW5UGrw0K1mICJ18R7+b79rBU/TEfydS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iDUOxQAAANwAAAAPAAAAAAAAAAAAAAAAAJgCAABkcnMv&#10;ZG93bnJldi54bWxQSwUGAAAAAAQABAD1AAAAigMAAAAA&#10;" path="m,484l1630,68r-80,227l3007,,1378,416r78,-227l,484r,xe" fillcolor="black" strokeweight="0">
                    <v:path arrowok="t" o:connecttype="custom" o:connectlocs="0,484;1630,68;1550,295;3007,0;1378,416;1456,189;0,484;0,484" o:connectangles="0,0,0,0,0,0,0,0"/>
                  </v:shape>
                  <v:shape id="Freeform 370" o:spid="_x0000_s1515" style="position:absolute;left:1220;top:1172;width:3007;height:484;visibility:visible;mso-wrap-style:square;v-text-anchor:top" coordsize="3007,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kM8sUA&#10;AADcAAAADwAAAGRycy9kb3ducmV2LnhtbESPT2sCMRTE70K/Q3gFb5r1D2JXo0hpqZciWg96e2ye&#10;m8XNyzZJdf32piB4HGbmN8x82dpaXMiHyrGCQT8DQVw4XXGpYP/z2ZuCCBFZY+2YFNwowHLx0plj&#10;rt2Vt3TZxVIkCIccFZgYm1zKUBiyGPquIU7eyXmLMUlfSu3xmuC2lsMsm0iLFacFgw29GyrOuz+r&#10;YCN/vT9+77emxdHhNFl9UPV1Vqr72q5mICK18Rl+tNdawfhtCP9n0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6QzyxQAAANwAAAAPAAAAAAAAAAAAAAAAAJgCAABkcnMv&#10;ZG93bnJldi54bWxQSwUGAAAAAAQABAD1AAAAigMAAAAA&#10;" path="m,484l1630,68r-80,227l3007,,1378,416r78,-227l,484r,xe" fillcolor="black" stroked="f">
                    <v:path arrowok="t" o:connecttype="custom" o:connectlocs="0,484;1630,68;1550,295;3007,0;1378,416;1456,189;0,484;0,484" o:connectangles="0,0,0,0,0,0,0,0"/>
                  </v:shape>
                  <v:shape id="Freeform 371" o:spid="_x0000_s1516" style="position:absolute;left:1195;top:1019;width:3057;height:788;visibility:visible;mso-wrap-style:square;v-text-anchor:top" coordsize="305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mSkcUA&#10;AADcAAAADwAAAGRycy9kb3ducmV2LnhtbESP0WoCMRRE3wv+Q7hC32pWa63dGkVKBYsvuvoBl83t&#10;ZnFzEzZxXfv1jVDo4zAzZ5jFqreN6KgNtWMF41EGgrh0uuZKwem4eZqDCBFZY+OYFNwowGo5eFhg&#10;rt2VD9QVsRIJwiFHBSZGn0sZSkMWw8h54uR9u9ZiTLKtpG7xmuC2kZMsm0mLNacFg54+DJXn4mIV&#10;zI/1Z3fa/fi9kbeZfH35Ki7RK/U47NfvICL18T/8195qBdO3Z7if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ZKRxQAAANwAAAAPAAAAAAAAAAAAAAAAAJgCAABkcnMv&#10;ZG93bnJldi54bWxQSwUGAAAAAAQABAD1AAAAigMAAAAA&#10;" path="m48,788l3057,303,3008,,,485,48,788xe" fillcolor="black" strokeweight="0">
                    <v:path arrowok="t" o:connecttype="custom" o:connectlocs="48,788;3057,303;3008,0;0,485;48,788" o:connectangles="0,0,0,0,0"/>
                  </v:shape>
                  <v:shape id="Freeform 372" o:spid="_x0000_s1517" style="position:absolute;left:1195;top:1019;width:3057;height:788;visibility:visible;mso-wrap-style:square;v-text-anchor:top" coordsize="305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4UMMA&#10;AADcAAAADwAAAGRycy9kb3ducmV2LnhtbESPQWvCQBSE7wX/w/KE3upGCSVGVxGxkJPQVILHR/aZ&#10;BLNvw+42pv/eLRR6HGbmG2a7n0wvRnK+s6xguUhAENdWd9wouHx9vGUgfEDW2FsmBT/kYb+bvWwx&#10;1/bBnzSWoRERwj5HBW0IQy6lr1sy6Bd2II7ezTqDIUrXSO3wEeGml6skeZcGO44LLQ50bKm+l99G&#10;wSnVWXUeq6vjMTvYqSyuaVUo9TqfDhsQgabwH/5rF1pBuk7h90w8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f4UMMAAADcAAAADwAAAAAAAAAAAAAAAACYAgAAZHJzL2Rv&#10;d25yZXYueG1sUEsFBgAAAAAEAAQA9QAAAIgDAAAAAA==&#10;" path="m48,788l3057,303,3008,,,485,48,788xe" fillcolor="black" stroked="f">
                    <v:path arrowok="t" o:connecttype="custom" o:connectlocs="48,788;3057,303;3008,0;0,485;48,788" o:connectangles="0,0,0,0,0"/>
                  </v:shape>
                  <v:shape id="Picture 373" o:spid="_x0000_s1518" type="#_x0000_t75" style="position:absolute;left:1193;top:1019;width:3061;height: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gbXFAAAA3AAAAA8AAABkcnMvZG93bnJldi54bWxEj09rwkAUxO8Fv8PyhF6K2aS1UqOrlILQ&#10;o3/bentkX5LF7NuQ3Wr67V1B6HGYmd8w82VvG3GmzhvHCrIkBUFcOG24UrDfrUZvIHxA1tg4JgV/&#10;5GG5GDzMMdfuwhs6b0MlIoR9jgrqENpcSl/UZNEnriWOXuk6iyHKrpK6w0uE20Y+p+lEWjQcF2ps&#10;6aOm4rT9tQpWP192XJr1Ibwcn75pRxlLnSn1OOzfZyAC9eE/fG9/agXj6SvczsQj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mYG1xQAAANwAAAAPAAAAAAAAAAAAAAAA&#10;AJ8CAABkcnMvZG93bnJldi54bWxQSwUGAAAAAAQABAD3AAAAkQMAAAAA&#10;">
                    <v:imagedata r:id="rId53" o:title=""/>
                  </v:shape>
                  <v:shape id="Freeform 374" o:spid="_x0000_s1519" style="position:absolute;left:1220;top:1170;width:3007;height:486;visibility:visible;mso-wrap-style:square;v-text-anchor:top" coordsize="3007,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5FMYA&#10;AADcAAAADwAAAGRycy9kb3ducmV2LnhtbESPT2vCQBTE74V+h+UVvNVNRaVNXUX8AxrwoC2F3h7Z&#10;1yQ1+zbsbmL89q5Q6HGYmd8ws0VvatGR85VlBS/DBARxbnXFhYLPj+3zKwgfkDXWlknBlTws5o8P&#10;M0y1vfCRulMoRISwT1FBGUKTSunzkgz6oW2Io/djncEQpSukdniJcFPLUZJMpcGK40KJDa1Kys+n&#10;1iiQk2z/da4yndn1xtPhu/01gZQaPPXLdxCB+vAf/mvvtILx2xTu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s5FMYAAADcAAAADwAAAAAAAAAAAAAAAACYAgAAZHJz&#10;L2Rvd25yZXYueG1sUEsFBgAAAAAEAAQA9QAAAIsDAAAAAA==&#10;" path="m,486l1628,70r-78,227l3007,,1377,416r79,-227l,486xe" filled="f" strokeweight=".15pt">
                    <v:path arrowok="t" o:connecttype="custom" o:connectlocs="0,486;1628,70;1550,297;3007,0;1377,416;1456,189;0,486" o:connectangles="0,0,0,0,0,0,0"/>
                  </v:shape>
                  <v:shape id="Picture 375" o:spid="_x0000_s1520" type="#_x0000_t75" style="position:absolute;left:1179;top:263;width:3088;height:1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5F7TFAAAA3AAAAA8AAABkcnMvZG93bnJldi54bWxEj1trwkAUhN8F/8NyBN90UxEvqauIFxC0&#10;FG0RH0+zp0kwezZk1xj/vSsU+jjMzDfMbNGYQtRUudyygrd+BII4sTrnVMH317Y3AeE8ssbCMil4&#10;kIPFvN2aYaztnY9Un3wqAoRdjAoy78tYSpdkZND1bUkcvF9bGfRBVqnUFd4D3BRyEEUjaTDnsJBh&#10;SauMkuvpZhQ0tfyRdlqPj9HnebP+uEx4fzso1e00y3cQnhr/H/5r77SC4XQMrzPhCMj5E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ORe0xQAAANwAAAAPAAAAAAAAAAAAAAAA&#10;AJ8CAABkcnMvZG93bnJldi54bWxQSwUGAAAAAAQABAD3AAAAkQMAAAAA&#10;">
                    <v:imagedata r:id="rId54" o:title=""/>
                  </v:shape>
                  <v:shape id="Freeform 376" o:spid="_x0000_s1521" style="position:absolute;left:1220;top:414;width:3007;height:758;visibility:visible;mso-wrap-style:square;v-text-anchor:top" coordsize="3007,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3aOcEA&#10;AADcAAAADwAAAGRycy9kb3ducmV2LnhtbERPTWsCMRC9C/6HMEJvmlVE6tYoIljaXqQqPU83093o&#10;ZrJsRt321zcHwePjfS9Wna/VldroAhsYjzJQxEWwjksDx8N2+AwqCrLFOjAZ+KUIq2W/t8Dchht/&#10;0nUvpUohHHM0UIk0udaxqMhjHIWGOHE/ofUoCbalti3eUriv9STLZtqj49RQYUObiorz/uINOP06&#10;u0wnXyf+e/92uB7L8WMnxjwNuvULKKFOHuK7+80amM7T2nQmHQG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t2jnBAAAA3AAAAA8AAAAAAAAAAAAAAAAAmAIAAGRycy9kb3du&#10;cmV2LnhtbFBLBQYAAAAABAAEAPUAAACGAwAAAAA=&#10;" path="m,l1687,268,1525,447,3007,758,1319,489,1481,310,,,,xe" fillcolor="black" strokeweight="0">
                    <v:path arrowok="t" o:connecttype="custom" o:connectlocs="0,0;1687,268;1525,447;3007,758;1319,489;1481,310;0,0;0,0" o:connectangles="0,0,0,0,0,0,0,0"/>
                  </v:shape>
                  <v:shape id="Freeform 377" o:spid="_x0000_s1522" style="position:absolute;left:1220;top:414;width:3007;height:758;visibility:visible;mso-wrap-style:square;v-text-anchor:top" coordsize="3007,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2wsMA&#10;AADcAAAADwAAAGRycy9kb3ducmV2LnhtbESP0YrCMBRE3xf2H8Jd8G1NFVm1ayqiCD4sQut+wKW5&#10;tqXNTW1irX9vBMHHYWbOMKv1YBrRU+cqywom4wgEcW51xYWC/9P+ewHCeWSNjWVScCcH6+TzY4Wx&#10;tjdOqc98IQKEXYwKSu/bWEqXl2TQjW1LHLyz7Qz6ILtC6g5vAW4aOY2iH2mw4rBQYkvbkvI6uxoF&#10;9mLbTT352+l5dTTpfi6zc9orNfoaNr8gPA3+HX61D1rBbLmE55lwBG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W2wsMAAADcAAAADwAAAAAAAAAAAAAAAACYAgAAZHJzL2Rv&#10;d25yZXYueG1sUEsFBgAAAAAEAAQA9QAAAIgDAAAAAA==&#10;" path="m,l1687,268,1525,447,3007,758,1319,489,1481,310,,,,xe" fillcolor="black" stroked="f">
                    <v:path arrowok="t" o:connecttype="custom" o:connectlocs="0,0;1687,268;1525,447;3007,758;1319,489;1481,310;0,0;0,0" o:connectangles="0,0,0,0,0,0,0,0"/>
                  </v:shape>
                  <v:shape id="Freeform 378" o:spid="_x0000_s1523" style="position:absolute;left:1181;top:264;width:3084;height:1056;visibility:visible;mso-wrap-style:square;v-text-anchor:top" coordsize="308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m78A&#10;AADcAAAADwAAAGRycy9kb3ducmV2LnhtbERPzWoCMRC+F3yHMEJvNWurpWyNogWhPYm2DzDdjJvV&#10;zWRJort9+85B8Pjx/S9Wg2/VlWJqAhuYTgpQxFWwDdcGfr63T2+gUka22AYmA3+UYLUcPSywtKHn&#10;PV0PuVYSwqlEAy7nrtQ6VY48pknoiIU7hugxC4y1thF7Cfetfi6KV+2xYWlw2NGHo+p8uHgD8/2u&#10;6nk4z2e/rO3LV3SnDW+MeRwP63dQmYZ8F9/cn1Z8hcyXM3IE9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8v+bvwAAANwAAAAPAAAAAAAAAAAAAAAAAJgCAABkcnMvZG93bnJl&#10;di54bWxQSwUGAAAAAAQABAD1AAAAhAMAAAAA&#10;" path="m,297r3008,759l3084,758,74,,,297xe" fillcolor="black" strokeweight="0">
                    <v:path arrowok="t" o:connecttype="custom" o:connectlocs="0,297;3008,1056;3084,758;74,0;0,297" o:connectangles="0,0,0,0,0"/>
                  </v:shape>
                  <v:shape id="Freeform 379" o:spid="_x0000_s1524" style="position:absolute;left:1181;top:264;width:3084;height:1056;visibility:visible;mso-wrap-style:square;v-text-anchor:top" coordsize="308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S7TMUA&#10;AADcAAAADwAAAGRycy9kb3ducmV2LnhtbESPQWsCMRSE74X+h/AK3mpisUVWoxRpoYpQuurB22Pz&#10;3CxuXpYkXdd/3xQKPQ4z8w2zWA2uFT2F2HjWMBkrEMSVNw3XGg7798cZiJiQDbaeScONIqyW93cL&#10;LIy/8hf1ZapFhnAsUINNqSukjJUlh3HsO+LsnX1wmLIMtTQBrxnuWvmk1It02HBesNjR2lJ1Kb+d&#10;hs9+o9bVoW7Lt81uO9tNh3A8Wa1HD8PrHESiIf2H/9ofRsOzmsDvmXw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5LtMxQAAANwAAAAPAAAAAAAAAAAAAAAAAJgCAABkcnMv&#10;ZG93bnJldi54bWxQSwUGAAAAAAQABAD1AAAAigMAAAAA&#10;" path="m,297r3008,759l3084,758,74,,,297xe" fillcolor="black" stroked="f">
                    <v:path arrowok="t" o:connecttype="custom" o:connectlocs="0,297;3008,1056;3084,758;74,0;0,297" o:connectangles="0,0,0,0,0"/>
                  </v:shape>
                  <v:shape id="Picture 380" o:spid="_x0000_s1525" type="#_x0000_t75" style="position:absolute;left:1179;top:263;width:3088;height:1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LjbFAAAA3AAAAA8AAABkcnMvZG93bnJldi54bWxEj1trAjEUhN8F/0M4Qt80UWjVrVFKL1Bo&#10;RbwgfTxujruLm5NlE9f135uC4OMwM98ws0VrS9FQ7QvHGoYDBYI4dabgTMNu+9WfgPAB2WDpmDRc&#10;ycNi3u3MMDHuwmtqNiETEcI+QQ15CFUipU9zsugHriKO3tHVFkOUdSZNjZcIt6UcKfUiLRYcF3Ks&#10;6D2n9LQ5Ww1tIw/STZvxWq32nx/Lvwn/nH+1fuq1b68gArXhEb63v42GZzWC/zPx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S42xQAAANwAAAAPAAAAAAAAAAAAAAAA&#10;AJ8CAABkcnMvZG93bnJldi54bWxQSwUGAAAAAAQABAD3AAAAkQMAAAAA&#10;">
                    <v:imagedata r:id="rId54" o:title=""/>
                  </v:shape>
                  <v:shape id="Freeform 381" o:spid="_x0000_s1526" style="position:absolute;left:1220;top:413;width:3007;height:757;visibility:visible;mso-wrap-style:square;v-text-anchor:top" coordsize="3007,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JKccA&#10;AADcAAAADwAAAGRycy9kb3ducmV2LnhtbESPQWvCQBSE7wX/w/IKXkrdqDHY6CqlIIj1Uuuhx9fs&#10;M0nNvg27q0Z/fbdQ8DjMzDfMfNmZRpzJ+dqyguEgAUFcWF1zqWD/uXqegvABWWNjmRRcycNy0XuY&#10;Y67thT/ovAuliBD2OSqoQmhzKX1RkUE/sC1x9A7WGQxRulJqh5cIN40cJUkmDdYcFyps6a2i4rg7&#10;GQXfP9vpNUuf0nX69T68TfabF7fKlOo/dq8zEIG6cA//t9dawSQZw9+Ze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1SSnHAAAA3AAAAA8AAAAAAAAAAAAAAAAAmAIAAGRy&#10;cy9kb3ducmV2LnhtbFBLBQYAAAAABAAEAPUAAACMAwAAAAA=&#10;" path="m,l1687,269,1525,448,3007,757,1319,488,1481,311,,xe" filled="f" strokeweight=".15pt">
                    <v:path arrowok="t" o:connecttype="custom" o:connectlocs="0,0;1687,269;1525,448;3007,757;1319,488;1481,311;0,0" o:connectangles="0,0,0,0,0,0,0"/>
                  </v:shape>
                  <v:shape id="Freeform 382" o:spid="_x0000_s1527" style="position:absolute;left:1009;top:2535;width:111;height:761;visibility:visible;mso-wrap-style:square;v-text-anchor:top" coordsize="111,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2ukcUA&#10;AADcAAAADwAAAGRycy9kb3ducmV2LnhtbESPzW7CMBCE75X6DtYicSs2pfwoYBBqReEKrcR1iZck&#10;JF5HsYGUp8eVkDiOZuYbzWzR2kpcqPGFYw39ngJBnDpTcKbh92f1NgHhA7LByjFp+CMPi/nrywwT&#10;4668pcsuZCJC2CeoIQ+hTqT0aU4Wfc/VxNE7usZiiLLJpGnwGuG2ku9KjaTFguNCjjV95pSWu7PV&#10;cLvtVVEOys3x+2u7ag/j9Wm5Hmjd7bTLKYhAbXiGH+2N0TBUH/B/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a6RxQAAANwAAAAPAAAAAAAAAAAAAAAAAJgCAABkcnMv&#10;ZG93bnJldi54bWxQSwUGAAAAAAQABAD1AAAAigMAAAAA&#10;" path="m,761l111,651r,-624l,,,761xe" fillcolor="black" stroked="f">
                    <v:path arrowok="t" o:connecttype="custom" o:connectlocs="0,761;111,651;111,27;0,0;0,761" o:connectangles="0,0,0,0,0"/>
                  </v:shape>
                  <v:shape id="Freeform 383" o:spid="_x0000_s1528" style="position:absolute;left:980;top:2562;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2qtsMA&#10;AADcAAAADwAAAGRycy9kb3ducmV2LnhtbESPQYvCMBSE78L+h/AW9qapQkW6RpGCIHpa9bK3t83b&#10;ppi8lCbWur9+Iwgeh5n5hlmuB2dFT11oPCuYTjIQxJXXDdcKzqfteAEiRGSN1jMpuFOA9epttMRC&#10;+xt/UX+MtUgQDgUqMDG2hZShMuQwTHxLnLxf3zmMSXa11B3eEtxZOcuyuXTYcFow2FJpqLocr07B&#10;aWYuh2vIadf7Py5L+73/sblSH+/D5hNEpCG+ws/2TivIsxweZ9IR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2qtsMAAADcAAAADwAAAAAAAAAAAAAAAACYAgAAZHJzL2Rv&#10;d25yZXYueG1sUEsFBgAAAAAEAAQA9QAAAIgDAAAAAA==&#10;" path="m,761l113,651,113,,,109,,761xe" fillcolor="black" stroked="f">
                    <v:path arrowok="t" o:connecttype="custom" o:connectlocs="0,761;113,651;113,0;0,109;0,761" o:connectangles="0,0,0,0,0"/>
                  </v:shape>
                  <v:rect id="Rectangle 384" o:spid="_x0000_s1529" style="position:absolute;left:557;top:2671;width:423;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fC28YA&#10;AADcAAAADwAAAGRycy9kb3ducmV2LnhtbESPT2sCMRTE70K/Q3gFb25SUbFbo1RB6KVQ/xz09ty8&#10;7i5uXrZJqtt++qYgeBxm5jfMbNHZRlzIh9qxhqdMgSAunKm51LDfrQdTECEiG2wck4YfCrCYP/Rm&#10;mBt35Q1dtrEUCcIhRw1VjG0uZSgqshgy1xIn79N5izFJX0rj8ZrgtpFDpSbSYs1pocKWVhUV5+23&#10;1bB8ni6/Pkb8/rs5Hel4OJ3HQ6+07j92ry8gInXxHr6134yGsZrA/5l0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fC28YAAADcAAAADwAAAAAAAAAAAAAAAACYAgAAZHJz&#10;L2Rvd25yZXYueG1sUEsFBgAAAAAEAAQA9QAAAIsDAAAAAA==&#10;" fillcolor="black" stroked="f"/>
                  <v:rect id="Rectangle 385" o:spid="_x0000_s1530" style="position:absolute;left:530;top:2642;width:450;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aZsQA&#10;AADcAAAADwAAAGRycy9kb3ducmV2LnhtbESPzWoCQRCE74LvMHQgN52NRhM2jiJCEm/iDzk3O53d&#10;jTs9y0yrm7d3BMFjUVVfUbNF5xp1phBrzwZehhko4sLbmksDh/3n4B1UFGSLjWcy8E8RFvN+b4a5&#10;9Rfe0nknpUoQjjkaqETaXOtYVOQwDn1LnLxfHxxKkqHUNuAlwV2jR1k21Q5rTgsVtrSqqDjuTs6A&#10;3k+DHMev47+txNHSnb6+N8WPMc9P3fIDlFAnj/C9vbYGJtkb3M6kI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mmbEAAAA3AAAAA8AAAAAAAAAAAAAAAAAmAIAAGRycy9k&#10;b3ducmV2LnhtbFBLBQYAAAAABAAEAPUAAACJAwAAAAA=&#10;" fillcolor="silver" stroked="f"/>
                  <v:shape id="Freeform 386" o:spid="_x0000_s1531" style="position:absolute;left:530;top:2535;width:563;height:107;visibility:visible;mso-wrap-style:square;v-text-anchor:top" coordsize="563,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UMebsA&#10;AADcAAAADwAAAGRycy9kb3ducmV2LnhtbERPSwrCMBDdC94hjOBOE79oNYoIglurBxibsS02k9LE&#10;Wm9vFoLLx/tv952tREuNLx1rmIwVCOLMmZJzDbfrabQC4QOywcoxafiQh/2u39tiYtybL9SmIRcx&#10;hH2CGooQ6kRKnxVk0Y9dTRy5h2sshgibXJoG3zHcVnKq1FJaLDk2FFjTsaDsmb6shrWZt2F9uj6n&#10;91l7V5X/WD6nWg8H3WEDIlAX/uKf+2w0LFRcG8/EIyB3X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elDHm7AAAA3AAAAA8AAAAAAAAAAAAAAAAAmAIAAGRycy9kb3ducmV2Lnht&#10;bFBLBQYAAAAABAAEAPUAAACAAwAAAAA=&#10;" path="m,107r450,l563,,111,,,107xe" fillcolor="silver" stroked="f">
                    <v:path arrowok="t" o:connecttype="custom" o:connectlocs="0,107;450,107;563,0;111,0;0,107" o:connectangles="0,0,0,0,0"/>
                  </v:shape>
                  <v:shape id="Freeform 387" o:spid="_x0000_s1532" style="position:absolute;left:980;top:2535;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zRdMQA&#10;AADcAAAADwAAAGRycy9kb3ducmV2LnhtbESPQWsCMRSE7wX/Q3hCbzWpUNGtUUQQlhYPaikeH5vX&#10;zdLNy5JE3frrG0HwOMzMN8x82btWnCnExrOG15ECQVx503Ct4euweZmCiAnZYOuZNPxRhOVi8DTH&#10;wvgL7+i8T7XIEI4FarApdYWUsbLkMI58R5y9Hx8cpixDLU3AS4a7Vo6VmkiHDecFix2tLVW/+5PT&#10;kLqyrK+r3fXDhs/Z9lsdPeJR6+dhv3oHkahPj/C9XRoNb2oGtzP5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s0XTEAAAA3AAAAA8AAAAAAAAAAAAAAAAAmAIAAGRycy9k&#10;b3ducmV2LnhtbFBLBQYAAAAABAAEAPUAAACJAwAAAAA=&#10;" path="m,761l113,651,113,,,107,,761xe" fillcolor="gray" stroked="f">
                    <v:path arrowok="t" o:connecttype="custom" o:connectlocs="0,761;113,651;113,0;0,107;0,761" o:connectangles="0,0,0,0,0"/>
                  </v:shape>
                  <v:shape id="Freeform 388" o:spid="_x0000_s1533" style="position:absolute;left:530;top:2642;width:450;height:16;visibility:visible;mso-wrap-style:square;v-text-anchor:top" coordsize="45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ZVsIA&#10;AADcAAAADwAAAGRycy9kb3ducmV2LnhtbERP3WrCMBS+H+wdwhnsZqxpN+qkGosIQx3e2PoAh+bY&#10;dGtOSpNpffvlQtjlx/e/LCfbiwuNvnOsIEtSEMSN0x23Ck715+schA/IGnvHpOBGHsrV48MSC+2u&#10;fKRLFVoRQ9gXqMCEMBRS+saQRZ+4gThyZzdaDBGOrdQjXmO47eVbms6kxY5jg8GBNoaan+rXKiC2&#10;38YM25fbe/4h6+rrsM+dV+r5aVovQASawr/47t5pBXkW58cz8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EZlWwgAAANwAAAAPAAAAAAAAAAAAAAAAAJgCAABkcnMvZG93&#10;bnJldi54bWxQSwUGAAAAAAQABAD1AAAAhwMAAAAA&#10;" path="m,l450,,437,16,,16,,xe" stroked="f">
                    <v:path arrowok="t" o:connecttype="custom" o:connectlocs="0,0;450,0;437,16;0,16;0,0" o:connectangles="0,0,0,0,0"/>
                  </v:shape>
                  <v:shape id="Freeform 389" o:spid="_x0000_s1534" style="position:absolute;left:530;top:2642;width:13;height:654;visibility:visible;mso-wrap-style:square;v-text-anchor:top" coordsize="13,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HwpsMA&#10;AADcAAAADwAAAGRycy9kb3ducmV2LnhtbESPQWsCMRSE74X+h/AKvdXsKpayGmURRC9F1OL5sXlu&#10;FjcvSxLXbX+9EYQeh5n5hpkvB9uKnnxoHCvIRxkI4srphmsFP8f1xxeIEJE1to5JwS8FWC5eX+ZY&#10;aHfjPfWHWIsE4VCgAhNjV0gZKkMWw8h1xMk7O28xJulrqT3eEty2cpxln9Jiw2nBYEcrQ9XlcLUK&#10;7KYLk1O5o/H39op9Lo+m9H9Kvb8N5QxEpCH+h5/trVYwzXN4nE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HwpsMAAADcAAAADwAAAAAAAAAAAAAAAACYAgAAZHJzL2Rv&#10;d25yZXYueG1sUEsFBgAAAAAEAAQA9QAAAIgDAAAAAA==&#10;" path="m,l,654,13,640,13,16,,xe" fillcolor="gray" stroked="f">
                    <v:path arrowok="t" o:connecttype="custom" o:connectlocs="0,0;0,654;13,640;13,16;0,0" o:connectangles="0,0,0,0,0"/>
                  </v:shape>
                  <v:rect id="Rectangle 390" o:spid="_x0000_s1535" style="position:absolute;left:530;top:2819;width:45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eM8UA&#10;AADcAAAADwAAAGRycy9kb3ducmV2LnhtbESPwWrDMBBE74X8g9hAb41s0wbjRAkhtMaXHpqUnhdr&#10;Y5tYKyOpseuvrwqFHIeZecNs95PpxY2c7ywrSFcJCOLa6o4bBZ/nt6cchA/IGnvLpOCHPOx3i4ct&#10;FtqO/EG3U2hEhLAvUEEbwlBI6euWDPqVHYijd7HOYIjSNVI7HCPc9DJLkrU02HFcaHGgY0v19fRt&#10;FCQ6ddX78VnO9aHMv66vmZ1tqdTjcjpsQASawj383660gpc0g78z8Qj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xx4zxQAAANwAAAAPAAAAAAAAAAAAAAAAAJgCAABkcnMv&#10;ZG93bnJldi54bWxQSwUGAAAAAAQABAD1AAAAigMAAAAA&#10;" fillcolor="gray" stroked="f"/>
                  <v:rect id="Rectangle 391" o:spid="_x0000_s1536" style="position:absolute;left:543;top:2833;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wEg8QA&#10;AADcAAAADwAAAGRycy9kb3ducmV2LnhtbESPT4vCMBTE74LfITxhb5q4rkWrUZYFYUE9+Ae8Pppn&#10;W2xeuk3U+u03guBxmJnfMPNlaytxo8aXjjUMBwoEceZMybmG42HVn4DwAdlg5Zg0PMjDctHtzDE1&#10;7s47uu1DLiKEfYoaihDqVEqfFWTRD1xNHL2zayyGKJtcmgbvEW4r+alUIi2WHBcKrOmnoOyyv1oN&#10;mHyZv+15tDmsrwlO81atxiel9Uev/Z6BCNSGd/jV/jUaxsMRPM/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MBIPEAAAA3AAAAA8AAAAAAAAAAAAAAAAAmAIAAGRycy9k&#10;b3ducmV2LnhtbFBLBQYAAAAABAAEAPUAAACJAwAAAAA=&#10;" stroked="f"/>
                  <v:rect id="Rectangle 392" o:spid="_x0000_s1537" style="position:absolute;left:530;top:3010;width:450;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Ij3MIA&#10;AADcAAAADwAAAGRycy9kb3ducmV2LnhtbESPzarCMBSE9xd8h3AEd9e0ohepRhFRcePCH1wfmmNb&#10;bE5KErX69EYQ7nKYmW+Y6bw1tbiT85VlBWk/AUGcW11xoeB0XP+OQfiArLG2TAqe5GE+6/xMMdP2&#10;wXu6H0IhIoR9hgrKEJpMSp+XZND3bUMcvYt1BkOUrpDa4SPCTS0HSfInDVYcF0psaFlSfj3cjIJE&#10;p267Ww7lK19sxuframBfdqNUr9suJiACteE//G1vtYJROoTPmXgE5O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YiPcwgAAANwAAAAPAAAAAAAAAAAAAAAAAJgCAABkcnMvZG93&#10;bnJldi54bWxQSwUGAAAAAAQABAD1AAAAhwMAAAAA&#10;" fillcolor="gray" stroked="f"/>
                  <v:rect id="Rectangle 393" o:spid="_x0000_s1538" style="position:absolute;left:543;top:3023;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5bMUA&#10;AADcAAAADwAAAGRycy9kb3ducmV2LnhtbESPW2sCMRSE3wv9D+EUfKuJ1V3a7UYpgiBoH7xAXw+b&#10;sxe6Odluoq7/3ggFH4eZ+YbJF4NtxZl63zjWMBkrEMSFMw1XGo6H1es7CB+QDbaOScOVPCzmz085&#10;ZsZdeEfnfahEhLDPUEMdQpdJ6YuaLPqx64ijV7reYoiyr6Tp8RLhtpVvSqXSYsNxocaOljUVv/uT&#10;1YDpzPx9l9PtYXNK8aMa1Cr5UVqPXoavTxCBhvAI/7fXRkMySeB+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KTlsxQAAANwAAAAPAAAAAAAAAAAAAAAAAJgCAABkcnMv&#10;ZG93bnJldi54bWxQSwUGAAAAAAQABAD1AAAAigMAAAAA&#10;" stroked="f"/>
                  <v:rect id="Rectangle 394" o:spid="_x0000_s1539" style="position:absolute;left:839;top:3186;width:86;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W818MA&#10;AADcAAAADwAAAGRycy9kb3ducmV2LnhtbESPy2rDMBBF94X8g5hAd42ckLjFiRJCoJCtXS/a3VSa&#10;2ibWyFiqH/36qFDo8nIfh3s4TbYVA/W+caxgvUpAEGtnGq4UlG+vTy8gfEA22DomBTN5OB0XDwfM&#10;jBs5p6EIlYgj7DNUUIfQZVJ6XZNFv3IdcfS+XG8xRNlX0vQ4xnHbyk2SpNJiw5FQY0eXmvSt+LYK&#10;Pp7LNtfNz7ma37c6QubPYpiVelxO5z2IQFP4D/+1r0bBbp3C75l4BOTx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W818MAAADcAAAADwAAAAAAAAAAAAAAAACYAgAAZHJzL2Rv&#10;d25yZXYueG1sUEsFBgAAAAAEAAQA9QAAAIgDAAAAAA==&#10;" fillcolor="red" stroked="f"/>
                  <v:shape id="Freeform 395" o:spid="_x0000_s1540" style="position:absolute;left:530;top:2535;width:563;height:107;visibility:visible;mso-wrap-style:square;v-text-anchor:top" coordsize="563,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xz5MYA&#10;AADcAAAADwAAAGRycy9kb3ducmV2LnhtbESPQWvCQBSE7wX/w/IEL6XZRGwjMatIQZBCD2qh12f2&#10;mU2bfRuyW0399W6h4HGYmW+YcjXYVpyp941jBVmSgiCunG64VvBx2DzNQfiArLF1TAp+ycNqOXoo&#10;sdDuwjs670MtIoR9gQpMCF0hpa8MWfSJ64ijd3K9xRBlX0vd4yXCbSunafoiLTYcFwx29Gqo+t7/&#10;WAVvvDNH+Rkeu5mrr+tsfny/fuVKTcbDegEi0BDu4f/2Vit4znL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xz5MYAAADcAAAADwAAAAAAAAAAAAAAAACYAgAAZHJz&#10;L2Rvd25yZXYueG1sUEsFBgAAAAAEAAQA9QAAAIsDAAAAAA==&#10;" path="m563,l548,13r-437,l13,107,,107,111,,563,xe" fillcolor="gray" stroked="f">
                    <v:path arrowok="t" o:connecttype="custom" o:connectlocs="563,0;548,13;111,13;13,107;0,107;111,0;563,0" o:connectangles="0,0,0,0,0,0,0"/>
                  </v:shape>
                  <v:rect id="Rectangle 396" o:spid="_x0000_s1541" style="position:absolute;left:19;top:3343;width:1593;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JLMAA&#10;AADcAAAADwAAAGRycy9kb3ducmV2LnhtbERPS2rDMBDdF3IHMYHsGjmBFONGNiUQSEs2sXuAwRp/&#10;qDQykhK7t68WgS4f73+sFmvEg3wYHSvYbTMQxK3TI/cKvpvzaw4iRGSNxjEp+KUAVbl6OWKh3cw3&#10;etSxFymEQ4EKhhinQsrQDmQxbN1EnLjOeYsxQd9L7XFO4dbIfZa9SYsjp4YBJzoN1P7Ud6tANvV5&#10;zmvjM/e1767m83LryCm1WS8f7yAiLfFf/HRftILDLq1N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DuJLMAAAADcAAAADwAAAAAAAAAAAAAAAACYAgAAZHJzL2Rvd25y&#10;ZXYueG1sUEsFBgAAAAAEAAQA9QAAAIUDAAAAAA==&#10;" filled="f" stroked="f">
                    <v:textbox style="mso-fit-shape-to-text:t" inset="0,0,0,0">
                      <w:txbxContent>
                        <w:p w14:paraId="76A66292" w14:textId="15FEABEE" w:rsidR="00135CCA" w:rsidRDefault="00135CCA">
                          <w:r>
                            <w:rPr>
                              <w:rFonts w:ascii="Calibri" w:hAnsi="Calibri" w:cs="Calibri"/>
                              <w:color w:val="000000"/>
                              <w:sz w:val="10"/>
                              <w:szCs w:val="10"/>
                            </w:rPr>
                            <w:t>Employee information from PeopleSoft</w:t>
                          </w:r>
                        </w:p>
                      </w:txbxContent>
                    </v:textbox>
                  </v:rect>
                  <v:shape id="Freeform 397" o:spid="_x0000_s1542" style="position:absolute;left:6322;top:534;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2bsQA&#10;AADcAAAADwAAAGRycy9kb3ducmV2LnhtbESPQWsCMRSE74X+h/AEbzWrsKVdjSILBbGnqhdvr5vn&#10;ZjF5WTZxXf31jSD0OMzMN8xiNTgreupC41nBdJKBIK68brhWcNh/vX2ACBFZo/VMCm4UYLV8fVlg&#10;of2Vf6jfxVokCIcCFZgY20LKUBlyGCa+JU7eyXcOY5JdLXWH1wR3Vs6y7F06bDgtGGypNFSddxen&#10;YD8z5+9LyGnT+zuXpT1uf22u1Hg0rOcgIg3xP/xsb7SCfPoJjzPp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Nm7EAAAA3AAAAA8AAAAAAAAAAAAAAAAAmAIAAGRycy9k&#10;b3ducmV2LnhtbFBLBQYAAAAABAAEAPUAAACJAwAAAAA=&#10;" path="m,761l113,653r,-626l,,,761xe" fillcolor="black" stroked="f">
                    <v:path arrowok="t" o:connecttype="custom" o:connectlocs="0,761;113,653;113,27;0,0;0,761" o:connectangles="0,0,0,0,0"/>
                  </v:shape>
                  <v:shape id="Freeform 398" o:spid="_x0000_s1543" style="position:absolute;left:6293;top:561;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9VTsAA&#10;AADcAAAADwAAAGRycy9kb3ducmV2LnhtbERPz2vCMBS+D/wfwhO8zdRCx6hGkYIg8zTdxduzeTbF&#10;5KU0sXb+9eYw2PHj+73ajM6KgfrQelawmGcgiGuvW24U/Jx2758gQkTWaD2Tgl8KsFlP3lZYav/g&#10;bxqOsREphEOJCkyMXSllqA05DHPfESfu6nuHMcG+kbrHRwp3VuZZ9iEdtpwaDHZUGapvx7tTcMrN&#10;7XAPBe0H/+Sqsueviy2Umk3H7RJEpDH+i//ce62gyNP8dCYd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69VTsAAAADcAAAADwAAAAAAAAAAAAAAAACYAgAAZHJzL2Rvd25y&#10;ZXYueG1sUEsFBgAAAAAEAAQA9QAAAIUDAAAAAA==&#10;" path="m,761l113,653,113,,,109,,761xe" fillcolor="black" stroked="f">
                    <v:path arrowok="t" o:connecttype="custom" o:connectlocs="0,761;113,653;113,0;0,109;0,761" o:connectangles="0,0,0,0,0"/>
                  </v:shape>
                  <v:rect id="Rectangle 399" o:spid="_x0000_s1544" style="position:absolute;left:5872;top:670;width:421;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sGz8YA&#10;AADcAAAADwAAAGRycy9kb3ducmV2LnhtbESPT2sCMRTE74LfITyhN8261KKrUbRQ8CL4p4d6e26e&#10;u4ubl22S6rafvhEEj8PM/IaZLVpTiys5X1lWMBwkIIhzqysuFHwePvpjED4ga6wtk4Jf8rCYdzsz&#10;zLS98Y6u+1CICGGfoYIyhCaT0uclGfQD2xBH72ydwRClK6R2eItwU8s0Sd6kwYrjQokNvZeUX/Y/&#10;RsFqMl59b19587c7Hen4dbqMUpco9dJrl1MQgdrwDD/aa61glA7hfiYe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sGz8YAAADcAAAADwAAAAAAAAAAAAAAAACYAgAAZHJz&#10;L2Rvd25yZXYueG1sUEsFBgAAAAAEAAQA9QAAAIsDAAAAAA==&#10;" fillcolor="black" stroked="f"/>
                  <v:rect id="Rectangle 400" o:spid="_x0000_s1545" style="position:absolute;left:5843;top:643;width:450;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VlnsMA&#10;AADcAAAADwAAAGRycy9kb3ducmV2LnhtbESPS2sCQRCE7wH/w9BCbnHW1UhYHUUCedzEBzk3O+3u&#10;6k7PMtPq5t9nBCHHoqq+ohar3rXqSiE2ng2MRxko4tLbhisDh/3HyxuoKMgWW89k4JcirJaDpwUW&#10;1t94S9edVCpBOBZooBbpCq1jWZPDOPIdcfKOPjiUJEOlbcBbgrtW51k20w4bTgs1dvReU3neXZwB&#10;vZ8FOU+mk9NWYr52l8+vTfljzPOwX89BCfXyH360v62B1zyH+5l0BP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VlnsMAAADcAAAADwAAAAAAAAAAAAAAAACYAgAAZHJzL2Rv&#10;d25yZXYueG1sUEsFBgAAAAAEAAQA9QAAAIgDAAAAAA==&#10;" fillcolor="silver" stroked="f"/>
                  <v:shape id="Freeform 401" o:spid="_x0000_s1546" style="position:absolute;left:5843;top:534;width:563;height:109;visibility:visible;mso-wrap-style:square;v-text-anchor:top" coordsize="563,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aQAsYA&#10;AADcAAAADwAAAGRycy9kb3ducmV2LnhtbESPQWsCMRSE74X+h/AK3mpWi1JXo7RSsUV6cPXi7ZE8&#10;dxc3L0sSdf33TUHwOMzMN8xs0dlGXMiH2rGCQT8DQaydqblUsN+tXt9BhIhssHFMCm4UYDF/fpph&#10;btyVt3QpYikShEOOCqoY21zKoCuyGPquJU7e0XmLMUlfSuPxmuC2kcMsG0uLNaeFCltaVqRPxdkq&#10;0JNNsdqtt34z0MvRZzz//H7dDkr1XrqPKYhIXXyE7+1vo2A0fIP/M+k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aQAsYAAADcAAAADwAAAAAAAAAAAAAAAACYAgAAZHJz&#10;L2Rvd25yZXYueG1sUEsFBgAAAAAEAAQA9QAAAIsDAAAAAA==&#10;" path="m,109r450,l563,,113,,,109xe" fillcolor="silver" stroked="f">
                    <v:path arrowok="t" o:connecttype="custom" o:connectlocs="0,109;450,109;563,0;113,0;0,109" o:connectangles="0,0,0,0,0"/>
                  </v:shape>
                  <v:shape id="Freeform 402" o:spid="_x0000_s1547" style="position:absolute;left:6293;top:534;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giisQA&#10;AADcAAAADwAAAGRycy9kb3ducmV2LnhtbESPT2sCMRTE7wW/Q3iCt5pVtNitUUQQFksP/qF4fGxe&#10;N4ublyWJuvXTm0LB4zAzv2Hmy8424ko+1I4VjIYZCOLS6ZorBcfD5nUGIkRkjY1jUvBLAZaL3ssc&#10;c+1uvKPrPlYiQTjkqMDE2OZShtKQxTB0LXHyfpy3GJP0ldQebwluGznOsjdpsea0YLCltaHyvL9Y&#10;BbEtiuq+2t23xn++f31nJ4d4UmrQ71YfICJ18Rn+bxdawXQ8gb8z6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YIorEAAAA3AAAAA8AAAAAAAAAAAAAAAAAmAIAAGRycy9k&#10;b3ducmV2LnhtbFBLBQYAAAAABAAEAPUAAACJAwAAAAA=&#10;" path="m,761l113,653,113,,,109,,761xe" fillcolor="gray" stroked="f">
                    <v:path arrowok="t" o:connecttype="custom" o:connectlocs="0,761;113,653;113,0;0,109;0,761" o:connectangles="0,0,0,0,0"/>
                  </v:shape>
                  <v:shape id="Freeform 403" o:spid="_x0000_s1548" style="position:absolute;left:5843;top:643;width:450;height:14;visibility:visible;mso-wrap-style:square;v-text-anchor:top" coordsize="45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1r6MIA&#10;AADcAAAADwAAAGRycy9kb3ducmV2LnhtbESPQYvCMBSE74L/ITzBm6aKulKNIqK47E3Xg8dH82yL&#10;zUtNYq3/3iwseBxm5htmuW5NJRpyvrSsYDRMQBBnVpecKzj/7gdzED4ga6wsk4IXeVivup0lpto+&#10;+UjNKeQiQtinqKAIoU6l9FlBBv3Q1sTRu1pnMETpcqkdPiPcVHKcJDNpsOS4UGBN24Ky2+lhFFya&#10;w2jT/lz1DHePyVfw6Gx5V6rfazcLEIHa8An/t7+1gul4Cn9n4hG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nWvowgAAANwAAAAPAAAAAAAAAAAAAAAAAJgCAABkcnMvZG93&#10;bnJldi54bWxQSwUGAAAAAAQABAD1AAAAhwMAAAAA&#10;" path="m,l450,,437,14,,14,,xe" stroked="f">
                    <v:path arrowok="t" o:connecttype="custom" o:connectlocs="0,0;450,0;437,14;0,14;0,0" o:connectangles="0,0,0,0,0"/>
                  </v:shape>
                  <v:shape id="Freeform 404" o:spid="_x0000_s1549" style="position:absolute;left:5843;top:643;width:13;height:652;visibility:visible;mso-wrap-style:square;v-text-anchor:top" coordsize="13,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zNRcQA&#10;AADcAAAADwAAAGRycy9kb3ducmV2LnhtbESPQWvCQBSE7wX/w/IEL1I3DSiSuooIQk9CYxWPr7vP&#10;JDT7NmTXmPz7riB4HGbmG2a16W0tOmp95VjBxywBQaydqbhQ8HPcvy9B+IBssHZMCgbysFmP3laY&#10;GXfnb+ryUIgIYZ+hgjKEJpPS65Is+plriKN3da3FEGVbSNPiPcJtLdMkWUiLFceFEhvalaT/8ptV&#10;cDro65Dr4bg93dJLQtNz9ztNlZqM++0niEB9eIWf7S+jYJ4u4HE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8zUXEAAAA3AAAAA8AAAAAAAAAAAAAAAAAmAIAAGRycy9k&#10;b3ducmV2LnhtbFBLBQYAAAAABAAEAPUAAACJAwAAAAA=&#10;" path="m,l,652,13,639,13,14,,xe" fillcolor="gray" stroked="f">
                    <v:path arrowok="t" o:connecttype="custom" o:connectlocs="0,0;0,652;13,639;13,14;0,0" o:connectangles="0,0,0,0,0"/>
                  </v:shape>
                  <v:rect id="Rectangle 405" o:spid="_x0000_s1550" style="position:absolute;left:5843;top:820;width:45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x3FsMA&#10;AADcAAAADwAAAGRycy9kb3ducmV2LnhtbESPT4vCMBTE78J+h/AWvGlq8R/VKCKreNmDddnzo3m2&#10;xealJFmtfnqzIHgcZuY3zHLdmUZcyfnasoLRMAFBXFhdc6ng57QbzEH4gKyxsUwK7uRhvfroLTHT&#10;9sZHuuahFBHCPkMFVQhtJqUvKjLoh7Yljt7ZOoMhSldK7fAW4aaRaZJMpcGa40KFLW0rKi75n1GQ&#10;6JE7fG/H8lFs9vPfy1dqH3avVP+z2yxABOrCO/xqH7SCSTqD/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x3FsMAAADcAAAADwAAAAAAAAAAAAAAAACYAgAAZHJzL2Rv&#10;d25yZXYueG1sUEsFBgAAAAAEAAQA9QAAAIgDAAAAAA==&#10;" fillcolor="gray" stroked="f"/>
                </v:group>
                <v:group id="Group 607" o:spid="_x0000_s1551" style="position:absolute;left:31521;top:3390;width:19063;height:7430" coordorigin="4964,534" coordsize="3002,1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rect id="Rectangle 407" o:spid="_x0000_s1552" style="position:absolute;left:5856;top:834;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j51MQA&#10;AADcAAAADwAAAGRycy9kb3ducmV2LnhtbESPW4vCMBSE34X9D+Es7Jsm3opWoyyCsLD64AV8PTTH&#10;tticdJuo3X9vBMHHYWa+YebL1lbiRo0vHWvo9xQI4syZknMNx8O6OwHhA7LByjFp+CcPy8VHZ46p&#10;cXfe0W0fchEh7FPUUIRQp1L6rCCLvudq4uidXWMxRNnk0jR4j3BbyYFSibRYclwosKZVQdllf7Ua&#10;MBmZv+15uDn8XhOc5q1aj09K66/P9nsGIlAb3uFX+8doGA+m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I+dTEAAAA3AAAAA8AAAAAAAAAAAAAAAAAmAIAAGRycy9k&#10;b3ducmV2LnhtbFBLBQYAAAAABAAEAPUAAACJAwAAAAA=&#10;" stroked="f"/>
                  <v:rect id="Rectangle 408" o:spid="_x0000_s1553" style="position:absolute;left:5843;top:1010;width:45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5v8AA&#10;AADcAAAADwAAAGRycy9kb3ducmV2LnhtbERPTYvCMBC9L/gfwgje1lTdFammRUTFi4dV8Tw0Y1ts&#10;JiWJWv315rDg8fG+F3lnGnEn52vLCkbDBARxYXXNpYLTcfM9A+EDssbGMil4koc8630tMNX2wX90&#10;P4RSxBD2KSqoQmhTKX1RkUE/tC1x5C7WGQwRulJqh48Ybho5TpKpNFhzbKiwpVVFxfVwMwoSPXK7&#10;/epHvorldna+rsf2ZbdKDfrdcg4iUBc+4n/3Tiv4ncT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ux5v8AAAADcAAAADwAAAAAAAAAAAAAAAACYAgAAZHJzL2Rvd25y&#10;ZXYueG1sUEsFBgAAAAAEAAQA9QAAAIUDAAAAAA==&#10;" fillcolor="gray" stroked="f"/>
                  <v:rect id="Rectangle 409" o:spid="_x0000_s1554" style="position:absolute;left:5856;top:1024;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jD8QA&#10;AADcAAAADwAAAGRycy9kb3ducmV2LnhtbESPT4vCMBTE74LfITxhb5q4rkWrUZYFYUE9+Ae8Pppn&#10;W2xeuk3U+u03guBxmJnfMPNlaytxo8aXjjUMBwoEceZMybmG42HVn4DwAdlg5Zg0PMjDctHtzDE1&#10;7s47uu1DLiKEfYoaihDqVEqfFWTRD1xNHL2zayyGKJtcmgbvEW4r+alUIi2WHBcKrOmnoOyyv1oN&#10;mHyZv+15tDmsrwlO81atxiel9Uev/Z6BCNSGd/jV/jUaxqMhPM/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nYw/EAAAA3AAAAA8AAAAAAAAAAAAAAAAAmAIAAGRycy9k&#10;b3ducmV2LnhtbFBLBQYAAAAABAAEAPUAAACJAwAAAAA=&#10;" stroked="f"/>
                  <v:rect id="Rectangle 410" o:spid="_x0000_s1555" style="position:absolute;left:6153;top:1187;width:85;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vmtMMA&#10;AADcAAAADwAAAGRycy9kb3ducmV2LnhtbESPzWrCQBSF94LvMFyhO51oq5XUUUQodGvMwu6uM7dJ&#10;MHMnZMaY9Ok7BcHl4fx8nM2ut7XoqPWVYwXzWQKCWDtTcaEgP31O1yB8QDZYOyYFA3nYbcejDabG&#10;3flIXRYKEUfYp6igDKFJpfS6JIt+5hri6P241mKIsi2kafEex20tF0mykhYrjoQSGzqUpK/ZzSr4&#10;fs/ro65+98VwftMRMlyyblDqZdLvP0AE6sMz/Gh/GQXL1wX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vmtMMAAADcAAAADwAAAAAAAAAAAAAAAACYAgAAZHJzL2Rv&#10;d25yZXYueG1sUEsFBgAAAAAEAAQA9QAAAIgDAAAAAA==&#10;" fillcolor="red" stroked="f"/>
                  <v:shape id="Freeform 411" o:spid="_x0000_s1556" style="position:absolute;left:5843;top:534;width:563;height:109;visibility:visible;mso-wrap-style:square;v-text-anchor:top" coordsize="563,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MA8UA&#10;AADcAAAADwAAAGRycy9kb3ducmV2LnhtbESPW2vCQBSE3wv9D8sp9K1uVLyQukoVI756g/p2mj1N&#10;QrNnw+5Wk3/vCoKPw8x8w8wWranFhZyvLCvo9xIQxLnVFRcKjofsYwrCB2SNtWVS0JGHxfz1ZYap&#10;tlfe0WUfChEh7FNUUIbQpFL6vCSDvmcb4uj9WmcwROkKqR1eI9zUcpAkY2mw4rhQYkOrkvK//b9R&#10;cO6Ozc8mc+f+4Xu8nmK3nGSnnVLvb+3XJ4hAbXiGH+2tVjAaDuF+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QwDxQAAANwAAAAPAAAAAAAAAAAAAAAAAJgCAABkcnMv&#10;ZG93bnJldi54bWxQSwUGAAAAAAQABAD1AAAAigMAAAAA&#10;" path="m563,l550,13r-437,l13,109,,109,113,,563,xe" fillcolor="gray" stroked="f">
                    <v:path arrowok="t" o:connecttype="custom" o:connectlocs="563,0;550,13;113,13;13,109;0,109;113,0;563,0" o:connectangles="0,0,0,0,0,0,0"/>
                  </v:shape>
                  <v:rect id="Rectangle 412" o:spid="_x0000_s1557" style="position:absolute;left:5946;top:1342;width:381;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fScIA&#10;AADcAAAADwAAAGRycy9kb3ducmV2LnhtbESP3WoCMRSE7wu+QziCdzWrVpHVKFIQbPHG1Qc4bM7+&#10;YHKyJKm7ffumIHg5zMw3zHY/WCMe5EPrWMFsmoEgLp1uuVZwux7f1yBCRNZoHJOCXwqw343etphr&#10;1/OFHkWsRYJwyFFBE2OXSxnKhiyGqeuIk1c5bzEm6WupPfYJbo2cZ9lKWmw5LTTY0WdD5b34sQrk&#10;tTj268L4zH3Pq7P5Ol0qckpNxsNhAyLSEF/hZ/ukFSwX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99JwgAAANwAAAAPAAAAAAAAAAAAAAAAAJgCAABkcnMvZG93&#10;bnJldi54bWxQSwUGAAAAAAQABAD1AAAAhwMAAAAA&#10;" filled="f" stroked="f">
                    <v:textbox style="mso-fit-shape-to-text:t" inset="0,0,0,0">
                      <w:txbxContent>
                        <w:p w14:paraId="6616912A" w14:textId="1A85C30A" w:rsidR="00135CCA" w:rsidRDefault="00135CCA">
                          <w:r>
                            <w:rPr>
                              <w:rFonts w:ascii="Calibri" w:hAnsi="Calibri" w:cs="Calibri"/>
                              <w:color w:val="000000"/>
                              <w:sz w:val="10"/>
                              <w:szCs w:val="10"/>
                            </w:rPr>
                            <w:t>Database</w:t>
                          </w:r>
                        </w:p>
                      </w:txbxContent>
                    </v:textbox>
                  </v:rect>
                  <v:rect id="Rectangle 413" o:spid="_x0000_s1558" style="position:absolute;left:5630;top:1464;width:49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60sIA&#10;AADcAAAADwAAAGRycy9kb3ducmV2LnhtbESPzYoCMRCE74LvEFrYm2ZUXGTWKCIIKl4c9wGaSc8P&#10;Jp0hyTqzb78RhD0WVfUVtdkN1ogn+dA6VjCfZSCIS6dbrhV834/TNYgQkTUax6TglwLstuPRBnPt&#10;er7Rs4i1SBAOOSpoYuxyKUPZkMUwcx1x8irnLcYkfS21xz7BrZGLLPuUFltOCw12dGiofBQ/VoG8&#10;F8d+XRifucuiuprz6VaRU+pjMuy/QEQa4n/43T5pBav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j3rSwgAAANwAAAAPAAAAAAAAAAAAAAAAAJgCAABkcnMvZG93&#10;bnJldi54bWxQSwUGAAAAAAQABAD1AAAAhwMAAAAA&#10;" filled="f" stroked="f">
                    <v:textbox style="mso-fit-shape-to-text:t" inset="0,0,0,0">
                      <w:txbxContent>
                        <w:p w14:paraId="18980444" w14:textId="3CDEDE55" w:rsidR="00135CCA" w:rsidRDefault="00135CCA">
                          <w:r>
                            <w:rPr>
                              <w:rFonts w:ascii="Calibri" w:hAnsi="Calibri" w:cs="Calibri"/>
                              <w:color w:val="000000"/>
                              <w:sz w:val="10"/>
                              <w:szCs w:val="10"/>
                            </w:rPr>
                            <w:t>VDENSSDBP</w:t>
                          </w:r>
                        </w:p>
                      </w:txbxContent>
                    </v:textbox>
                  </v:rect>
                  <v:rect id="Rectangle 414" o:spid="_x0000_s1559" style="position:absolute;left:6128;top:1464;width:10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3kpcIA&#10;AADcAAAADwAAAGRycy9kb3ducmV2LnhtbESPzYoCMRCE74LvEFrwphmVFZk1igiCLl4c9wGaSc8P&#10;Jp0hyTqzb28WhD0WVfUVtd0P1ogn+dA6VrCYZyCIS6dbrhV830+zDYgQkTUax6TglwLsd+PRFnPt&#10;er7Rs4i1SBAOOSpoYuxyKUPZkMUwdx1x8irnLcYkfS21xz7BrZHLLFtLiy2nhQY7OjZUPoofq0De&#10;i1O/KYzP3NeyuprL+VaRU2o6GQ6fICIN8T/8bp+1go/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eSlwgAAANwAAAAPAAAAAAAAAAAAAAAAAJgCAABkcnMvZG93&#10;bnJldi54bWxQSwUGAAAAAAQABAD1AAAAhwMAAAAA&#10;" filled="f" stroked="f">
                    <v:textbox style="mso-fit-shape-to-text:t" inset="0,0,0,0">
                      <w:txbxContent>
                        <w:p w14:paraId="4D0434C6" w14:textId="74C0F5B3" w:rsidR="00135CCA" w:rsidRDefault="00135CCA">
                          <w:r>
                            <w:rPr>
                              <w:rFonts w:ascii="Calibri" w:hAnsi="Calibri" w:cs="Calibri"/>
                              <w:color w:val="000000"/>
                              <w:sz w:val="10"/>
                              <w:szCs w:val="10"/>
                            </w:rPr>
                            <w:t>07</w:t>
                          </w:r>
                        </w:p>
                      </w:txbxContent>
                    </v:textbox>
                  </v:rect>
                  <v:rect id="Rectangle 415" o:spid="_x0000_s1560" style="position:absolute;left:6231;top:1464;width:39;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BPsIA&#10;AADcAAAADwAAAGRycy9kb3ducmV2LnhtbESP3WoCMRSE7wu+QziCdzWrUpXVKFIQbPHG1Qc4bM7+&#10;YHKyJKm7ffumIHg5zMw3zHY/WCMe5EPrWMFsmoEgLp1uuVZwux7f1yBCRNZoHJOCXwqw343etphr&#10;1/OFHkWsRYJwyFFBE2OXSxnKhiyGqeuIk1c5bzEm6WupPfYJbo2cZ9lSWmw5LTTY0WdD5b34sQrk&#10;tTj268L4zH3Pq7P5Ol0qckpNxsNhAyLSEF/hZ/ukFXwsV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EUE+wgAAANwAAAAPAAAAAAAAAAAAAAAAAJgCAABkcnMvZG93&#10;bnJldi54bWxQSwUGAAAAAAQABAD1AAAAhwMAAAAA&#10;" filled="f" stroked="f">
                    <v:textbox style="mso-fit-shape-to-text:t" inset="0,0,0,0">
                      <w:txbxContent>
                        <w:p w14:paraId="299EBBCE" w14:textId="27CEC08B" w:rsidR="00135CCA" w:rsidRDefault="00135CCA">
                          <w:r>
                            <w:rPr>
                              <w:rFonts w:ascii="Calibri" w:hAnsi="Calibri" w:cs="Calibri"/>
                              <w:color w:val="000000"/>
                              <w:sz w:val="10"/>
                              <w:szCs w:val="10"/>
                            </w:rPr>
                            <w:t>\</w:t>
                          </w:r>
                        </w:p>
                      </w:txbxContent>
                    </v:textbox>
                  </v:rect>
                  <v:rect id="Rectangle 416" o:spid="_x0000_s1561" style="position:absolute;left:6270;top:1464;width:27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7VTL8A&#10;AADcAAAADwAAAGRycy9kb3ducmV2LnhtbERPy4rCMBTdC/MP4Q7MTtNRFK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jtVMvwAAANwAAAAPAAAAAAAAAAAAAAAAAJgCAABkcnMvZG93bnJl&#10;di54bWxQSwUGAAAAAAQABAD1AAAAhAMAAAAA&#10;" filled="f" stroked="f">
                    <v:textbox style="mso-fit-shape-to-text:t" inset="0,0,0,0">
                      <w:txbxContent>
                        <w:p w14:paraId="41BD5DC7" w14:textId="3D145678" w:rsidR="00135CCA" w:rsidRDefault="00135CCA">
                          <w:r>
                            <w:rPr>
                              <w:rFonts w:ascii="Calibri" w:hAnsi="Calibri" w:cs="Calibri"/>
                              <w:color w:val="000000"/>
                              <w:sz w:val="10"/>
                              <w:szCs w:val="10"/>
                            </w:rPr>
                            <w:t>SCORP</w:t>
                          </w:r>
                        </w:p>
                      </w:txbxContent>
                    </v:textbox>
                  </v:rect>
                  <v:rect id="Rectangle 417" o:spid="_x0000_s1562" style="position:absolute;left:6545;top:1464;width:10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Jw18IA&#10;AADcAAAADwAAAGRycy9kb3ducmV2LnhtbESP3WoCMRSE7wu+QziCdzWrUt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wnDXwgAAANwAAAAPAAAAAAAAAAAAAAAAAJgCAABkcnMvZG93&#10;bnJldi54bWxQSwUGAAAAAAQABAD1AAAAhwMAAAAA&#10;" filled="f" stroked="f">
                    <v:textbox style="mso-fit-shape-to-text:t" inset="0,0,0,0">
                      <w:txbxContent>
                        <w:p w14:paraId="5046105C" w14:textId="57FE7C74" w:rsidR="00135CCA" w:rsidRDefault="00135CCA">
                          <w:r>
                            <w:rPr>
                              <w:rFonts w:ascii="Calibri" w:hAnsi="Calibri" w:cs="Calibri"/>
                              <w:color w:val="000000"/>
                              <w:sz w:val="10"/>
                              <w:szCs w:val="10"/>
                            </w:rPr>
                            <w:t>01</w:t>
                          </w:r>
                        </w:p>
                      </w:txbxContent>
                    </v:textbox>
                  </v:rect>
                  <v:shape id="Freeform 418" o:spid="_x0000_s1563" style="position:absolute;left:7810;top:534;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Cw7sEA&#10;AADcAAAADwAAAGRycy9kb3ducmV2LnhtbERPTWvCMBi+D/wP4RW8renEyuiMMgoD2U5+XLy9a941&#10;xeRNaWKt/vrlIHh8eL5Xm9FZMVAfWs8K3rIcBHHtdcuNguPh6/UdRIjIGq1nUnCjAJv15GWFpfZX&#10;3tGwj41IIRxKVGBi7EopQ23IYch8R5y4P987jAn2jdQ9XlO4s3Ke50vpsOXUYLCjylB93l+cgsPc&#10;nH8uoaDt4O9cVfb0/WsLpWbT8fMDRKQxPsUP91YrKBZpfjqTj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wsO7BAAAA3AAAAA8AAAAAAAAAAAAAAAAAmAIAAGRycy9kb3du&#10;cmV2LnhtbFBLBQYAAAAABAAEAPUAAACGAwAAAAA=&#10;" path="m,761l113,653r,-624l,,,761xe" fillcolor="black" stroked="f">
                    <v:path arrowok="t" o:connecttype="custom" o:connectlocs="0,761;113,653;113,29;0,0;0,761" o:connectangles="0,0,0,0,0"/>
                  </v:shape>
                  <v:shape id="Freeform 419" o:spid="_x0000_s1564" style="position:absolute;left:7782;top:563;width:113;height:759;visibility:visible;mso-wrap-style:square;v-text-anchor:top" coordsize="113,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55YMUA&#10;AADcAAAADwAAAGRycy9kb3ducmV2LnhtbESP0WrCQBRE3wv+w3IF3+ommopGVxFBLLSiRj/gkr0m&#10;wezdkF017dd3C4U+DjNzhlmsOlOLB7WusqwgHkYgiHOrKy4UXM7b1ykI55E11pZJwRc5WC17LwtM&#10;tX3yiR6ZL0SAsEtRQel9k0rp8pIMuqFtiIN3ta1BH2RbSN3iM8BNLUdRNJEGKw4LJTa0KSm/ZXej&#10;YFPtms84+97LWXI8mI9t5JLxRalBv1vPQXjq/H/4r/2uFbwlMfyeC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nlgxQAAANwAAAAPAAAAAAAAAAAAAAAAAJgCAABkcnMv&#10;ZG93bnJldi54bWxQSwUGAAAAAAQABAD1AAAAigMAAAAA&#10;" path="m,759l113,651,113,,,107,,759xe" fillcolor="black" stroked="f">
                    <v:path arrowok="t" o:connecttype="custom" o:connectlocs="0,759;113,651;113,0;0,107;0,759" o:connectangles="0,0,0,0,0"/>
                  </v:shape>
                  <v:rect id="Rectangle 420" o:spid="_x0000_s1565" style="position:absolute;left:7360;top:670;width:422;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9GMYA&#10;AADcAAAADwAAAGRycy9kb3ducmV2LnhtbESPT2sCMRTE74V+h/AKvdWsi4quRlFB6KXgnx7q7bl5&#10;7i5uXtYk1W0/vREEj8PM/IaZzFpTiws5X1lW0O0kIIhzqysuFHzvVh9DED4ga6wtk4I/8jCbvr5M&#10;MNP2yhu6bEMhIoR9hgrKEJpMSp+XZNB3bEMcvaN1BkOUrpDa4TXCTS3TJBlIgxXHhRIbWpaUn7a/&#10;RsFiNFyc1z3++t8c9rT/OZz6qUuUen9r52MQgdrwDD/an1pBv5fC/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Z9GMYAAADcAAAADwAAAAAAAAAAAAAAAACYAgAAZHJz&#10;L2Rvd25yZXYueG1sUEsFBgAAAAAEAAQA9QAAAIsDAAAAAA==&#10;" fillcolor="black" stroked="f"/>
                  <v:rect id="Rectangle 421" o:spid="_x0000_s1566" style="position:absolute;left:7331;top:643;width:451;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lpcQA&#10;AADcAAAADwAAAGRycy9kb3ducmV2LnhtbESPX2vCQBDE34V+h2MLfdNLjYpET5FC/7yJsfR5yW2T&#10;1NxeuFs1/fa9guDjMDO/YdbbwXXqQiG2ng08TzJQxJW3LdcGPo+v4yWoKMgWO89k4JcibDcPozUW&#10;1l/5QJdSapUgHAs00Ij0hdaxashhnPieOHnfPjiUJEOtbcBrgrtOT7NsoR22nBYa7OmloepUnp0B&#10;fVwEOeWz/Ocgcbpz57f3ffVlzNPjsFuBEhrkHr61P6yB+SyH/zPpCO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2JaXEAAAA3AAAAA8AAAAAAAAAAAAAAAAAmAIAAGRycy9k&#10;b3ducmV2LnhtbFBLBQYAAAAABAAEAPUAAACJAwAAAAA=&#10;" fillcolor="silver" stroked="f"/>
                  <v:shape id="Freeform 422" o:spid="_x0000_s1567" style="position:absolute;left:7331;top:534;width:564;height:109;visibility:visible;mso-wrap-style:square;v-text-anchor:top" coordsize="564,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3DsQA&#10;AADcAAAADwAAAGRycy9kb3ducmV2LnhtbESP3YrCMBSE7xd8h3AE7zRVdNFqFJUK4i4s/jzAoTm2&#10;xeakNrF2334jCHs5zMw3zGLVmlI0VLvCsoLhIAJBnFpdcKbgct71pyCcR9ZYWiYFv+Rgtex8LDDW&#10;9slHak4+EwHCLkYFufdVLKVLczLoBrYiDt7V1gZ9kHUmdY3PADelHEXRpzRYcFjIsaJtTunt9DAK&#10;NrOv9tuU95/EJfvmZppkdDhelOp12/UchKfW/4ff7b1WMBmP4XU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Gtw7EAAAA3AAAAA8AAAAAAAAAAAAAAAAAmAIAAGRycy9k&#10;b3ducmV2LnhtbFBLBQYAAAAABAAEAPUAAACJAwAAAAA=&#10;" path="m,109r451,l564,,113,,,109xe" fillcolor="silver" stroked="f">
                    <v:path arrowok="t" o:connecttype="custom" o:connectlocs="0,109;451,109;564,0;113,0;0,109" o:connectangles="0,0,0,0,0"/>
                  </v:shape>
                  <v:shape id="Freeform 423" o:spid="_x0000_s1568" style="position:absolute;left:7782;top:534;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tiscQA&#10;AADcAAAADwAAAGRycy9kb3ducmV2LnhtbESPQWsCMRSE74L/ITyhN80qVezWKCIUFqUHrRSPj83r&#10;ZnHzsiSprv56UxB6HGbmG2ax6mwjLuRD7VjBeJSBIC6drrlScPz6GM5BhIissXFMCm4UYLXs9xaY&#10;a3flPV0OsRIJwiFHBSbGNpcylIYshpFriZP347zFmKSvpPZ4TXDbyEmWzaTFmtOCwZY2hsrz4dcq&#10;iG1RVPf1/r41fvf2+Z2dHOJJqZdBt34HEamL/+Fnu9AKpq9T+Du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LYrHEAAAA3AAAAA8AAAAAAAAAAAAAAAAAmAIAAGRycy9k&#10;b3ducmV2LnhtbFBLBQYAAAAABAAEAPUAAACJAwAAAAA=&#10;" path="m,761l113,653,113,,,109,,761xe" fillcolor="gray" stroked="f">
                    <v:path arrowok="t" o:connecttype="custom" o:connectlocs="0,761;113,653;113,0;0,109;0,761" o:connectangles="0,0,0,0,0"/>
                  </v:shape>
                  <v:shape id="Freeform 424" o:spid="_x0000_s1569" style="position:absolute;left:7331;top:643;width:451;height:14;visibility:visible;mso-wrap-style:square;v-text-anchor:top" coordsize="45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nxEcQA&#10;AADcAAAADwAAAGRycy9kb3ducmV2LnhtbESPX2vCQBDE34V+h2MLvplLRUVSTyn172ONpe3jktsm&#10;odm9kDs1/fY9oeDjMDO/YRarnht1oc7XTgw8JSkoksLZWkoD76ftaA7KBxSLjRMy8EseVsuHwQIz&#10;665ypEseShUh4jM0UIXQZlr7oiJGn7iWJHrfrmMMUXalth1eI5wbPU7TmWasJS5U2NJrRcVPfmYD&#10;X5v0+GFzPfE7Zl6fy33xVn8aM3zsX55BBerDPfzfPlgD08kMbmfiEd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p8RHEAAAA3AAAAA8AAAAAAAAAAAAAAAAAmAIAAGRycy9k&#10;b3ducmV2LnhtbFBLBQYAAAAABAAEAPUAAACJAwAAAAA=&#10;" path="m,l451,,437,14,,14,,xe" stroked="f">
                    <v:path arrowok="t" o:connecttype="custom" o:connectlocs="0,0;451,0;437,14;0,14;0,0" o:connectangles="0,0,0,0,0"/>
                  </v:shape>
                  <v:shape id="Freeform 425" o:spid="_x0000_s1570" style="position:absolute;left:7331;top:643;width:14;height:652;visibility:visible;mso-wrap-style:square;v-text-anchor:top" coordsize="1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C0asUA&#10;AADcAAAADwAAAGRycy9kb3ducmV2LnhtbESPQWvCQBSE74L/YXlCL6KbitUSXcUWhFx6iArS2yP7&#10;TILZtyG7rvHfu0Khx2FmvmHW2940IlDnassK3qcJCOLC6ppLBafjfvIJwnlkjY1lUvAgB9vNcLDG&#10;VNs75xQOvhQRwi5FBZX3bSqlKyoy6Ka2JY7exXYGfZRdKXWH9wg3jZwlyUIarDkuVNjSd0XF9XAz&#10;CrL57BbO110est/w5Rdjmf3kUqm3Ub9bgfDU+//wXzvTCj7mS3idiUdAb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oLRqxQAAANwAAAAPAAAAAAAAAAAAAAAAAJgCAABkcnMv&#10;ZG93bnJldi54bWxQSwUGAAAAAAQABAD1AAAAigMAAAAA&#10;" path="m,l,652,14,639,14,14,,xe" fillcolor="gray" stroked="f">
                    <v:path arrowok="t" o:connecttype="custom" o:connectlocs="0,0;0,652;14,639;14,14;0,0" o:connectangles="0,0,0,0,0"/>
                  </v:shape>
                  <v:rect id="Rectangle 426" o:spid="_x0000_s1571" style="position:absolute;left:7331;top:820;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wGxL0A&#10;AADcAAAADwAAAGRycy9kb3ducmV2LnhtbERPuwrCMBTdBf8hXMFNU0VFqlFEVFwcfOB8aa5tsbkp&#10;SdTq15tBcDyc93zZmEo8yfnSsoJBPwFBnFldcq7gct72piB8QNZYWSYFb/KwXLRbc0y1ffGRnqeQ&#10;ixjCPkUFRQh1KqXPCjLo+7YmjtzNOoMhQpdL7fAVw00lh0kykQZLjg0F1rQuKLufHkZBogduf1iP&#10;5Cdb7abX+2ZoP3anVLfTrGYgAjXhL/6591rBeBTXxjPxCM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JwGxL0AAADcAAAADwAAAAAAAAAAAAAAAACYAgAAZHJzL2Rvd25yZXYu&#10;eG1sUEsFBgAAAAAEAAQA9QAAAIIDAAAAAA==&#10;" fillcolor="gray" stroked="f"/>
                  <v:rect id="Rectangle 427" o:spid="_x0000_s1572" style="position:absolute;left:7345;top:834;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cdMMA&#10;AADcAAAADwAAAGRycy9kb3ducmV2LnhtbESPQYvCMBSE74L/ITxhb5rsrpa1GkUWBEE9qAteH82z&#10;Ldu81CZq/fdGEDwOM/MNM523thJXanzpWMPnQIEgzpwpOdfwd1j2f0D4gGywckwa7uRhPut2ppga&#10;d+MdXfchFxHCPkUNRQh1KqXPCrLoB64mjt7JNRZDlE0uTYO3CLeV/FIqkRZLjgsF1vRbUPa/v1gN&#10;mAzNeXv63hzWlwTHeauWo6PS+qPXLiYgArXhHX61V0bDaDiG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ccdMMAAADcAAAADwAAAAAAAAAAAAAAAACYAgAAZHJzL2Rv&#10;d25yZXYueG1sUEsFBgAAAAAEAAQA9QAAAIgDAAAAAA==&#10;" stroked="f"/>
                  <v:rect id="Rectangle 428" o:spid="_x0000_s1573" style="position:absolute;left:7331;top:1010;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OcH70A&#10;AADcAAAADwAAAGRycy9kb3ducmV2LnhtbERPuwrCMBTdBf8hXMFNU0VFqlFEVFwcfOB8aa5tsbkp&#10;SdTq15tBcDyc93zZmEo8yfnSsoJBPwFBnFldcq7gct72piB8QNZYWSYFb/KwXLRbc0y1ffGRnqeQ&#10;ixjCPkUFRQh1KqXPCjLo+7YmjtzNOoMhQpdL7fAVw00lh0kykQZLjg0F1rQuKLufHkZBogduf1iP&#10;5Cdb7abX+2ZoP3anVLfTrGYgAjXhL/6591rBeBznxzPxCM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zOcH70AAADcAAAADwAAAAAAAAAAAAAAAACYAgAAZHJzL2Rvd25yZXYu&#10;eG1sUEsFBgAAAAAEAAQA9QAAAIIDAAAAAA==&#10;" fillcolor="gray" stroked="f"/>
                  <v:rect id="Rectangle 429" o:spid="_x0000_s1574" style="position:absolute;left:7345;top:1024;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Gr8UA&#10;AADcAAAADwAAAGRycy9kb3ducmV2LnhtbESPW2sCMRSE3wv9D+EUfKuJ1V3a7UYpgiBoH7xAXw+b&#10;sxe6Odluoq7/3ggFH4eZ+YbJF4NtxZl63zjWMBkrEMSFMw1XGo6H1es7CB+QDbaOScOVPCzmz085&#10;ZsZdeEfnfahEhLDPUEMdQpdJ6YuaLPqx64ijV7reYoiyr6Tp8RLhtpVvSqXSYsNxocaOljUVv/uT&#10;1YDpzPx9l9PtYXNK8aMa1Cr5UVqPXoavTxCBhvAI/7fXRkOSTOB+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IavxQAAANwAAAAPAAAAAAAAAAAAAAAAAJgCAABkcnMv&#10;ZG93bnJldi54bWxQSwUGAAAAAAQABAD1AAAAigMAAAAA&#10;" stroked="f"/>
                  <v:rect id="Rectangle 430" o:spid="_x0000_s1575" style="position:absolute;left:7641;top:1187;width:85;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QDFMIA&#10;AADcAAAADwAAAGRycy9kb3ducmV2LnhtbESPS4vCMBSF98L8h3AHZqfpyPigGkUGhNlaXejumlzb&#10;YnNTmljb+fVGEFwezuPjLNedrURLjS8dK/geJSCItTMl5woO++1wDsIHZIOVY1LQk4f16mOwxNS4&#10;O++ozUIu4gj7FBUUIdSplF4XZNGPXE0cvYtrLIYom1yaBu9x3FZynCRTabHkSCiwpt+C9DW7WQWn&#10;2aHa6fJ/k/fHHx0h/Tlre6W+PrvNAkSgLrzDr/afUTCZjOF5Jh4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9AMUwgAAANwAAAAPAAAAAAAAAAAAAAAAAJgCAABkcnMvZG93&#10;bnJldi54bWxQSwUGAAAAAAQABAD1AAAAhwMAAAAA&#10;" fillcolor="red" stroked="f"/>
                  <v:shape id="Freeform 431" o:spid="_x0000_s1576" style="position:absolute;left:7331;top:534;width:564;height:109;visibility:visible;mso-wrap-style:square;v-text-anchor:top" coordsize="564,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qPTMcA&#10;AADcAAAADwAAAGRycy9kb3ducmV2LnhtbESPQUvDQBSE7wX/w/IEL8Xu2lKVtJsgilIED6ZK6e2R&#10;fU2i2bchuybpv+8KhR6HmfmGWWejbURPna8da7ibKRDEhTM1lxq+tq+3jyB8QDbYOCYNR/KQpVeT&#10;NSbGDfxJfR5KESHsE9RQhdAmUvqiIot+5lri6B1cZzFE2ZXSdDhEuG3kXKl7abHmuFBhS88VFb/5&#10;n9Wwf6vzj/mLmn736uF94N2WB/Wj9c31+LQCEWgMl/C5vTEalssF/J+JR0Cm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Kj0zHAAAA3AAAAA8AAAAAAAAAAAAAAAAAmAIAAGRy&#10;cy9kb3ducmV2LnhtbFBLBQYAAAAABAAEAPUAAACMAwAAAAA=&#10;" path="m564,l550,13r-437,l14,109,,109,113,,564,xe" fillcolor="gray" stroked="f">
                    <v:path arrowok="t" o:connecttype="custom" o:connectlocs="564,0;550,13;113,13;14,109;0,109;113,0;564,0" o:connectangles="0,0,0,0,0,0,0"/>
                  </v:shape>
                  <v:rect id="Rectangle 432" o:spid="_x0000_s1577" style="position:absolute;left:7387;top:1342;width:475;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66cIA&#10;AADcAAAADwAAAGRycy9kb3ducmV2LnhtbESPzYoCMRCE74LvEFrYm2YUXWTWKCIIKl4c9wGaSc8P&#10;Jp0hyTqzb78RhD0WVfUVtdkN1ogn+dA6VjCfZSCIS6dbrhV834/TNYgQkTUax6TglwLstuPRBnPt&#10;er7Rs4i1SBAOOSpoYuxyKUPZkMUwcx1x8irnLcYkfS21xz7BrZGLLPuUFltOCw12dGiofBQ/VoG8&#10;F8d+XRifucuiuprz6VaRU+pjMuy/QEQa4n/43T5pBavV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HDrpwgAAANwAAAAPAAAAAAAAAAAAAAAAAJgCAABkcnMvZG93&#10;bnJldi54bWxQSwUGAAAAAAQABAD1AAAAhwMAAAAA&#10;" filled="f" stroked="f">
                    <v:textbox style="mso-fit-shape-to-text:t" inset="0,0,0,0">
                      <w:txbxContent>
                        <w:p w14:paraId="58F95730" w14:textId="08AC54AB" w:rsidR="00135CCA" w:rsidRDefault="00135CCA">
                          <w:r>
                            <w:rPr>
                              <w:rFonts w:ascii="Calibri" w:hAnsi="Calibri" w:cs="Calibri"/>
                              <w:color w:val="000000"/>
                              <w:sz w:val="10"/>
                              <w:szCs w:val="10"/>
                            </w:rPr>
                            <w:t>Web Server</w:t>
                          </w:r>
                        </w:p>
                      </w:txbxContent>
                    </v:textbox>
                  </v:rect>
                  <v:rect id="Rectangle 433" o:spid="_x0000_s1578" style="position:absolute;left:7287;top:1464;width:560;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CfcsEA&#10;AADcAAAADwAAAGRycy9kb3ducmV2LnhtbESP3YrCMBSE74V9h3CEvdNUoYtUo4gguOKN1Qc4NKc/&#10;mJyUJGu7b28WhL0cZuYbZrMbrRFP8qFzrGAxz0AQV0533Ci4346zFYgQkTUax6TglwLsth+TDRba&#10;DXylZxkbkSAcClTQxtgXUoaqJYth7nri5NXOW4xJ+kZqj0OCWyOXWfYlLXacFlrs6dBS9Sh/rAJ5&#10;K4/DqjQ+c+dlfTHfp2tNTqnP6bhfg4g0xv/wu33SCvI8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Qn3LBAAAA3AAAAA8AAAAAAAAAAAAAAAAAmAIAAGRycy9kb3du&#10;cmV2LnhtbFBLBQYAAAAABAAEAPUAAACGAwAAAAA=&#10;" filled="f" stroked="f">
                    <v:textbox style="mso-fit-shape-to-text:t" inset="0,0,0,0">
                      <w:txbxContent>
                        <w:p w14:paraId="5638D785" w14:textId="269428C6" w:rsidR="00135CCA" w:rsidRDefault="00135CCA">
                          <w:r>
                            <w:rPr>
                              <w:rFonts w:ascii="Calibri" w:hAnsi="Calibri" w:cs="Calibri"/>
                              <w:color w:val="000000"/>
                              <w:sz w:val="10"/>
                              <w:szCs w:val="10"/>
                            </w:rPr>
                            <w:t>F3420-MWBP</w:t>
                          </w:r>
                        </w:p>
                      </w:txbxContent>
                    </v:textbox>
                  </v:rect>
                  <v:rect id="Rectangle 434" o:spid="_x0000_s1579" style="position:absolute;left:7864;top:1464;width:10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IBBcEA&#10;AADcAAAADwAAAGRycy9kb3ducmV2LnhtbESPzYoCMRCE7wu+Q2jB25pRUGTWKCIIKl4c9wGaSc8P&#10;Jp0hic749kZY2GNRVV9R6+1gjXiSD61jBbNpBoK4dLrlWsHv7fC9AhEiskbjmBS8KMB2M/paY65d&#10;z1d6FrEWCcIhRwVNjF0uZSgbshimriNOXuW8xZikr6X22Ce4NXKeZUtpseW00GBH+4bKe/GwCuSt&#10;OPSrwvjMnefVxZyO14qcUpPxsPsBEWmI/+G/9lErWCy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CAQXBAAAA3AAAAA8AAAAAAAAAAAAAAAAAmAIAAGRycy9kb3du&#10;cmV2LnhtbFBLBQYAAAAABAAEAPUAAACGAwAAAAA=&#10;" filled="f" stroked="f">
                    <v:textbox style="mso-fit-shape-to-text:t" inset="0,0,0,0">
                      <w:txbxContent>
                        <w:p w14:paraId="747A0A3C" w14:textId="799546E7" w:rsidR="00135CCA" w:rsidRDefault="00135CCA">
                          <w:r>
                            <w:rPr>
                              <w:rFonts w:ascii="Calibri" w:hAnsi="Calibri" w:cs="Calibri"/>
                              <w:color w:val="000000"/>
                              <w:sz w:val="10"/>
                              <w:szCs w:val="10"/>
                            </w:rPr>
                            <w:t>11</w:t>
                          </w:r>
                        </w:p>
                      </w:txbxContent>
                    </v:textbox>
                  </v:rect>
                  <v:shape id="Picture 435" o:spid="_x0000_s1580" type="#_x0000_t75" style="position:absolute;left:4964;top:781;width:832;height: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NoBTGAAAA3AAAAA8AAABkcnMvZG93bnJldi54bWxEj81qwzAQhO+BvIPYQC+hkRvyhxPZlEIh&#10;gV7qhIbcFmtrmVorY6mO06evCoUch5n5htnlg21ET52vHSt4miUgiEuna64UnI6vjxsQPiBrbByT&#10;ght5yLPxaIepdld+p74IlYgQ9ikqMCG0qZS+NGTRz1xLHL1P11kMUXaV1B1eI9w2cp4kK2mx5rhg&#10;sKUXQ+VX8W0VFP2iCuvjGaeG9m/zn9ul/ji0Sj1MhuctiEBDuIf/23utYLlcw9+ZeARk9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k2gFMYAAADcAAAADwAAAAAAAAAAAAAA&#10;AACfAgAAZHJzL2Rvd25yZXYueG1sUEsFBgAAAAAEAAQA9wAAAJIDAAAAAA==&#10;">
                    <v:imagedata r:id="rId55" o:title=""/>
                  </v:shape>
                  <v:shape id="Freeform 436" o:spid="_x0000_s1581" style="position:absolute;left:5016;top:859;width:729;height:382;visibility:visible;mso-wrap-style:square;v-text-anchor:top" coordsize="729,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TfesIA&#10;AADcAAAADwAAAGRycy9kb3ducmV2LnhtbERPz2vCMBS+C/4P4Qm7yEwVOlxnFB0M5k2rbNe35q0p&#10;a15qErX+9+Yw8Pjx/V6setuKC/nQOFYwnWQgiCunG64VHA8fz3MQISJrbB2TghsFWC2HgwUW2l15&#10;T5cy1iKFcChQgYmxK6QMlSGLYeI64sT9Om8xJuhrqT1eU7ht5SzLXqTFhlODwY7eDVV/5dkq2Mwt&#10;f+99acabOt+ed7PT69fPSamnUb9+AxGpjw/xv/tTK8jztDa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VN96wgAAANwAAAAPAAAAAAAAAAAAAAAAAJgCAABkcnMvZG93&#10;bnJldi54bWxQSwUGAAAAAAQABAD1AAAAhwMAAAAA&#10;" path="m,313l461,,420,237,729,71,268,382,309,146,,313r,xe" fillcolor="black" strokeweight="0">
                    <v:path arrowok="t" o:connecttype="custom" o:connectlocs="0,313;461,0;420,237;729,71;268,382;309,146;0,313;0,313" o:connectangles="0,0,0,0,0,0,0,0"/>
                  </v:shape>
                  <v:shape id="Freeform 437" o:spid="_x0000_s1582" style="position:absolute;left:5016;top:859;width:729;height:382;visibility:visible;mso-wrap-style:square;v-text-anchor:top" coordsize="729,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fpJMUA&#10;AADcAAAADwAAAGRycy9kb3ducmV2LnhtbESPT2vCQBTE7wW/w/KE3uqmBf+lboK02Io3oyLeXrOv&#10;STD7NuxuNf323YLgcZiZ3zCLvDetuJDzjWUFz6MEBHFpdcOVgv1u9TQD4QOyxtYyKfglD3k2eFhg&#10;qu2Vt3QpQiUihH2KCuoQulRKX9Zk0I9sRxy9b+sMhihdJbXDa4SbVr4kyUQabDgu1NjRW03lufgx&#10;Chj3p8JN7PvqUB3Xn7PNx9d0apR6HPbLVxCB+nAP39prrWA8nsP/mX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kkxQAAANwAAAAPAAAAAAAAAAAAAAAAAJgCAABkcnMv&#10;ZG93bnJldi54bWxQSwUGAAAAAAQABAD1AAAAigMAAAAA&#10;" path="m,313l461,,420,237,729,71,268,382,309,146,,313r,xe" fillcolor="black" stroked="f">
                    <v:path arrowok="t" o:connecttype="custom" o:connectlocs="0,313;461,0;420,237;729,71;268,382;309,146;0,313;0,313" o:connectangles="0,0,0,0,0,0,0,0"/>
                  </v:shape>
                  <v:shape id="Freeform 438" o:spid="_x0000_s1583" style="position:absolute;left:4966;top:783;width:828;height:534;visibility:visible;mso-wrap-style:square;v-text-anchor:top" coordsize="828,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0xEcIA&#10;AADcAAAADwAAAGRycy9kb3ducmV2LnhtbERPy4rCMBTdC/MP4QpuRFMH7Eg1yiAILkRoHRR3l+b2&#10;QZub0mS08/eTheDycN6b3WBa8aDe1ZYVLOYRCOLc6ppLBT+Xw2wFwnlkja1lUvBHDnbbj9EGE22f&#10;nNIj86UIIewSVFB53yVSurwig25uO+LAFbY36APsS6l7fIZw08rPKIqlwZpDQ4Ud7SvKm+zXKIiv&#10;ty7O0lVzHr6aU3Gfpsdinyo1GQ/faxCeBv8Wv9xHrWAZh/nhTDgCcvs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TERwgAAANwAAAAPAAAAAAAAAAAAAAAAAJgCAABkcnMvZG93&#10;bnJldi54bWxQSwUGAAAAAAQABAD1AAAAhwMAAAAA&#10;" path="m96,534l828,290,732,,,243,96,534xe" fillcolor="black" strokeweight="0">
                    <v:path arrowok="t" o:connecttype="custom" o:connectlocs="96,534;828,290;732,0;0,243;96,534" o:connectangles="0,0,0,0,0"/>
                  </v:shape>
                  <v:shape id="Freeform 439" o:spid="_x0000_s1584" style="position:absolute;left:4966;top:783;width:828;height:534;visibility:visible;mso-wrap-style:square;v-text-anchor:top" coordsize="828,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CC5sQA&#10;AADcAAAADwAAAGRycy9kb3ducmV2LnhtbESPUWvCMBSF3wf+h3AHe5upYxNbjSLCwA2E2Q19vTTX&#10;pKy5KU1su39vBoM9Hs75zuGsNqNrRE9dqD0rmE0zEMSV1zUbBV+fr48LECEia2w8k4IfCrBZT+5W&#10;WGg/8JH6MhqRSjgUqMDG2BZShsqSwzD1LXHyLr5zGJPsjNQdDqncNfIpy+bSYc1pwWJLO0vVd3l1&#10;Cl768rC1uX5+Y2NO+dkMw3v+odTD/bhdgog0xv/wH73XiZvP4PdMOgJ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wgubEAAAA3AAAAA8AAAAAAAAAAAAAAAAAmAIAAGRycy9k&#10;b3ducmV2LnhtbFBLBQYAAAAABAAEAPUAAACJAwAAAAA=&#10;" path="m96,534l828,290,732,,,243,96,534xe" fillcolor="black" stroked="f">
                    <v:path arrowok="t" o:connecttype="custom" o:connectlocs="96,534;828,290;732,0;0,243;96,534" o:connectangles="0,0,0,0,0"/>
                  </v:shape>
                  <v:shape id="Picture 440" o:spid="_x0000_s1585" type="#_x0000_t75" style="position:absolute;left:4964;top:781;width:832;height: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WyTHGAAAA3AAAAA8AAABkcnMvZG93bnJldi54bWxEj0FrwkAUhO8F/8PyBC+lbgzVltRVpCBY&#10;6MUoirdH9pkNZt+G7DbG/vpuQfA4zMw3zHzZ21p01PrKsYLJOAFBXDhdcalgv1u/vIPwAVlj7ZgU&#10;3MjDcjF4mmOm3ZW31OWhFBHCPkMFJoQmk9IXhiz6sWuIo3d2rcUQZVtK3eI1wm0t0ySZSYsVxwWD&#10;DX0aKi75j1WQd69leNsd8dnQ5jv9vZ2qw1ej1GjYrz5ABOrDI3xvb7SC6SyF/zPxCMjF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FbJMcYAAADcAAAADwAAAAAAAAAAAAAA&#10;AACfAgAAZHJzL2Rvd25yZXYueG1sUEsFBgAAAAAEAAQA9wAAAJIDAAAAAA==&#10;">
                    <v:imagedata r:id="rId55" o:title=""/>
                  </v:shape>
                  <v:shape id="Freeform 441" o:spid="_x0000_s1586" style="position:absolute;left:5016;top:857;width:727;height:384;visibility:visible;mso-wrap-style:square;v-text-anchor:top" coordsize="727,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P5sYA&#10;AADcAAAADwAAAGRycy9kb3ducmV2LnhtbESPQWvCQBSE74L/YXmCN91orUrqKlJRC560oj0+ss8k&#10;bfZtml1N7K/vFoQeh5n5hpktGlOIG1Uut6xg0I9AECdW55wqOL6ve1MQziNrLCyTgjs5WMzbrRnG&#10;2ta8p9vBpyJA2MWoIPO+jKV0SUYGXd+WxMG72MqgD7JKpa6wDnBTyGEUjaXBnMNChiW9ZpR8Ha5G&#10;wfb0MRnh9+5nV15xtZmeVudJ/alUt9MsX0B4avx/+NF+0wqex0/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RP5sYAAADcAAAADwAAAAAAAAAAAAAAAACYAgAAZHJz&#10;L2Rvd25yZXYueG1sUEsFBgAAAAAEAAQA9QAAAIsDAAAAAA==&#10;" path="m,313l459,,419,238,727,71,268,384,309,147,,313xe" filled="f" strokeweight=".15pt">
                    <v:path arrowok="t" o:connecttype="custom" o:connectlocs="0,313;459,0;419,238;727,71;268,384;309,147;0,313" o:connectangles="0,0,0,0,0,0,0"/>
                  </v:shape>
                  <v:rect id="Rectangle 442" o:spid="_x0000_s1587" style="position:absolute;left:653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PvisMA&#10;AADcAAAADwAAAGRycy9kb3ducmV2LnhtbESPQYvCMBSE78L+h/AW9qaJrhatRhFBWFAPqwteH82z&#10;LTYvtYna/fdGEDwOM/MNM1u0thI3anzpWEO/p0AQZ86UnGv4O6y7YxA+IBusHJOGf/KwmH90Zpga&#10;d+dfuu1DLiKEfYoaihDqVEqfFWTR91xNHL2TayyGKJtcmgbvEW4rOVAqkRZLjgsF1rQqKDvvr1YD&#10;JkNz2Z2+t4fNNcFJ3qr16Ki0/vpsl1MQgdrwDr/aP0bDKBnC8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PvisMAAADcAAAADwAAAAAAAAAAAAAAAACYAgAAZHJzL2Rv&#10;d25yZXYueG1sUEsFBgAAAAAEAAQA9QAAAIgDAAAAAA==&#10;" stroked="f"/>
                  <v:rect id="Rectangle 443" o:spid="_x0000_s1588" style="position:absolute;left:653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F6zMIA&#10;AADcAAAADwAAAGRycy9kb3ducmV2LnhtbESP3YrCMBSE7wXfIRzBO00VLFKNooLoygr+3h+aY1ts&#10;TkoTtfv2ZkHwcpiZb5jpvDGleFLtCssKBv0IBHFqdcGZgst53RuDcB5ZY2mZFPyRg/ms3Zpiou2L&#10;j/Q8+UwECLsEFeTeV4mULs3JoOvbijh4N1sb9EHWmdQ1vgLclHIYRbE0WHBYyLGiVU7p/fQwCvbX&#10;jb+sos0P3o/j3WHJePhdx0p1O81iAsJT47/hT3urFYziEfyfCUdAz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XrMwgAAANwAAAAPAAAAAAAAAAAAAAAAAJgCAABkcnMvZG93&#10;bnJldi54bWxQSwUGAAAAAAQABAD1AAAAhwMAAAAA&#10;" fillcolor="#fffffd" stroked="f"/>
                  <v:rect id="Rectangle 444" o:spid="_x0000_s1589" style="position:absolute;left:653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0KesUA&#10;AADcAAAADwAAAGRycy9kb3ducmV2LnhtbESPQWsCMRSE7wX/Q3hCbzWr4Cpbo5SVgode1B7q7bl5&#10;3SzdvKxJuq7/3hQKHoeZ+YZZbQbbip58aBwrmE4yEMSV0w3XCj6P7y9LECEia2wdk4IbBdisR08r&#10;LLS78p76Q6xFgnAoUIGJsSukDJUhi2HiOuLkfTtvMSbpa6k9XhPctnKWZbm02HBaMNhRaaj6Ofxa&#10;BbP8Y3o578uyD/3WLN1pcfRfXqnn8fD2CiLSEB/h//ZOK5jnOfydS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HQp6xQAAANwAAAAPAAAAAAAAAAAAAAAAAJgCAABkcnMv&#10;ZG93bnJldi54bWxQSwUGAAAAAAQABAD1AAAAigMAAAAA&#10;" fillcolor="#fffffa" stroked="f"/>
                  <v:rect id="Rectangle 445" o:spid="_x0000_s1590" style="position:absolute;left:654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qc8YA&#10;AADcAAAADwAAAGRycy9kb3ducmV2LnhtbESPQWvCQBSE74L/YXmCN92o1JbUVURRiniwVim9PbOv&#10;STD7NmZXTf59VxB6HGbmG2Yyq00hblS53LKCQT8CQZxYnXOq4PC16r2BcB5ZY2GZFDTkYDZttyYY&#10;a3vnT7rtfSoChF2MCjLvy1hKl2Rk0PVtSRy8X1sZ9EFWqdQV3gPcFHIYRWNpMOewkGFJi4yS8/5q&#10;AiXZXZplM1r/5G73fVwMThu7PSnV7dTzdxCeav8ffrY/tIKX8Ss8zoQjIK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uqc8YAAADcAAAADwAAAAAAAAAAAAAAAACYAgAAZHJz&#10;L2Rvd25yZXYueG1sUEsFBgAAAAAEAAQA9QAAAIsDAAAAAA==&#10;" fillcolor="#fffff8" stroked="f"/>
                  <v:rect id="Rectangle 446" o:spid="_x0000_s1591" style="position:absolute;left:6545;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4i1r4A&#10;AADcAAAADwAAAGRycy9kb3ducmV2LnhtbERPy4rCMBTdD/gP4QruxkTBB9UoIghufYHuLs21rTY3&#10;JYm1/r1ZDMzycN7LdWdr0ZIPlWMNo6ECQZw7U3Gh4Xza/c5BhIhssHZMGj4UYL3q/SwxM+7NB2qP&#10;sRAphEOGGsoYm0zKkJdkMQxdQ5y4u/MWY4K+kMbjO4XbWo6VmkqLFaeGEhvalpQ/jy+rgYtdRf52&#10;O18fm/ZUKx7N1Pii9aDfbRYgInXxX/zn3hsNk2lam86kIyB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ZOIta+AAAA3AAAAA8AAAAAAAAAAAAAAAAAmAIAAGRycy9kb3ducmV2&#10;LnhtbFBLBQYAAAAABAAEAPUAAACDAwAAAAA=&#10;" fillcolor="#fffff6" stroked="f"/>
                  <v:rect id="Rectangle 447" o:spid="_x0000_s1592" style="position:absolute;left:654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neU8QA&#10;AADcAAAADwAAAGRycy9kb3ducmV2LnhtbESPT4vCMBTE7wt+h/AEb2uqoKzVKCqrrMf65+Dt0Tyb&#10;YvNSmmxbv/1mYWGPw8z8hllteluJlhpfOlYwGScgiHOnSy4UXC+H9w8QPiBrrByTghd52KwHbytM&#10;tes4o/YcChEh7FNUYEKoUyl9bsiiH7uaOHoP11gMUTaF1A12EW4rOU2SubRYclwwWNPeUP48f1sF&#10;N3nfUjlpjwd/6p6nPWUm+9wpNRr22yWIQH34D/+1v7SC2XwBv2fi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p3lPEAAAA3AAAAA8AAAAAAAAAAAAAAAAAmAIAAGRycy9k&#10;b3ducmV2LnhtbFBLBQYAAAAABAAEAPUAAACJAwAAAAA=&#10;" fillcolor="#fffff4" stroked="f"/>
                  <v:rect id="Rectangle 448" o:spid="_x0000_s1593" style="position:absolute;left:655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frLsEA&#10;AADcAAAADwAAAGRycy9kb3ducmV2LnhtbERPTYvCMBC9C/sfwix403QFdbcaZRUE9WLtyp6HZmyL&#10;zaQkUeu/NwfB4+N9z5edacSNnK8tK/gaJiCIC6trLhWc/jaDbxA+IGtsLJOCB3lYLj56c0y1vfOR&#10;bnkoRQxhn6KCKoQ2ldIXFRn0Q9sSR+5sncEQoSuldniP4aaRoySZSIM1x4YKW1pXVFzyq1EwLQ/r&#10;+t//ZKtsn0+cvWzHu5NVqv/Z/c5ABOrCW/xyb7WC8TTOj2fi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36y7BAAAA3AAAAA8AAAAAAAAAAAAAAAAAmAIAAGRycy9kb3du&#10;cmV2LnhtbFBLBQYAAAAABAAEAPUAAACGAwAAAAA=&#10;" fillcolor="#fffff2" stroked="f"/>
                  <v:rect id="Rectangle 449" o:spid="_x0000_s1594" style="position:absolute;left:655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HiVMUA&#10;AADcAAAADwAAAGRycy9kb3ducmV2LnhtbESPQWsCMRSE7wX/Q3iCl1KzSmt1NYoIheKtq0J7e2ze&#10;bhY3L0sSdfvvTaHgcZiZb5jVpretuJIPjWMFk3EGgrh0uuFawfHw8TIHESKyxtYxKfilAJv14GmF&#10;uXY3/qJrEWuRIBxyVGBi7HIpQ2nIYhi7jjh5lfMWY5K+ltrjLcFtK6dZNpMWG04LBjvaGSrPxcUq&#10;eD19X6b97ue0qDJT7o9F9ey7SqnRsN8uQUTq4yP83/7UCt7eJ/B3Jh0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weJUxQAAANwAAAAPAAAAAAAAAAAAAAAAAJgCAABkcnMv&#10;ZG93bnJldi54bWxQSwUGAAAAAAQABAD1AAAAigMAAAAA&#10;" fillcolor="#ffffef" stroked="f"/>
                  <v:rect id="Rectangle 450" o:spid="_x0000_s1595" style="position:absolute;left:655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jd/8UA&#10;AADcAAAADwAAAGRycy9kb3ducmV2LnhtbESPT2vCQBTE74V+h+UVvOlGIa1EVylWsQcr+Ae8PrLP&#10;JJp9G7JrEr+9Kwg9DjPzG2Y670wpGqpdYVnBcBCBIE6tLjhTcDys+mMQziNrLC2Tgjs5mM/e36aY&#10;aNvyjpq9z0SAsEtQQe59lUjp0pwMuoGtiIN3trVBH2SdSV1jG+CmlKMo+pQGCw4LOVa0yCm97m9G&#10;wbaJF8eu3fCwNav4Z33Sl3T5p1Tvo/uegPDU+f/wq/2rFcRfI3ieCU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N3/xQAAANwAAAAPAAAAAAAAAAAAAAAAAJgCAABkcnMv&#10;ZG93bnJldi54bWxQSwUGAAAAAAQABAD1AAAAigMAAAAA&#10;" fillcolor="#ffffed" stroked="f"/>
                  <v:rect id="Rectangle 451" o:spid="_x0000_s1596" style="position:absolute;left:656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wjsUA&#10;AADcAAAADwAAAGRycy9kb3ducmV2LnhtbESPQWvCQBSE70L/w/IKvdVNLGpJXaUprejBg1bQ4yP7&#10;mg3Nvo3ZbYz/3hUKHoeZ+YaZLXpbi45aXzlWkA4TEMSF0xWXCvbfX8+vIHxA1lg7JgUX8rCYPwxm&#10;mGl35i11u1CKCGGfoQITQpNJ6QtDFv3QNcTR+3GtxRBlW0rd4jnCbS1HSTKRFiuOCwYb+jBU/O7+&#10;rAJcrrE7fe4PdlNhWhzH+bLJjVJPj/37G4hAfbiH/9srrWA8fYHbmXg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NTCOxQAAANwAAAAPAAAAAAAAAAAAAAAAAJgCAABkcnMv&#10;ZG93bnJldi54bWxQSwUGAAAAAAQABAD1AAAAigMAAAAA&#10;" fillcolor="#ffffea" stroked="f"/>
                  <v:rect id="Rectangle 452" o:spid="_x0000_s1597" style="position:absolute;left:656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4ZsUA&#10;AADcAAAADwAAAGRycy9kb3ducmV2LnhtbESPUWvCMBSF3wf7D+EO9jZTx9xGNUoZiIovW90PuDTX&#10;prW5KUnU6q83wmCPh3POdzizxWA7cSIfGscKxqMMBHHldMO1gt/d8uUTRIjIGjvHpOBCARbzx4cZ&#10;5tqd+YdOZaxFgnDIUYGJsc+lDJUhi2HkeuLk7Z23GJP0tdQezwluO/maZe/SYsNpwWBPX4aqQ3m0&#10;ClaX/ri+bjfO7Mfld9FmbeF3rVLPT0MxBRFpiP/hv/ZaK5h8vMH9TD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hmxQAAANwAAAAPAAAAAAAAAAAAAAAAAJgCAABkcnMv&#10;ZG93bnJldi54bWxQSwUGAAAAAAQABAD1AAAAigMAAAAA&#10;" fillcolor="#ffffe8" stroked="f"/>
                  <v:rect id="Rectangle 453" o:spid="_x0000_s1598" style="position:absolute;left:6567;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qaMYA&#10;AADcAAAADwAAAGRycy9kb3ducmV2LnhtbESPzW7CMBCE70h9B2sr9QZOET9VwCCgrdSfSws8wDbe&#10;xBHxOsRuEt4eV0LqcTQz32iW695WoqXGl44VPI4SEMSZ0yUXCo6H1+ETCB+QNVaOScGFPKxXd4Ml&#10;ptp1/E3tPhQiQtinqMCEUKdS+syQRT9yNXH0ctdYDFE2hdQNdhFuKzlOkpm0WHJcMFjTzlB22v9a&#10;BS/PXx/9dj7J7fuhbifZ+dN0+Y9SD/f9ZgEiUB/+w7f2m1YwnU/h70w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4qaMYAAADcAAAADwAAAAAAAAAAAAAAAACYAgAAZHJz&#10;L2Rvd25yZXYueG1sUEsFBgAAAAAEAAQA9QAAAIsDAAAAAA==&#10;" fillcolor="#ffffe6" stroked="f"/>
                  <v:rect id="Rectangle 454" o:spid="_x0000_s1599" style="position:absolute;left:656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T5mMUA&#10;AADcAAAADwAAAGRycy9kb3ducmV2LnhtbESPQWvCQBSE74X+h+UVvNVN0zZqdBUpCr3WNkpuj+wz&#10;Cc2+DbtrTP99t1DwOMzMN8xqM5pODOR8a1nB0zQBQVxZ3XKt4Otz/zgH4QOyxs4yKfghD5v1/d0K&#10;c22v/EHDIdQiQtjnqKAJoc+l9FVDBv3U9sTRO1tnMETpaqkdXiPcdDJNkkwabDkuNNjTW0PV9+Fi&#10;FJgy2WVHV6bb4nlRvKRFeToOvVKTh3G7BBFoDLfwf/tdK3idZf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PmYxQAAANwAAAAPAAAAAAAAAAAAAAAAAJgCAABkcnMv&#10;ZG93bnJldi54bWxQSwUGAAAAAAQABAD1AAAAigMAAAAA&#10;" fillcolor="#ffffe4" stroked="f"/>
                  <v:rect id="Rectangle 455" o:spid="_x0000_s1600" style="position:absolute;left:657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vEEsUA&#10;AADcAAAADwAAAGRycy9kb3ducmV2LnhtbESPS2vDMBCE74X+B7GF3hq5hTTBjWJCwJBQCnUSfF6s&#10;rR+xVsaSH/33VSGQ4zAz3zCbZDatGKl3tWUFr4sIBHFhdc2lgss5fVmDcB5ZY2uZFPySg2T7+LDB&#10;WNuJMxpPvhQBwi5GBZX3XSylKyoy6Ba2Iw7ej+0N+iD7UuoepwA3rXyLondpsOawUGFH+4qK62kw&#10;CjQ1X8d99pkOefMt12mbH4pLrtTz07z7AOFp9vfwrX3QCparFfyfC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y8QSxQAAANwAAAAPAAAAAAAAAAAAAAAAAJgCAABkcnMv&#10;ZG93bnJldi54bWxQSwUGAAAAAAQABAD1AAAAigMAAAAA&#10;" fillcolor="#ffffe2" stroked="f"/>
                  <v:rect id="Rectangle 456" o:spid="_x0000_s1601" style="position:absolute;left:657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MmSr8A&#10;AADcAAAADwAAAGRycy9kb3ducmV2LnhtbERPTYvCMBC9C/6HMII3TV2oStdYFqHgSbAqeBya2bZs&#10;M2mbrK3/3hwEj4/3vUtH04gH9a62rGC1jEAQF1bXXCq4XrLFFoTzyBoby6TgSQ7S/XSyw0Tbgc/0&#10;yH0pQgi7BBVU3reJlK6oyKBb2pY4cL+2N+gD7EupexxCuGnkVxStpcGaQ0OFLR0qKv7yf6Mgz7oh&#10;p0180jG291vcRZd1d1VqPht/vkF4Gv1H/HYftYJ4E9aGM+EIyP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UyZKvwAAANwAAAAPAAAAAAAAAAAAAAAAAJgCAABkcnMvZG93bnJl&#10;di54bWxQSwUGAAAAAAQABAD1AAAAhAMAAAAA&#10;" fillcolor="#ffffdf" stroked="f"/>
                  <v:rect id="Rectangle 457" o:spid="_x0000_s1602" style="position:absolute;left:657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cQz8UA&#10;AADcAAAADwAAAGRycy9kb3ducmV2LnhtbESPQUsDMRSE70L/Q3gFbzZbS6tdmxYpFHvwYFf3/ti8&#10;bhaTlzWJ2+2/N4LgcZiZb5jNbnRWDBRi51nBfFaAIG687rhV8PF+uHsEEROyRuuZFFwpwm47udlg&#10;qf2FTzRUqRUZwrFEBSalvpQyNoYcxpnvibN39sFhyjK0Uge8ZLiz8r4oVtJhx3nBYE97Q81n9e0U&#10;vH29vhRDWll7rBfzujb7Q1hUSt1Ox+cnEInG9B/+ax+1guXDGn7P5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pxDPxQAAANwAAAAPAAAAAAAAAAAAAAAAAJgCAABkcnMv&#10;ZG93bnJldi54bWxQSwUGAAAAAAQABAD1AAAAigMAAAAA&#10;" fillcolor="#ffd" stroked="f"/>
                  <v:rect id="Rectangle 458" o:spid="_x0000_s1603" style="position:absolute;left:658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KG08UA&#10;AADcAAAADwAAAGRycy9kb3ducmV2LnhtbESPwUrDQBCG74LvsIzQm9m0YKmx2yKBoMeatoi3ITsm&#10;0exsyK5J9OmdQ6HH4Z//m/m2+9l1aqQhtJ4NLJMUFHHlbcu1gdOxuN+AChHZYueZDPxSgP3u9maL&#10;mfUTv9FYxloJhEOGBpoY+0zrUDXkMCS+J5bs0w8Oo4xDre2Ak8Bdp1dputYOW5YLDfaUN1R9lz9O&#10;KMf3r1Vev3z8FX59nsq8GB8PS2MWd/PzE6hIc7wuX9qv1sDDRt4XGREBv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obTxQAAANwAAAAPAAAAAAAAAAAAAAAAAJgCAABkcnMv&#10;ZG93bnJldi54bWxQSwUGAAAAAAQABAD1AAAAigMAAAAA&#10;" fillcolor="#ffffda" stroked="f"/>
                  <v:rect id="Rectangle 459" o:spid="_x0000_s1604" style="position:absolute;left:658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NpHcUA&#10;AADcAAAADwAAAGRycy9kb3ducmV2LnhtbESPQWsCMRSE74L/ITyht5oordrVKCIW2ovgWmiPj81z&#10;s7h5WTZx3fbXN4WCx2FmvmFWm97VoqM2VJ41TMYKBHHhTcWlho/T6+MCRIjIBmvPpOGbAmzWw8EK&#10;M+NvfKQuj6VIEA4ZarAxNpmUobDkMIx9Q5y8s28dxiTbUpoWbwnuajlVaiYdVpwWLDa0s1Rc8qvT&#10;8FJPP+W7+urmZdg9of1R+0OntH4Y9dsliEh9vIf/229Gw/NiAn9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2kdxQAAANwAAAAPAAAAAAAAAAAAAAAAAJgCAABkcnMv&#10;ZG93bnJldi54bWxQSwUGAAAAAAQABAD1AAAAigMAAAAA&#10;" fillcolor="#ffffd8" stroked="f"/>
                  <v:rect id="Rectangle 460" o:spid="_x0000_s1605" style="position:absolute;left:6589;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7mMMUA&#10;AADcAAAADwAAAGRycy9kb3ducmV2LnhtbESPQWvCQBSE74L/YXmCl9JsDCghdRURBaGXaovg7ZF9&#10;TVKzb0N2TdL+elcoeBxm5htmuR5MLTpqXWVZwSyKQRDnVldcKPj63L+mIJxH1lhbJgW/5GC9Go+W&#10;mGnb85G6ky9EgLDLUEHpfZNJ6fKSDLrINsTB+7atQR9kW0jdYh/gppZJHC+kwYrDQokNbUvKr6eb&#10;UZDLjz+7+0lejvvELObv+qzji1FqOhk2byA8Df4Z/m8ftIJ5msDjTDg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uYwxQAAANwAAAAPAAAAAAAAAAAAAAAAAJgCAABkcnMv&#10;ZG93bnJldi54bWxQSwUGAAAAAAQABAD1AAAAigMAAAAA&#10;" fillcolor="#ffffd6" stroked="f"/>
                  <v:rect id="Rectangle 461" o:spid="_x0000_s1606" style="position:absolute;left:659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KHMQA&#10;AADcAAAADwAAAGRycy9kb3ducmV2LnhtbESP3WrCQBSE74W+w3IK3ohubPGH6ColVaiX2j7AMXvM&#10;xmbPhuxqok/fLQheDjPzDbNcd7YSV2p86VjBeJSAIM6dLrlQ8PO9Hc5B+ICssXJMCm7kYb166S0x&#10;1a7lPV0PoRARwj5FBSaEOpXS54Ys+pGriaN3co3FEGVTSN1gG+G2km9JMpUWS44LBmvKDOW/h4tV&#10;kIXP3XZzL+7aHG/tmTTNKBso1X/tPhYgAnXhGX60v7SCyfwd/s/E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8ShzEAAAA3AAAAA8AAAAAAAAAAAAAAAAAmAIAAGRycy9k&#10;b3ducmV2LnhtbFBLBQYAAAAABAAEAPUAAACJAwAAAAA=&#10;" fillcolor="#ffffd4" stroked="f"/>
                  <v:rect id="Rectangle 462" o:spid="_x0000_s1607" style="position:absolute;left:659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6dMQA&#10;AADcAAAADwAAAGRycy9kb3ducmV2LnhtbESPQWvCQBSE7wX/w/KE3urG0oikrqKWQi4SGj30+Mg+&#10;k2D2bdhdk/Tfu4VCj8PMfMNsdpPpxEDOt5YVLBcJCOLK6pZrBZfz58sahA/IGjvLpOCHPOy2s6cN&#10;ZtqO/EVDGWoRIewzVNCE0GdS+qohg35he+LoXa0zGKJ0tdQOxwg3nXxNkpU02HJcaLCnY0PVrbwb&#10;BcXhdOkLdOGefHBetqkdafWt1PN82r+DCDSF//BfO9cK0vUb/J6JR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1enTEAAAA3AAAAA8AAAAAAAAAAAAAAAAAmAIAAGRycy9k&#10;b3ducmV2LnhtbFBLBQYAAAAABAAEAPUAAACJAwAAAAA=&#10;" fillcolor="#ffffd2" stroked="f"/>
                  <v:rect id="Rectangle 463" o:spid="_x0000_s1608" style="position:absolute;left:659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fHhcMA&#10;AADcAAAADwAAAGRycy9kb3ducmV2LnhtbESPS4vCQBCE74L/YWhhb2ay4iNkHUWULF59HDw2md4k&#10;a6YnZsaY/fc7guCxqKqvqOW6N7XoqHWVZQWfUQyCOLe64kLB+ZSNExDOI2usLZOCP3KwXg0HS0y1&#10;ffCBuqMvRICwS1FB6X2TSunykgy6yDbEwfuxrUEfZFtI3eIjwE0tJ3E8lwYrDgslNrQtKb8e70bB&#10;9Xzppl7fzHb3m2RWL+rv4pIp9THqN18gPPX+HX6191rBLJnB80w4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fHhcMAAADcAAAADwAAAAAAAAAAAAAAAACYAgAAZHJzL2Rv&#10;d25yZXYueG1sUEsFBgAAAAAEAAQA9QAAAIgDAAAAAA==&#10;" fillcolor="#ffffcf" stroked="f"/>
                  <v:rect id="Rectangle 464" o:spid="_x0000_s1609" style="position:absolute;left:660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tjqsMA&#10;AADcAAAADwAAAGRycy9kb3ducmV2LnhtbESP3UoDMRSE7wXfIRzBO5u1YClr01IUxQu96M8DHJLj&#10;ZnFzsk1Ot/HtjSB4OczMN8xqU8KgJkq5j2zgftaAIrbR9dwZOB5e7pagsiA7HCKTgW/KsFlfX62w&#10;dfHCO5r20qkK4dyiAS8ytlpn6ylgnsWRuHqfMQWUKlOnXcJLhYdBz5tmoQP2XBc8jvTkyX7tz8HA&#10;rsxPtryOz/44nd4TbeXDnsWY25uyfQQlVOQ//Nd+cwYelgv4PVOP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tjqsMAAADcAAAADwAAAAAAAAAAAAAAAACYAgAAZHJzL2Rv&#10;d25yZXYueG1sUEsFBgAAAAAEAAQA9QAAAIgDAAAAAA==&#10;" fillcolor="#ffffcd" stroked="f"/>
                  <v:rect id="Rectangle 465" o:spid="_x0000_s1610" style="position:absolute;left:660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Pt68UA&#10;AADcAAAADwAAAGRycy9kb3ducmV2LnhtbESPQWvCQBSE70L/w/IK3uompbYSXSUEUmJBobbg9ZF9&#10;TUKzb0N2m8R/7xYEj8PMfMNsdpNpxUC9aywriBcRCOLS6oYrBd9f+dMKhPPIGlvLpOBCDnbbh9kG&#10;E21H/qTh5CsRIOwSVFB73yVSurImg25hO+Lg/djeoA+yr6TucQxw08rnKHqVBhsOCzV2lNVU/p7+&#10;jILiI9+beJ9x3p5fDvYYvRdZapSaP07pGoSnyd/Dt3ahFSxXb/B/JhwBu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3rxQAAANwAAAAPAAAAAAAAAAAAAAAAAJgCAABkcnMv&#10;ZG93bnJldi54bWxQSwUGAAAAAAQABAD1AAAAigMAAAAA&#10;" fillcolor="#ffffca" stroked="f"/>
                  <v:rect id="Rectangle 466" o:spid="_x0000_s1611" style="position:absolute;left:660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U8V70A&#10;AADcAAAADwAAAGRycy9kb3ducmV2LnhtbERPSwrCMBDdC94hjOBGNFVQpBpF/IAr0eoBxmZsi82k&#10;NlHr7c1CcPl4//myMaV4Ue0KywqGgwgEcWp1wZmCy3nXn4JwHlljaZkUfMjBctFuzTHW9s0neiU+&#10;EyGEXYwKcu+rWEqX5mTQDWxFHLibrQ36AOtM6hrfIdyUchRFE2mw4NCQY0XrnNJ78jQK6Lw7NcUG&#10;t+nt0XvQ8XDA57WnVLfTrGYgPDX+L/6591rBeBrWhjPhCM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vU8V70AAADcAAAADwAAAAAAAAAAAAAAAACYAgAAZHJzL2Rvd25yZXYu&#10;eG1sUEsFBgAAAAAEAAQA9QAAAIIDAAAAAA==&#10;" fillcolor="#ffffc8" stroked="f"/>
                  <v:rect id="Rectangle 467" o:spid="_x0000_s1612" style="position:absolute;left:6611;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NUMUA&#10;AADcAAAADwAAAGRycy9kb3ducmV2LnhtbESPT2vCQBTE7wW/w/IEb3VjQYnRVcQi9FAKxn/XR/aZ&#10;DWbfhuw2pn76rlDocZiZ3zDLdW9r0VHrK8cKJuMEBHHhdMWlguNh95qC8AFZY+2YFPyQh/Vq8LLE&#10;TLs776nLQykihH2GCkwITSalLwxZ9GPXEEfv6lqLIcq2lLrFe4TbWr4lyUxarDguGGxoa6i45d9W&#10;wWxzOd++dimbpv/s8rl7Pz2Sh1KjYb9ZgAjUh//wX/tDK5imc3ie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601QxQAAANwAAAAPAAAAAAAAAAAAAAAAAJgCAABkcnMv&#10;ZG93bnJldi54bWxQSwUGAAAAAAQABAD1AAAAigMAAAAA&#10;" fillcolor="#ffffc6" stroked="f"/>
                  <v:rect id="Rectangle 468" o:spid="_x0000_s1613" style="position:absolute;left:661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QqOcIA&#10;AADcAAAADwAAAGRycy9kb3ducmV2LnhtbERPu27CMBTdK/EP1kXqgsAphaqkcSKoVJWVpAPjVXzz&#10;gPg6jU1I/74eKnU8Ou8km0wnRhpca1nB0yoCQVxa3XKt4Kv4WL6CcB5ZY2eZFPyQgyydPSQYa3vn&#10;E425r0UIYRejgsb7PpbSlQ0ZdCvbEweusoNBH+BQSz3gPYSbTq6j6EUabDk0NNjTe0PlNb8ZBevj&#10;+Ln7PuBhs7g9F7j3VXk5j0o9zqf9GwhPk/8X/7mPWsF2F+aHM+EI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hCo5wgAAANwAAAAPAAAAAAAAAAAAAAAAAJgCAABkcnMvZG93&#10;bnJldi54bWxQSwUGAAAAAAQABAD1AAAAhwMAAAAA&#10;" fillcolor="#ffffc4" stroked="f"/>
                  <v:rect id="Rectangle 469" o:spid="_x0000_s1614" style="position:absolute;left:661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LLo8UA&#10;AADcAAAADwAAAGRycy9kb3ducmV2LnhtbESP0WrCQBRE3wv+w3IFX0Q3Ck01dRVtG6iPjX7AJXtN&#10;YrN3l+xWo1/fLQh9HGbmDLPa9KYVF+p8Y1nBbJqAIC6tbrhScDzkkwUIH5A1tpZJwY08bNaDpxVm&#10;2l75iy5FqESEsM9QQR2Cy6T0ZU0G/dQ64uidbGcwRNlVUnd4jXDTynmSpNJgw3GhRkdvNZXfxY9R&#10;wO/3fZPu0iK4cV58uPx8u7+clRoN++0riEB9+A8/2p9awfNy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4sujxQAAANwAAAAPAAAAAAAAAAAAAAAAAJgCAABkcnMv&#10;ZG93bnJldi54bWxQSwUGAAAAAAQABAD1AAAAigMAAAAA&#10;" fillcolor="#ffffc2" stroked="f"/>
                  <v:rect id="Rectangle 470" o:spid="_x0000_s1615" style="position:absolute;left:661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WS+sYA&#10;AADcAAAADwAAAGRycy9kb3ducmV2LnhtbESPQWsCMRSE7wX/Q3iCt5pVabFbo0iptJZS0Hro8bl5&#10;7i4mL8vmqVt/fVMo9DjMzDfMbNF5p87UxjqwgdEwA0VcBFtzaWD3ubqdgoqCbNEFJgPfFGEx793M&#10;MLfhwhs6b6VUCcIxRwOVSJNrHYuKPMZhaIiTdwitR0myLbVt8ZLg3ulxlt1rjzWnhQobeqqoOG5P&#10;3oB9E9m9r19Wk/3z4Rrdl/uwJ2fMoN8tH0EJdfIf/mu/WgN3D2P4PZOO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WS+sYAAADcAAAADwAAAAAAAAAAAAAAAACYAgAAZHJz&#10;L2Rvd25yZXYueG1sUEsFBgAAAAAEAAQA9QAAAIsDAAAAAA==&#10;" fillcolor="#ffffbf" stroked="f"/>
                  <v:rect id="Rectangle 471" o:spid="_x0000_s1616" style="position:absolute;left:662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Bp8YA&#10;AADcAAAADwAAAGRycy9kb3ducmV2LnhtbESPT2sCMRTE74V+h/AK3mrW1krdGqVIFS8i/qF4fN08&#10;N4ublyWJmn77plDocZiZ3zCTWbKtuJIPjWMFg34BgrhyuuFawWG/eHwFESKyxtYxKfimALPp/d0E&#10;S+1uvKXrLtYiQziUqMDE2JVShsqQxdB3HXH2Ts5bjFn6WmqPtwy3rXwqipG02HBeMNjR3FB13l2s&#10;gg9vDt1Xk1YbPs+P+/VwmdafS6V6D+n9DUSkFP/Df+2VVvAyfobfM/kIy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lBp8YAAADcAAAADwAAAAAAAAAAAAAAAACYAgAAZHJz&#10;L2Rvd25yZXYueG1sUEsFBgAAAAAEAAQA9QAAAIsDAAAAAA==&#10;" fillcolor="#ffffbd" stroked="f"/>
                  <v:rect id="Rectangle 472" o:spid="_x0000_s1617" style="position:absolute;left:662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hApsYA&#10;AADcAAAADwAAAGRycy9kb3ducmV2LnhtbESPQWvCQBSE70L/w/IKvYhuLFXa6CoilIrUSmNzf2af&#10;SUz2bciumv77bkHwOMzMN8xs0ZlaXKh1pWUFo2EEgjizuuRcwc/+ffAKwnlkjbVlUvBLDhbzh94M&#10;Y22v/E2XxOciQNjFqKDwvomldFlBBt3QNsTBO9rWoA+yzaVu8RrgppbPUTSRBksOCwU2tCooq5Kz&#10;UdBPtoePYz7+Sk9bu9lt8LOq0kypp8duOQXhqfP38K291grGby/wfyYc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hApsYAAADcAAAADwAAAAAAAAAAAAAAAACYAgAAZHJz&#10;L2Rvd25yZXYueG1sUEsFBgAAAAAEAAQA9QAAAIsDAAAAAA==&#10;" fillcolor="#ffffba" stroked="f"/>
                  <v:rect id="Rectangle 473" o:spid="_x0000_s1618" style="position:absolute;left:662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u/W8UA&#10;AADcAAAADwAAAGRycy9kb3ducmV2LnhtbESP0WrCQBRE3wv+w3KFvtWNpUqNboK2RHyRtrYfcMle&#10;k8Xs3TS70fj3rlDo4zAzZ5hVPthGnKnzxrGC6SQBQVw6bbhS8PNdPL2C8AFZY+OYFFzJQ56NHlaY&#10;anfhLzofQiUihH2KCuoQ2lRKX9Zk0U9cSxy9o+sshii7SuoOLxFuG/mcJHNp0XBcqLGlt5rK06G3&#10;CqTcN4XpPzfv28VHNf8tnOlfnFKP42G9BBFoCP/hv/ZOK5gtZnA/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79bxQAAANwAAAAPAAAAAAAAAAAAAAAAAJgCAABkcnMv&#10;ZG93bnJldi54bWxQSwUGAAAAAAQABAD1AAAAigMAAAAA&#10;" fillcolor="#ffffb8" stroked="f"/>
                  <v:rect id="Rectangle 474" o:spid="_x0000_s1619" style="position:absolute;left:663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bUZsQA&#10;AADcAAAADwAAAGRycy9kb3ducmV2LnhtbESPT0vEMBTE74LfITzBm5vqYtmtm11EEBb0sv8O3h7N&#10;sykmL6GJafvtjSB4HGbmN8xmNzkrMg2x96zgflGBIG697rlTcD693q1AxISs0XomBTNF2G2vrzbY&#10;aD/ygfIxdaJAODaowKQUGilja8hhXPhAXLxPPzhMRQ6d1AOOBe6sfKiqWjrsuSwYDPRiqP06fjsF&#10;F/PxbseQtZ3fpnBYnvO6nrNStzfT8xOIRFP6D/+191rB47qG3zPl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G1GbEAAAA3AAAAA8AAAAAAAAAAAAAAAAAmAIAAGRycy9k&#10;b3ducmV2LnhtbFBLBQYAAAAABAAEAPUAAACJAwAAAAA=&#10;" fillcolor="#ffffb6" stroked="f"/>
                  <v:rect id="Rectangle 475" o:spid="_x0000_s1620" style="position:absolute;left:663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8dMcUA&#10;AADcAAAADwAAAGRycy9kb3ducmV2LnhtbESPT2vCQBTE7wW/w/IEb7qJYP9EVwmCIN6q0uLtkX1m&#10;02bfxuwaYz99tyD0OMzMb5jFqre16Kj1lWMF6SQBQVw4XXGp4HjYjF9B+ICssXZMCu7kYbUcPC0w&#10;0+7G79TtQykihH2GCkwITSalLwxZ9BPXEEfv7FqLIcq2lLrFW4TbWk6T5FlarDguGGxobaj43l+t&#10;goPML/Sz+TDNrp5+pXl3StPPk1KjYZ/PQQTqw3/40d5qBbO3F/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rx0xxQAAANwAAAAPAAAAAAAAAAAAAAAAAJgCAABkcnMv&#10;ZG93bnJldi54bWxQSwUGAAAAAAQABAD1AAAAigMAAAAA&#10;" fillcolor="#ffffb4" stroked="f"/>
                  <v:rect id="Rectangle 476" o:spid="_x0000_s1621" style="position:absolute;left:663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Lv5MQA&#10;AADcAAAADwAAAGRycy9kb3ducmV2LnhtbERPy2rCQBTdF/oPwy24KXXSBovGjFIsWleFquD2krl5&#10;aOZOzIwx6dc7i0KXh/NOl72pRUetqywreB1HIIgzqysuFBz265cpCOeRNdaWScFADpaLx4cUE21v&#10;/EPdzhcihLBLUEHpfZNI6bKSDLqxbYgDl9vWoA+wLaRu8RbCTS3fouhdGqw4NJTY0Kqk7Ly7GgVf&#10;5vsyxFm8+e3i/XE7fNI0Pz0rNXrqP+YgPPX+X/zn3moFk1lYG86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y7+TEAAAA3AAAAA8AAAAAAAAAAAAAAAAAmAIAAGRycy9k&#10;b3ducmV2LnhtbFBLBQYAAAAABAAEAPUAAACJAwAAAAA=&#10;" fillcolor="#ffffb2" stroked="f"/>
                  <v:rect id="Rectangle 477" o:spid="_x0000_s1622" style="position:absolute;left:664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y0sIA&#10;AADcAAAADwAAAGRycy9kb3ducmV2LnhtbESPQWsCMRSE7wX/Q3iCt5qtYnG3RhFBkN66Fbw+Ns9N&#10;2s3LkkRd/fVNodDjMDPfMKvN4DpxpRCtZwUv0wIEceO15VbB8XP/vAQRE7LGzjMpuFOEzXr0tMJK&#10;+xt/0LVOrcgQjhUqMCn1lZSxMeQwTn1PnL2zDw5TlqGVOuAtw10nZ0XxKh1azgsGe9oZar7ri1NQ&#10;LOuvmBaP9mRmdlfawO8+zpWajIftG4hEQ/oP/7UPWsGiLOH3TD4C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GvLSwgAAANwAAAAPAAAAAAAAAAAAAAAAAJgCAABkcnMvZG93&#10;bnJldi54bWxQSwUGAAAAAAQABAD1AAAAhwMAAAAA&#10;" fillcolor="#ffffaf" stroked="f"/>
                  <v:rect id="Rectangle 478" o:spid="_x0000_s1623" style="position:absolute;left:664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cCH8EA&#10;AADcAAAADwAAAGRycy9kb3ducmV2LnhtbERPz2vCMBS+C/4P4Qm7aerYSqlGscJgh8FQC14fzbOt&#10;Ni+hydruv18OA48f3+/tfjKdGKj3rWUF61UCgriyuuVaQXn5WGYgfEDW2FkmBb/kYb+bz7aYazvy&#10;iYZzqEUMYZ+jgiYEl0vpq4YM+pV1xJG72d5giLCvpe5xjOGmk69JkkqDLceGBh0dG6oe5x+j4JqN&#10;nopvZ+q0uL5/HdybLe9WqZfFdNiACDSFp/jf/akVpEmcH8/EIy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nAh/BAAAA3AAAAA8AAAAAAAAAAAAAAAAAmAIAAGRycy9kb3du&#10;cmV2LnhtbFBLBQYAAAAABAAEAPUAAACGAwAAAAA=&#10;" fillcolor="#ffffad" stroked="f"/>
                  <v:rect id="Rectangle 479" o:spid="_x0000_s1624" style="position:absolute;left:664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nUMQA&#10;AADcAAAADwAAAGRycy9kb3ducmV2LnhtbESPQWsCMRSE70L/Q3hCb5q10CBboxShUC0UdHvo8bl5&#10;bhY3L0sSdfvvG0HwOMzMN8xiNbhOXCjE1rOG2bQAQVx703Kj4af6mMxBxIRssPNMGv4owmr5NFpg&#10;afyVd3TZp0ZkCMcSNdiU+lLKWFtyGKe+J87e0QeHKcvQSBPwmuGuky9FoaTDlvOCxZ7WlurT/uw0&#10;ULBKHc7d6dd9z6vNoVJfr8et1s/j4f0NRKIhPcL39qfRoIoZ3M7k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Z1DEAAAA3AAAAA8AAAAAAAAAAAAAAAAAmAIAAGRycy9k&#10;b3ducmV2LnhtbFBLBQYAAAAABAAEAPUAAACJAwAAAAA=&#10;" fillcolor="#ffa" stroked="f"/>
                  <v:rect id="Rectangle 480" o:spid="_x0000_s1625" style="position:absolute;left:665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zzwcQA&#10;AADcAAAADwAAAGRycy9kb3ducmV2LnhtbESPUWvCMBSF3wX/Q7iCb5oqUqQzihsMBmOgtT/g0lyb&#10;YnPTJZnW/XozGPh4OOd8h7PZDbYTV/KhdaxgMc9AENdOt9woqE7vszWIEJE1do5JwZ0C7Lbj0QYL&#10;7W58pGsZG5EgHApUYGLsCylDbchimLueOHln5y3GJH0jtcdbgttOLrMslxZbTgsGe3ozVF/KH6vg&#10;sFiVvdn7r3N+/F79Xj4riq+VUtPJsH8BEWmIz/B/+0MryLMl/J1JR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s88HEAAAA3AAAAA8AAAAAAAAAAAAAAAAAmAIAAGRycy9k&#10;b3ducmV2LnhtbFBLBQYAAAAABAAEAPUAAACJAwAAAAA=&#10;" fillcolor="#ffffa8" stroked="f"/>
                  <v:rect id="Rectangle 481" o:spid="_x0000_s1626" style="position:absolute;left:6654;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HmsUA&#10;AADcAAAADwAAAGRycy9kb3ducmV2LnhtbESPwWrDMBBE74X+g9hCLqGRUkMobhRTCgk9hJI4vfS2&#10;WBvL1FoZS7Gdv48KgR6HmXnDrIvJtWKgPjSeNSwXCgRx5U3DtYbv0/b5FUSIyAZbz6ThSgGKzePD&#10;GnPjRz7SUMZaJAiHHDXYGLtcylBZchgWviNO3tn3DmOSfS1Nj2OCu1a+KLWSDhtOCxY7+rBU/ZYX&#10;p8Htgzr8yF3bVNPRzu1XNs7Pmdazp+n9DUSkKf6H7+1Po2GlMvg7k4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98eaxQAAANwAAAAPAAAAAAAAAAAAAAAAAJgCAABkcnMv&#10;ZG93bnJldi54bWxQSwUGAAAAAAQABAD1AAAAigMAAAAA&#10;" fillcolor="#ffffa6" stroked="f"/>
                  <v:rect id="Rectangle 482" o:spid="_x0000_s1627" style="position:absolute;left:665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A+o8YA&#10;AADcAAAADwAAAGRycy9kb3ducmV2LnhtbESPT2vCQBTE74V+h+UVvNVNRYKkriKlggfBP1Xb4yP7&#10;mo3Nvg3ZTYzf3hWEHoeZ+Q0znfe2Eh01vnSs4G2YgCDOnS65UHD4Wr5OQPiArLFyTAqu5GE+e36a&#10;YqbdhXfU7UMhIoR9hgpMCHUmpc8NWfRDVxNH79c1FkOUTSF1g5cIt5UcJUkqLZYcFwzW9GEo/9u3&#10;VkF7+PzJ021ZGz6uv8+brj2txq1Sg5d+8Q4iUB/+w4/2SitIkzHcz8Qj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A+o8YAAADcAAAADwAAAAAAAAAAAAAAAACYAgAAZHJz&#10;L2Rvd25yZXYueG1sUEsFBgAAAAAEAAQA9QAAAIsDAAAAAA==&#10;" fillcolor="#ffffa4" stroked="f"/>
                  <v:rect id="Rectangle 483" o:spid="_x0000_s1628" style="position:absolute;left:665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xSVMMA&#10;AADcAAAADwAAAGRycy9kb3ducmV2LnhtbESPS2vDMBCE74H+B7GF3hK5hZrgRgkhUAiBQl7Q62Kt&#10;H8RaGUuWnH8fFQo5DjPzDbPaTKYTgQbXWlbwvshAEJdWt1wruF6+50sQziNr7CyTgjs52KxfZiss&#10;tI18onD2tUgQdgUqaLzvCyld2ZBBt7A9cfIqOxj0SQ611APGBDed/MiyXBpsOS002NOuofJ2Ho2C&#10;n6q8RzfGPGwP9W84xLAfj5VSb6/T9guEp8k/w//tvVaQZ5/wdy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xSVMMAAADcAAAADwAAAAAAAAAAAAAAAACYAgAAZHJzL2Rv&#10;d25yZXYueG1sUEsFBgAAAAAEAAQA9QAAAIgDAAAAAA==&#10;" fillcolor="#ffffa2" stroked="f"/>
                  <v:rect id="Rectangle 484" o:spid="_x0000_s1629" style="position:absolute;left:666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C2dsUA&#10;AADcAAAADwAAAGRycy9kb3ducmV2LnhtbESPQWsCMRSE74L/ITyhN030sJatUapWaOmhqKW0t8fm&#10;dbN087IkUdd/3xQKHoeZ+YZZrHrXijOF2HjWMJ0oEMSVNw3XGt6Pu/E9iJiQDbaeScOVIqyWw8EC&#10;S+MvvKfzIdUiQziWqMGm1JVSxsqSwzjxHXH2vn1wmLIMtTQBLxnuWjlTqpAOG84LFjvaWKp+Dien&#10;YWs/1y9b9VY0r0+t+zh+zXcnGbS+G/WPDyAS9ekW/m8/Gw2FKuDvTD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sLZ2xQAAANwAAAAPAAAAAAAAAAAAAAAAAJgCAABkcnMv&#10;ZG93bnJldi54bWxQSwUGAAAAAAQABAD1AAAAigMAAAAA&#10;" fillcolor="#ffff9f" stroked="f"/>
                  <v:rect id="Rectangle 485" o:spid="_x0000_s1630" style="position:absolute;left:666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5hJsUA&#10;AADcAAAADwAAAGRycy9kb3ducmV2LnhtbESPX0sDMRDE34V+h7AFX6RNFOyfs2nRQsFX24L4tr2s&#10;d6eXzZGs7Z2f3giCj8PM/IZZbXrfqjPF1AS2cDs1oIjL4BquLBwPu8kCVBJkh21gsjBQgs16dLXC&#10;woULv9B5L5XKEE4FWqhFukLrVNbkMU1DR5y99xA9Spax0i7iJcN9q++MmWmPDeeFGjva1lR+7r+8&#10;hXhaPr0uBjPcvPFJPu5l+73zjbXX4/7xAZRQL//hv/azszAzc/g9k4+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mEmxQAAANwAAAAPAAAAAAAAAAAAAAAAAJgCAABkcnMv&#10;ZG93bnJldi54bWxQSwUGAAAAAAQABAD1AAAAigMAAAAA&#10;" fillcolor="#ffff9d" stroked="f"/>
                  <v:rect id="Rectangle 486" o:spid="_x0000_s1631" style="position:absolute;left:6670;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sZMAA&#10;AADcAAAADwAAAGRycy9kb3ducmV2LnhtbERPTYvCMBC9C/6HMIIX0VQPIrWxiOyCR1cXvY7N2NY2&#10;k9JE0/33m8PCHh/vO8sH04o39a62rGC5SEAQF1bXXCr4vnzONyCcR9bYWiYFP+Qg341HGabaBv6i&#10;99mXIoawS1FB5X2XSumKigy6he2II/ewvUEfYV9K3WOI4aaVqyRZS4M1x4YKOzpUVDTnl1FQ4ynM&#10;Pjamud6H4ngJtnzewkmp6WTYb0F4Gvy/+M991ArWSVwbz8Qj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KFsZMAAAADcAAAADwAAAAAAAAAAAAAAAACYAgAAZHJzL2Rvd25y&#10;ZXYueG1sUEsFBgAAAAAEAAQA9QAAAIUDAAAAAA==&#10;" fillcolor="#ffff9b" stroked="f"/>
                  <v:rect id="Rectangle 487" o:spid="_x0000_s1632" style="position:absolute;left:667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n5CMUA&#10;AADcAAAADwAAAGRycy9kb3ducmV2LnhtbESPW0sDMRSE34X+h3AKvrWJRYrdNi1iUcQ+SG/vh+R0&#10;d3Vzsm6yF/+9KRR8HGbmG2a1GVwlOmpC6VnDw1SBIDbelpxrOB1fJ08gQkS2WHkmDb8UYLMe3a0w&#10;s77nPXWHmIsE4ZChhiLGOpMymIIchqmviZN38Y3DmGSTS9tgn+CukjOl5tJhyWmhwJpeCjLfh9Zp&#10;UOrDvHVfvdltzz+f7Wzblo9Dq/X9eHhegog0xP/wrf1uNczVAq5n0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fkIxQAAANwAAAAPAAAAAAAAAAAAAAAAAJgCAABkcnMv&#10;ZG93bnJldi54bWxQSwUGAAAAAAQABAD1AAAAigMAAAAA&#10;" fillcolor="#ff9" stroked="f"/>
                  <v:rect id="Rectangle 488" o:spid="_x0000_s1633" style="position:absolute;left:667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OO28IA&#10;AADcAAAADwAAAGRycy9kb3ducmV2LnhtbERPu2rDMBTdC/kHcQNZSiM7Q3DdKCEESkI7+YG7Xqxb&#10;29S6ciUlcf++GgodD+e9O8xmFDdyfrCsIF0nIIhbqwfuFNTV61MGwgdkjaNlUvBDHg77xcMOc23v&#10;XNCtDJ2IIexzVNCHMOVS+rYng35tJ+LIfVpnMEToOqkd3mO4GeUmSbbS4MCxoceJTj21X+XVKMhY&#10;JulzUxffH+78eH3vquatrJRaLefjC4hAc/gX/7kvWsE2jfPj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g47bwgAAANwAAAAPAAAAAAAAAAAAAAAAAJgCAABkcnMvZG93&#10;bnJldi54bWxQSwUGAAAAAAQABAD1AAAAhwMAAAAA&#10;" fillcolor="#ffff97" stroked="f"/>
                  <v:rect id="Rectangle 489" o:spid="_x0000_s1634" style="position:absolute;left:6678;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rTBsYA&#10;AADcAAAADwAAAGRycy9kb3ducmV2LnhtbESPQWvCQBSE7wX/w/IEL6XZxENaUlcRQVCshaqH5vbI&#10;vibB7NuQXZP477tCocdhZr5hFqvRNKKnztWWFSRRDIK4sLrmUsHlvH15A+E8ssbGMim4k4PVcvK0&#10;wEzbgb+oP/lSBAi7DBVU3reZlK6oyKCLbEscvB/bGfRBdqXUHQ4Bbho5j+NUGqw5LFTY0qai4nq6&#10;GQXu9XDffODtkOz4mD+n3+1+/MyVmk3H9TsIT6P/D/+1d1pBmiTwOB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rTBsYAAADcAAAADwAAAAAAAAAAAAAAAACYAgAAZHJz&#10;L2Rvd25yZXYueG1sUEsFBgAAAAAEAAQA9QAAAIsDAAAAAA==&#10;" fillcolor="#ffff95" stroked="f"/>
                  <v:rect id="Rectangle 490" o:spid="_x0000_s1635" style="position:absolute;left:668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xG28UA&#10;AADcAAAADwAAAGRycy9kb3ducmV2LnhtbESPQWsCMRSE74X+h/AKXopm9bCUdaNIRfRSwW0v3h6b&#10;Z3bp5mVNoq7/vhGEHoeZ+YYpl4PtxJV8aB0rmE4yEMS10y0bBT/fm/EHiBCRNXaOScGdAiwXry8l&#10;Ftrd+EDXKhqRIBwKVNDE2BdShrohi2HieuLknZy3GJP0RmqPtwS3nZxlWS4ttpwWGuzps6H6t7pY&#10;BZe9qTbH/OvgyVTr/f3M7+vVVqnR27Cag4g0xP/ws73TCvLpDB5n0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7EbbxQAAANwAAAAPAAAAAAAAAAAAAAAAAJgCAABkcnMv&#10;ZG93bnJldi54bWxQSwUGAAAAAAQABAD1AAAAigMAAAAA&#10;" fillcolor="#ffff93" stroked="f"/>
                  <v:rect id="Rectangle 491" o:spid="_x0000_s1636" style="position:absolute;left:668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eIsYA&#10;AADcAAAADwAAAGRycy9kb3ducmV2LnhtbESPzWrDMBCE74W8g9hAb43spjXBiWKchppSesnPAyzW&#10;xjaxVsZSHLtPXxUKPQ4z8w2zyUbTioF611hWEC8iEMSl1Q1XCs6n96cVCOeRNbaWScFEDrLt7GGD&#10;qbZ3PtBw9JUIEHYpKqi971IpXVmTQbewHXHwLrY36IPsK6l7vAe4aeVzFCXSYMNhocaO3moqr8eb&#10;UaBfaSj2Pv76LK7jLr+9TN/ToVHqcT7maxCeRv8f/mt/aAVJvIT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ueIsYAAADcAAAADwAAAAAAAAAAAAAAAACYAgAAZHJz&#10;L2Rvd25yZXYueG1sUEsFBgAAAAAEAAQA9QAAAIsDAAAAAA==&#10;" fillcolor="#ffff91" stroked="f"/>
                  <v:rect id="Rectangle 492" o:spid="_x0000_s1637" style="position:absolute;left:6686;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dzCsQA&#10;AADcAAAADwAAAGRycy9kb3ducmV2LnhtbESPQWsCMRSE7wX/Q3hCbzWxFKlbo0ihYHsRdS/eHpvn&#10;JnTzsk2ibv99Iwg9DjPzDbNYDb4TF4rJBdYwnSgQxE0wjlsN9eHj6RVEysgGu8Ck4ZcSrJajhwVW&#10;Jlx5R5d9bkWBcKpQg825r6RMjSWPaRJ64uKdQvSYi4ytNBGvBe47+azUTHp0XBYs9vRuqfnen72G&#10;09Yef5yKn+v5/PhVu62SeVdr/Tge1m8gMg35P3xvb4yG2fQFbmfK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ncwrEAAAA3AAAAA8AAAAAAAAAAAAAAAAAmAIAAGRycy9k&#10;b3ducmV2LnhtbFBLBQYAAAAABAAEAPUAAACJAwAAAAA=&#10;" fillcolor="#ffff8f" stroked="f"/>
                  <v:rect id="Rectangle 493" o:spid="_x0000_s1638" style="position:absolute;left:668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C58IA&#10;AADcAAAADwAAAGRycy9kb3ducmV2LnhtbESPQYvCMBSE7wv+h/AEb2uqsiLVKKIsePBi3b0/k9c2&#10;2LyUJlvrv98sLHgcZuYbZrMbXCN66oL1rGA2zUAQa28sVwq+rp/vKxAhIhtsPJOCJwXYbUdvG8yN&#10;f/CF+iJWIkE45KigjrHNpQy6Jodh6lvi5JW+cxiT7CppOnwkuGvkPMuW0qHltFBjS4ea9L34cQps&#10;+72geXG7lNoeb648677oz0pNxsN+DSLSEF/h//bJKFjOPuDvTDo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5wLnwgAAANwAAAAPAAAAAAAAAAAAAAAAAJgCAABkcnMvZG93&#10;bnJldi54bWxQSwUGAAAAAAQABAD1AAAAhwMAAAAA&#10;" fillcolor="#ffff8d" stroked="f"/>
                  <v:rect id="Rectangle 494" o:spid="_x0000_s1639" style="position:absolute;left:669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cs/cQA&#10;AADcAAAADwAAAGRycy9kb3ducmV2LnhtbESPzWrDMBCE74W+g9hCb43sQt3gRgmhwTTX/JDzxtra&#10;JtbKlbaJm6ePCoUeh5n5hpktRterM4XYeTaQTzJQxLW3HTcG9rvqaQoqCrLF3jMZ+KEIi/n93QxL&#10;6y+8ofNWGpUgHEs00IoMpdaxbslhnPiBOHmfPjiUJEOjbcBLgrteP2dZoR12nBZaHOi9pfq0/XYG&#10;qteq3kxf5CqrL/txOMbrKuQ7Yx4fxuUbKKFR/sN/7bU1UOQF/J5JR0DP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3LP3EAAAA3AAAAA8AAAAAAAAAAAAAAAAAmAIAAGRycy9k&#10;b3ducmV2LnhtbFBLBQYAAAAABAAEAPUAAACJAwAAAAA=&#10;" fillcolor="#ffff8b" stroked="f"/>
                  <v:rect id="Rectangle 495" o:spid="_x0000_s1640" style="position:absolute;left:669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G4cYA&#10;AADcAAAADwAAAGRycy9kb3ducmV2LnhtbESPQWvCQBSE70L/w/IKvekmFtMQXUULhR7E2rQI3h7Z&#10;ZxLNvg3ZrcZ/7xYEj8PMfMPMFr1pxJk6V1tWEI8iEMSF1TWXCn5/PoYpCOeRNTaWScGVHCzmT4MZ&#10;Ztpe+JvOuS9FgLDLUEHlfZtJ6YqKDLqRbYmDd7CdQR9kV0rd4SXATSPHUZRIgzWHhQpbeq+oOOV/&#10;RsE62R9Wm3gyKV/tcpvzMV3tvlKlXp775RSEp94/wvf2p1aQxG/wfyYc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G4cYAAADcAAAADwAAAAAAAAAAAAAAAACYAgAAZHJz&#10;L2Rvd25yZXYueG1sUEsFBgAAAAAEAAQA9QAAAIsDAAAAAA==&#10;" fillcolor="#ffff89" stroked="f"/>
                  <v:rect id="Rectangle 496" o:spid="_x0000_s1641" style="position:absolute;left:669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WnL8A&#10;AADcAAAADwAAAGRycy9kb3ducmV2LnhtbERPzYrCMBC+C75DGMGLaOqKZalGEcFVPIirPsDQjGmx&#10;mZQman17cxA8fnz/82VrK/GgxpeOFYxHCQji3OmSjYLLeTP8BeEDssbKMSl4kYflotuZY6bdk//p&#10;cQpGxBD2GSooQqgzKX1ekEU/cjVx5K6usRgibIzUDT5juK3kT5Kk0mLJsaHAmtYF5bfT3Sq47svL&#10;Hw5oO63OzphVPjke5ESpfq9dzUAEasNX/HHvtIJ0HNfGM/EI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PxacvwAAANwAAAAPAAAAAAAAAAAAAAAAAJgCAABkcnMvZG93bnJl&#10;di54bWxQSwUGAAAAAAQABAD1AAAAhAMAAAAA&#10;" fillcolor="#ffff86" stroked="f"/>
                  <v:rect id="Rectangle 497" o:spid="_x0000_s1642" style="position:absolute;left:670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9d8MA&#10;AADcAAAADwAAAGRycy9kb3ducmV2LnhtbESPQWsCMRSE74L/ITyhF9GsUra6NYq0tHrV6v2xeW6W&#10;Ji/LJuq2v94IgsdhZr5hFqvOWXGhNtSeFUzGGQji0uuaKwWHn6/RDESIyBqtZ1LwRwFWy35vgYX2&#10;V97RZR8rkSAcClRgYmwKKUNpyGEY+4Y4eSffOoxJtpXULV4T3Fk5zbJcOqw5LRhs6MNQ+bs/OwX2&#10;/P3Z2fzVDP8P603+ZuZ0nEalXgbd+h1EpC4+w4/2VivIJ3O4n0lH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x9d8MAAADcAAAADwAAAAAAAAAAAAAAAACYAgAAZHJzL2Rv&#10;d25yZXYueG1sUEsFBgAAAAAEAAQA9QAAAIgDAAAAAA==&#10;" fillcolor="#ffff84" stroked="f"/>
                  <v:rect id="Rectangle 498" o:spid="_x0000_s1643" style="position:absolute;left:670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vhcMA&#10;AADcAAAADwAAAGRycy9kb3ducmV2LnhtbERPW2vCMBR+F/Yfwhn4NtMFFekaZQwGguimDrfHQ3N6&#10;weakNLHWf28eBj5+fPdsNdhG9NT52rGG10kCgjh3puZSw8/x82UBwgdkg41j0nAjD6vl0yjD1Lgr&#10;76k/hFLEEPYpaqhCaFMpfV6RRT9xLXHkCtdZDBF2pTQdXmO4baRKkrm0WHNsqLClj4ry8+FiNfTf&#10;cjNTJ7U53XL1W5x35utvutV6/Dy8v4EINISH+N+9NhrmKs6PZ+IR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vhcMAAADcAAAADwAAAAAAAAAAAAAAAACYAgAAZHJzL2Rv&#10;d25yZXYueG1sUEsFBgAAAAAEAAQA9QAAAIgDAAAAAA==&#10;" fillcolor="#ffff81" stroked="f"/>
                  <v:rect id="Rectangle 499" o:spid="_x0000_s1644" style="position:absolute;left:670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IksMA&#10;AADcAAAADwAAAGRycy9kb3ducmV2LnhtbESPS2sCMRSF9wX/Q7hCdzWji7GORhGhILhofeD6MrlO&#10;hpncDEnqTPvrG0Ho8nAeH2e1GWwr7uRD7VjBdJKBIC6drrlScDl/vL2DCBFZY+uYFPxQgM169LLC&#10;Qruej3Q/xUqkEQ4FKjAxdoWUoTRkMUxcR5y8m/MWY5K+ktpjn8ZtK2dZlkuLNSeCwY52hsrm9G0T&#10;5ND8GpObeVe2N3/Vi6/ms++Veh0P2yWISEP8Dz/be60gn03hcSYd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IksMAAADcAAAADwAAAAAAAAAAAAAAAACYAgAAZHJzL2Rv&#10;d25yZXYueG1sUEsFBgAAAAAEAAQA9QAAAIgDAAAAAA==&#10;" fillcolor="#ffff7f" stroked="f"/>
                  <v:rect id="Rectangle 500" o:spid="_x0000_s1645" style="position:absolute;left:6712;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NabMUA&#10;AADcAAAADwAAAGRycy9kb3ducmV2LnhtbESPQWvCQBSE70L/w/IKvemmEWJJ3QQbEIRCxTS010f2&#10;NQnNvk2zq6b/3hUEj8PMfMOs88n04kSj6ywreF5EIIhrqztuFFSf2/kLCOeRNfaWScE/Ocizh9ka&#10;U23PfKBT6RsRIOxSVNB6P6RSurolg25hB+Lg/djRoA9ybKQe8RzgppdxFCXSYMdhocWBipbq3/Jo&#10;FHxXuwG/6G318b6Pl5tkWfxNZaHU0+O0eQXhafL38K290wqSOIbrmXAEZH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1psxQAAANwAAAAPAAAAAAAAAAAAAAAAAJgCAABkcnMv&#10;ZG93bnJldi54bWxQSwUGAAAAAAQABAD1AAAAigMAAAAA&#10;" fillcolor="#ffff7d" stroked="f"/>
                  <v:rect id="Rectangle 501" o:spid="_x0000_s1646" style="position:absolute;left:671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mbsMA&#10;AADcAAAADwAAAGRycy9kb3ducmV2LnhtbESPT2sCMRTE7wW/Q3iCt5pVQcpqFBEERSj1z8HjI3lu&#10;FjcvSxJ17advCoUeh5n5DTNfdq4RDwqx9qxgNCxAEGtvaq4UnE+b9w8QMSEbbDyTghdFWC56b3Ms&#10;jX/ygR7HVIkM4ViiAptSW0oZtSWHcehb4uxdfXCYsgyVNAGfGe4aOS6KqXRYc16w2NLakr4d707B&#10;bX+hsLa20V5/jw6Mn6vdFyk16HerGYhEXfoP/7W3RsF0PIHfM/kIy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CmbsMAAADcAAAADwAAAAAAAAAAAAAAAACYAgAAZHJzL2Rv&#10;d25yZXYueG1sUEsFBgAAAAAEAAQA9QAAAIgDAAAAAA==&#10;" fillcolor="#ffff7b" stroked="f"/>
                  <v:rect id="Rectangle 502" o:spid="_x0000_s1647" style="position:absolute;left:671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mwm8cA&#10;AADcAAAADwAAAGRycy9kb3ducmV2LnhtbESPQWvCQBSE7wX/w/KEXopuKiqSukpbaBEKFWNEentk&#10;n0kw+zbd3Wr8965Q8DjMzDfMfNmZRpzI+dqygudhAoK4sLrmUkG+/RjMQPiArLGxTAou5GG56D3M&#10;MdX2zBs6ZaEUEcI+RQVVCG0qpS8qMuiHtiWO3sE6gyFKV0rt8BzhppGjJJlKgzXHhQpbeq+oOGZ/&#10;RsH3jp7G+e/qbY35+nMy2bsf030p9djvXl9ABOrCPfzfXmkF09EYbmfi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ZsJvHAAAA3AAAAA8AAAAAAAAAAAAAAAAAmAIAAGRy&#10;cy9kb3ducmV2LnhtbFBLBQYAAAAABAAEAPUAAACMAwAAAAA=&#10;" fillcolor="#ffff79" stroked="f"/>
                  <v:rect id="Rectangle 503" o:spid="_x0000_s1648" style="position:absolute;left:6720;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ChMUA&#10;AADcAAAADwAAAGRycy9kb3ducmV2LnhtbESPQWuDQBSE74H+h+UVeglxbUIkWDchWIQecokJtMeH&#10;+6pS9624W7X/vhsI5DjMzDdMdphNJ0YaXGtZwWsUgyCurG65VnC9FKsdCOeRNXaWScEfOTjsnxYZ&#10;ptpOfKax9LUIEHYpKmi871MpXdWQQRfZnjh433Yw6IMcaqkHnALcdHIdx4k02HJYaLCnvKHqp/w1&#10;Cj6X71Od55dTUeUnfSy/kn7eJEq9PM/HNxCeZv8I39sfWkGy3sLtTDgCcv8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FUKExQAAANwAAAAPAAAAAAAAAAAAAAAAAJgCAABkcnMv&#10;ZG93bnJldi54bWxQSwUGAAAAAAQABAD1AAAAigMAAAAA&#10;" fillcolor="#ff7" stroked="f"/>
                  <v:rect id="Rectangle 504" o:spid="_x0000_s1649" style="position:absolute;left:672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Ql/sYA&#10;AADcAAAADwAAAGRycy9kb3ducmV2LnhtbESPT2sCMRTE74V+h/AKvRTNqiXI1iiiLBWhh6rg9bF5&#10;+4duXpZNuq799EYQehxm5jfMYjXYRvTU+dqxhsk4AUGcO1NzqeF0zEZzED4gG2wck4YreVgtn58W&#10;mBp34W/qD6EUEcI+RQ1VCG0qpc8rsujHriWOXuE6iyHKrpSmw0uE20ZOk0RJizXHhQpb2lSU/xx+&#10;rYa86P+u2fb4nsm32efX3qlwLpTWry/D+gNEoCH8hx/tndGgpgr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Ql/sYAAADcAAAADwAAAAAAAAAAAAAAAACYAgAAZHJz&#10;L2Rvd25yZXYueG1sUEsFBgAAAAAEAAQA9QAAAIsDAAAAAA==&#10;" fillcolor="#ffff75" stroked="f"/>
                  <v:rect id="Rectangle 505" o:spid="_x0000_s1650" style="position:absolute;left:672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lKssYA&#10;AADcAAAADwAAAGRycy9kb3ducmV2LnhtbESPT2vCQBTE7wW/w/IEb3VTQSupq1RFyaEU/ANeH9nX&#10;ZDX7NmQ3Gv30bqHQ4zAzv2Fmi85W4kqNN44VvA0TEMS504YLBcfD5nUKwgdkjZVjUnAnD4t572WG&#10;qXY33tF1HwoRIexTVFCGUKdS+rwki37oauLo/bjGYoiyKaRu8BbhtpKjJJlIi4bjQok1rUrKL/vW&#10;KmhP3/Jk2myZf2XbsTbr8/i4eig16HefHyACdeE//NfOtILJ6B1+z8Qj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lKssYAAADcAAAADwAAAAAAAAAAAAAAAACYAgAAZHJz&#10;L2Rvd25yZXYueG1sUEsFBgAAAAAEAAQA9QAAAIsDAAAAAA==&#10;" fillcolor="#ffff73" stroked="f"/>
                  <v:rect id="Rectangle 506" o:spid="_x0000_s1651" style="position:absolute;left:672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R/sEA&#10;AADcAAAADwAAAGRycy9kb3ducmV2LnhtbERPz2vCMBS+D/wfwhN2m6kVSqlGKRtFd5xunh/NW1tM&#10;XmqT2fa/Xw6DHT++37vDZI140OA7xwrWqwQEce10x42Cz0v1koPwAVmjcUwKZvJw2C+edlhoN/IH&#10;Pc6hETGEfYEK2hD6Qkpft2TRr1xPHLlvN1gMEQ6N1AOOMdwamSZJJi12HBta7Om1pfp2/rEK3o6m&#10;uufv422eN6a7lid74a9UqeflVG5BBJrCv/jPfdIKsjSujWfiEZ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Uf7BAAAA3AAAAA8AAAAAAAAAAAAAAAAAmAIAAGRycy9kb3du&#10;cmV2LnhtbFBLBQYAAAAABAAEAPUAAACGAwAAAAA=&#10;" fillcolor="#ffff70" stroked="f"/>
                  <v:rect id="Rectangle 507" o:spid="_x0000_s1652" style="position:absolute;left:673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8XK8UA&#10;AADcAAAADwAAAGRycy9kb3ducmV2LnhtbESPT2vCQBTE74LfYXlCb2ZjDqmNrmILpZ5aND3o7ZF9&#10;JsHs25Dd5s+37xYKHoeZ+Q2z3Y+mET11rrasYBXFIIgLq2suFXzn78s1COeRNTaWScFEDva7+WyL&#10;mbYDn6g/+1IECLsMFVTet5mUrqjIoItsSxy8m+0M+iC7UuoOhwA3jUziOJUGaw4LFbb0VlFxP/8Y&#10;Bf7KBnWuv4rn1Uefvp6m4+VzUuppMR42IDyN/hH+bx+1gjR5gb8z4Qj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rxcrxQAAANwAAAAPAAAAAAAAAAAAAAAAAJgCAABkcnMv&#10;ZG93bnJldi54bWxQSwUGAAAAAAQABAD1AAAAigMAAAAA&#10;" fillcolor="#ffff6e" stroked="f"/>
                  <v:rect id="Rectangle 508" o:spid="_x0000_s1653" style="position:absolute;left:673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T7qcEA&#10;AADcAAAADwAAAGRycy9kb3ducmV2LnhtbERPTYvCMBC9C/6HMAveNF1dinSNokLBBRGs4nloZtti&#10;M6lNrF1//eYgeHy878WqN7XoqHWVZQWfkwgEcW51xYWC8ykdz0E4j6yxtkwK/sjBajkcLDDR9sFH&#10;6jJfiBDCLkEFpfdNIqXLSzLoJrYhDtyvbQ36ANtC6hYfIdzUchpFsTRYcWgosaFtSfk1uxsFX5vi&#10;h6r0sH5eLynd4j115+6u1OijX3+D8NT7t/jl3mkF8SzMD2fC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U+6nBAAAA3AAAAA8AAAAAAAAAAAAAAAAAmAIAAGRycy9kb3du&#10;cmV2LnhtbFBLBQYAAAAABAAEAPUAAACGAwAAAAA=&#10;" fillcolor="#ffff6b" stroked="f"/>
                  <v:rect id="Rectangle 509" o:spid="_x0000_s1654" style="position:absolute;left:673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jiOscA&#10;AADcAAAADwAAAGRycy9kb3ducmV2LnhtbESPT2vCQBTE7wW/w/IKvRSzsZaoaVYRoSCFHvxXenxk&#10;n9lo9m3IbjX99q5Q6HGYmd8wxaK3jbhQ52vHCkZJCoK4dLrmSsF+9z6cgvABWWPjmBT8kofFfPBQ&#10;YK7dlTd02YZKRAj7HBWYENpcSl8asugT1xJH7+g6iyHKrpK6w2uE20a+pGkmLdYcFwy2tDJUnrc/&#10;VsHr1+6jf559t5vD5/rE6cmPJ2aq1NNjv3wDEagP/+G/9loryMYjuJ+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o4jrHAAAA3AAAAA8AAAAAAAAAAAAAAAAAmAIAAGRy&#10;cy9kb3ducmV2LnhtbFBLBQYAAAAABAAEAPUAAACMAwAAAAA=&#10;" fillcolor="#ffff69" stroked="f"/>
                  <v:rect id="Rectangle 510" o:spid="_x0000_s1655" style="position:absolute;left:674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MdsUA&#10;AADcAAAADwAAAGRycy9kb3ducmV2LnhtbESPQWvCQBSE74X+h+UVeim6aYRQoqsUwdJLLdEKHh/Z&#10;524w+zZktyb9925B8DjMzDfMYjW6VlyoD41nBa/TDARx7XXDRsHPfjN5AxEissbWMyn4owCr5ePD&#10;AkvtB67osotGJAiHEhXYGLtSylBbchimviNO3sn3DmOSvZG6xyHBXSvzLCukw4bTgsWO1pbq8+7X&#10;KfiuDl+bNh6Hlypfz/TWOGOLD6Wen8b3OYhIY7yHb+1PraCY5fB/Jh0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8x2xQAAANwAAAAPAAAAAAAAAAAAAAAAAJgCAABkcnMv&#10;ZG93bnJldi54bWxQSwUGAAAAAAQABAD1AAAAigMAAAAA&#10;" fillcolor="#ffff67" stroked="f"/>
                  <v:rect id="Rectangle 511" o:spid="_x0000_s1656" style="position:absolute;left:674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MZk8cA&#10;AADcAAAADwAAAGRycy9kb3ducmV2LnhtbESPQU/CQBSE7yb+h80z4SZbIUGpLIQAGokHEbx4e+k+&#10;u43dt033QSu/njUx8TiZmW8ys0Xva3WiNlaBDdwNM1DERbAVlwY+Dk+3D6CiIFusA5OBH4qwmF9f&#10;zTC3oeN3Ou2lVAnCMUcDTqTJtY6FI49xGBri5H2F1qMk2ZbattgluK/1KMsm2mPFacFhQytHxff+&#10;6A2strvufvoqb+dss362n04Ou/PUmMFNv3wEJdTLf/iv/WINTMZj+D2TjoCe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DGZPHAAAA3AAAAA8AAAAAAAAAAAAAAAAAmAIAAGRy&#10;cy9kb3ducmV2LnhtbFBLBQYAAAAABAAEAPUAAACMAwAAAAA=&#10;" fillcolor="#ffff65" stroked="f"/>
                  <v:rect id="Rectangle 512" o:spid="_x0000_s1657" style="position:absolute;left:674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CFsUA&#10;AADcAAAADwAAAGRycy9kb3ducmV2LnhtbESPT2vCQBTE70K/w/IK3nTTKNKmrlIE/+BNWyi9PbKv&#10;STD7Nu6uMfrpXUHwOMzMb5jpvDO1aMn5yrKCt2ECgji3uuJCwc/3cvAOwgdkjbVlUnAhD/PZS2+K&#10;mbZn3lG7D4WIEPYZKihDaDIpfV6SQT+0DXH0/q0zGKJ0hdQOzxFuapkmyUQarDgulNjQoqT8sD8Z&#10;BUfXbT/WRTgsfHpp81X6+6evI6X6r93XJ4hAXXiGH+2NVjAZjeF+Jh4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YYIWxQAAANwAAAAPAAAAAAAAAAAAAAAAAJgCAABkcnMv&#10;ZG93bnJldi54bWxQSwUGAAAAAAQABAD1AAAAigMAAAAA&#10;" fillcolor="#ffff63" stroked="f"/>
                  <v:rect id="Rectangle 513" o:spid="_x0000_s1658" style="position:absolute;left:675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DmBMUA&#10;AADcAAAADwAAAGRycy9kb3ducmV2LnhtbESPQWsCMRSE70L/Q3gFL6LZVlzsahQpVSoiqC30+tg8&#10;N4vJy7KJuv33TaHQ4zAz3zDzZeesuFEbas8KnkYZCOLS65orBZ8f6+EURIjIGq1nUvBNAZaLh94c&#10;C+3vfKTbKVYiQTgUqMDE2BRShtKQwzDyDXHyzr51GJNsK6lbvCe4s/I5y3LpsOa0YLChV0Pl5XR1&#10;CtaDzc6+HbbuZb/a17uv3Bt78Ur1H7vVDESkLv6H/9rvWkE+nsDvmXQE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OYExQAAANwAAAAPAAAAAAAAAAAAAAAAAJgCAABkcnMv&#10;ZG93bnJldi54bWxQSwUGAAAAAAQABAD1AAAAigMAAAAA&#10;" fillcolor="#ffff60" stroked="f"/>
                  <v:rect id="Rectangle 514" o:spid="_x0000_s1659" style="position:absolute;left:675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0SsUA&#10;AADcAAAADwAAAGRycy9kb3ducmV2LnhtbESP0WrCQBRE3wv9h+UWfKubWoiauoooBemDGu0HXLK3&#10;2WD2bsiuSerXu4WCj8PMnGEWq8HWoqPWV44VvI0TEMSF0xWXCr7Pn68zED4ga6wdk4Jf8rBaPj8t&#10;MNOu55y6UyhFhLDPUIEJocmk9IUhi37sGuLo/bjWYoiyLaVusY9wW8tJkqTSYsVxwWBDG0PF5XS1&#10;Cr7yan+59VNzvHZhfjsezrmWW6VGL8P6A0SgITzC/+2dVpC+p/B3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cnRKxQAAANwAAAAPAAAAAAAAAAAAAAAAAJgCAABkcnMv&#10;ZG93bnJldi54bWxQSwUGAAAAAAQABAD1AAAAigMAAAAA&#10;" fillcolor="#ffff5e" stroked="f"/>
                  <v:rect id="Rectangle 515" o:spid="_x0000_s1660" style="position:absolute;left:675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cXvcQA&#10;AADcAAAADwAAAGRycy9kb3ducmV2LnhtbESP3YrCMBSE7wXfIRxh7zTVhapdo4igLIjgH3t9tjnb&#10;VpuT0kTt+vRGELwcZuYbZjJrTCmuVLvCsoJ+LwJBnFpdcKbgeFh2RyCcR9ZYWiYF/+RgNm23Jpho&#10;e+MdXfc+EwHCLkEFufdVIqVLczLoerYiDt6frQ36IOtM6hpvAW5KOYiiWBosOCzkWNEip/S8vxgF&#10;69NPWhbby2qjB9V4tIp/77geKvXRaeZfIDw1/h1+tb+1gvhzC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HF73EAAAA3AAAAA8AAAAAAAAAAAAAAAAAmAIAAGRycy9k&#10;b3ducmV2LnhtbFBLBQYAAAAABAAEAPUAAACJAwAAAAA=&#10;" fillcolor="#ffff5b" stroked="f"/>
                  <v:rect id="Rectangle 516" o:spid="_x0000_s1661" style="position:absolute;left:676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W+KcIA&#10;AADcAAAADwAAAGRycy9kb3ducmV2LnhtbERP3WqDMBS+H+wdwhnsRto4B1KsUcaw0MIYrO0DnJpT&#10;Fc2JM5m1b79cDHb58f3n5WIGMdPkOssKXtYxCOLa6o4bBefTbrUB4TyyxsEyKbiTg7J4fMgx0/bG&#10;XzQffSNCCLsMFbTej5mUrm7JoFvbkThwVzsZ9AFOjdQT3kK4GWQSx6k02HFoaHGk95bq/vhjFEQH&#10;U31/XHhXV5Xp0yiJcO8+lXp+Wt62IDwt/l/8595rBelrWBvOhCM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Rb4pwgAAANwAAAAPAAAAAAAAAAAAAAAAAJgCAABkcnMvZG93&#10;bnJldi54bWxQSwUGAAAAAAQABAD1AAAAhwMAAAAA&#10;" fillcolor="#ffff59" stroked="f"/>
                  <v:rect id="Rectangle 517" o:spid="_x0000_s1662" style="position:absolute;left:6764;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ZggcQA&#10;AADcAAAADwAAAGRycy9kb3ducmV2LnhtbESP0WrCQBRE34X+w3ILfZG6UTHE6CpFkFafWusHXLLX&#10;bDB7N82uMf17VxB8HGbmDLNc97YWHbW+cqxgPEpAEBdOV1wqOP5u3zMQPiBrrB2Tgn/ysF69DJaY&#10;a3flH+oOoRQRwj5HBSaEJpfSF4Ys+pFriKN3cq3FEGVbSt3iNcJtLSdJkkqLFccFgw1tDBXnw8Uq&#10;CFlXTNLs21C93/1dzh19zrZDpd5e+48FiEB9eIYf7S+tIJ3O4X4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mYIHEAAAA3AAAAA8AAAAAAAAAAAAAAAAAmAIAAGRycy9k&#10;b3ducmV2LnhtbFBLBQYAAAAABAAEAPUAAACJAwAAAAA=&#10;" fillcolor="#ffff57" stroked="f"/>
                  <v:rect id="Rectangle 518" o:spid="_x0000_s1663" style="position:absolute;left:676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Ni8MA&#10;AADcAAAADwAAAGRycy9kb3ducmV2LnhtbERP3WrCMBS+F/YO4Qx2I5puDJFqLGMw6nbjqj7AsTm2&#10;xeakS2Lb7enNxcDLj+9/nY2mFT0531hW8DxPQBCXVjdcKTgePmZLED4ga2wtk4Jf8pBtHiZrTLUd&#10;uKB+HyoRQ9inqKAOoUul9GVNBv3cdsSRO1tnMEToKqkdDjHctPIlSRbSYMOxocaO3msqL/urUdAe&#10;fX44yTEvptfP7c/f9+C+dpVST4/j2wpEoDHcxf/urVaweI3z4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ANi8MAAADcAAAADwAAAAAAAAAAAAAAAACYAgAAZHJzL2Rv&#10;d25yZXYueG1sUEsFBgAAAAAEAAQA9QAAAIgDAAAAAA==&#10;" fillcolor="#ff5" stroked="f"/>
                  <v:rect id="Rectangle 519" o:spid="_x0000_s1664" style="position:absolute;left:676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jcgMQA&#10;AADcAAAADwAAAGRycy9kb3ducmV2LnhtbESPQYvCMBSE74L/ITxhL7Kmioh0jaKCoiyC2xW8Pppn&#10;U2xeShO1++83guBxmJlvmNmitZW4U+NLxwqGgwQEce50yYWC0+/mcwrCB2SNlWNS8EceFvNuZ4ap&#10;dg/+oXsWChEh7FNUYEKoUyl9bsiiH7iaOHoX11gMUTaF1A0+ItxWcpQkE2mx5LhgsKa1ofya3awC&#10;yo6706Y/3Z7Xy5v5Xh3c/rxySn302uUXiEBteIdf7Z1WMBkP4XkmH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o3IDEAAAA3AAAAA8AAAAAAAAAAAAAAAAAmAIAAGRycy9k&#10;b3ducmV2LnhtbFBLBQYAAAAABAAEAPUAAACJAwAAAAA=&#10;" fillcolor="#ffff53" stroked="f"/>
                  <v:rect id="Rectangle 520" o:spid="_x0000_s1665" style="position:absolute;left:677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N7L8UA&#10;AADcAAAADwAAAGRycy9kb3ducmV2LnhtbESPS2vDMBCE74H+B7GF3hK5poTgRg6hUBwIPdQJIcfF&#10;Wj9aa2Us+fXvq0Khx2FmvmH2h9m0YqTeNZYVPG8iEMSF1Q1XCq6X9/UOhPPIGlvLpGAhB4f0YbXH&#10;RNuJP2nMfSUChF2CCmrvu0RKV9Rk0G1sRxy80vYGfZB9JXWPU4CbVsZRtJUGGw4LNXb0VlPxnQ9G&#10;wf38lV2y2zJ87K55dC/H42DzSqmnx/n4CsLT7P/Df+2TVrB9ieH3TDgC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83svxQAAANwAAAAPAAAAAAAAAAAAAAAAAJgCAABkcnMv&#10;ZG93bnJldi54bWxQSwUGAAAAAAQABAD1AAAAigMAAAAA&#10;" fillcolor="#ffff50" stroked="f"/>
                  <v:rect id="Rectangle 521" o:spid="_x0000_s1666" style="position:absolute;left:677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Q/MIA&#10;AADcAAAADwAAAGRycy9kb3ducmV2LnhtbESPQYvCMBSE7wv+h/AEb2u6rYh2jSKCoMfWhaW3R/O2&#10;Ldu8lCbW+u+NIHgcZuYbZrMbTSsG6l1jWcHXPAJBXFrdcKXg53L8XIFwHllja5kU3MnBbjv52GCq&#10;7Y0zGnJfiQBhl6KC2vsuldKVNRl0c9sRB+/P9gZ9kH0ldY+3ADetjKNoKQ02HBZq7OhQU/mfX42C&#10;uMjKc5LnbpFIn8n1UPzu40Kp2XTcf4PwNPp3+NU+aQXLRQLP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I5D8wgAAANwAAAAPAAAAAAAAAAAAAAAAAJgCAABkcnMvZG93&#10;bnJldi54bWxQSwUGAAAAAAQABAD1AAAAhwMAAAAA&#10;" fillcolor="#ffff4e" stroked="f"/>
                  <v:rect id="Rectangle 522" o:spid="_x0000_s1667" style="position:absolute;left:677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WjaMQA&#10;AADcAAAADwAAAGRycy9kb3ducmV2LnhtbESPQWvCQBSE7wX/w/IEb3WjhFCiq4ggSNFDNQreHtln&#10;Esy+XbLbGP99t1DocZiZb5jlejCt6KnzjWUFs2kCgri0uuFKQXHevX+A8AFZY2uZFLzIw3o1elti&#10;ru2Tv6g/hUpECPscFdQhuFxKX9Zk0E+tI47e3XYGQ5RdJXWHzwg3rZwnSSYNNhwXanS0ral8nL6N&#10;gsOx333e0uGRnYv71hWXK7riqtRkPGwWIAIN4T/8195rBVmawu+Ze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Fo2jEAAAA3AAAAA8AAAAAAAAAAAAAAAAAmAIAAGRycy9k&#10;b3ducmV2LnhtbFBLBQYAAAAABAAEAPUAAACJAwAAAAA=&#10;" fillcolor="#ffff4b" stroked="f"/>
                  <v:rect id="Rectangle 523" o:spid="_x0000_s1668" style="position:absolute;left:678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UvBMMA&#10;AADcAAAADwAAAGRycy9kb3ducmV2LnhtbESPT4vCMBTE74LfITzBm6aKFukaZVlY9OL6F7w+mrdt&#10;2ealbaLtfnsjCB6HmfkNs1x3phR3alxhWcFkHIEgTq0uOFNwOX+PFiCcR9ZYWiYF/+Rgver3lpho&#10;2/KR7iefiQBhl6CC3PsqkdKlORl0Y1sRB+/XNgZ9kE0mdYNtgJtSTqMolgYLDgs5VvSVU/p3uhkF&#10;9W5z/LFbd433RXt2B66rSVcrNRx0nx8gPHX+HX61t1pBPJv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UvBMMAAADcAAAADwAAAAAAAAAAAAAAAACYAgAAZHJzL2Rv&#10;d25yZXYueG1sUEsFBgAAAAAEAAQA9QAAAIgDAAAAAA==&#10;" fillcolor="#ffff49" stroked="f"/>
                  <v:rect id="Rectangle 524" o:spid="_x0000_s1669" style="position:absolute;left:6786;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wP8UA&#10;AADcAAAADwAAAGRycy9kb3ducmV2LnhtbESPQWvCQBSE7wX/w/IEb3VTqaFEVxFBrFIUYyHXR/aZ&#10;Dc2+DdlVY399t1DocZiZb5j5sreNuFHna8cKXsYJCOLS6ZorBZ/nzfMbCB+QNTaOScGDPCwXg6c5&#10;Ztrd+US3PFQiQthnqMCE0GZS+tKQRT92LXH0Lq6zGKLsKqk7vEe4beQkSVJpsea4YLCltaHyK79a&#10;Bd/T/Nhsi/1hV6yKw9lMtx+WC6VGw341AxGoD//hv/a7VpC+pvB7Jh4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dfA/xQAAANwAAAAPAAAAAAAAAAAAAAAAAJgCAABkcnMv&#10;ZG93bnJldi54bWxQSwUGAAAAAAQABAD1AAAAigMAAAAA&#10;" fillcolor="#ffff47" stroked="f"/>
                  <v:rect id="Rectangle 525" o:spid="_x0000_s1670" style="position:absolute;left:678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MpsMQA&#10;AADcAAAADwAAAGRycy9kb3ducmV2LnhtbESPT4vCMBTE78J+h/AWvGmqqLtU07Ks7iJ4EP8cPD6a&#10;Z1tsXmoTtX57Iwgeh5n5DTNLW1OJKzWutKxg0I9AEGdWl5wr2O/+et8gnEfWWFkmBXdykCYfnRnG&#10;2t54Q9etz0WAsItRQeF9HUvpsoIMur6tiYN3tI1BH2STS93gLcBNJYdRNJEGSw4LBdb0W1B22l6M&#10;gjEe5v+L3dkdVoO1vlRuvKK2Vqr72f5MQXhq/Tv8ai+1gsnoC55nwhG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jKbDEAAAA3AAAAA8AAAAAAAAAAAAAAAAAmAIAAGRycy9k&#10;b3ducmV2LnhtbFBLBQYAAAAABAAEAPUAAACJAwAAAAA=&#10;" fillcolor="#ffff45" stroked="f"/>
                  <v:rect id="Rectangle 526" o:spid="_x0000_s1671" style="position:absolute;left:679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EsIA&#10;AADcAAAADwAAAGRycy9kb3ducmV2LnhtbERPXWvCMBR9F/Yfwh34ZtOJuq0zigwUERTWDZ8vzV1b&#10;bW5CE7X6682D4OPhfE/nnWnEmVpfW1bwlqQgiAuray4V/P0uBx8gfEDW2FgmBVfyMJ+99KaYaXvh&#10;HzrnoRQxhH2GCqoQXCalLyoy6BPriCP3b1uDIcK2lLrFSww3jRym6UQarDk2VOjou6LimJ+MguHn&#10;3ux34xu/n1busNtuxvlq4ZTqv3aLLxCBuvAUP9xrrWAyimvjmXgE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i0ESwgAAANwAAAAPAAAAAAAAAAAAAAAAAJgCAABkcnMvZG93&#10;bnJldi54bWxQSwUGAAAAAAQABAD1AAAAhwMAAAAA&#10;" fillcolor="#ffff43" stroked="f"/>
                  <v:rect id="Rectangle 527" o:spid="_x0000_s1672" style="position:absolute;left:679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fq8cA&#10;AADcAAAADwAAAGRycy9kb3ducmV2LnhtbESP22rDMBBE3wv9B7GFvpRE6oWQOFZCLykNKS008Qcs&#10;1sYytVbGUhPHX18VAn0cZuYMky9714gDdaH2rOF2rEAQl97UXGkodq+jKYgQkQ02nknDiQIsF5cX&#10;OWbGH/mLDttYiQThkKEGG2ObSRlKSw7D2LfEydv7zmFMsquk6fCY4K6Rd0pNpMOa04LFlp4tld/b&#10;H6fh/XSzGp42L6Q+PtG+FWo13A9K6+ur/nEOIlIf/8Pn9tpomDzM4O9MO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636vHAAAA3AAAAA8AAAAAAAAAAAAAAAAAmAIAAGRy&#10;cy9kb3ducmV2LnhtbFBLBQYAAAAABAAEAPUAAACMAwAAAAA=&#10;" fillcolor="#ffff40" stroked="f"/>
                  <v:rect id="Rectangle 528" o:spid="_x0000_s1673" style="position:absolute;left:679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OX8AA&#10;AADcAAAADwAAAGRycy9kb3ducmV2LnhtbERPTYvCMBC9L/gfwgh7W1MFZa1GUUGQPWn14HFsxqba&#10;TGoTtf57cxD2+Hjf03lrK/GgxpeOFfR7CQji3OmSCwWH/frnF4QPyBorx6TgRR7ms87XFFPtnryj&#10;RxYKEUPYp6jAhFCnUvrckEXfczVx5M6usRgibAqpG3zGcFvJQZKMpMWSY4PBmlaG8mt2twqyP0Or&#10;ze2Eh/GpP77kx2K581ulvrvtYgIiUBv+xR/3RisYDeP8eCYeAT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JtOX8AAAADcAAAADwAAAAAAAAAAAAAAAACYAgAAZHJzL2Rvd25y&#10;ZXYueG1sUEsFBgAAAAAEAAQA9QAAAIUDAAAAAA==&#10;" fillcolor="#ffff3e" stroked="f"/>
                  <v:rect id="Rectangle 529" o:spid="_x0000_s1674" style="position:absolute;left:680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CT1cYA&#10;AADcAAAADwAAAGRycy9kb3ducmV2LnhtbESPT2vCQBTE74LfYXmF3nQTwaDRVaogeCn+qdgeH9ln&#10;Esy+Ddk1pv30riD0OMzMb5j5sjOVaKlxpWUF8TACQZxZXXKu4PS1GUxAOI+ssbJMCn7JwXLR780x&#10;1fbOB2qPPhcBwi5FBYX3dSqlywoy6Ia2Jg7exTYGfZBNLnWD9wA3lRxFUSINlhwWCqxpXVB2Pd6M&#10;gj+9/RyNJ7trslvtv6c/+3O8bs9Kvb91HzMQnjr/H361t1pBMo7heSY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CT1cYAAADcAAAADwAAAAAAAAAAAAAAAACYAgAAZHJz&#10;L2Rvd25yZXYueG1sUEsFBgAAAAAEAAQA9QAAAIsDAAAAAA==&#10;" fillcolor="#ffff3b" stroked="f"/>
                  <v:rect id="Rectangle 530" o:spid="_x0000_s1675" style="position:absolute;left:680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QNMYA&#10;AADcAAAADwAAAGRycy9kb3ducmV2LnhtbESPQUvDQBSE7wX/w/KE3tqNgQZNuy1VkIoH0Zi210f2&#10;NRuafRuyaxvz611B8DjMzDfMajPYVlyo941jBXfzBARx5XTDtYLy83l2D8IHZI2tY1LwTR4265vJ&#10;CnPtrvxBlyLUIkLY56jAhNDlUvrKkEU/dx1x9E6utxii7Gupe7xGuG1lmiSZtNhwXDDY0ZOh6lx8&#10;WQWv4zF7e9g9+uK9HI3bj+mhXByUmt4O2yWIQEP4D/+1X7SCbJHC75l4B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QNMYAAADcAAAADwAAAAAAAAAAAAAAAACYAgAAZHJz&#10;L2Rvd25yZXYueG1sUEsFBgAAAAAEAAQA9QAAAIsDAAAAAA==&#10;" fillcolor="#ffff39" stroked="f"/>
                  <v:rect id="Rectangle 531" o:spid="_x0000_s1676" style="position:absolute;left:6808;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sRTMcA&#10;AADcAAAADwAAAGRycy9kb3ducmV2LnhtbESPT2vCQBTE74LfYXlCL6Ib+ydodBXbUqjQg1HB6yP7&#10;3ASzb9Psqum37xYKHoeZ+Q2zWHW2FldqfeVYwWScgCAunK7YKDjsP0ZTED4ga6wdk4If8rBa9nsL&#10;zLS7cU7XXTAiQthnqKAMocmk9EVJFv3YNcTRO7nWYoiyNVK3eItwW8vHJEmlxYrjQokNvZVUnHcX&#10;q+ArGZrtrNDNMH9+v5y+X48m3xyVehh06zmIQF24h//bn1pB+vIEf2fi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rEUzHAAAA3AAAAA8AAAAAAAAAAAAAAAAAmAIAAGRy&#10;cy9kb3ducmV2LnhtbFBLBQYAAAAABAAEAPUAAACMAwAAAAA=&#10;" fillcolor="#ffff37" stroked="f"/>
                  <v:rect id="Rectangle 532" o:spid="_x0000_s1677" style="position:absolute;left:681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H7WcYA&#10;AADcAAAADwAAAGRycy9kb3ducmV2LnhtbESPQWvCQBSE74X+h+UVeim6sWjQ6CoqtPZo1YPHR/aZ&#10;hGTfxt2txv56tyD0OMzMN8xs0ZlGXMj5yrKCQT8BQZxbXXGh4LD/6I1B+ICssbFMCm7kYTF/fpph&#10;pu2Vv+myC4WIEPYZKihDaDMpfV6SQd+3LXH0TtYZDFG6QmqH1wg3jXxPklQarDgulNjSuqS83v0Y&#10;BfXqc7Ap9v7XnW+yfpvkx0m6HSr1+tItpyACdeE//Gh/aQXpaAh/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H7WcYAAADcAAAADwAAAAAAAAAAAAAAAACYAgAAZHJz&#10;L2Rvd25yZXYueG1sUEsFBgAAAAAEAAQA9QAAAIsDAAAAAA==&#10;" fillcolor="#ffff35" stroked="f"/>
                  <v:rect id="Rectangle 533" o:spid="_x0000_s1678" style="position:absolute;left:681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gyl8QA&#10;AADcAAAADwAAAGRycy9kb3ducmV2LnhtbESPQWvCQBSE7wX/w/IEb3WjJSJpNiJKwYsHY6EeX7Ov&#10;Sezu25BdY/rvu4WCx2FmvmHyzWiNGKj3rWMFi3kCgrhyuuVawfv57XkNwgdkjcYxKfghD5ti8pRj&#10;pt2dTzSUoRYRwj5DBU0IXSalrxqy6OeuI47el+sthij7Wuoe7xFujVwmyUpabDkuNNjRrqHqu7zZ&#10;SJHDQYeTuZTd/ngrP9Lry+f+qtRsOm5fQQQawyP83z5oBas0hb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IMpfEAAAA3AAAAA8AAAAAAAAAAAAAAAAAmAIAAGRycy9k&#10;b3ducmV2LnhtbFBLBQYAAAAABAAEAPUAAACJAwAAAAA=&#10;" fillcolor="#ff3" stroked="f"/>
                  <v:rect id="Rectangle 534" o:spid="_x0000_s1679" style="position:absolute;left:681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fnKcMA&#10;AADcAAAADwAAAGRycy9kb3ducmV2LnhtbESPwWrDMBBE74X8g9hCLyWRa6htnCghGEJ7rZtLbou1&#10;sU2tlZFU28nXV4VCj8PMvGF2h8UMYiLne8sKXjYJCOLG6p5bBefP07oA4QOyxsEyKbiRh8N+9bDD&#10;UtuZP2iqQysihH2JCroQxlJK33Rk0G/sSBy9q3UGQ5SuldrhHOFmkGmSZNJgz3Ghw5Gqjpqv+tso&#10;GHK/VJf5rZjre7gblz+ndiKlnh6X4xZEoCX8h//a71pB9prB75l4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fnKcMAAADcAAAADwAAAAAAAAAAAAAAAACYAgAAZHJzL2Rv&#10;d25yZXYueG1sUEsFBgAAAAAEAAQA9QAAAIgDAAAAAA==&#10;" fillcolor="#ffff30" stroked="f"/>
                  <v:rect id="Rectangle 535" o:spid="_x0000_s1680" style="position:absolute;left:682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AWMYA&#10;AADcAAAADwAAAGRycy9kb3ducmV2LnhtbESPW2vCQBSE3wv+h+UIvtWNglZSV/GC4EOleKHQt9Ps&#10;MYlmz8bsNsZ/7wqCj8PMfMOMp40pRE2Vyy0r6HUjEMSJ1TmnCg771fsIhPPIGgvLpOBGDqaT1tsY&#10;Y22vvKV651MRIOxiVJB5X8ZSuiQjg65rS+LgHW1l0AdZpVJXeA1wU8h+FA2lwZzDQoYlLTJKzrt/&#10;o+BLjy71JY+W/rTp9b//3O/8Jxko1Wk3s08Qnhr/Cj/ba61gOPiAx5lwBOTk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AWMYAAADcAAAADwAAAAAAAAAAAAAAAACYAgAAZHJz&#10;L2Rvd25yZXYueG1sUEsFBgAAAAAEAAQA9QAAAIsDAAAAAA==&#10;" fillcolor="#ffff2e" stroked="f"/>
                  <v:rect id="Rectangle 536" o:spid="_x0000_s1681" style="position:absolute;left:682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3cUA&#10;AADcAAAADwAAAGRycy9kb3ducmV2LnhtbERPz2vCMBS+C/sfwhvsIjPZUBnVKJtjqHjQdYPh7dG8&#10;tWXNS0mytv735jDY8eP7vVwPthEd+VA71vAwUSCIC2dqLjV8frzdP4EIEdlg45g0XCjAenUzWmJm&#10;XM/v1OWxFCmEQ4YaqhjbTMpQVGQxTFxLnLhv5y3GBH0pjcc+hdtGPio1lxZrTg0VtrSpqPjJf62G&#10;vN+PfXe+TO2Lej1tjyo/HL42Wt/dDs8LEJGG+C/+c++MhvksrU1n0h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8/dxQAAANwAAAAPAAAAAAAAAAAAAAAAAJgCAABkcnMv&#10;ZG93bnJldi54bWxQSwUGAAAAAAQABAD1AAAAigMAAAAA&#10;" fillcolor="#ffff2b" stroked="f"/>
                  <v:rect id="Rectangle 537" o:spid="_x0000_s1682" style="position:absolute;left:682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emMQA&#10;AADcAAAADwAAAGRycy9kb3ducmV2LnhtbESPT2sCMRTE74V+h/AK3mrWoqKrUVpBkEIP9Q9en5tn&#10;snTzsiRR12/fFAoeh5n5DTNfdq4RVwqx9qxg0C9AEFde12wU7Hfr1wmImJA1Np5JwZ0iLBfPT3Ms&#10;tb/xN123yYgM4ViiAptSW0oZK0sOY9+3xNk7++AwZRmM1AFvGe4a+VYUY+mw5rxgsaWVpepne3EK&#10;DsEORucPezLr/dF8DvnLHr1WqvfSvc9AJOrSI/zf3mgF49EU/s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v3pjEAAAA3AAAAA8AAAAAAAAAAAAAAAAAmAIAAGRycy9k&#10;b3ducmV2LnhtbFBLBQYAAAAABAAEAPUAAACJAwAAAAA=&#10;" fillcolor="#ffff29" stroked="f"/>
                  <v:rect id="Rectangle 538" o:spid="_x0000_s1683" style="position:absolute;left:6830;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oAEMIA&#10;AADcAAAADwAAAGRycy9kb3ducmV2LnhtbERPTYvCMBC9L/gfwgh7W1MXKVKNouLiHjxoVz0PzdgW&#10;m0ltoq3+enMQ9vh439N5Zypxp8aVlhUMBxEI4szqknMFh7+frzEI55E1VpZJwYMczGe9jykm2ra8&#10;p3vqcxFC2CWooPC+TqR0WUEG3cDWxIE728agD7DJpW6wDeGmkt9RFEuDJYeGAmtaFZRd0ptR4Oqj&#10;iUerTfkcp9fd8NQut+vbXqnPfreYgPDU+X/x2/2rFcRxmB/OhCM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gAQwgAAANwAAAAPAAAAAAAAAAAAAAAAAJgCAABkcnMvZG93&#10;bnJldi54bWxQSwUGAAAAAAQABAD1AAAAhwMAAAAA&#10;" fillcolor="#ffff27" stroked="f"/>
                  <v:rect id="Rectangle 539" o:spid="_x0000_s1684" style="position:absolute;left:683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4Hs8UA&#10;AADcAAAADwAAAGRycy9kb3ducmV2LnhtbESPQWvCQBSE70L/w/IEL6K7KqQlukopCgEPUqueH9ln&#10;Esy+TbOrJv++Wyj0OMzMN8xq09laPKj1lWMNs6kCQZw7U3Gh4fS1m7yB8AHZYO2YNPTkYbN+Gaww&#10;Ne7Jn/Q4hkJECPsUNZQhNKmUPi/Jop+6hjh6V9daDFG2hTQtPiPc1nKuVCItVhwXSmzoo6T8drxb&#10;DZdt9no4HfbX8+K7V/M+O9/GqtZ6NOzelyACdeE//NfOjIYkmcHvmXg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jgezxQAAANwAAAAPAAAAAAAAAAAAAAAAAJgCAABkcnMv&#10;ZG93bnJldi54bWxQSwUGAAAAAAQABAD1AAAAigMAAAAA&#10;" fillcolor="#ffff25" stroked="f"/>
                  <v:rect id="Rectangle 540" o:spid="_x0000_s1685" style="position:absolute;left:683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2M8QA&#10;AADcAAAADwAAAGRycy9kb3ducmV2LnhtbESPQYvCMBSE7wv+h/AEb5rqoe5Wo6ioeJFlq4jHR/Ns&#10;i81LaaJWf/1mQdjjMDPfMNN5aypxp8aVlhUMBxEI4szqknMFx8Om/wnCeWSNlWVS8CQH81nnY4qJ&#10;tg/+oXvqcxEg7BJUUHhfJ1K6rCCDbmBr4uBdbGPQB9nkUjf4CHBTyVEUxdJgyWGhwJpWBWXX9GYU&#10;ZHG1/F7uT6fbWZrxeh9tX6svo1Sv2y4mIDy1/j/8bu+0gjgewd+ZcAT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DtjPEAAAA3AAAAA8AAAAAAAAAAAAAAAAAmAIAAGRycy9k&#10;b3ducmV2LnhtbFBLBQYAAAAABAAEAPUAAACJAwAAAAA=&#10;" fillcolor="#ffff23" stroked="f"/>
                  <v:rect id="Rectangle 541" o:spid="_x0000_s1686" style="position:absolute;left:683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EL8QA&#10;AADcAAAADwAAAGRycy9kb3ducmV2LnhtbESPQWsCMRCF7wX/Q5hCbzVbi0tZjVKVUpFeqh48Tjfj&#10;ZnEzWZLorv/eCEKPjzfve/Om89424kI+1I4VvA0zEMSl0zVXCva7r9cPECEia2wck4IrBZjPBk9T&#10;LLTr+Jcu21iJBOFQoAITY1tIGUpDFsPQtcTJOzpvMSbpK6k9dgluGznKslxarDk1GGxpaag8bc82&#10;vfETvld0Mj7+Ha+jTbdY6PGhV+rluf+cgIjUx//jR3qtFeT5O9zHJAL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6BC/EAAAA3AAAAA8AAAAAAAAAAAAAAAAAmAIAAGRycy9k&#10;b3ducmV2LnhtbFBLBQYAAAAABAAEAPUAAACJAwAAAAA=&#10;" fillcolor="#ffff20" stroked="f"/>
                  <v:rect id="Rectangle 542" o:spid="_x0000_s1687" style="position:absolute;left:684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0pWcYA&#10;AADcAAAADwAAAGRycy9kb3ducmV2LnhtbESPT2sCMRTE7wW/Q3iCF9Gs2q6yGkWEoodetHrw9tg8&#10;94+blyVJdfvtm0Khx2FmfsOsNp1pxIOcrywrmIwTEMS51RUXCs6f76MFCB+QNTaWScE3edisey8r&#10;zLR98pEep1CICGGfoYIyhDaT0uclGfRj2xJH72adwRClK6R2+Ixw08hpkqTSYMVxocSWdiXl99OX&#10;UTC9HS5bvNZVOju/uflwXw8/8lqpQb/bLkEE6sJ/+K990ArS9BV+z8Qj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0pWcYAAADcAAAADwAAAAAAAAAAAAAAAACYAgAAZHJz&#10;L2Rvd25yZXYueG1sUEsFBgAAAAAEAAQA9QAAAIsDAAAAAA==&#10;" fillcolor="#ffff1e" stroked="f"/>
                  <v:rect id="Rectangle 543" o:spid="_x0000_s1688" style="position:absolute;left:684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xv8UA&#10;AADcAAAADwAAAGRycy9kb3ducmV2LnhtbESPT08CMRDF7yZ+h2ZMuBjo+oeFrBRCBKJXgQPHyXbc&#10;rm6ntS3s+u2tiYnHlzfv9+YtVoPtxIVCbB0ruJsUIIhrp1tuFBwPu/EcREzIGjvHpOCbIqyW11cL&#10;rLTr+Y0u+9SIDOFYoQKTkq+kjLUhi3HiPHH23l2wmLIMjdQB+wy3nbwvilJabDk3GPT0bKj+3J9t&#10;fmOzO30cZ943D7i9NS/9V3hcl0qNbob1E4hEQ/o//ku/agVlOYXfMZkA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qnG/xQAAANwAAAAPAAAAAAAAAAAAAAAAAJgCAABkcnMv&#10;ZG93bnJldi54bWxQSwUGAAAAAAQABAD1AAAAigMAAAAA&#10;" fillcolor="#ffff1b" stroked="f"/>
                  <v:rect id="Rectangle 544" o:spid="_x0000_s1689" style="position:absolute;left:684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dw8UA&#10;AADcAAAADwAAAGRycy9kb3ducmV2LnhtbESPQWvCQBSE7wX/w/KEXkQ3bSFKdJXSUOmliFHvz+wz&#10;CWbfhuwmxn/fFYQeh5n5hlltBlOLnlpXWVbwNotAEOdWV1woOB6+pwsQziNrrC2Tgjs52KxHLytM&#10;tL3xnvrMFyJA2CWooPS+SaR0eUkG3cw2xMG72NagD7ItpG7xFuCmlu9RFEuDFYeFEhv6Kim/Zp1R&#10;MGyz8ylN7/PDZNvtdh+/fTdJpVKv4+FzCcLT4P/Dz/aPVhDHMTzO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Ul3DxQAAANwAAAAPAAAAAAAAAAAAAAAAAJgCAABkcnMv&#10;ZG93bnJldi54bWxQSwUGAAAAAAQABAD1AAAAigMAAAAA&#10;" fillcolor="#ffff19" stroked="f"/>
                  <v:rect id="Rectangle 545" o:spid="_x0000_s1690" style="position:absolute;left:685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nKsMA&#10;AADcAAAADwAAAGRycy9kb3ducmV2LnhtbESPT2vCQBTE7wW/w/IEb3VjAmmJruJf6KGXWg8eH9ln&#10;Esy+F7Krxm/fLRR6HGbmN8xiNbhW3an3jbCB2TQBRVyKbbgycPo+vL6D8gHZYitMBp7kYbUcvSyw&#10;sPLgL7ofQ6UihH2BBuoQukJrX9bk0E+lI47eRXqHIcq+0rbHR4S7VqdJkmuHDceFGjva1lRejzdn&#10;YOOqrtyl4SaSXfafksk2zc7GTMbDeg4q0BD+w3/tD2sgz9/g90w8An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UnKsMAAADcAAAADwAAAAAAAAAAAAAAAACYAgAAZHJzL2Rv&#10;d25yZXYueG1sUEsFBgAAAAAEAAQA9QAAAIgDAAAAAA==&#10;" fillcolor="#ffff17" stroked="f"/>
                  <v:rect id="Rectangle 546" o:spid="_x0000_s1691" style="position:absolute;left:685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RqMAA&#10;AADcAAAADwAAAGRycy9kb3ducmV2LnhtbERPTYvCMBC9L/gfwgje1lSFItUooiyKeNAqeB2asS02&#10;k24Ta/335iB4fLzv+bIzlWipcaVlBaNhBII4s7rkXMHl/Pc7BeE8ssbKMil4kYPlovczx0TbJ5+o&#10;TX0uQgi7BBUU3teJlC4ryKAb2po4cDfbGPQBNrnUDT5DuKnkOIpiabDk0FBgTeuCsnv6MAqO583j&#10;evm30bEbrSatvm/37WGr1KDfrWYgPHX+K/64d1pBHIe14Uw4An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RqMAAAADcAAAADwAAAAAAAAAAAAAAAACYAgAAZHJzL2Rvd25y&#10;ZXYueG1sUEsFBgAAAAAEAAQA9QAAAIUDAAAAAA==&#10;" fillcolor="#ffff15" stroked="f"/>
                  <v:rect id="Rectangle 547" o:spid="_x0000_s1692" style="position:absolute;left:685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qpiMUA&#10;AADcAAAADwAAAGRycy9kb3ducmV2LnhtbESPQWvCQBSE74X+h+UJvTUbPSRt6ioSKfRQD0bb8yP7&#10;TILZt+nuVmN/vSsIPQ4z8w0zX46mFydyvrOsYJqkIIhrqztuFOx3788vIHxA1thbJgUX8rBcPD7M&#10;sdD2zFs6VaEREcK+QAVtCEMhpa9bMugTOxBH72CdwRCla6R2eI5w08tZmmbSYMdxocWBypbqY/Vr&#10;FHznVbly8pJ/bvHnqynzzVr+aaWeJuPqDUSgMfyH7+0PrSDLXuF2Jh4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CqmIxQAAANwAAAAPAAAAAAAAAAAAAAAAAJgCAABkcnMv&#10;ZG93bnJldi54bWxQSwUGAAAAAAQABAD1AAAAigMAAAAA&#10;" fillcolor="#ffff13" stroked="f"/>
                  <v:rect id="Rectangle 548" o:spid="_x0000_s1693" style="position:absolute;left:686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tmaMEA&#10;AADcAAAADwAAAGRycy9kb3ducmV2LnhtbERPzWrCQBC+F3yHZQRvdWMPSYmuUgTB6qGt+gDT7DQJ&#10;zc7G3VVjn75zKPT48f0vVoPr1JVCbD0bmE0zUMSVty3XBk7HzeMzqJiQLXaeycCdIqyWo4cFltbf&#10;+IOuh1QrCeFYooEmpb7UOlYNOYxT3xML9+WDwyQw1NoGvEm46/RTluXaYcvS0GBP64aq78PFGcjP&#10;l8Lvdz/Vuwvn/O2z6AebXo2ZjIeXOahEQ/oX/7m3VnyFzJczcgT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ZmjBAAAA3AAAAA8AAAAAAAAAAAAAAAAAmAIAAGRycy9kb3du&#10;cmV2LnhtbFBLBQYAAAAABAAEAPUAAACGAwAAAAA=&#10;" fillcolor="#ffff10" stroked="f"/>
                  <v:rect id="Rectangle 549" o:spid="_x0000_s1694" style="position:absolute;left:686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F798MA&#10;AADcAAAADwAAAGRycy9kb3ducmV2LnhtbESPQWsCMRSE74L/ITzBi2hWD9uyNYoKwvaorffn5rlZ&#10;unlZkuhu++sbodDjMDPfMOvtYFvxIB8axwqWiwwEceV0w7WCz4/j/BVEiMgaW8ek4JsCbDfj0RoL&#10;7Xo+0eMca5EgHApUYGLsCilDZchiWLiOOHk35y3GJH0ttcc+wW0rV1mWS4sNpwWDHR0MVV/nu02U&#10;n3527DAvr+9eXu63ypSX3V6p6WTYvYGINMT/8F+71ArylyU8z6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F798MAAADcAAAADwAAAAAAAAAAAAAAAACYAgAAZHJzL2Rv&#10;d25yZXYueG1sUEsFBgAAAAAEAAQA9QAAAIgDAAAAAA==&#10;" fillcolor="#ffff0e" stroked="f"/>
                  <v:rect id="Rectangle 550" o:spid="_x0000_s1695" style="position:absolute;left:686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LsYA&#10;AADcAAAADwAAAGRycy9kb3ducmV2LnhtbESPQWvCQBSE7wX/w/KEXkrdNKCW6CoiiEW8VCO0t0f2&#10;mQSzb9PsNq7/visUPA4z8w0zXwbTiJ46V1tW8DZKQBAXVtdcKsiPm9d3EM4ja2wsk4IbOVguBk9z&#10;zLS98if1B1+KCGGXoYLK+zaT0hUVGXQj2xJH72w7gz7KrpS6w2uEm0amSTKRBmuOCxW2tK6ouBx+&#10;jYKXsNvnY5me8lvYfvXj6c+3XO2Ueh6G1QyEp+Af4f/2h1YwmaZwPxOP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GLsYAAADcAAAADwAAAAAAAAAAAAAAAACYAgAAZHJz&#10;L2Rvd25yZXYueG1sUEsFBgAAAAAEAAQA9QAAAIsDAAAAAA==&#10;" fillcolor="#ffff0b" stroked="f"/>
                  <v:rect id="Rectangle 551" o:spid="_x0000_s1696" style="position:absolute;left:687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qbsUA&#10;AADcAAAADwAAAGRycy9kb3ducmV2LnhtbESPUUsDMRCE3wX/Q1jBN5trhbNcm5a2UFBBsFX7vFzW&#10;3Nlkc1zW9vTXG0HwcZiZb5j5cghenahPbWQD41EBiriOtmVn4PVlezMFlQTZoo9MBr4owXJxeTHH&#10;ysYz7+i0F6cyhFOFBhqRrtI61Q0FTKPYEWfvPfYBJcveadvjOcOD15OiKHXAlvNCgx1tGqqP+89g&#10;4Em+P8q3B/fsZTJd+7GLj4d1NOb6aljNQAkN8h/+a99bA+XdLfyeyUdAL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gSpuxQAAANwAAAAPAAAAAAAAAAAAAAAAAJgCAABkcnMv&#10;ZG93bnJldi54bWxQSwUGAAAAAAQABAD1AAAAigMAAAAA&#10;" fillcolor="#ffff09" stroked="f"/>
                  <v:rect id="Rectangle 552" o:spid="_x0000_s1697" style="position:absolute;left:6874;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x/uMYA&#10;AADcAAAADwAAAGRycy9kb3ducmV2LnhtbESPQWvCQBSE7wX/w/KEXoLZWCSVNKuIkNpTQVswx2f2&#10;NQlm34bsGtN/3y0Uehxm5hsm306mEyMNrrWsYBknIIgrq1uuFXx+FIs1COeRNXaWScE3OdhuZg85&#10;Ztre+UjjydciQNhlqKDxvs+kdFVDBl1se+LgfdnBoA9yqKUe8B7gppNPSZJKgy2HhQZ72jdUXU83&#10;o+B2eD33UXE5sCzeo9WxHPVYSqUe59PuBYSnyf+H/9pvWkH6vIL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x/uMYAAADcAAAADwAAAAAAAAAAAAAAAACYAgAAZHJz&#10;L2Rvd25yZXYueG1sUEsFBgAAAAAEAAQA9QAAAIsDAAAAAA==&#10;" fillcolor="#ffff07" stroked="f"/>
                  <v:rect id="Rectangle 553" o:spid="_x0000_s1698" style="position:absolute;left:687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anesQA&#10;AADcAAAADwAAAGRycy9kb3ducmV2LnhtbESPQWvCQBSE74L/YXlCb7pRqErqKlIQpFCkGu/P7DMb&#10;mn2bZtck9td3C4LHYWa+YVab3laipcaXjhVMJwkI4tzpkgsF2Wk3XoLwAVlj5ZgU3MnDZj0crDDV&#10;ruMvao+hEBHCPkUFJoQ6ldLnhiz6iauJo3d1jcUQZVNI3WAX4baSsySZS4slxwWDNb0byr+PN6vg&#10;dLjdTf2b/Vz8x/mzu1zbzu8OSr2M+u0biEB9eIYf7b1WMF+8wv+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Wp3rEAAAA3AAAAA8AAAAAAAAAAAAAAAAAmAIAAGRycy9k&#10;b3ducmV2LnhtbFBLBQYAAAAABAAEAPUAAACJAwAAAAA=&#10;" fillcolor="#ffff05" stroked="f"/>
                  <v:rect id="Rectangle 554" o:spid="_x0000_s1699" style="position:absolute;left:687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UFN8UA&#10;AADcAAAADwAAAGRycy9kb3ducmV2LnhtbESPQWvCQBSE74X+h+UVequbWkkluglSEMST1UL19sy+&#10;ZIPZtyG7xvjvu4VCj8PMfMMsi9G2YqDeN44VvE4SEMSl0w3XCr4O65c5CB+QNbaOScGdPBT548MS&#10;M+1u/EnDPtQiQthnqMCE0GVS+tKQRT9xHXH0KtdbDFH2tdQ93iLctnKaJKm02HBcMNjRh6Hysr9a&#10;Bd9vh9Nu2FZzc+7smLjT6jiraqWen8bVAkSgMfyH/9obrSB9T+H3TD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dQU3xQAAANwAAAAPAAAAAAAAAAAAAAAAAJgCAABkcnMv&#10;ZG93bnJldi54bWxQSwUGAAAAAAQABAD1AAAAigMAAAAA&#10;" fillcolor="#ffff03" stroked="f"/>
                  <v:rect id="Rectangle 555" o:spid="_x0000_s1700" style="position:absolute;left:688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RQMQA&#10;AADcAAAADwAAAGRycy9kb3ducmV2LnhtbESPS2/CMBCE70j9D9ZW4kYcKvFQikEFBOLIS22Pq3iJ&#10;Q+N1GhsI/76uhMRxNDPfaCaz1lbiSo0vHSvoJykI4tzpkgsFx8OqNwbhA7LGyjEpuJOH2fSlM8FM&#10;uxvv6LoPhYgQ9hkqMCHUmZQ+N2TRJ64mjt7JNRZDlE0hdYO3CLeVfEvTobRYclwwWNPCUP6zv1gF&#10;39uvz7mxW2oHA7/+3dil66dnpbqv7cc7iEBteIYf7Y1WMByN4P9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50UDEAAAA3AAAAA8AAAAAAAAAAAAAAAAAmAIAAGRycy9k&#10;b3ducmV2LnhtbFBLBQYAAAAABAAEAPUAAACJAwAAAAA=&#10;" fillcolor="yellow" stroked="f"/>
                  <v:rect id="Rectangle 556" o:spid="_x0000_s1701" style="position:absolute;left:688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wv8EA&#10;AADcAAAADwAAAGRycy9kb3ducmV2LnhtbERPy2oCMRTdC/2HcAvuakYXWkejiCIUN8VHi8vL5DoZ&#10;ndwMSapTv94sBJeH857OW1uLK/lQOVbQ72UgiAunKy4VHPbrj08QISJrrB2Tgn8KMJ+9daaYa3fj&#10;LV13sRQphEOOCkyMTS5lKAxZDD3XECfu5LzFmKAvpfZ4S+G2loMsG0qLFacGgw0tDRWX3Z9VwD+X&#10;kf1ebe5k/Hms2+MvjYNVqvveLiYgIrXxJX66v7SC4SitTWfSEZ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rcL/BAAAA3AAAAA8AAAAAAAAAAAAAAAAAmAIAAGRycy9kb3du&#10;cmV2LnhtbFBLBQYAAAAABAAEAPUAAACGAwAAAAA=&#10;" fillcolor="#ffff02" stroked="f"/>
                  <v:rect id="Rectangle 557" o:spid="_x0000_s1702" style="position:absolute;left:688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utf8UA&#10;AADcAAAADwAAAGRycy9kb3ducmV2LnhtbESPT2vCQBTE7wW/w/KE3urGHqymriKFQCkUqcb7M/vM&#10;hmbfptnNH/vpuwXB4zAzv2HW29HWoqfWV44VzGcJCOLC6YpLBfkxe1qC8AFZY+2YFFzJw3YzeVhj&#10;qt3AX9QfQikihH2KCkwITSqlLwxZ9DPXEEfv4lqLIcq2lLrFIcJtLZ+TZCEtVhwXDDb0Zqj4PnRW&#10;wXHfXU3zm/+c/cfpczhf+sFne6Uep+PuFUSgMdzDt/a7VrB4WcH/mX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m61/xQAAANwAAAAPAAAAAAAAAAAAAAAAAJgCAABkcnMv&#10;ZG93bnJldi54bWxQSwUGAAAAAAQABAD1AAAAigMAAAAA&#10;" fillcolor="#ffff05" stroked="f"/>
                  <v:rect id="Rectangle 558" o:spid="_x0000_s1703" style="position:absolute;left:689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IJnL8A&#10;AADcAAAADwAAAGRycy9kb3ducmV2LnhtbERPy6rCMBDdC/5DGMGNaKqISDWKCFVXgt4LuhybsS02&#10;k9LEWv/eLASXh/NerltTioZqV1hWMB5FIIhTqwvOFPz/JcM5COeRNZaWScGbHKxX3c4SY21ffKLm&#10;7DMRQtjFqCD3voqldGlOBt3IVsSBu9vaoA+wzqSu8RXCTSknUTSTBgsODTlWtM0pfZyfRsFzv7tU&#10;g+S2Z5kcB9PTtdHNVSrV77WbBQhPrf+Jv+6DVjCbh/nhTDgCcv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sgmcvwAAANwAAAAPAAAAAAAAAAAAAAAAAJgCAABkcnMvZG93bnJl&#10;di54bWxQSwUGAAAAAAQABAD1AAAAhAMAAAAA&#10;" fillcolor="#ffff07" stroked="f"/>
                  <v:rect id="Rectangle 559" o:spid="_x0000_s1704" style="position:absolute;left:689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5CncQA&#10;AADcAAAADwAAAGRycy9kb3ducmV2LnhtbESPW2vCQBSE3wv+h+UIvohutFRCdBOk9uaj1+dD9phE&#10;s2dDdhvTf98tFHwcZuYbZpX1phYdta6yrGA2jUAQ51ZXXCg4Ht4nMQjnkTXWlknBDznI0sHTChNt&#10;77yjbu8LESDsElRQet8kUrq8JINuahvi4F1sa9AH2RZSt3gPcFPLeRQtpMGKw0KJDb2WlN/230bB&#10;+fnlAzfN22bLdd6drvG4rz7HSo2G/XoJwlPvH+H/9pdWsIhn8HcmHAG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eQp3EAAAA3AAAAA8AAAAAAAAAAAAAAAAAmAIAAGRycy9k&#10;b3ducmV2LnhtbFBLBQYAAAAABAAEAPUAAACJAwAAAAA=&#10;" fillcolor="#ffff0a" stroked="f"/>
                  <v:rect id="Rectangle 560" o:spid="_x0000_s1705" style="position:absolute;left:689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WvNcQA&#10;AADcAAAADwAAAGRycy9kb3ducmV2LnhtbESP3YrCMBSE7xd8h3CEvVtTvRCpRlnWH9Qbte4DHJpj&#10;2rU5KU3W1rc3guDlMDPfMLNFZytxo8aXjhUMBwkI4tzpko2C3/P6awLCB2SNlWNScCcPi3nvY4ap&#10;di2f6JYFIyKEfYoKihDqVEqfF2TRD1xNHL2LayyGKBsjdYNthNtKjpJkLC2WHBcKrOmnoPya/VsF&#10;G3O9OLPcHG2d71d/6227Wx6OSn32u+8piEBdeIdf7a1WMJ6M4Hk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FrzXEAAAA3AAAAA8AAAAAAAAAAAAAAAAAmAIAAGRycy9k&#10;b3ducmV2LnhtbFBLBQYAAAAABAAEAPUAAACJAwAAAAA=&#10;" fillcolor="#ffff0c" stroked="f"/>
                  <v:rect id="Rectangle 561" o:spid="_x0000_s1706" style="position:absolute;left:690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qIMcA&#10;AADcAAAADwAAAGRycy9kb3ducmV2LnhtbESPT2vCQBTE7wW/w/KE3uqmtv4hzSoitfVUMeqht0f2&#10;NQlm34bdjcZv3y0IPQ4z8xsmW/amERdyvras4HmUgCAurK65VHA8bJ7mIHxA1thYJgU38rBcDB4y&#10;TLW98p4ueShFhLBPUUEVQptK6YuKDPqRbYmj92OdwRClK6V2eI1w08hxkkylwZrjQoUtrSsqznln&#10;FHx/dbvT++yjXn2Oi0m/cdtbzq9KPQ771RuIQH34D9/bW61gOn+B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6iDHAAAA3AAAAA8AAAAAAAAAAAAAAAAAmAIAAGRy&#10;cy9kb3ducmV2LnhtbFBLBQYAAAAABAAEAPUAAACMAwAAAAA=&#10;" fillcolor="#ffff0f" stroked="f"/>
                  <v:rect id="Rectangle 562" o:spid="_x0000_s1707" style="position:absolute;left:690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KDzcQA&#10;AADcAAAADwAAAGRycy9kb3ducmV2LnhtbESPQWvCQBSE7wX/w/IKXkLdNC1pSF2lKGKvxkKuj+xr&#10;Esy+jdnVxH/vFgoeh5n5hlmuJ9OJKw2utazgdRGDIK6sbrlW8HPcvWQgnEfW2FkmBTdysF7NnpaY&#10;azvyga6Fr0WAsMtRQeN9n0vpqoYMuoXtiYP3aweDPsihlnrAMcBNJ5M4TqXBlsNCgz1tGqpOxcUo&#10;2JfJ8e0jS+hcbk+usFOU6CJSav48fX2C8DT5R/i//a0VpNk7/J0JR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Cg83EAAAA3AAAAA8AAAAAAAAAAAAAAAAAmAIAAGRycy9k&#10;b3ducmV2LnhtbFBLBQYAAAAABAAEAPUAAACJAwAAAAA=&#10;" fillcolor="#ff1" stroked="f"/>
                  <v:rect id="Rectangle 563" o:spid="_x0000_s1708" style="position:absolute;left:6909;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tFd8QA&#10;AADcAAAADwAAAGRycy9kb3ducmV2LnhtbESPQWvCQBSE74L/YXmF3nRTQSOpq0ik4KE9GLXnR/aZ&#10;BLNv4+5WY399tyB4HGbmG2ax6k0rruR8Y1nB2zgBQVxa3XCl4LD/GM1B+ICssbVMCu7kYbUcDhaY&#10;aXvjHV2LUIkIYZ+hgjqELpPSlzUZ9GPbEUfvZJ3BEKWrpHZ4i3DTykmSzKTBhuNCjR3lNZXn4sco&#10;+E6LfO3kPf3c4eVY5enXRv5qpV5f+vU7iEB9eIYf7a1WMJtP4f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LRXfEAAAA3AAAAA8AAAAAAAAAAAAAAAAAmAIAAGRycy9k&#10;b3ducmV2LnhtbFBLBQYAAAAABAAEAPUAAACJAwAAAAA=&#10;" fillcolor="#ffff13" stroked="f"/>
                  <v:rect id="Rectangle 564" o:spid="_x0000_s1709" style="position:absolute;left:691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Gu8QA&#10;AADcAAAADwAAAGRycy9kb3ducmV2LnhtbESPT4vCMBTE78J+h/CEvWnqLhTpNhVxERfx4D/w+mje&#10;tsXmpTax1m9vBMHjMDO/YdJZb2rRUesqywom4wgEcW51xYWC42E5moJwHlljbZkU3MnBLPsYpJho&#10;e+MddXtfiABhl6CC0vsmkdLlJRl0Y9sQB+/ftgZ9kG0hdYu3ADe1/IqiWBqsOCyU2NCipPy8vxoF&#10;28Pv9XS82GjbT+bfnT6v1t1mpdTnsJ//gPDU+3f41f7TCuJpDM8z4QjI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ABrvEAAAA3AAAAA8AAAAAAAAAAAAAAAAAmAIAAGRycy9k&#10;b3ducmV2LnhtbFBLBQYAAAAABAAEAPUAAACJAwAAAAA=&#10;" fillcolor="#ffff15" stroked="f"/>
                  <v:rect id="Rectangle 565" o:spid="_x0000_s1710" style="position:absolute;left:691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nB0MMA&#10;AADcAAAADwAAAGRycy9kb3ducmV2LnhtbESPT2vCQBTE7wW/w/IEb3VjAlaiq/gXeuil6sHjI/tM&#10;gtn3QnbV+O27hUKPw8z8hlmseteoB3W+FjYwGSegiAuxNZcGzqfD+wyUD8gWG2Ey8CIPq+XgbYG5&#10;lSd/0+MYShUh7HM0UIXQ5lr7oiKHfiwtcfSu0jkMUXalth0+I9w1Ok2SqXZYc1yosKVtRcXteHcG&#10;Nq5si10a7iLZdf8lmWzT7GLMaNiv56AC9eE//Nf+tAamsw/4PROP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nB0MMAAADcAAAADwAAAAAAAAAAAAAAAACYAgAAZHJzL2Rv&#10;d25yZXYueG1sUEsFBgAAAAAEAAQA9QAAAIgDAAAAAA==&#10;" fillcolor="#ffff17" stroked="f"/>
                  <v:rect id="Rectangle 566" o:spid="_x0000_s1711" style="position:absolute;left:691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QPJcEA&#10;AADcAAAADwAAAGRycy9kb3ducmV2LnhtbERPS27CMBDdI/UO1iB1Bw4sIkgxqKpUqBALfgeYxkMS&#10;iMfBNiHcHi+QWD69/2zRmVq05HxlWcFomIAgzq2uuFBwPPwOJiB8QNZYWyYFD/KwmH/0Zphpe+cd&#10;tftQiBjCPkMFZQhNJqXPSzLoh7YhjtzJOoMhQldI7fAew00tx0mSSoMVx4YSG/opKb/sb0bBdZO6&#10;6WPZFrvt+T/gqbpOk9Vaqc9+9/0FIlAX3uKX+08rSCdxbTwTj4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kDyXBAAAA3AAAAA8AAAAAAAAAAAAAAAAAmAIAAGRycy9kb3du&#10;cmV2LnhtbFBLBQYAAAAABAAEAPUAAACGAwAAAAA=&#10;" fillcolor="#ffff1a" stroked="f"/>
                  <v:rect id="Rectangle 567" o:spid="_x0000_s1712" style="position:absolute;left:692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8s7sQA&#10;AADcAAAADwAAAGRycy9kb3ducmV2LnhtbESPQWvCQBSE74X+h+UVvNWNHoKm2YgIYg8lqM0PeGZf&#10;k9Ds2yS7auyv7wqCx2FmvmHS1WhacaHBNZYVzKYRCOLS6oYrBcX39n0Bwnlkja1lUnAjB6vs9SXF&#10;RNsrH+hy9JUIEHYJKqi97xIpXVmTQTe1HXHwfuxg0Ac5VFIPeA1w08p5FMXSYMNhocaONjWVv8ez&#10;UbD/ynt9ynd/VJw6wkL3M9v0Sk3exvUHCE+jf4Yf7U+tIF4s4X4mHAG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fLO7EAAAA3AAAAA8AAAAAAAAAAAAAAAAAmAIAAGRycy9k&#10;b3ducmV2LnhtbFBLBQYAAAAABAAEAPUAAACJAwAAAAA=&#10;" fillcolor="#ffff1c" stroked="f"/>
                  <v:rect id="Rectangle 568" o:spid="_x0000_s1713" style="position:absolute;left:692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O+rsA&#10;AADcAAAADwAAAGRycy9kb3ducmV2LnhtbERPyQrCMBC9C/5DGMGbpgqKVqOoKHjx4HYfmumCzaQ0&#10;qa1/bw6Cx8fb19vOlOJNtSssK5iMIxDEidUFZwoe99NoAcJ5ZI2lZVLwIQfbTb+3xljblq/0vvlM&#10;hBB2MSrIva9iKV2Sk0E3thVx4FJbG/QB1pnUNbYh3JRyGkVzabDg0JBjRYecktetMQr4Iu/YlbZo&#10;eT97ah2lzbFJlRoOut0KhKfO/8U/91krmC/D/HAmHAG5+Q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5CTvq7AAAA3AAAAA8AAAAAAAAAAAAAAAAAmAIAAGRycy9kb3ducmV2Lnht&#10;bFBLBQYAAAAABAAEAPUAAACAAwAAAAA=&#10;" fillcolor="#ffff1f" stroked="f"/>
                  <v:rect id="Rectangle 569" o:spid="_x0000_s1714" style="position:absolute;left:692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TqZ8QA&#10;AADcAAAADwAAAGRycy9kb3ducmV2LnhtbESPQU/CQBSE7yb+h80z8SZbjCFaWAhiFK+CF2+P7qPb&#10;0n3bdJ9t+fcuCYnHycx8k1msRt+onrpYBTYwnWSgiItgKy4NfO/fH55BRUG22AQmA2eKsFre3iww&#10;t2HgL+p3UqoE4ZijASfS5lrHwpHHOAktcfKOofMoSXalth0OCe4b/ZhlM+2x4rTgsKWNo+K0+/UG&#10;1vXhdRDZbPuf/fBRuKe3OpPamPu7cT0HJTTKf/ja/rQGZi9TuJxJR0A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U6mfEAAAA3AAAAA8AAAAAAAAAAAAAAAAAmAIAAGRycy9k&#10;b3ducmV2LnhtbFBLBQYAAAAABAAEAPUAAACJAwAAAAA=&#10;" fillcolor="#ffff21" stroked="f"/>
                  <v:rect id="Rectangle 570" o:spid="_x0000_s1715" style="position:absolute;left:6931;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bGFMQA&#10;AADcAAAADwAAAGRycy9kb3ducmV2LnhtbESPQYvCMBSE74L/ITxhb5rqoWrXKCqueBFRF9njo3nb&#10;FpuX0kSt/nojCB6HmfmGmcwaU4or1a6wrKDfi0AQp1YXnCn4Pf50RyCcR9ZYWiYFd3Iwm7ZbE0y0&#10;vfGergefiQBhl6CC3PsqkdKlORl0PVsRB+/f1gZ9kHUmdY23ADelHERRLA0WHBZyrGiZU3o+XIyC&#10;NC4Xu8X2dLr8STNcbaP1Yzk2Sn11mvk3CE+N/4Tf7Y1WEI8H8DoTjoC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WxhTEAAAA3AAAAA8AAAAAAAAAAAAAAAAAmAIAAGRycy9k&#10;b3ducmV2LnhtbFBLBQYAAAAABAAEAPUAAACJAwAAAAA=&#10;" fillcolor="#ffff23" stroked="f"/>
                  <v:rect id="Rectangle 571" o:spid="_x0000_s1716" style="position:absolute;left:693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VMeMcA&#10;AADcAAAADwAAAGRycy9kb3ducmV2LnhtbESPS2vDMBCE74H8B7GFXkotJYGkdaOEUFow9BDy6nmx&#10;1g9irRxLTex/XxUKOQ4z8w2zXPe2EVfqfO1YwyRRIIhzZ2ouNRwPn88vIHxANtg4Jg0DeVivxqMl&#10;psbdeEfXfShFhLBPUUMVQptK6fOKLPrEtcTRK1xnMUTZldJ0eItw28ipUnNpsea4UGFL7xXl5/2P&#10;1fD9kS22x+1XcZpdBjUdstP5STVaPz70mzcQgfpwD/+3M6Nh/jqDv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FTHjHAAAA3AAAAA8AAAAAAAAAAAAAAAAAmAIAAGRy&#10;cy9kb3ducmV2LnhtbFBLBQYAAAAABAAEAPUAAACMAwAAAAA=&#10;" fillcolor="#ffff25" stroked="f"/>
                  <v:rect id="Rectangle 572" o:spid="_x0000_s1717" style="position:absolute;left:693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R2NMUA&#10;AADcAAAADwAAAGRycy9kb3ducmV2LnhtbESPQWvCQBSE7wX/w/KE3urGIsGmrmLFogcPGm3Pj+xr&#10;Esy+jdnVRH+9Kwg9DjPzDTOZdaYSF2pcaVnBcBCBIM6sLjlXcNh/v41BOI+ssbJMCq7kYDbtvUww&#10;0bblHV1Sn4sAYZeggsL7OpHSZQUZdANbEwfvzzYGfZBNLnWDbYCbSr5HUSwNlhwWCqxpUVB2TM9G&#10;gat/TDxarMrbOD1th7/t12Z53in12u/mnyA8df4//GyvtYL4YwS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VHY0xQAAANwAAAAPAAAAAAAAAAAAAAAAAJgCAABkcnMv&#10;ZG93bnJldi54bWxQSwUGAAAAAAQABAD1AAAAigMAAAAA&#10;" fillcolor="#ffff27" stroked="f"/>
                  <v:rect id="Rectangle 573" o:spid="_x0000_s1718" style="position:absolute;left:694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Qv8QA&#10;AADcAAAADwAAAGRycy9kb3ducmV2LnhtbESPzWrDMBCE74W+g9hCL6WRU3BI3CihFEIKveTv0ONi&#10;bS1TayWsreO+fRUI5DjMzDfMcj36Tg3UpzawgemkAEVcB9tyY+B03DzPQSVBttgFJgN/lGC9ur9b&#10;YmXDmfc0HKRRGcKpQgNOJFZap9qRxzQJkTh736H3KFn2jbY9njPcd/qlKGbaY8t5wWGkd0f1z+HX&#10;Gyi34vSTLnG3W3wOzk9DlPhlzOPD+PYKSmiUW/ja/rAGZosSLmfyEd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CEL/EAAAA3AAAAA8AAAAAAAAAAAAAAAAAmAIAAGRycy9k&#10;b3ducmV2LnhtbFBLBQYAAAAABAAEAPUAAACJAwAAAAA=&#10;" fillcolor="#ffff2a" stroked="f"/>
                  <v:rect id="Rectangle 574" o:spid="_x0000_s1719" style="position:absolute;left:694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2L/MMA&#10;AADcAAAADwAAAGRycy9kb3ducmV2LnhtbESPS4vCMBSF94L/IVzBnaa6KNoxigg+FoKMM+Asr82d&#10;tkxzU5JY6783woDLw3l8nMWqM7VoyfnKsoLJOAFBnFtdcaHg+2s7moHwAVljbZkUPMjDatnvLTDT&#10;9s6f1J5DIeII+wwVlCE0mZQ+L8mgH9uGOHq/1hkMUbpCaof3OG5qOU2SVBqsOBJKbGhTUv53vpkI&#10;2V6PP6dES1d3R3m1l4vbtXulhoNu/QEiUBfe4f/2QStI5ym8zs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2L/MMAAADcAAAADwAAAAAAAAAAAAAAAACYAgAAZHJzL2Rv&#10;d25yZXYueG1sUEsFBgAAAAAEAAQA9QAAAIgDAAAAAA==&#10;" fillcolor="#ffff2c" stroked="f"/>
                  <v:rect id="Rectangle 575" o:spid="_x0000_s1720" style="position:absolute;left:694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TbS8QA&#10;AADcAAAADwAAAGRycy9kb3ducmV2LnhtbESP0WoCMRRE3wv+Q7hC32pWH3TdGkXEQkUouPoBt5vr&#10;ZnFzEzZRt39vBKGPw8ycYRar3rbiRl1oHCsYjzIQxJXTDdcKTsevjxxEiMgaW8ek4I8CrJaDtwUW&#10;2t35QLcy1iJBOBSowMToCylDZchiGDlPnLyz6yzGJLta6g7vCW5bOcmyqbTYcFow6GljqLqUV6tg&#10;u48/x+t+nZfG/042Fe0Ou9wr9T7s158gIvXxP/xqf2sF0/kMnmfS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E20vEAAAA3AAAAA8AAAAAAAAAAAAAAAAAmAIAAGRycy9k&#10;b3ducmV2LnhtbFBLBQYAAAAABAAEAPUAAACJAwAAAAA=&#10;" fillcolor="#ffff2f" stroked="f"/>
                  <v:rect id="Rectangle 576" o:spid="_x0000_s1721" style="position:absolute;left:695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R1sAA&#10;AADcAAAADwAAAGRycy9kb3ducmV2LnhtbERPy4rCMBTdC/5DuMJsiqbjQrQaRWdw0J3P/aW5tsXm&#10;pjSZtvr1ZiG4PJz3YtWZUjRUu8Kygu9RDII4tbrgTMHlvB1OQTiPrLG0TAoe5GC17PcWmGjb8pGa&#10;k89ECGGXoILc+yqR0qU5GXQjWxEH7mZrgz7AOpO6xjaEm1KO43giDRYcGnKs6Cen9H76Nwp+Z39R&#10;c5bPyB7a6HBf+z1vrnulvgbdeg7CU+c/4rd7pxVMZmFtOB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CR1sAAAADcAAAADwAAAAAAAAAAAAAAAACYAgAAZHJzL2Rvd25y&#10;ZXYueG1sUEsFBgAAAAAEAAQA9QAAAIUDAAAAAA==&#10;" fillcolor="#ffff31" stroked="f"/>
                  <v:rect id="Rectangle 577" o:spid="_x0000_s1722" style="position:absolute;left:6953;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yCCMUA&#10;AADcAAAADwAAAGRycy9kb3ducmV2LnhtbESPQWvCQBSE74X+h+UVems2tVRMzBqKoeClB6Ogx2f2&#10;NYnNvg3ZNab/3hUKPQ4z8w2T5ZPpxEiDay0reI1iEMSV1S3XCva7z5cFCOeRNXaWScEvOchXjw8Z&#10;ptpeeUtj6WsRIOxSVNB436dSuqohgy6yPXHwvu1g0Ac51FIPeA1w08lZHM+lwZbDQoM9rRuqfsqL&#10;CRQ5brTfdseyL74u5eH9/HYqzko9P00fSxCeJv8f/mtvtIJ5ksD9TDg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IIIxQAAANwAAAAPAAAAAAAAAAAAAAAAAJgCAABkcnMv&#10;ZG93bnJldi54bWxQSwUGAAAAAAQABAD1AAAAigMAAAAA&#10;" fillcolor="#ff3" stroked="f"/>
                  <v:rect id="Rectangle 578" o:spid="_x0000_s1723" style="position:absolute;left:695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jd2sMA&#10;AADcAAAADwAAAGRycy9kb3ducmV2LnhtbERPPW/CMBDdK/EfrENiQcUBVbRJY1BBomWkwMB4iq9J&#10;lPic2gZCfz0ekDo+ve982ZtWXMj52rKC6SQBQVxYXXOp4HjYPL+B8AFZY2uZFNzIw3IxeMox0/bK&#10;33TZh1LEEPYZKqhC6DIpfVGRQT+xHXHkfqwzGCJ0pdQOrzHctHKWJHNpsObYUGFH64qKZn82CprV&#10;5/SrPPg/93uTzTgtTul896LUaNh/vIMI1Id/8cO91Qpekzg/no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jd2sMAAADcAAAADwAAAAAAAAAAAAAAAACYAgAAZHJzL2Rv&#10;d25yZXYueG1sUEsFBgAAAAAEAAQA9QAAAIgDAAAAAA==&#10;" fillcolor="#ffff35" stroked="f"/>
                  <v:rect id="Rectangle 579" o:spid="_x0000_s1724" style="position:absolute;left:695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cKIMYA&#10;AADcAAAADwAAAGRycy9kb3ducmV2LnhtbESPT2sCMRTE70K/Q3gFL6KJUqquRukfChZ66Krg9bF5&#10;Zhc3L9tN1O23N4WCx2FmfsMs152rxYXaUHnWMB4pEMSFNxVbDfvdx3AGIkRkg7Vn0vBLAdarh94S&#10;M+OvnNNlG61IEA4ZaihjbDIpQ1GSwzDyDXHyjr51GJNsrTQtXhPc1XKi1LN0WHFaKLGht5KK0/bs&#10;NHypgf2eF6YZ5E/v5+PP68Hmnwet+4/dywJEpC7ew//tjdEwVWP4O5OO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cKIMYAAADcAAAADwAAAAAAAAAAAAAAAACYAgAAZHJz&#10;L2Rvd25yZXYueG1sUEsFBgAAAAAEAAQA9QAAAIsDAAAAAA==&#10;" fillcolor="#ffff37" stroked="f"/>
                  <v:rect id="Rectangle 580" o:spid="_x0000_s1725" style="position:absolute;left:696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b5LcUA&#10;AADcAAAADwAAAGRycy9kb3ducmV2LnhtbESP0WrCQBRE3wX/YbmFvkjdxAeV6BpKRBAq2qZ+wCV7&#10;m4Rm74bsmsS/dwsFH4eZOcNs09E0oqfO1ZYVxPMIBHFhdc2lguv34W0NwnlkjY1lUnAnB+luOtli&#10;ou3AX9TnvhQBwi5BBZX3bSKlKyoy6Oa2JQ7ej+0M+iC7UuoOhwA3jVxE0VIarDksVNhSVlHxm9+M&#10;gvOFiv15rc3ss/zI4tNhlmctKfX6Mr5vQHga/TP83z5qBatoAX9nwhGQu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VvktxQAAANwAAAAPAAAAAAAAAAAAAAAAAJgCAABkcnMv&#10;ZG93bnJldi54bWxQSwUGAAAAAAQABAD1AAAAigMAAAAA&#10;" fillcolor="#ffff3a" stroked="f"/>
                  <v:rect id="Rectangle 581" o:spid="_x0000_s1726" style="position:absolute;left:696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kHhMUA&#10;AADcAAAADwAAAGRycy9kb3ducmV2LnhtbESPQWvCQBSE7wX/w/KE3sxGK7ZEV9FCS+2hpVY8P7PP&#10;JJh9u2Q3Gv31XUHocZiZb5jZojO1OFHjK8sKhkkKgji3uuJCwfb3bfACwgdkjbVlUnAhD4t572GG&#10;mbZn/qHTJhQiQthnqKAMwWVS+rwkgz6xjjh6B9sYDFE2hdQNniPc1HKUphNpsOK4UKKj15Ly46Y1&#10;Cj7XY/rafcvVerhvry2OXVi9O6Ue+91yCiJQF/7D9/aHVvCcPsHt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QeExQAAANwAAAAPAAAAAAAAAAAAAAAAAJgCAABkcnMv&#10;ZG93bnJldi54bWxQSwUGAAAAAAQABAD1AAAAigMAAAAA&#10;" fillcolor="#ffff3c" stroked="f"/>
                  <v:rect id="Rectangle 582" o:spid="_x0000_s1727" style="position:absolute;left:696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1KBsQA&#10;AADcAAAADwAAAGRycy9kb3ducmV2LnhtbESPQWvCQBSE74L/YXlCb7pR1GrqKmqreOilRsTjI/ua&#10;BLNvQ3Yb4793hYLHYWa+YRar1pSiodoVlhUMBxEI4tTqgjMFp2TXn4FwHlljaZkU3MnBatntLDDW&#10;9sY/1Bx9JgKEXYwKcu+rWEqX5mTQDWxFHLxfWxv0QdaZ1DXeAtyUchRFU2mw4LCQY0XbnNLr8c8o&#10;OPt9k8zmydf2U38z6ct4M9kclHrrtesPEJ5a/wr/tw9awXs0hueZc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NSgbEAAAA3AAAAA8AAAAAAAAAAAAAAAAAmAIAAGRycy9k&#10;b3ducmV2LnhtbFBLBQYAAAAABAAEAPUAAACJAwAAAAA=&#10;" fillcolor="#ffff3f" stroked="f"/>
                  <v:rect id="Rectangle 583" o:spid="_x0000_s1728" style="position:absolute;left:697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ukb8MA&#10;AADcAAAADwAAAGRycy9kb3ducmV2LnhtbESP3YrCMBCF7xd8hzCCN6KJwq5SjSKKy7IoovYBhmZs&#10;i82kNFG7b78RBC8P5+fjzJetrcSdGl861jAaKhDEmTMl5xrS83YwBeEDssHKMWn4Iw/LRedjjolx&#10;Dz7S/RRyEUfYJ6ihCKFOpPRZQRb90NXE0bu4xmKIssmlafARx20lx0p9SYslR0KBNa0Lyq6nm43c&#10;70N/R/tSXTf90a/apenW7pXWvW67moEI1IZ3+NX+MRom6hOeZ+IR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ukb8MAAADcAAAADwAAAAAAAAAAAAAAAACYAgAAZHJzL2Rv&#10;d25yZXYueG1sUEsFBgAAAAAEAAQA9QAAAIgDAAAAAA==&#10;" fillcolor="#ffff41" stroked="f"/>
                  <v:rect id="Rectangle 584" o:spid="_x0000_s1729" style="position:absolute;left:6975;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GpsUA&#10;AADcAAAADwAAAGRycy9kb3ducmV2LnhtbESP3WrCQBSE7wt9h+UUvKsbBX+auooIihQUjOL1IXtM&#10;otmzS3aNaZ++KxR6OczMN8xs0ZlatNT4yrKCQT8BQZxbXXGh4HRcv09B+ICssbZMCr7Jw2L++jLD&#10;VNsHH6jNQiEihH2KCsoQXCqlz0sy6PvWEUfvYhuDIcqmkLrBR4SbWg6TZCwNVhwXSnS0Kim/ZXej&#10;YPhxNuf96Icn94277ndfo2yzdEr13rrlJ4hAXfgP/7W3WsEkGcPz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08amxQAAANwAAAAPAAAAAAAAAAAAAAAAAJgCAABkcnMv&#10;ZG93bnJldi54bWxQSwUGAAAAAAQABAD1AAAAigMAAAAA&#10;" fillcolor="#ffff43" stroked="f"/>
                  <v:rect id="Rectangle 585" o:spid="_x0000_s1730" style="position:absolute;left:697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if7cUA&#10;AADcAAAADwAAAGRycy9kb3ducmV2LnhtbESPS2vDMBCE74X+B7GF3Bo5ATfBjWxK8yDgQ8njkONi&#10;bW1Ta+Vaiu38+yoQ6HGYmW+YVTaaRvTUudqygtk0AkFcWF1zqeB82r4uQTiPrLGxTApu5CBLn59W&#10;mGg78IH6oy9FgLBLUEHlfZtI6YqKDLqpbYmD9207gz7IrpS6wyHATSPnUfQmDdYcFips6bOi4ud4&#10;NQpivKx3m9Ovu+SzL31tXJzT2Co1eRk/3kF4Gv1/+NHeawWLaAH3M+EIy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J/txQAAANwAAAAPAAAAAAAAAAAAAAAAAJgCAABkcnMv&#10;ZG93bnJldi54bWxQSwUGAAAAAAQABAD1AAAAigMAAAAA&#10;" fillcolor="#ffff45" stroked="f"/>
                  <v:rect id="Rectangle 586" o:spid="_x0000_s1731" style="position:absolute;left:698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13i8IA&#10;AADcAAAADwAAAGRycy9kb3ducmV2LnhtbERPXWvCMBR9H/gfwhV803SCc1SjiCC6IYp10NdLc23K&#10;mpvSRO389eZB2OPhfM+Xna3FjVpfOVbwPkpAEBdOV1wq+Dlvhp8gfEDWWDsmBX/kYbnovc0x1e7O&#10;J7ploRQxhH2KCkwITSqlLwxZ9CPXEEfu4lqLIcK2lLrFewy3tRwnyYe0WHFsMNjQ2lDxm12tgsck&#10;O9bb/Pvwla/yw9lMtnvLuVKDfreagQjUhX/xy73TCqZJ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XeLwgAAANwAAAAPAAAAAAAAAAAAAAAAAJgCAABkcnMvZG93&#10;bnJldi54bWxQSwUGAAAAAAQABAD1AAAAhwMAAAAA&#10;" fillcolor="#ffff47" stroked="f"/>
                  <v:rect id="Rectangle 587" o:spid="_x0000_s1732" style="position:absolute;left:698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5K8MA&#10;AADcAAAADwAAAGRycy9kb3ducmV2LnhtbESPzWoCQRCE7wHfYWjBW5xVMMbVUUQQzCXgD0huzU67&#10;u7jTvcyMur59JhDwWFTVV9Ri1blG3cmHWtjAaJiBIi7E1lwaOB2375+gQkS22AiTgScFWC17bwvM&#10;rTx4T/dDLFWCcMjRQBVjm2sdioochqG0xMm7iHcYk/Slth4fCe4aPc6yD+2w5rRQYUubiorr4eYM&#10;FNKdbpNye/Yhsv6anuXn+yjGDPrdeg4qUhdf4f/2zhqYZjP4O5OO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r5K8MAAADcAAAADwAAAAAAAAAAAAAAAACYAgAAZHJzL2Rv&#10;d25yZXYueG1sUEsFBgAAAAAEAAQA9QAAAIgDAAAAAA==&#10;" fillcolor="#ffff4a" stroked="f"/>
                  <v:rect id="Rectangle 588" o:spid="_x0000_s1733" style="position:absolute;left:698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lDU8MA&#10;AADcAAAADwAAAGRycy9kb3ducmV2LnhtbERPy2oCMRTdF/yHcIXuasYKVUajqFQQuig+QN1dkutk&#10;cHIzTlKd9uubheDycN6TWesqcaMmlJ4V9HsZCGLtTcmFgv1u9TYCESKywcozKfilALNp52WCufF3&#10;3tBtGwuRQjjkqMDGWOdSBm3JYej5mjhxZ984jAk2hTQN3lO4q+R7ln1IhyWnBos1LS3py/bHKTie&#10;ysP6b7H4rizu9FV/ZdfB6FOp1247H4OI1Man+OFeGwXDfpqfzqQj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lDU8MAAADcAAAADwAAAAAAAAAAAAAAAACYAgAAZHJzL2Rv&#10;d25yZXYueG1sUEsFBgAAAAAEAAQA9QAAAIgDAAAAAA==&#10;" fillcolor="#ffff4c" stroked="f"/>
                  <v:rect id="Rectangle 589" o:spid="_x0000_s1734" style="position:absolute;left:699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wsUA&#10;AADcAAAADwAAAGRycy9kb3ducmV2LnhtbESP0WrCQBRE3wX/YblC33QTsTWkWUWEFlFKqukHXLK3&#10;2dDs3ZDdavr3bqHQx2FmzjDFdrSduNLgW8cK0kUCgrh2uuVGwUf1Ms9A+ICssXNMCn7Iw3YznRSY&#10;a3fjM10voRERwj5HBSaEPpfS14Ys+oXriaP36QaLIcqhkXrAW4TbTi6T5ElabDkuGOxpb6j+unxb&#10;BacVv63KvS4PWSmr98fj+Hoko9TDbNw9gwg0hv/wX/ugFazTFH7PxCM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6IbCxQAAANwAAAAPAAAAAAAAAAAAAAAAAJgCAABkcnMv&#10;ZG93bnJldi54bWxQSwUGAAAAAAQABAD1AAAAigMAAAAA&#10;" fillcolor="#ffff4f" stroked="f"/>
                  <v:rect id="Rectangle 590" o:spid="_x0000_s1735" style="position:absolute;left:699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F6LMMA&#10;AADcAAAADwAAAGRycy9kb3ducmV2LnhtbESPQWsCMRSE7wX/Q3gFbzVR0JatURZB1GNt7V4fm+dm&#10;6eZl3URd/30jCB6HmfmGmS9714gLdaH2rGE8UiCIS29qrjT8fK/fPkCEiGyw8UwabhRguRi8zDEz&#10;/spfdNnHSiQIhww12BjbTMpQWnIYRr4lTt7Rdw5jkl0lTYfXBHeNnCg1kw5rTgsWW1pZKv/2Z6dh&#10;etpwefi1G1WobXEspvlhh7nWw9c+/wQRqY/P8KO9NRrexxO4n0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F6LMMAAADcAAAADwAAAAAAAAAAAAAAAACYAgAAZHJzL2Rv&#10;d25yZXYueG1sUEsFBgAAAAAEAAQA9QAAAIgDAAAAAA==&#10;" fillcolor="#ffff51" stroked="f"/>
                  <v:rect id="Rectangle 591" o:spid="_x0000_s1736" style="position:absolute;left:6997;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TH7MUA&#10;AADcAAAADwAAAGRycy9kb3ducmV2LnhtbESPQWsCMRSE7wX/Q3iCF6lZLVhZjaKCRRGhXQWvj83r&#10;ZunmZdlEXf+9EYQeh5n5hpktWluJKzW+dKxgOEhAEOdOl1woOB037xMQPiBrrByTgjt5WMw7bzNM&#10;tbvxD12zUIgIYZ+iAhNCnUrpc0MW/cDVxNH7dY3FEGVTSN3gLcJtJUdJMpYWS44LBmtaG8r/sotV&#10;QNn39rTpT77O6+XF7FcHtzuvnFK9brucggjUhv/wq73VCj6HH/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pMfsxQAAANwAAAAPAAAAAAAAAAAAAAAAAJgCAABkcnMv&#10;ZG93bnJldi54bWxQSwUGAAAAAAQABAD1AAAAigMAAAAA&#10;" fillcolor="#ffff53" stroked="f"/>
                  <v:rect id="Rectangle 592" o:spid="_x0000_s1737" style="position:absolute;left:699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krCMUA&#10;AADcAAAADwAAAGRycy9kb3ducmV2LnhtbESP3WoCMRSE7wXfIRyhN1KzllLL1igiFK03/j7A6ea4&#10;u7g52SbRXX16IxS8HGbmG2Y8bU0lLuR8aVnBcJCAIM6sLjlXcNh/v36C8AFZY2WZFFzJw3TS7Ywx&#10;1bbhLV12IRcRwj5FBUUIdSqlzwoy6Ae2Jo7e0TqDIUqXS+2wiXBTybck+ZAGS44LBdY0Lyg77c5G&#10;QXXwi/2vbBfb/vln+XfbNG61zpV66bWzLxCB2vAM/7eXWsFo+A6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KSsIxQAAANwAAAAPAAAAAAAAAAAAAAAAAJgCAABkcnMv&#10;ZG93bnJldi54bWxQSwUGAAAAAAQABAD1AAAAigMAAAAA&#10;" fillcolor="#ff5" stroked="f"/>
                  <v:rect id="Rectangle 593" o:spid="_x0000_s1738" style="position:absolute;left:700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85ecMA&#10;AADcAAAADwAAAGRycy9kb3ducmV2LnhtbESP0YrCMBRE3wX/IVzBF1lTBbV0jSKCqPu06n7Apbnb&#10;FJub2sRa/94IC/s4zMwZZrnubCVaanzpWMFknIAgzp0uuVDwc9l9pCB8QNZYOSYFT/KwXvV7S8y0&#10;e/CJ2nMoRISwz1CBCaHOpPS5IYt+7Gri6P26xmKIsimkbvAR4baS0ySZS4slxwWDNW0N5dfz3SoI&#10;aZtP5+m3oerreLtfW9rPdiOlhoNu8wkiUBf+w3/tg1awmMzgfSYe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85ecMAAADcAAAADwAAAAAAAAAAAAAAAACYAgAAZHJzL2Rv&#10;d25yZXYueG1sUEsFBgAAAAAEAAQA9QAAAIgDAAAAAA==&#10;" fillcolor="#ffff57" stroked="f"/>
                  <v:rect id="Rectangle 594" o:spid="_x0000_s1739" style="position:absolute;left:700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U0VsUA&#10;AADcAAAADwAAAGRycy9kb3ducmV2LnhtbESPT2sCMRTE70K/Q3gFb5pV213ZGqW0WDx48B+eH5vX&#10;zeLmZUlS3X77Rih4HGbmN8xi1dtWXMmHxrGCyTgDQVw53XCt4HRcj+YgQkTW2DomBb8UYLV8Giyw&#10;1O7Ge7oeYi0ShEOJCkyMXSllqAxZDGPXESfv23mLMUlfS+3xluC2ldMsy6XFhtOCwY4+DFWXw49V&#10;cL5su5evYp+/znYzE5ptcfyceqWGz/37G4hIfXyE/9sbraCY5HA/k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dTRWxQAAANwAAAAPAAAAAAAAAAAAAAAAAJgCAABkcnMv&#10;ZG93bnJldi54bWxQSwUGAAAAAAQABAD1AAAAigMAAAAA&#10;" fillcolor="#ffff5a" stroked="f"/>
                  <v:rect id="Rectangle 595" o:spid="_x0000_s1740" style="position:absolute;left:700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eqwsYA&#10;AADcAAAADwAAAGRycy9kb3ducmV2LnhtbESP0WrCQBRE3wv9h+UWfKub+KCSugmlILQi1mg/4JK9&#10;ZoPZu2l2a6Jf3y0UfBxm5gyzKkbbigv1vnGsIJ0mIIgrpxuuFXwd189LED4ga2wdk4IreSjyx4cV&#10;ZtoNXNLlEGoRIewzVGBC6DIpfWXIop+6jjh6J9dbDFH2tdQ9DhFuWzlLkrm02HBcMNjRm6HqfPix&#10;CpbDtp59r+eb6vNjh+2+PO5Tc1Nq8jS+voAINIZ7+L/9rhUs0gX8nYlH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eqwsYAAADcAAAADwAAAAAAAAAAAAAAAACYAgAAZHJz&#10;L2Rvd25yZXYueG1sUEsFBgAAAAAEAAQA9QAAAIsDAAAAAA==&#10;" fillcolor="#ffff5c" stroked="f"/>
                  <v:rect id="Rectangle 596" o:spid="_x0000_s1741" style="position:absolute;left:701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SkMEA&#10;AADcAAAADwAAAGRycy9kb3ducmV2LnhtbERPTWvCQBC9C/0Pywi9iG6UYkvqKm1RFG+mPXicZsds&#10;NDsbslNN/333UPD4eN+LVe8bdaUu1oENTCcZKOIy2JorA1+fm/ELqCjIFpvAZOCXIqyWD4MF5jbc&#10;+EDXQiqVQjjmaMCJtLnWsXTkMU5CS5y4U+g8SoJdpW2HtxTuGz3Lsrn2WHNqcNjSh6PyUvx4A+tC&#10;wtP7ceu0He138Rwxk++5MY/D/u0VlFAvd/G/e2cNPE/T2nQmHQG9/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BEpDBAAAA3AAAAA8AAAAAAAAAAAAAAAAAmAIAAGRycy9kb3du&#10;cmV2LnhtbFBLBQYAAAAABAAEAPUAAACGAwAAAAA=&#10;" fillcolor="#ffff5f" stroked="f"/>
                  <v:rect id="Rectangle 597" o:spid="_x0000_s1742" style="position:absolute;left:701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rDscA&#10;AADcAAAADwAAAGRycy9kb3ducmV2LnhtbESPQWvCQBSE74X+h+UJvUizsQdtoqvYgLSHXqKF9via&#10;fSbB7NuYXWPsr3cFocdhZr5hFqvBNKKnztWWFUyiGARxYXXNpYKv3eb5FYTzyBoby6TgQg5Wy8eH&#10;BabanjmnfutLESDsUlRQed+mUrqiIoMusi1x8Pa2M+iD7EqpOzwHuGnkSxxPpcGaw0KFLWUVFYft&#10;yShYZ9/y/ff0U/RZQuPP499bkstcqafRsJ6D8DT4//C9/aEVzCYJ3M6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v6w7HAAAA3AAAAA8AAAAAAAAAAAAAAAAAmAIAAGRy&#10;cy9kb3ducmV2LnhtbFBLBQYAAAAABAAEAPUAAACMAwAAAAA=&#10;" fillcolor="#ffff61" stroked="f"/>
                  <v:rect id="Rectangle 598" o:spid="_x0000_s1743" style="position:absolute;left:7019;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dVcIA&#10;AADcAAAADwAAAGRycy9kb3ducmV2LnhtbERPz2vCMBS+D/wfwhO8rek6mFtnFCk4x27qYOz2aN7a&#10;YvNSk9hW/3pzGHj8+H4vVqNpRU/ON5YVPCUpCOLS6oYrBd+HzeMrCB+QNbaWScGFPKyWk4cF5toO&#10;vKN+HyoRQ9jnqKAOocul9GVNBn1iO+LI/VlnMEToKqkdDjHctDJL0xdpsOHYUGNHRU3lcX82Ck5u&#10;/HrbVuFY+OzSlx/Zz6++Pis1m47rdxCBxnAX/7s/tYJ5FufHM/EI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h1VwgAAANwAAAAPAAAAAAAAAAAAAAAAAJgCAABkcnMvZG93&#10;bnJldi54bWxQSwUGAAAAAAQABAD1AAAAhwMAAAAA&#10;" fillcolor="#ffff63" stroked="f"/>
                  <v:rect id="Rectangle 599" o:spid="_x0000_s1744" style="position:absolute;left:702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7P8cA&#10;AADcAAAADwAAAGRycy9kb3ducmV2LnhtbESPT0/CQBTE7yR+h80z4QZbOPCnshCDSjQeRPDi7aX7&#10;7DZ23zbdB618eteExONkZn6TWW16X6sztbEKbGAyzkARF8FWXBr4OD6NFqCiIFusA5OBH4qwWd8M&#10;Vpjb0PE7nQ9SqgThmKMBJ9LkWsfCkcc4Dg1x8r5C61GSbEttW+wS3Nd6mmUz7bHitOCwoa2j4vtw&#10;8ga2L/tuvnyVt0v2+LCzn06O+8vSmOFtf38HSqiX//C1/WwNzKcT+DuTjoB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luz/HAAAA3AAAAA8AAAAAAAAAAAAAAAAAmAIAAGRy&#10;cy9kb3ducmV2LnhtbFBLBQYAAAAABAAEAPUAAACMAwAAAAA=&#10;" fillcolor="#ffff65" stroked="f"/>
                  <v:rect id="Rectangle 600" o:spid="_x0000_s1745" style="position:absolute;left:702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NVNsUA&#10;AADcAAAADwAAAGRycy9kb3ducmV2LnhtbESPQWsCMRSE74L/ITyhF9GsW7CyNYoIll5aWavQ42Pz&#10;mizdvCyb1N3++6YgeBxm5htmvR1cI67UhdqzgsU8A0FceV2zUXD+OMxWIEJE1th4JgW/FGC7GY/W&#10;WGjfc0nXUzQiQTgUqMDG2BZShsqSwzD3LXHyvnznMCbZGak77BPcNTLPsqV0WHNasNjS3lL1ffpx&#10;Co7l5e3QxM9+Wub7R/1unLHLF6UeJsPuGUSkId7Dt/arVvCU5/B/Jh0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w1U2xQAAANwAAAAPAAAAAAAAAAAAAAAAAJgCAABkcnMv&#10;ZG93bnJldi54bWxQSwUGAAAAAAQABAD1AAAAigMAAAAA&#10;" fillcolor="#ffff67" stroked="f"/>
                  <v:rect id="Rectangle 601" o:spid="_x0000_s1746" style="position:absolute;left:702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2BMMA&#10;AADcAAAADwAAAGRycy9kb3ducmV2LnhtbESPQYvCMBSE74L/ITzBm6ZWdHe7RpGi6EGQdfX+aJ5t&#10;sXkpTbT135uFBY/DzHzDLFadqcSDGldaVjAZRyCIM6tLzhWcf7ejTxDOI2usLJOCJzlYLfu9BSba&#10;tvxDj5PPRYCwS1BB4X2dSOmyggy6sa2Jg3e1jUEfZJNL3WAb4KaScRTNpcGSw0KBNaUFZbfT3SiY&#10;Vvcs3qS746yl2e1Ac3/J0y+lhoNu/Q3CU+ff4f/2Xiv4iKfwdy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Q2BMMAAADcAAAADwAAAAAAAAAAAAAAAACYAgAAZHJzL2Rv&#10;d25yZXYueG1sUEsFBgAAAAAEAAQA9QAAAIgDAAAAAA==&#10;" fillcolor="#ffff6a" stroked="f"/>
                  <v:rect id="Rectangle 602" o:spid="_x0000_s1747" style="position:absolute;left:703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NPcUA&#10;AADcAAAADwAAAGRycy9kb3ducmV2LnhtbESPUWvCMBSF3wf7D+EO9jbTiejomoqMCkMZYt3eL821&#10;KTY3JYna/ftFGPh4OOd8h1MsR9uLC/nQOVbwOslAEDdOd9wq+D6sX95AhIissXdMCn4pwLJ8fCgw&#10;1+7Ke7rUsRUJwiFHBSbGIZcyNIYshokbiJN3dN5iTNK3Unu8Jrjt5TTL5tJix2nB4EAfhppTfbYK&#10;todz9bOpG1PPNqf1bl4tqi/vlXp+GlfvICKN8R7+b39qBYvpDG5n0hGQ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09xQAAANwAAAAPAAAAAAAAAAAAAAAAAJgCAABkcnMv&#10;ZG93bnJldi54bWxQSwUGAAAAAAQABAD1AAAAigMAAAAA&#10;" fillcolor="#ffff6c" stroked="f"/>
                  <v:rect id="Rectangle 603" o:spid="_x0000_s1748" style="position:absolute;left:703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9i8QA&#10;AADcAAAADwAAAGRycy9kb3ducmV2LnhtbESPW4vCMBSE3xf8D+EIvq2piheqUdwFWWFR8IK+Hppj&#10;W21OShO1/nsjCD4OM/MNM5nVphA3qlxuWUGnHYEgTqzOOVWw3y2+RyCcR9ZYWCYFD3Iwmza+Jhhr&#10;e+cN3bY+FQHCLkYFmfdlLKVLMjLo2rYkDt7JVgZ9kFUqdYX3ADeF7EbRQBrMOSxkWNJvRsllezUK&#10;5GbEx/4Olz+r1QFP68ffufzvKdVq1vMxCE+1/4Tf7aVWMOz24XUmHAE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y/YvEAAAA3AAAAA8AAAAAAAAAAAAAAAAAmAIAAGRycy9k&#10;b3ducmV2LnhtbFBLBQYAAAAABAAEAPUAAACJAwAAAAA=&#10;" fillcolor="#ffff6f" stroked="f"/>
                  <v:rect id="Rectangle 604" o:spid="_x0000_s1749" style="position:absolute;left:703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79MMA&#10;AADcAAAADwAAAGRycy9kb3ducmV2LnhtbESPwWrDMBBE74X8g9hAb41sU+ziRAnBEMghpdRp7ou1&#10;lUytlbGUxP37qlDocZiZN8xmN7tB3GgKvWcF+SoDQdx53bNR8HE+PL2ACBFZ4+CZFHxTgN128bDB&#10;Wvs7v9OtjUYkCIcaFdgYx1rK0FlyGFZ+JE7ep58cxiQnI/WE9wR3gyyyrJQOe04LFkdqLHVf7dUp&#10;8Jf23Ddv+rXYm+rZ5mxOcTRKPS7n/RpEpDn+h//aR62gKkr4PZOO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J79MMAAADcAAAADwAAAAAAAAAAAAAAAACYAgAAZHJzL2Rv&#10;d25yZXYueG1sUEsFBgAAAAAEAAQA9QAAAIgDAAAAAA==&#10;" fillcolor="#ffff71" stroked="f"/>
                  <v:rect id="Rectangle 605" o:spid="_x0000_s1750" style="position:absolute;left:7041;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hFL8YA&#10;AADcAAAADwAAAGRycy9kb3ducmV2LnhtbESPW2vCQBSE3wX/w3KEvtVNBS+krtJaWvIgghfw9ZA9&#10;TVazZ0N2o6m/3hUKPg4z8w0zX3a2EhdqvHGs4G2YgCDOnTZcKDjsv19nIHxA1lg5JgV/5GG56Pfm&#10;mGp35S1ddqEQEcI+RQVlCHUqpc9LsuiHriaO3q9rLIYom0LqBq8Rbis5SpKJtGg4LpRY06qk/Lxr&#10;rYL2uJFH02af+Tr7GWvzdRofVjelXgbdxzuIQF14hv/bmVYwHU3hcSYe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KhFL8YAAADcAAAADwAAAAAAAAAAAAAAAACYAgAAZHJz&#10;L2Rvd25yZXYueG1sUEsFBgAAAAAEAAQA9QAAAIsDAAAAAA==&#10;" fillcolor="#ffff73" stroked="f"/>
                  <v:rect id="Rectangle 606" o:spid="_x0000_s1751" style="position:absolute;left:704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bisQA&#10;AADcAAAADwAAAGRycy9kb3ducmV2LnhtbERPy2rCQBTdC/2H4Ra6kTrRSlrSTKRYQovgwii4vWRu&#10;HjRzJ2SmMfbrOwvB5eG8081kOjHS4FrLCpaLCARxaXXLtYLTMX9+A+E8ssbOMim4koNN9jBLMdH2&#10;wgcaC1+LEMIuQQWN930ipSsbMugWticOXGUHgz7AoZZ6wEsIN51cRVEsDbYcGhrsadtQ+VP8GgVl&#10;Nf5d88/jOpfzl6/9zsb+XMVKPT1OH+8gPE3+Lr65v7WC11VYG86EI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GG4rEAAAA3AAAAA8AAAAAAAAAAAAAAAAAmAIAAGRycy9k&#10;b3ducmV2LnhtbFBLBQYAAAAABAAEAPUAAACJAwAAAAA=&#10;" fillcolor="#ffff75" stroked="f"/>
                </v:group>
                <v:group id="Group 808" o:spid="_x0000_s1752" style="position:absolute;left:41471;top:4921;width:4458;height:1943" coordorigin="6531,775" coordsize="702,3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CtWcYAAADcAAAADwAAAGRycy9kb3ducmV2LnhtbESPT2vCQBTE74LfYXmC&#10;t7qJ4p9GVxFR6UEK1ULp7ZF9JsHs25Bdk/jtu0LB4zAzv2FWm86UoqHaFZYVxKMIBHFqdcGZgu/L&#10;4W0BwnlkjaVlUvAgB5t1v7fCRNuWv6g5+0wECLsEFeTeV4mULs3JoBvZijh4V1sb9EHWmdQ1tgFu&#10;SjmOopk0WHBYyLGiXU7p7Xw3Co4ttttJvG9Ot+vu8XuZfv6cYlJqOOi2SxCeOv8K/7c/tIL5+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AK1ZxgAAANwA&#10;AAAPAAAAAAAAAAAAAAAAAKoCAABkcnMvZG93bnJldi54bWxQSwUGAAAAAAQABAD6AAAAnQMAAAAA&#10;">
                  <v:rect id="Rectangle 608" o:spid="_x0000_s1753" style="position:absolute;left:704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4XMMA&#10;AADcAAAADwAAAGRycy9kb3ducmV2LnhtbERPTWuDQBC9B/IflinkEpo1EUyx2YhYAjl4iQm0x8Gd&#10;qtSdFXcbzb/vHgo5Pt73IZtNL+40us6ygu0mAkFcW91xo+B2Pb2+gXAeWWNvmRQ8yEF2XC4OmGo7&#10;8YXulW9ECGGXooLW+yGV0tUtGXQbOxAH7tuOBn2AYyP1iFMIN73cRVEiDXYcGlocqGip/ql+jYLP&#10;9cfUFMW1PNVFqfPqKxnmOFFq9TLn7yA8zf4p/neftYJ9HOaHM+EIyO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p4XMMAAADcAAAADwAAAAAAAAAAAAAAAACYAgAAZHJzL2Rv&#10;d25yZXYueG1sUEsFBgAAAAAEAAQA9QAAAIgDAAAAAA==&#10;" fillcolor="#ff7" stroked="f"/>
                  <v:rect id="Rectangle 609" o:spid="_x0000_s1754" style="position:absolute;left:704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JasIA&#10;AADcAAAADwAAAGRycy9kb3ducmV2LnhtbESP24rCMBRF3wX/IRxh3jStg7dqFBEUH0Tw8gGH5tgW&#10;m5PSxNr+vRkY8HGzL4u92rSmFA3VrrCsIB5FIIhTqwvOFNxv++EchPPIGkvLpKAjB5t1v7fCRNs3&#10;X6i5+kyEEXYJKsi9rxIpXZqTQTeyFXHwHrY26IOsM6lrfIdxU8pxFE2lwYIDIceKdjmlz+vLBMii&#10;28a+mZzObbfrDs85LvYXVOpn0G6XIDy1/hv+bx+1gtlvDH9nwhGQ6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8lqwgAAANwAAAAPAAAAAAAAAAAAAAAAAJgCAABkcnMvZG93&#10;bnJldi54bWxQSwUGAAAAAAQABAD1AAAAhwMAAAAA&#10;" fillcolor="#ffff7a" stroked="f"/>
                  <v:rect id="Rectangle 610" o:spid="_x0000_s1755" style="position:absolute;left:705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YWcQA&#10;AADcAAAADwAAAGRycy9kb3ducmV2LnhtbESPQWsCMRSE70L/Q3iF3jRbBbWrUYoglB6E2h56fGze&#10;blY3LyGJuvvvG6HgcZiZb5j1treduFKIrWMFr5MCBHHldMuNgp/v/XgJIiZkjZ1jUjBQhO3mabTG&#10;Ursbf9H1mBqRIRxLVGBS8qWUsTJkMU6cJ85e7YLFlGVopA54y3DbyWlRzKXFlvOCQU87Q9X5eLEK&#10;TrH2v6Femk//dhp2c1cPh5lU6uW5f1+BSNSnR/i//aEVLGZTuJ/JR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lWFnEAAAA3AAAAA8AAAAAAAAAAAAAAAAAmAIAAGRycy9k&#10;b3ducmV2LnhtbFBLBQYAAAAABAAEAPUAAACJAwAAAAA=&#10;" fillcolor="#ffff7c" stroked="f"/>
                  <v:rect id="Rectangle 611" o:spid="_x0000_s1756" style="position:absolute;left:705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kqPsMA&#10;AADcAAAADwAAAGRycy9kb3ducmV2LnhtbESPS2sCMRSF9wX/Q7iCu5qxgo/RKFIQhC7aqri+TK6T&#10;YSY3QxKdqb/eFApdHs7j46y3vW3EnXyoHCuYjDMQxIXTFZcKzqf96wJEiMgaG8ek4IcCbDeDlzXm&#10;2nX8TfdjLEUa4ZCjAhNjm0sZCkMWw9i1xMm7Om8xJulLqT12adw28i3LZtJixYlgsKV3Q0V9vNkE&#10;+agfxszMvC2aq7/o5Vf92XVKjYb9bgUiUh//w3/tg1Ywn07h90w6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kqPsMAAADcAAAADwAAAAAAAAAAAAAAAACYAgAAZHJzL2Rv&#10;d25yZXYueG1sUEsFBgAAAAAEAAQA9QAAAIgDAAAAAA==&#10;" fillcolor="#ffff7f" stroked="f"/>
                  <v:rect id="Rectangle 612" o:spid="_x0000_s1757" style="position:absolute;left:705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wxscA&#10;AADcAAAADwAAAGRycy9kb3ducmV2LnhtbESP3WrCQBSE7wu+w3KE3ummqVpJ3UgpFApSW62ol4fs&#10;yQ9mz4bsNsa3dwWhl8PMfMMslr2pRUetqywreBpHIIgzqysuFOx+P0ZzEM4ja6wtk4ILOVimg4cF&#10;JtqeeUPd1hciQNglqKD0vkmkdFlJBt3YNsTBy21r0AfZFlK3eA5wU8s4imbSYMVhocSG3kvKTts/&#10;o6D7katpvI9X+0sWH/LTWn8fJ19KPQ77t1cQnnr/H763P7WCl+cJ3M6EI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MMbHAAAA3AAAAA8AAAAAAAAAAAAAAAAAmAIAAGRy&#10;cy9kb3ducmV2LnhtbFBLBQYAAAAABAAEAPUAAACMAwAAAAA=&#10;" fillcolor="#ffff81" stroked="f"/>
                  <v:rect id="Rectangle 613" o:spid="_x0000_s1758" style="position:absolute;left:706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FTcUA&#10;AADcAAAADwAAAGRycy9kb3ducmV2LnhtbESPQWvCQBSE7wX/w/IK3pqNFZsQXUUKgtJLjaLXZ/Y1&#10;SZt9G7KrSf99tyB4HGbmG2axGkwjbtS52rKCSRSDIC6srrlUcDxsXlIQziNrbCyTgl9ysFqOnhaY&#10;advznm65L0WAsMtQQeV9m0npiooMusi2xMH7sp1BH2RXSt1hH+Cmka9x/CYN1hwWKmzpvaLiJ78a&#10;Bax35eTQp5fTx+fWfe/5nPjZVKnx87Ceg/A0+Ef43t5qBcl0Bv9nw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YVNxQAAANwAAAAPAAAAAAAAAAAAAAAAAJgCAABkcnMv&#10;ZG93bnJldi54bWxQSwUGAAAAAAQABAD1AAAAigMAAAAA&#10;" fillcolor="#ffff83" stroked="f"/>
                  <v:rect id="Rectangle 614" o:spid="_x0000_s1759" style="position:absolute;left:706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h0iMUA&#10;AADcAAAADwAAAGRycy9kb3ducmV2LnhtbESP3WrCQBSE74W+w3IKvRHd2GCU6Coi9IdelBp9gEP2&#10;uAlmz4bsNknfvlsoeDnMzDfMdj/aRvTU+dqxgsU8AUFcOl2zUXA5v8zWIHxA1tg4JgU/5GG/e5hs&#10;Mddu4BP1RTAiQtjnqKAKoc2l9GVFFv3ctcTRu7rOYoiyM1J3OES4beRzkmTSYs1xocKWjhWVt+Lb&#10;Krh+1JdXnNLbsjk7Yw5l+vUpU6WeHsfDBkSgMdzD/+13rWCVZvB3Jh4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uHSIxQAAANwAAAAPAAAAAAAAAAAAAAAAAJgCAABkcnMv&#10;ZG93bnJldi54bWxQSwUGAAAAAAQABAD1AAAAigMAAAAA&#10;" fillcolor="#ffff86" stroked="f"/>
                  <v:rect id="Rectangle 615" o:spid="_x0000_s1760" style="position:absolute;left:706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evE8QA&#10;AADcAAAADwAAAGRycy9kb3ducmV2LnhtbESPQWvCQBSE7wX/w/IEb3WTirWkriKhQi2CaPX+yL5m&#10;o9m3Ibs18d+7hYLHYWa+YebL3tbiSq2vHCtIxwkI4sLpiksFx+/18xsIH5A11o5JwY08LBeDpzlm&#10;2nW8p+shlCJC2GeowITQZFL6wpBFP3YNcfR+XGsxRNmWUrfYRbit5UuSvEqLFccFgw3lhorL4dcq&#10;+PrQfjvdnyc7m5vzyaed3m5KpUbDfvUOIlAfHuH/9qdWMJvM4O9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3rxPEAAAA3AAAAA8AAAAAAAAAAAAAAAAAmAIAAGRycy9k&#10;b3ducmV2LnhtbFBLBQYAAAAABAAEAPUAAACJAwAAAAA=&#10;" fillcolor="#ff8" stroked="f"/>
                  <v:rect id="Rectangle 616" o:spid="_x0000_s1761" style="position:absolute;left:707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BO6cEA&#10;AADcAAAADwAAAGRycy9kb3ducmV2LnhtbERPS2vCQBC+C/0PyxR6042WVomuUirBXn3Q8zQ7JqHZ&#10;2XR31Oivdw9Cjx/fe7HqXavOFGLj2cB4lIEiLr1tuDJw2BfDGagoyBZbz2TgShFWy6fBAnPrL7yl&#10;804qlUI45migFulyrWNZk8M48h1x4o4+OJQEQ6VtwEsKd62eZNm7dthwaqixo8+ayt/dyRkopkW5&#10;nb3JTdZ/dvP9E2/rMN4b8/Lcf8xBCfXyL364v6yB6Wtam86kI6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wTunBAAAA3AAAAA8AAAAAAAAAAAAAAAAAmAIAAGRycy9kb3du&#10;cmV2LnhtbFBLBQYAAAAABAAEAPUAAACGAwAAAAA=&#10;" fillcolor="#ffff8b" stroked="f"/>
                  <v:rect id="Rectangle 617" o:spid="_x0000_s1762" style="position:absolute;left:707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bH8QA&#10;AADcAAAADwAAAGRycy9kb3ducmV2LnhtbESPwWrDMBBE74X8g9hAb42cBNLWtRxCSqGHXOKk9420&#10;tkWslbFUx/37qFDocZiZN0yxnVwnRhqC9axguchAEGtvLDcKzqePpxcQISIb7DyTgh8KsC1nDwXm&#10;xt/4SGMVG5EgHHJU0MbY51IG3ZLDsPA9cfJqPziMSQ6NNAPeEtx1cpVlG+nQclposad9S/pafTsF&#10;tv9a06q6HGtt3y+uPuixGg9KPc6n3RuISFP8D/+1P42C5/Ur/J5JR0C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EAAAA3AAAAA8AAAAAAAAAAAAAAAAAmAIAAGRycy9k&#10;b3ducmV2LnhtbFBLBQYAAAAABAAEAPUAAACJAwAAAAA=&#10;" fillcolor="#ffff8d" stroked="f"/>
                  <v:rect id="Rectangle 618" o:spid="_x0000_s1763" style="position:absolute;left:708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5VicEA&#10;AADcAAAADwAAAGRycy9kb3ducmV2LnhtbERPTWsCMRC9C/0PYQq9aWIpbd0aRYRC60XUvXgbNuMm&#10;uJmsSarbf28OhR4f73u+HHwnrhSTC6xhOlEgiJtgHLca6sPn+B1EysgGu8Ck4ZcSLBcPozlWJtx4&#10;R9d9bkUJ4VShBptzX0mZGkse0yT0xIU7hegxFxhbaSLeSrjv5LNSr9Kj49Jgsae1pea8//EaTlt7&#10;vDgVv1ez2XFTu62SeVdr/fQ4rD5AZBryv/jP/WU0vL2U+eVMOQJ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OVYnBAAAA3AAAAA8AAAAAAAAAAAAAAAAAmAIAAGRycy9kb3du&#10;cmV2LnhtbFBLBQYAAAAABAAEAPUAAACGAwAAAAA=&#10;" fillcolor="#ffff8f" stroked="f"/>
                  <v:rect id="Rectangle 619" o:spid="_x0000_s1764" style="position:absolute;left:708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az+8UA&#10;AADcAAAADwAAAGRycy9kb3ducmV2LnhtbESPT2sCMRTE70K/Q3iF3tystqhsjSJCsXjxTwva22Pz&#10;3F3cvKxJquu3N4LgcZiZ3zDjaWtqcSbnK8sKekkKgji3uuJCwe/PV3cEwgdkjbVlUnAlD9PJS2eM&#10;mbYX3tB5GwoRIewzVFCG0GRS+rwkgz6xDXH0DtYZDFG6QmqHlwg3teyn6UAarDgulNjQvKT8uP03&#10;CtrRSa5o8bffXJ1br5bLXUXvC6XeXtvZJ4hAbXiGH+1vrWD40YP7mXgE5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rP7xQAAANwAAAAPAAAAAAAAAAAAAAAAAJgCAABkcnMv&#10;ZG93bnJldi54bWxQSwUGAAAAAAQABAD1AAAAigMAAAAA&#10;" fillcolor="#ffff92" stroked="f"/>
                  <v:rect id="Rectangle 620" o:spid="_x0000_s1765" style="position:absolute;left:708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H6WsUA&#10;AADcAAAADwAAAGRycy9kb3ducmV2LnhtbESPQYvCMBSE7wv+h/AEb5oq4krXKCqKHlSwu3vw9mie&#10;bbV5KU3U+u/NgrDHYWa+YSazxpTiTrUrLCvo9yIQxKnVBWcKfr7X3TEI55E1lpZJwZMczKatjwnG&#10;2j74SPfEZyJA2MWoIPe+iqV0aU4GXc9WxME729qgD7LOpK7xEeCmlIMoGkmDBYeFHCta5pRek5tR&#10;MORV8rvOTpvDJe0vlruRl1e9V6rTbuZfIDw1/j/8bm+1gs/hAP7OhCMgp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cfpaxQAAANwAAAAPAAAAAAAAAAAAAAAAAJgCAABkcnMv&#10;ZG93bnJldi54bWxQSwUGAAAAAAQABAD1AAAAigMAAAAA&#10;" fillcolor="#ffff94" stroked="f"/>
                  <v:rect id="Rectangle 621" o:spid="_x0000_s1766" style="position:absolute;left:7090;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0Rn8YA&#10;AADcAAAADwAAAGRycy9kb3ducmV2LnhtbESPQWvCQBSE70L/w/IK3nRjK1Wjq0hrsfWgGAu9PrLP&#10;bDD7NmS3Mf57t1DocZiZb5jFqrOVaKnxpWMFo2ECgjh3uuRCwdfpfTAF4QOyxsoxKbiRh9XyobfA&#10;VLsrH6nNQiEihH2KCkwIdSqlzw1Z9ENXE0fv7BqLIcqmkLrBa4TbSj4lyYu0WHJcMFjTq6H8kv1Y&#10;BZ9mGnZuNJ59v+23elPLwy67tUr1H7v1HESgLvyH/9ofWsFk/Ay/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0Rn8YAAADcAAAADwAAAAAAAAAAAAAAAACYAgAAZHJz&#10;L2Rvd25yZXYueG1sUEsFBgAAAAAEAAQA9QAAAIsDAAAAAA==&#10;" fillcolor="#ffff96" stroked="f"/>
                  <v:rect id="Rectangle 622" o:spid="_x0000_s1767" style="position:absolute;left:709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Ezu8UA&#10;AADcAAAADwAAAGRycy9kb3ducmV2LnhtbESPQWvCQBSE74X+h+UVequbimhJXYNUC96kxha9PbLP&#10;JDX7Nu6uMf57tyD0OMzMN8w0600jOnK+tqzgdZCAIC6srrlUsM0/X95A+ICssbFMCq7kIZs9Pkwx&#10;1fbCX9RtQikihH2KCqoQ2lRKX1Rk0A9sSxy9g3UGQ5SulNrhJcJNI4dJMpYGa44LFbb0UVFx3JyN&#10;Ajrs2+36lP/kbunGtdstvk35q9TzUz9/BxGoD//he3ulFUxGI/g7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MTO7xQAAANwAAAAPAAAAAAAAAAAAAAAAAJgCAABkcnMv&#10;ZG93bnJldi54bWxQSwUGAAAAAAQABAD1AAAAigMAAAAA&#10;" fillcolor="#ffff98" stroked="f"/>
                  <v:rect id="Rectangle 623" o:spid="_x0000_s1768" style="position:absolute;left:709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JPMMgA&#10;AADcAAAADwAAAGRycy9kb3ducmV2LnhtbESP3UrDQBSE7wXfYTlCb4rdVFt/YjZFCrUVQbEG9fKQ&#10;PSah2bNhd9umb98tFLwcZuYbJpv1phU7cr6xrGA8SkAQl1Y3XCkovhbXDyB8QNbYWiYFB/Iwyy8v&#10;Mky13fMn7dahEhHCPkUFdQhdKqUvazLoR7Yjjt6fdQZDlK6S2uE+wk0rb5LkThpsOC7U2NG8pnKz&#10;3hoFw/ep+328fdmG4u31+6cqiD6WQ6UGV/3zE4hAffgPn9srreB+MoXTmXgEZH4E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Yk8wyAAAANwAAAAPAAAAAAAAAAAAAAAAAJgCAABk&#10;cnMvZG93bnJldi54bWxQSwUGAAAAAAQABAD1AAAAjQMAAAAA&#10;" fillcolor="#ffff9a" stroked="f"/>
                  <v:rect id="Rectangle 624" o:spid="_x0000_s1769" style="position:absolute;left:7098;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tdccMA&#10;AADcAAAADwAAAGRycy9kb3ducmV2LnhtbESPUUsDMRCE3wX/Q1jBN5tTpMq1aRHhQFAQr4Kv62V7&#10;OS7ZHJe1jf31RhB8HGbmG2a9zcGrA81piGzgelGBIu6iHbg38L5rru5BJUG26COTgW9KsN2cn62x&#10;tvHIb3RopVcFwqlGA05kqrVOnaOAaREn4uLt4xxQipx7bWc8Fnjw+qaqljrgwGXB4USPjrqx/QoG&#10;Wjf65jOLII2nV5s/mtPLszfm8iI/rEAJZfkP/7WfrIG72yX8ni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tdccMAAADcAAAADwAAAAAAAAAAAAAAAACYAgAAZHJzL2Rv&#10;d25yZXYueG1sUEsFBgAAAAAEAAQA9QAAAIgDAAAAAA==&#10;" fillcolor="#ffff9c" stroked="f"/>
                  <v:rect id="Rectangle 625" o:spid="_x0000_s1770" style="position:absolute;left:710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XzsUA&#10;AADcAAAADwAAAGRycy9kb3ducmV2LnhtbESP3WrCQBSE74W+w3IK3ummxTaaukoUhIJQ/MPrQ/Y0&#10;iWbPht1V0z69Wyh4OczMN8x03plGXMn52rKCl2ECgriwuuZSwWG/GoxB+ICssbFMCn7Iw3z21Jti&#10;pu2Nt3TdhVJECPsMFVQhtJmUvqjIoB/aljh639YZDFG6UmqHtwg3jXxNkndpsOa4UGFLy4qK8+5i&#10;FPjNuL64Iv/6zRfH9G29mpyM1Er1n7v8A0SgLjzC/+1PrSAdpfB3Jh4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sFfOxQAAANwAAAAPAAAAAAAAAAAAAAAAAJgCAABkcnMv&#10;ZG93bnJldi54bWxQSwUGAAAAAAQABAD1AAAAigMAAAAA&#10;" fillcolor="#ffff9e" stroked="f"/>
                  <v:rect id="Rectangle 626" o:spid="_x0000_s1771" style="position:absolute;left:710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4tsAA&#10;AADcAAAADwAAAGRycy9kb3ducmV2LnhtbERPTU8CMRC9k/gfmiHhQqQrEiErhRiIiVcBPQ/bYbuy&#10;na6dCuu/twcTji/ve7nufasuFKUJbOBhUoAiroJtuDZw2L/eL0BJQrbYBiYDvySwXt0NlljacOV3&#10;uuxSrXIIS4kGXEpdqbVUjjzKJHTEmTuF6DFlGGttI15zuG/1tCietMeGc4PDjjaOqvPuxxsYh/1W&#10;DvPvL1f0sw/5PMVHK0djRsP+5RlUoj7dxP/uN2tgPstr85l8BP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4tsAAAADcAAAADwAAAAAAAAAAAAAAAACYAgAAZHJzL2Rvd25y&#10;ZXYueG1sUEsFBgAAAAAEAAQA9QAAAIUDAAAAAA==&#10;" fillcolor="#ffffa0" stroked="f"/>
                  <v:rect id="Rectangle 627" o:spid="_x0000_s1772" style="position:absolute;left:7107;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uDMQA&#10;AADcAAAADwAAAGRycy9kb3ducmV2LnhtbESPW2sCMRSE3wv9D+EUfKvZFtF2NYoUCiIUvBT6etic&#10;veDmZNlkk/XfN4Lg4zAz3zCrzWhaEah3jWUFb9MMBHFhdcOVgt/z9+sHCOeRNbaWScGVHGzWz08r&#10;zLWNfKRw8pVIEHY5Kqi973IpXVGTQTe1HXHyStsb9En2ldQ9xgQ3rXzPsrk02HBaqLGjr5qKy2kw&#10;Cn7K4hrdEOdhu6/+wj6G3XAolZq8jNslCE+jf4Tv7Z1WsJh9wu1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K7gzEAAAA3AAAAA8AAAAAAAAAAAAAAAAAmAIAAGRycy9k&#10;b3ducmV2LnhtbFBLBQYAAAAABAAEAPUAAACJAwAAAAA=&#10;" fillcolor="#ffffa2" stroked="f"/>
                  <v:rect id="Rectangle 628" o:spid="_x0000_s1773" style="position:absolute;left:710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kYIMMA&#10;AADcAAAADwAAAGRycy9kb3ducmV2LnhtbERPz2vCMBS+C/sfwht401RRN6pRRBQ8CG7OqcdH82y6&#10;NS+lSWv33y+HwY4f3+/FqrOlaKn2hWMFo2ECgjhzuuBcwfljN3gF4QOyxtIxKfghD6vlU2+BqXYP&#10;fqf2FHIRQ9inqMCEUKVS+syQRT90FXHk7q62GCKsc6lrfMRwW8pxksykxYJjg8GKNoay71NjFTTn&#10;7S2bvRWV4c/D9evYNpf9pFGq/9yt5yACdeFf/OfeawUv0zg/nolH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kYIMMAAADcAAAADwAAAAAAAAAAAAAAAACYAgAAZHJzL2Rv&#10;d25yZXYueG1sUEsFBgAAAAAEAAQA9QAAAIgDAAAAAA==&#10;" fillcolor="#ffffa4" stroked="f"/>
                  <v:rect id="Rectangle 629" o:spid="_x0000_s1774" style="position:absolute;left:711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c9sYA&#10;AADcAAAADwAAAGRycy9kb3ducmV2LnhtbESPzWrDMBCE74G8g9hCL6GRXZM0OFFMKLT0UEL+Lrkt&#10;1sYytVbGUm337atCIcdhZr5hNsVoG9FT52vHCtJ5AoK4dLrmSsHl/Pa0AuEDssbGMSn4IQ/FdjrZ&#10;YK7dwEfqT6ESEcI+RwUmhDaX0peGLPq5a4mjd3OdxRBlV0nd4RDhtpHPSbKUFmuOCwZbejVUfp2+&#10;rQL76ZPDVb43dTkezczss2F2y5R6fBh3axCBxnAP/7c/tIKXRQp/Z+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vc9sYAAADcAAAADwAAAAAAAAAAAAAAAACYAgAAZHJz&#10;L2Rvd25yZXYueG1sUEsFBgAAAAAEAAQA9QAAAIsDAAAAAA==&#10;" fillcolor="#ffffa6" stroked="f"/>
                  <v:rect id="Rectangle 630" o:spid="_x0000_s1775" style="position:absolute;left:711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gScYA&#10;AADcAAAADwAAAGRycy9kb3ducmV2LnhtbESPQWsCMRSE74X+h/AKvZSa1bIqq1GkIJTSi1vBHp+b&#10;52YxeVk2Ubf+elMQehxm5htmvuydFWfqQuNZwXCQgSCuvG64VrD9Xr9OQYSIrNF6JgW/FGC5eHyY&#10;Y6H9hTd0LmMtEoRDgQpMjG0hZagMOQwD3xIn7+A7hzHJrpa6w0uCOytHWTaWDhtOCwZbejdUHcuT&#10;U7DHa/vZ2J/8MH4zX7uXtdOniVPq+alfzUBE6uN/+N7+0Aom+Qj+zq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CgScYAAADcAAAADwAAAAAAAAAAAAAAAACYAgAAZHJz&#10;L2Rvd25yZXYueG1sUEsFBgAAAAAEAAQA9QAAAIsDAAAAAA==&#10;" fillcolor="#ffffa9" stroked="f"/>
                  <v:rect id="Rectangle 631" o:spid="_x0000_s1776" style="position:absolute;left:711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Y4sMA&#10;AADcAAAADwAAAGRycy9kb3ducmV2LnhtbESPT4vCMBTE7wt+h/AEb2uqrn+oRpGC4IIXW72/Ns+2&#10;2LyUJmr99puFhT0OM/MbZrPrTSOe1LnasoLJOAJBXFhdc6ngkh0+VyCcR9bYWCYFb3Kw2w4+Nhhr&#10;++IzPVNfigBhF6OCyvs2ltIVFRl0Y9sSB+9mO4M+yK6UusNXgJtGTqNoIQ3WHBYqbCmpqLinD6Og&#10;zfLrXp6+Ty4nyq9+Un8laaLUaNjv1yA89f4//Nc+agXL+Qx+z4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8Y4sMAAADcAAAADwAAAAAAAAAAAAAAAACYAgAAZHJzL2Rv&#10;d25yZXYueG1sUEsFBgAAAAAEAAQA9QAAAIgDAAAAAA==&#10;" fillcolor="#ffffab" stroked="f"/>
                  <v:rect id="Rectangle 632" o:spid="_x0000_s1777" style="position:absolute;left:712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Jg+8YA&#10;AADcAAAADwAAAGRycy9kb3ducmV2LnhtbESPT2vCQBTE74V+h+UJvenGoLWkriKCWOvBPy2lx0f2&#10;maTuvg3Z1aTf3i0IPQ4z8xtmOu+sEVdqfOVYwXCQgCDOna64UPD5seq/gPABWaNxTAp+ycN89vgw&#10;xUy7lg90PYZCRAj7DBWUIdSZlD4vyaIfuJo4eifXWAxRNoXUDbYRbo1Mk+RZWqw4LpRY07Kk/Hy8&#10;WAWbbZu+fxfJ7mTN6GKW+681/aRKPfW6xSuIQF34D9/bb1rBZDyCvzPx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Jg+8YAAADcAAAADwAAAAAAAAAAAAAAAACYAgAAZHJz&#10;L2Rvd25yZXYueG1sUEsFBgAAAAAEAAQA9QAAAIsDAAAAAA==&#10;" fillcolor="#ffffae" stroked="f"/>
                  <v:rect id="Rectangle 633" o:spid="_x0000_s1778" style="position:absolute;left:712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a1xcEA&#10;AADcAAAADwAAAGRycy9kb3ducmV2LnhtbESP0YrCMBRE3xf8h3AF39bUhahUo4isuK9VP+DSXNti&#10;c1OTaOvfbxYWfBxm5gyz3g62FU/yoXGsYTbNQBCXzjRcabicD59LECEiG2wdk4YXBdhuRh9rzI3r&#10;uaDnKVYiQTjkqKGOsculDGVNFsPUdcTJuzpvMSbpK2k89gluW/mVZXNpseG0UGNH+5rK2+lhNSh1&#10;vN+bojRF79VFhle2jMdvrSfjYbcCEWmI7/B/+8doWCgFf2fSEZ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tcXBAAAA3AAAAA8AAAAAAAAAAAAAAAAAmAIAAGRycy9kb3du&#10;cmV2LnhtbFBLBQYAAAAABAAEAPUAAACGAwAAAAA=&#10;" fillcolor="#ffffb0" stroked="f"/>
                  <v:rect id="Rectangle 634" o:spid="_x0000_s1779" style="position:absolute;left:7129;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KdsYA&#10;AADcAAAADwAAAGRycy9kb3ducmV2LnhtbESPQWvCQBSE70L/w/IKvYhuaqiV6CpFafUkVAWvj+wz&#10;SZt9G7PbmPjrXaHgcZiZb5jZojWlaKh2hWUFr8MIBHFqdcGZgsP+czAB4TyyxtIyKejIwWL+1Jth&#10;ou2Fv6nZ+UwECLsEFeTeV4mULs3JoBvaijh4J1sb9EHWmdQ1XgLclHIURWNpsOCwkGNFy5zS392f&#10;UbA223MXp/HXtYn3x023osnpp6/Uy3P7MQXhqfWP8H97oxW8v43hfiYc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KdsYAAADcAAAADwAAAAAAAAAAAAAAAACYAgAAZHJz&#10;L2Rvd25yZXYueG1sUEsFBgAAAAAEAAQA9QAAAIsDAAAAAA==&#10;" fillcolor="#ffffb2" stroked="f"/>
                  <v:rect id="Rectangle 635" o:spid="_x0000_s1780" style="position:absolute;left:713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LJSsQA&#10;AADcAAAADwAAAGRycy9kb3ducmV2LnhtbESPQWvCQBSE7wX/w/KE3uomglWiqwRBEG/Vonh7ZJ/Z&#10;aPZtzK4x7a/vFgo9DjPzDbNY9bYWHbW+cqwgHSUgiAunKy4VfB42bzMQPiBrrB2Tgi/ysFoOXhaY&#10;affkD+r2oRQRwj5DBSaEJpPSF4Ys+pFriKN3ca3FEGVbSt3iM8JtLcdJ8i4tVhwXDDa0NlTc9g+r&#10;4CDzO31vjqbZ1eNrmnfnND2dlXod9vkcRKA+/If/2lutYDqZwu+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SyUrEAAAA3AAAAA8AAAAAAAAAAAAAAAAAmAIAAGRycy9k&#10;b3ducmV2LnhtbFBLBQYAAAAABAAEAPUAAACJAwAAAAA=&#10;" fillcolor="#ffffb4" stroked="f"/>
                  <v:rect id="Rectangle 636" o:spid="_x0000_s1781" style="position:absolute;left:713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gx9MIA&#10;AADcAAAADwAAAGRycy9kb3ducmV2LnhtbERPTUsDMRC9C/6HMII3m9XSqmvTIoWCYC+t9eBt2Iyb&#10;xWQSNml299+bQ6HHx/tebUZnRaY+dp4VPM4qEMSN1x23Ck5fu4cXEDEha7SeScFEETbr25sV1toP&#10;fKB8TK0oIRxrVGBSCrWUsTHkMM58IC7cr+8dpgL7VuoehxLurHyqqqV02HFpMBhoa6j5O56dgm/z&#10;s7dDyNpOn2M4zE/5dTllpe7vxvc3EInGdBVf3B9awfOirC1nyhG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DH0wgAAANwAAAAPAAAAAAAAAAAAAAAAAJgCAABkcnMvZG93&#10;bnJldi54bWxQSwUGAAAAAAQABAD1AAAAhwMAAAAA&#10;" fillcolor="#ffffb6" stroked="f"/>
                  <v:rect id="Rectangle 637" o:spid="_x0000_s1782" style="position:absolute;left:713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oN8QA&#10;AADcAAAADwAAAGRycy9kb3ducmV2LnhtbESPS4vCQBCE74L/YWhhb2aiu+sjOooIsgsefILXJtMm&#10;wUxPzIya/feOsOCxqKqvqOm8MaW4U+0Kywp6UQyCOLW64EzB8bDqjkA4j6yxtEwK/sjBfNZuTTHR&#10;9sE7uu99JgKEXYIKcu+rREqX5mTQRbYiDt7Z1gZ9kHUmdY2PADel7MfxQBosOCzkWNEyp/SyvxkF&#10;m2v6NTj1z82aPv265MPPFh0r9dFpFhMQnhr/Dv+3f7WC4fcYXmfCE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7aDfEAAAA3AAAAA8AAAAAAAAAAAAAAAAAmAIAAGRycy9k&#10;b3ducmV2LnhtbFBLBQYAAAAABAAEAPUAAACJAwAAAAA=&#10;" fillcolor="#ffffb9" stroked="f"/>
                  <v:rect id="Rectangle 638" o:spid="_x0000_s1783" style="position:absolute;left:714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4ZU8MA&#10;AADcAAAADwAAAGRycy9kb3ducmV2LnhtbERPPW/CMBDdK/U/WFepW3GoEA0BJ4JItGVgaMrAeIqP&#10;JCI+p7aB9N/XA1LHp/e9KkbTiys531lWMJ0kIIhrqztuFBy+ty8pCB+QNfaWScEveSjyx4cVZtre&#10;+IuuVWhEDGGfoYI2hCGT0tctGfQTOxBH7mSdwRCha6R2eIvhppevSTKXBjuODS0OVLZUn6uLUVB+&#10;/Mx4s1uc3tlX02OZhos/7pV6fhrXSxCBxvAvvrs/tYK3eZwfz8Qj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4ZU8MAAADcAAAADwAAAAAAAAAAAAAAAACYAgAAZHJzL2Rv&#10;d25yZXYueG1sUEsFBgAAAAAEAAQA9QAAAIgDAAAAAA==&#10;" fillcolor="#ffb" stroked="f"/>
                  <v:rect id="Rectangle 639" o:spid="_x0000_s1784" style="position:absolute;left:714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H4fMYA&#10;AADcAAAADwAAAGRycy9kb3ducmV2LnhtbESP3WrCQBSE7wu+w3KE3hSzsaAt0VXEtlAo2Krx/pA9&#10;+SHZsyG7ifHtu0Khl8PMfMOst6NpxECdqywrmEcxCOLM6ooLBen5Y/YKwnlkjY1lUnAjB9vN5GGN&#10;ibZXPtJw8oUIEHYJKii9bxMpXVaSQRfZljh4ue0M+iC7QuoOrwFuGvkcx0tpsOKwUGJL+5Ky+tQb&#10;BV/vP33qn74vh0rm+aJo6/r4Fiv1OB13KxCeRv8f/mt/agUvyzncz4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H4fMYAAADcAAAADwAAAAAAAAAAAAAAAACYAgAAZHJz&#10;L2Rvd25yZXYueG1sUEsFBgAAAAAEAAQA9QAAAIsDAAAAAA==&#10;" fillcolor="#ffffbe" stroked="f"/>
                  <v:rect id="Rectangle 640" o:spid="_x0000_s1785" style="position:absolute;left:714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O6rMYA&#10;AADcAAAADwAAAGRycy9kb3ducmV2LnhtbESPW2vCQBSE3wX/w3KEvpmNQtXGrKLSUoVCqfXyesie&#10;XDB7NmS3Mf333UKhj8PMfMOk697UoqPWVZYVTKIYBHFmdcWFgtPny3gBwnlkjbVlUvBNDtar4SDF&#10;RNs7f1B39IUIEHYJKii9bxIpXVaSQRfZhjh4uW0N+iDbQuoW7wFuajmN45k0WHFYKLGhXUnZ7fhl&#10;FDw982bxZh7nh+3+vcvxcj2cr69KPYz6zRKEp97/h//ae61gPpvC75lw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O6rMYAAADcAAAADwAAAAAAAAAAAAAAAACYAgAAZHJz&#10;L2Rvd25yZXYueG1sUEsFBgAAAAAEAAQA9QAAAIsDAAAAAA==&#10;" fillcolor="#ffffc0" stroked="f"/>
                  <v:rect id="Rectangle 641" o:spid="_x0000_s1786" style="position:absolute;left:715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Bgv8QA&#10;AADcAAAADwAAAGRycy9kb3ducmV2LnhtbESPQWsCMRSE74L/ITyht5pdBS2rUUSQtpSCVS/eHpvn&#10;ZnXzsk1SXf99Uyh4HGbmG2a+7GwjruRD7VhBPsxAEJdO11wpOOw3zy8gQkTW2DgmBXcKsFz0e3Ms&#10;tLvxF113sRIJwqFABSbGtpAylIYshqFriZN3ct5iTNJXUnu8Jbht5CjLJtJizWnBYEtrQ+Vl92MV&#10;fK4/ju8x/95WOZnzuPbN3b/mSj0NutUMRKQuPsL/7TetYDoZw9+Zd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YL/EAAAA3AAAAA8AAAAAAAAAAAAAAAAAmAIAAGRycy9k&#10;b3ducmV2LnhtbFBLBQYAAAAABAAEAPUAAACJAwAAAAA=&#10;" fillcolor="#ffffc3" stroked="f"/>
                  <v:rect id="Rectangle 642" o:spid="_x0000_s1787" style="position:absolute;left:715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3yMYA&#10;AADcAAAADwAAAGRycy9kb3ducmV2LnhtbESPQWvCQBSE7wX/w/KE3upGKbakbkQFqRcPNR7a2yP7&#10;zIZk3y7ZbYz99V2h0OMwM98wq/VoOzFQHxrHCuazDARx5XTDtYJzuX96BREissbOMSm4UYB1MXlY&#10;Ya7dlT9oOMVaJAiHHBWYGH0uZagMWQwz54mTd3G9xZhkX0vd4zXBbScXWbaUFhtOCwY97QxV7enb&#10;KkD5flwMnwfvu8vXedvum/LH3JR6nI6bNxCRxvgf/msftIKX5TPcz6QjI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Z3yMYAAADcAAAADwAAAAAAAAAAAAAAAACYAgAAZHJz&#10;L2Rvd25yZXYueG1sUEsFBgAAAAAEAAQA9QAAAIsDAAAAAA==&#10;" fillcolor="#ffffc5" stroked="f"/>
                  <v:rect id="Rectangle 643" o:spid="_x0000_s1788" style="position:absolute;left:7157;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F3sQA&#10;AADcAAAADwAAAGRycy9kb3ducmV2LnhtbESPQWvCQBSE70L/w/IKvYhulJhqdBVbSPFaU8j1kX0m&#10;0ezbkF1N+u+7hUKPw8x8w+wOo2nFg3rXWFawmEcgiEurG64UfOXZbA3CeWSNrWVS8E0ODvunyQ5T&#10;bQf+pMfZVyJA2KWooPa+S6V0ZU0G3dx2xMG72N6gD7KvpO5xCHDTymUUJdJgw2Ghxo7eaypv57tR&#10;8JYvr5nD6ce6KHARb3ysszZW6uV5PG5BeBr9f/ivfdIKXpMV/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Ahd7EAAAA3AAAAA8AAAAAAAAAAAAAAAAAmAIAAGRycy9k&#10;b3ducmV2LnhtbFBLBQYAAAAABAAEAPUAAACJAwAAAAA=&#10;" fillcolor="#ffffc7" stroked="f"/>
                  <v:rect id="Rectangle 644" o:spid="_x0000_s1789" style="position:absolute;left:715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34ccA&#10;AADcAAAADwAAAGRycy9kb3ducmV2LnhtbESPQWvCQBSE74L/YXmF3nTTlkaNrtLWBhS81FZob4/s&#10;M4lm34bsauK/dwWhx2FmvmFmi85U4kyNKy0reBpGIIgzq0vOFfx8p4MxCOeRNVaWScGFHCzm/d4M&#10;E21b/qLz1uciQNglqKDwvk6kdFlBBt3Q1sTB29vGoA+yyaVusA1wU8nnKIqlwZLDQoE1fRSUHbcn&#10;oyBdT14/x5tD9Hssu+VLu1un9v1PqceH7m0KwlPn/8P39korGMUx3M6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h9+HHAAAA3AAAAA8AAAAAAAAAAAAAAAAAmAIAAGRy&#10;cy9kb3ducmV2LnhtbFBLBQYAAAAABAAEAPUAAACMAwAAAAA=&#10;" fillcolor="#ffffc9" stroked="f"/>
                  <v:rect id="Rectangle 645" o:spid="_x0000_s1790" style="position:absolute;left:716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g4msUA&#10;AADcAAAADwAAAGRycy9kb3ducmV2LnhtbESPT2sCMRTE70K/Q3hCL6LZCl1lNUrpHyjYS7UXb4/k&#10;uVncvIRN6m776Ruh4HGYmd8w6+3gWnGhLjaeFTzMChDE2puGawVfh7fpEkRMyAZbz6TghyJsN3ej&#10;NVbG9/xJl32qRYZwrFCBTSlUUkZtyWGc+UCcvZPvHKYsu1qaDvsMd62cF0UpHTacFywGerakz/tv&#10;p+Bx97HUPrxQmB/K30FPant87ZW6Hw9PKxCJhnQL/7ffjYJFuYDrmXw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iDiaxQAAANwAAAAPAAAAAAAAAAAAAAAAAJgCAABkcnMv&#10;ZG93bnJldi54bWxQSwUGAAAAAAQABAD1AAAAigMAAAAA&#10;" fillcolor="#ffffcb" stroked="f"/>
                  <v:rect id="Rectangle 646" o:spid="_x0000_s1791" style="position:absolute;left:716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NAnsMA&#10;AADcAAAADwAAAGRycy9kb3ducmV2LnhtbERPXWvCMBR9F/Yfwh3sTdMNWrvaKEMYm8IGcwV9vDTX&#10;ttjclCbT+O/Nw8DHw/kuV8H04kyj6ywreJ4lIIhrqztuFFS/79MchPPIGnvLpOBKDlbLh0mJhbYX&#10;/qHzzjcihrArUEHr/VBI6eqWDLqZHYgjd7SjQR/h2Eg94iWGm16+JEkmDXYcG1ocaN1Sfdr9GQXf&#10;2WGz/Qivm69jWq3ra572+5Aq9fQY3hYgPAV/F/+7P7WCeRbXxj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NAnsMAAADcAAAADwAAAAAAAAAAAAAAAACYAgAAZHJzL2Rv&#10;d25yZXYueG1sUEsFBgAAAAAEAAQA9QAAAIgDAAAAAA==&#10;" fillcolor="#ffffce" stroked="f"/>
                  <v:rect id="Rectangle 647" o:spid="_x0000_s1792" style="position:absolute;left:716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CsDMUA&#10;AADcAAAADwAAAGRycy9kb3ducmV2LnhtbESPwW7CMBBE75X6D9ZW4gZOC6JNihOlIAS3toQP2Mbb&#10;JGq8jmITwt9jJKQeRzPzRrPKRtOKgXrXWFbwPItAEJdWN1wpOBbb6RsI55E1tpZJwYUcZOnjwwoT&#10;bc/8TcPBVyJA2CWooPa+S6R0ZU0G3cx2xMH7tb1BH2RfSd3jOcBNK1+iaCkNNhwWauxoXVP5dzgZ&#10;BXExH/hnvvBfeV4c48/duFkMH0pNnsb8HYSn0f+H7+29VvC6jOF2JhwB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sKwMxQAAANwAAAAPAAAAAAAAAAAAAAAAAJgCAABkcnMv&#10;ZG93bnJldi54bWxQSwUGAAAAAAQABAD1AAAAigMAAAAA&#10;" fillcolor="#ffffd0" stroked="f"/>
                  <v:rect id="Rectangle 648" o:spid="_x0000_s1793" style="position:absolute;left:717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5g+8AA&#10;AADcAAAADwAAAGRycy9kb3ducmV2LnhtbERPz2vCMBS+D/wfwhN2m6ljWK1G0YEgeNJNxNujebbF&#10;5KUk0db/fjkMPH58vxer3hrxIB8axwrGowwEcel0w5WC35/txxREiMgajWNS8KQAq+XgbYGFdh0f&#10;6HGMlUghHApUUMfYFlKGsiaLYeRa4sRdnbcYE/SV1B67FG6N/MyyibTYcGqosaXvmsrb8W4VXPYb&#10;f3WGbjzef+UzT6abnE9KvQ/79RxEpD6+xP/unVaQ52l+OpOO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5g+8AAAADcAAAADwAAAAAAAAAAAAAAAACYAgAAZHJzL2Rvd25y&#10;ZXYueG1sUEsFBgAAAAAEAAQA9QAAAIUDAAAAAA==&#10;" fillcolor="#ffffd3" stroked="f"/>
                  <v:rect id="Rectangle 649" o:spid="_x0000_s1794" style="position:absolute;left:717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aU8AA&#10;AADcAAAADwAAAGRycy9kb3ducmV2LnhtbESPzYrCMBSF98K8Q7gD7jSpCyvVKCoMOrjSGfeX5toW&#10;m5vSZNr69hNBcHk4Px9ntRlsLTpqfeVYQzJVIIhzZyouNPz+fE0WIHxANlg7Jg0P8rBZf4xWmBnX&#10;85m6SyhEHGGfoYYyhCaT0uclWfRT1xBH7+ZaiyHKtpCmxT6O21rOlJpLixVHQokN7UvK75c/G7kz&#10;1+3olCo77w+0Vzb5LtRV6/HnsF2CCDSEd/jVPhoNaZrA80w8An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1YaU8AAAADcAAAADwAAAAAAAAAAAAAAAACYAgAAZHJzL2Rvd25y&#10;ZXYueG1sUEsFBgAAAAAEAAQA9QAAAIUDAAAAAA==&#10;" fillcolor="#ffffd5" stroked="f"/>
                  <v:rect id="Rectangle 650" o:spid="_x0000_s1795" style="position:absolute;left:7179;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EJ8UA&#10;AADcAAAADwAAAGRycy9kb3ducmV2LnhtbESPT4vCMBTE74LfITzBi2iqiC5do4jgH1g8rHrw+Gje&#10;tsHmpTSxrd/eLCzscZiZ3zCrTWdL0VDtjWMF00kCgjhz2nCu4Hbdjz9A+ICssXRMCl7kYbPu91aY&#10;atfyNzWXkIsIYZ+igiKEKpXSZwVZ9BNXEUfvx9UWQ5R1LnWNbYTbUs6SZCEtGo4LBVa0Kyh7XJ5W&#10;gZmfzs2+GpnD/GruX9vbsQ3ZUanhoNt+ggjUhf/wX/ukFSyXM/g9E4+AX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sQnxQAAANwAAAAPAAAAAAAAAAAAAAAAAJgCAABkcnMv&#10;ZG93bnJldi54bWxQSwUGAAAAAAQABAD1AAAAigMAAAAA&#10;" fillcolor="#ffffd7" stroked="f"/>
                  <v:rect id="Rectangle 651" o:spid="_x0000_s1796" style="position:absolute;left:718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1/YMUA&#10;AADcAAAADwAAAGRycy9kb3ducmV2LnhtbESPzWrDMBCE74G8g9hAb4mclibBjWySQKFQesgPgd42&#10;1tYWtVZGUh3n7atCIcdhZr5h1uVgW9GTD8axgvksA0FcOW24VnA6vk5XIEJE1tg6JgU3ClAW49Ea&#10;c+2uvKf+EGuRIBxyVNDE2OVShqohi2HmOuLkfTlvMSbpa6k9XhPctvIxyxbSouG00GBHu4aq78OP&#10;VfDcamd4+262O7z12eflw58vWqmHybB5ARFpiPfwf/tNK1gun+DvTDo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nX9gxQAAANwAAAAPAAAAAAAAAAAAAAAAAJgCAABkcnMv&#10;ZG93bnJldi54bWxQSwUGAAAAAAQABAD1AAAAigMAAAAA&#10;" fillcolor="#ffffd9" stroked="f"/>
                  <v:rect id="Rectangle 652" o:spid="_x0000_s1797" style="position:absolute;left:718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DvsYA&#10;AADcAAAADwAAAGRycy9kb3ducmV2LnhtbESPT2vCQBTE74LfYXlCb7pRi0rqKhIQQy/iv0Nvj+xr&#10;Epp9m2RXjX76rlDocZiZ3zDLdWcqcaPWlZYVjEcRCOLM6pJzBefTdrgA4TyyxsoyKXiQg/Wq31ti&#10;rO2dD3Q7+lwECLsYFRTe17GULivIoBvZmjh437Y16INsc6lbvAe4qeQkimbSYMlhocCakoKyn+PV&#10;KJCV3jWfaZNMH+PL4vm1PzVJ+lTqbdBtPkB46vx/+K+dagXz+Tu8zo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nDvsYAAADcAAAADwAAAAAAAAAAAAAAAACYAgAAZHJz&#10;L2Rvd25yZXYueG1sUEsFBgAAAAAEAAQA9QAAAIsDAAAAAA==&#10;" fillcolor="#ffffdb" stroked="f"/>
                  <v:rect id="Rectangle 653" o:spid="_x0000_s1798" style="position:absolute;left:718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2y2cUA&#10;AADcAAAADwAAAGRycy9kb3ducmV2LnhtbESPzWrDMBCE74W+g9hCb43cQmPjRgkhYEihBPIDvS7W&#10;xhaxVkZSbKdPXxUKOQ4z8w2zWE22EwP5YBwreJ1lIIhrpw03Ck7H6qUAESKyxs4xKbhRgNXy8WGB&#10;pXYj72k4xEYkCIcSFbQx9qWUoW7JYpi5njh5Z+ctxiR9I7XHMcFtJ9+ybC4tGk4LLfa0aam+HK5W&#10;gcmz75/R34bPbVVfq92mWJvuS6nnp2n9ASLSFO/h//ZWK8jzd/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fbLZxQAAANwAAAAPAAAAAAAAAAAAAAAAAJgCAABkcnMv&#10;ZG93bnJldi54bWxQSwUGAAAAAAQABAD1AAAAigMAAAAA&#10;" fillcolor="#ffffde" stroked="f"/>
                  <v:rect id="Rectangle 654" o:spid="_x0000_s1799" style="position:absolute;left:719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LMsUA&#10;AADcAAAADwAAAGRycy9kb3ducmV2LnhtbESPT2sCMRTE70K/Q3iFXqRm9bDqdqO0guJFRNveXzdv&#10;/7Sbl7BJ3e23bwTB4zAzv2Hy9WBacaHON5YVTCcJCOLC6oYrBR/v2+cFCB+QNbaWScEfeVivHkY5&#10;Ztr2fKLLOVQiQthnqKAOwWVS+qImg35iHXH0StsZDFF2ldQd9hFuWjlLklQabDgu1OhoU1Pxc/41&#10;Co6HsU++33Z9utdfn7ulW5bGHZR6ehxeX0AEGsI9fGvvtYL5PIXrmX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gQsyxQAAANwAAAAPAAAAAAAAAAAAAAAAAJgCAABkcnMv&#10;ZG93bnJldi54bWxQSwUGAAAAAAQABAD1AAAAigMAAAAA&#10;" fillcolor="#ffffe0" stroked="f"/>
                  <v:rect id="Rectangle 655" o:spid="_x0000_s1800" style="position:absolute;left:719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a4c8QA&#10;AADcAAAADwAAAGRycy9kb3ducmV2LnhtbESPQWvCQBSE70L/w/IK3nTXHoykbkIQSnuxtLHQentk&#10;n0kw+zZkV5P++25B8DjMzDfMNp9sJ640+NaxhtVSgSCunGm51vB1eFlsQPiAbLBzTBp+yUOePcy2&#10;mBo38iddy1CLCGGfooYmhD6V0lcNWfRL1xNH7+QGiyHKoZZmwDHCbSeflFpLiy3HhQZ72jVUncuL&#10;1fBd9UoVP2pTrt6LDzru1euISuv541Q8gwg0hXv41n4zGpIkgf8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2uHPEAAAA3AAAAA8AAAAAAAAAAAAAAAAAmAIAAGRycy9k&#10;b3ducmV2LnhtbFBLBQYAAAAABAAEAPUAAACJAwAAAAA=&#10;" fillcolor="#ffffe3" stroked="f"/>
                  <v:rect id="Rectangle 656" o:spid="_x0000_s1801" style="position:absolute;left:719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j7jMMA&#10;AADcAAAADwAAAGRycy9kb3ducmV2LnhtbERPz2vCMBS+D/Y/hDfwMjTVw9SuUURQBzsMq+z8aJ5t&#10;afNSktjW/fXLYbDjx/c7246mFT05X1tWMJ8lIIgLq2suFVwvh+kKhA/IGlvLpOBBHrab56cMU20H&#10;PlOfh1LEEPYpKqhC6FIpfVGRQT+zHXHkbtYZDBG6UmqHQww3rVwkyZs0WHNsqLCjfUVFk9+NgmMz&#10;+OFrcem/P+ddfnM/2p9e10pNXsbdO4hAY/gX/7k/tILlMq6N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j7jMMAAADcAAAADwAAAAAAAAAAAAAAAACYAgAAZHJzL2Rv&#10;d25yZXYueG1sUEsFBgAAAAAEAAQA9QAAAIgDAAAAAA==&#10;" fillcolor="#ffffe5" stroked="f"/>
                  <v:rect id="Rectangle 657" o:spid="_x0000_s1802" style="position:absolute;left:7201;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JBPsIA&#10;AADcAAAADwAAAGRycy9kb3ducmV2LnhtbESPW2sCMRSE34X+h3AE3zRrC162RimFFn30hq+H5HQT&#10;3Jwsm1TXf28EwcdhZr5hFqvO1+JCbXSBFYxHBQhiHYzjSsFh/zOcgYgJ2WAdmBTcKMJq+dZbYGnC&#10;lbd02aVKZAjHEhXYlJpSyqgteYyj0BBn7y+0HlOWbSVNi9cM97V8L4qJ9Og4L1hs6NuSPu/+vYL9&#10;6fihx/oQf52zFPC4ma3NRqlBv/v6BJGoS6/ws702CqbTOTzO5CM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4kE+wgAAANwAAAAPAAAAAAAAAAAAAAAAAJgCAABkcnMvZG93&#10;bnJldi54bWxQSwUGAAAAAAQABAD1AAAAhwMAAAAA&#10;" fillcolor="#ffffe7" stroked="f"/>
                  <v:rect id="Rectangle 658" o:spid="_x0000_s1803" style="position:absolute;left:720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WuP8AA&#10;AADcAAAADwAAAGRycy9kb3ducmV2LnhtbERPy4rCMBTdC/5DuII7TXUxlWqUIgiCi/EFurw0d5oy&#10;zU1pola/3iwEl4fzXqw6W4s7tb5yrGAyTkAQF05XXCo4nzajGQgfkDXWjknBkzyslv3eAjPtHnyg&#10;+zGUIoawz1CBCaHJpPSFIYt+7BriyP251mKIsC2lbvERw20tp0nyIy1WHBsMNrQ2VPwfb1bBJRSn&#10;129yNelulxva6zpPpxulhoMun4MI1IWv+OPeagXpLM6PZ+IR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DWuP8AAAADcAAAADwAAAAAAAAAAAAAAAACYAgAAZHJzL2Rvd25y&#10;ZXYueG1sUEsFBgAAAAAEAAQA9QAAAIUDAAAAAA==&#10;" fillcolor="#ffffe9" stroked="f"/>
                  <v:rect id="Rectangle 659" o:spid="_x0000_s1804" style="position:absolute;left:720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3XgcUA&#10;AADcAAAADwAAAGRycy9kb3ducmV2LnhtbESPQWvCQBSE7wX/w/KE3upGDzZEV1HBIi2UGgU9PrLP&#10;bDD7Ns1uY/z33ULB4zAz3zDzZW9r0VHrK8cKxqMEBHHhdMWlguNh+5KC8AFZY+2YFNzJw3IxeJpj&#10;pt2N99TloRQRwj5DBSaEJpPSF4Ys+pFriKN3ca3FEGVbSt3iLcJtLSdJMpUWK44LBhvaGCqu+Y9V&#10;kK8/Pjt3Su5n860nb1/b9FC9F0o9D/vVDESgPjzC/+2dVvCajuHvTD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HdeBxQAAANwAAAAPAAAAAAAAAAAAAAAAAJgCAABkcnMv&#10;ZG93bnJldi54bWxQSwUGAAAAAAQABAD1AAAAigMAAAAA&#10;" fillcolor="#ffffeb" stroked="f"/>
                  <v:rect id="Rectangle 660" o:spid="_x0000_s1805" style="position:absolute;left:721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elsUA&#10;AADcAAAADwAAAGRycy9kb3ducmV2LnhtbESPQWsCMRSE74X+h/AEbzWrB2tXo9hCS6kIrgpen5vn&#10;ZnHzkm5SXf99IxR6HGbmG2a26GwjLtSG2rGC4SADQVw6XXOlYL97f5qACBFZY+OYFNwowGL++DDD&#10;XLsrF3TZxkokCIccFZgYfS5lKA1ZDAPniZN3cq3FmGRbSd3iNcFtI0dZNpYWa04LBj29GSrP2x+r&#10;4KA/zPd6Zb7WfiNvofbFy/G1UKrf65ZTEJG6+B/+a39qBc+TE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7V6WxQAAANwAAAAPAAAAAAAAAAAAAAAAAJgCAABkcnMv&#10;ZG93bnJldi54bWxQSwUGAAAAAAQABAD1AAAAigMAAAAA&#10;" fillcolor="#ffe" stroked="f"/>
                  <v:rect id="Rectangle 661" o:spid="_x0000_s1806" style="position:absolute;left:721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rfmcYA&#10;AADcAAAADwAAAGRycy9kb3ducmV2LnhtbESPT2vCQBTE74LfYXkFb7qpFv9EVxEhpRcRbYt6e2Sf&#10;STT7NmS3MX57t1DocZiZ3zCLVWtK0VDtCssKXgcRCOLU6oIzBV+fSX8KwnlkjaVlUvAgB6tlt7PA&#10;WNs776k5+EwECLsYFeTeV7GULs3JoBvYijh4F1sb9EHWmdQ13gPclHIYRWNpsOCwkGNFm5zS2+HH&#10;KFhfT812shvNjm+UpOciMdvv/btSvZd2PQfhqfX/4b/2h1YwmY7g90w4AnL5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rfmcYAAADcAAAADwAAAAAAAAAAAAAAAACYAgAAZHJz&#10;L2Rvd25yZXYueG1sUEsFBgAAAAAEAAQA9QAAAIsDAAAAAA==&#10;" fillcolor="#fffff0" stroked="f"/>
                  <v:rect id="Rectangle 662" o:spid="_x0000_s1807" style="position:absolute;left:721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XcMgA&#10;AADcAAAADwAAAGRycy9kb3ducmV2LnhtbESPW2vCQBSE34X+h+UU+qabtMVL6kZEEAQfipcofTtk&#10;j0ls9mzIrpr217tCoY/DzHzDTGedqcWVWldZVhAPIhDEudUVFwr2u2V/DMJ5ZI21ZVLwQw5m6VNv&#10;iom2N97QdesLESDsElRQet8kUrq8JINuYBvi4J1sa9AH2RZSt3gLcFPL1ygaSoMVh4USG1qUlH9v&#10;L0bB/FDlK3/M3s6T7Guz3u0z+/kbK/Xy3M0/QHjq/H/4r73SCkbjd3icCU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VtdwyAAAANwAAAAPAAAAAAAAAAAAAAAAAJgCAABk&#10;cnMvZG93bnJldi54bWxQSwUGAAAAAAQABAD1AAAAjQMAAAAA&#10;" fillcolor="#fffff3" stroked="f"/>
                  <v:rect id="Rectangle 663" o:spid="_x0000_s1808" style="position:absolute;left:722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0ZnMMA&#10;AADcAAAADwAAAGRycy9kb3ducmV2LnhtbESPT4vCMBTE7wt+h/AEb2uquGuppqKCIOzJPwePj+bZ&#10;1jYvpYm2+unNwsIeh5n5DbNc9aYWD2pdaVnBZByBIM6sLjlXcD7tPmMQziNrrC2Tgic5WKWDjyUm&#10;2nZ8oMfR5yJA2CWooPC+SaR0WUEG3dg2xMG72tagD7LNpW6xC3BTy2kUfUuDJYeFAhvaFpRVx7tR&#10;wLQ59AGw7S4/rpSz+Lap6pdSo2G/XoDw1Pv/8F97rxXM4y/4PROOgE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80ZnMMAAADcAAAADwAAAAAAAAAAAAAAAACYAgAAZHJzL2Rv&#10;d25yZXYueG1sUEsFBgAAAAAEAAQA9QAAAIgDAAAAAA==&#10;" fillcolor="#fffff5" stroked="f"/>
                  <v:rect id="Rectangle 664" o:spid="_x0000_s1809" style="position:absolute;left:7223;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LvcQA&#10;AADcAAAADwAAAGRycy9kb3ducmV2LnhtbESPQWvCQBSE7wX/w/IK3uqmPWhIXUPRCh4EqW3vj+zr&#10;JjH7NmQ3Mfn3riD0OMzMN8w6H20jBup85VjB6yIBQVw4XbFR8PO9f0lB+ICssXFMCibykG9mT2vM&#10;tLvyFw3nYESEsM9QQRlCm0npi5Is+oVriaP35zqLIcrOSN3hNcJtI9+SZCktVhwXSmxpW1JxOfdW&#10;wedoLsX0y37F27pKp74Ox9NOqfnz+PEOItAY/sOP9kErWKVLuJ+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i73EAAAA3AAAAA8AAAAAAAAAAAAAAAAAmAIAAGRycy9k&#10;b3ducmV2LnhtbFBLBQYAAAAABAAEAPUAAACJAwAAAAA=&#10;" fillcolor="#fffff7" stroked="f"/>
                  <v:rect id="Rectangle 665" o:spid="_x0000_s1810" style="position:absolute;left:722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FqMUA&#10;AADcAAAADwAAAGRycy9kb3ducmV2LnhtbESPT2vCQBTE74LfYXmCl1I3WmIkuop/qvRUqS2eH9ln&#10;Esy+DdlV47d3hYLHYWZ+w8wWranElRpXWlYwHEQgiDOrS84V/P1u3ycgnEfWWFkmBXdysJh3OzNM&#10;tb3xD10PPhcBwi5FBYX3dSqlywoy6Aa2Jg7eyTYGfZBNLnWDtwA3lRxF0VgaLDksFFjTuqDsfLgY&#10;Beftx2ec5Sbex99VsnzbrcrjplWq32uXUxCeWv8K/7e/tIJkksD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0WoxQAAANwAAAAPAAAAAAAAAAAAAAAAAJgCAABkcnMv&#10;ZG93bnJldi54bWxQSwUGAAAAAAQABAD1AAAAigMAAAAA&#10;" fillcolor="#fffff9" stroked="f"/>
                  <v:rect id="Rectangle 666" o:spid="_x0000_s1811" style="position:absolute;left:722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H+MQA&#10;AADcAAAADwAAAGRycy9kb3ducmV2LnhtbERPy2rCQBTdC/2H4RbcmUmz8JE6SlUMLgQxLS3dXTLX&#10;JDVzJ2RGjX/vLIQuD+c9X/amEVfqXG1ZwVsUgyAurK65VPD1uR1NQTiPrLGxTAru5GC5eBnMMdX2&#10;xke65r4UIYRdigoq79tUSldUZNBFtiUO3Ml2Bn2AXSl1h7cQbhqZxPFYGqw5NFTY0rqi4pxfjILD&#10;Jpmt9tksTzbZ7/b49/NtspNRavjaf7yD8NT7f/HTvdMKJtOwNpw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zx/jEAAAA3AAAAA8AAAAAAAAAAAAAAAAAmAIAAGRycy9k&#10;b3ducmV2LnhtbFBLBQYAAAAABAAEAPUAAACJAwAAAAA=&#10;" fillcolor="#fffffb" stroked="f"/>
                  <v:rect id="Rectangle 667" o:spid="_x0000_s1812" style="position:absolute;left:7231;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LrvsUA&#10;AADcAAAADwAAAGRycy9kb3ducmV2LnhtbESPQWsCMRSE7wX/Q3hCbzVRxK6rUUSo2kMLq168PTbP&#10;zeLmZdmkuv33TaHQ4zAz3zDLde8acacu1J41jEcKBHHpTc2VhvPp7SUDESKywcYzafimAOvV4GmJ&#10;ufEPLuh+jJVIEA45arAxtrmUobTkMIx8S5y8q+8cxiS7SpoOHwnuGjlRaiYd1pwWLLa0tVTejl9O&#10;Q7s7z1gd7HR/KffFZ/GRqXcTtH4e9psFiEh9/A//tQ9Gw2s2h9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wuu+xQAAANwAAAAPAAAAAAAAAAAAAAAAAJgCAABkcnMv&#10;ZG93bnJldi54bWxQSwUGAAAAAAQABAD1AAAAigMAAAAA&#10;" fillcolor="#fffffe" stroked="f"/>
                  <v:shape id="Freeform 668" o:spid="_x0000_s1813" style="position:absolute;left:6535;top:778;width:698;height:303;visibility:visible;mso-wrap-style:square;v-text-anchor:top" coordsize="698,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JHzsIA&#10;AADcAAAADwAAAGRycy9kb3ducmV2LnhtbERPTYvCMBC9C/sfwgjeNHUVd9s1ShGFCiKs68Xb0Ixt&#10;2WZSm6j135uD4PHxvufLztTiRq2rLCsYjyIQxLnVFRcKjn+b4TcI55E11pZJwYMcLBcfvTkm2t75&#10;l24HX4gQwi5BBaX3TSKly0sy6Ea2IQ7c2bYGfYBtIXWL9xBuavkZRTNpsOLQUGJDq5Ly/8PVKMjO&#10;p8s6jXe7676It/XkMU27JlNq0O/SHxCeOv8Wv9yZVvAVh/nhTDgC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kfOwgAAANwAAAAPAAAAAAAAAAAAAAAAAJgCAABkcnMvZG93&#10;bnJldi54bWxQSwUGAAAAAAQABAD1AAAAhwMAAAAA&#10;" path="m,152l501,,386,212,698,152,197,303,310,91,,152r,xe" fillcolor="black" strokeweight="0">
                    <v:path arrowok="t" o:connecttype="custom" o:connectlocs="0,152;501,0;386,212;698,152;197,303;310,91;0,152;0,152" o:connectangles="0,0,0,0,0,0,0,0"/>
                  </v:shape>
                  <v:shape id="Freeform 669" o:spid="_x0000_s1814" style="position:absolute;left:6535;top:778;width:698;height:303;visibility:visible;mso-wrap-style:square;v-text-anchor:top" coordsize="698,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EIi8UA&#10;AADcAAAADwAAAGRycy9kb3ducmV2LnhtbESP3WrCQBSE7wu+w3IE73Sj4F/qKiKkFAsFTR7gkD3N&#10;ps2ejdltTN/eLRR6OczMN8zuMNhG9NT52rGC+SwBQVw6XXOloMiz6QaED8gaG8ek4Ic8HPajpx2m&#10;2t35Qv01VCJC2KeowITQplL60pBFP3MtcfQ+XGcxRNlVUnd4j3DbyEWSrKTFmuOCwZZOhsqv67dV&#10;sHpzlH++myzr86Lyt+LltDwvlJqMh+MziEBD+A//tV+1gvV2Dr9n4hG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YQiLxQAAANwAAAAPAAAAAAAAAAAAAAAAAJgCAABkcnMv&#10;ZG93bnJldi54bWxQSwUGAAAAAAQABAD1AAAAigMAAAAA&#10;" path="m,152l501,,386,212,698,152,197,303,310,91,,152r,xe" fillcolor="black" stroked="f">
                    <v:path arrowok="t" o:connecttype="custom" o:connectlocs="0,152;501,0;386,212;698,152;197,303;310,91;0,152;0,152" o:connectangles="0,0,0,0,0,0,0,0"/>
                  </v:shape>
                  <v:rect id="Rectangle 670" o:spid="_x0000_s1815" style="position:absolute;left:653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Mo8UA&#10;AADcAAAADwAAAGRycy9kb3ducmV2LnhtbESPT2sCMRTE74LfITyht5po2627NYoIQqHtoWvB62Pz&#10;9g/dvKybqOu3N4WCx2FmfsMs14NtxZl63zjWMJsqEMSFMw1XGn72u8cFCB+QDbaOScOVPKxX49ES&#10;M+Mu/E3nPFQiQthnqKEOocuk9EVNFv3UdcTRK11vMUTZV9L0eIlw28q5Uom02HBcqLGjbU3Fb36y&#10;GjB5Nsev8ulz/3FKMK0GtXs5KK0fJsPmDUSgIdzD/+13o+E1ncPfmXg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18yjxQAAANwAAAAPAAAAAAAAAAAAAAAAAJgCAABkcnMv&#10;ZG93bnJldi54bWxQSwUGAAAAAAQABAD1AAAAigMAAAAA&#10;" stroked="f"/>
                  <v:rect id="Rectangle 671" o:spid="_x0000_s1816" style="position:absolute;left:653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Z5cQA&#10;AADcAAAADwAAAGRycy9kb3ducmV2LnhtbESP3YrCMBSE7xd8h3AE79bUXVC3axQVxB8UquveH5pj&#10;W2xOShO1vr0RBC+HmfmGGU0aU4or1a6wrKDXjUAQp1YXnCk4/i0+hyCcR9ZYWiYFd3IwGbc+Rhhr&#10;e+M9XQ8+EwHCLkYFufdVLKVLczLourYiDt7J1gZ9kHUmdY23ADel/IqivjRYcFjIsaJ5Tun5cDEK&#10;dv9Lf5xHyzWe98NNMmNMtou+Up12M/0F4anx7/CrvdIKBj/f8DwTjoA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VWeXEAAAA3AAAAA8AAAAAAAAAAAAAAAAAmAIAAGRycy9k&#10;b3ducmV2LnhtbFBLBQYAAAAABAAEAPUAAACJAwAAAAA=&#10;" fillcolor="#fffffd" stroked="f"/>
                  <v:rect id="Rectangle 672" o:spid="_x0000_s1817" style="position:absolute;left:653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IvUMUA&#10;AADcAAAADwAAAGRycy9kb3ducmV2LnhtbESPQWsCMRSE7wX/Q3iCt5pVRO1qFNki9NCL2kN7e908&#10;N4ubl20S1+2/bwShx2FmvmHW2942oiMfascKJuMMBHHpdM2Vgo/T/nkJIkRkjY1jUvBLAbabwdMa&#10;c+1ufKDuGCuRIBxyVGBibHMpQ2nIYhi7ljh5Z+ctxiR9JbXHW4LbRk6zbC4t1pwWDLZUGCovx6tV&#10;MJ2/T36+D0XRhe7VLN3X4uQ/vVKjYb9bgYjUx//wo/2mFSxeZnA/k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i9QxQAAANwAAAAPAAAAAAAAAAAAAAAAAJgCAABkcnMv&#10;ZG93bnJldi54bWxQSwUGAAAAAAQABAD1AAAAigMAAAAA&#10;" fillcolor="#fffffa" stroked="f"/>
                  <v:rect id="Rectangle 673" o:spid="_x0000_s1818" style="position:absolute;left:654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PWccA&#10;AADcAAAADwAAAGRycy9kb3ducmV2LnhtbESPQWvCQBSE70L/w/IKvelGi7aNrlIUi4gHm7aIt2f2&#10;mYRm38bsqsm/7wpCj8PMfMNMZo0pxYVqV1hW0O9FIIhTqwvOFHx/LbuvIJxH1lhaJgUtOZhNHzoT&#10;jLW98iddEp+JAGEXo4Lc+yqW0qU5GXQ9WxEH72hrgz7IOpO6xmuAm1IOomgkDRYcFnKsaJ5T+puc&#10;TaCk21O7aJ8/9oXb7n7m/cPabg5KPT0272MQnhr/H763V1rBy9sQbmfCEZ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0j1nHAAAA3AAAAA8AAAAAAAAAAAAAAAAAmAIAAGRy&#10;cy9kb3ducmV2LnhtbFBLBQYAAAAABAAEAPUAAACMAwAAAAA=&#10;" fillcolor="#fffff8" stroked="f"/>
                  <v:rect id="Rectangle 674" o:spid="_x0000_s1819" style="position:absolute;left:6545;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wN+cIA&#10;AADcAAAADwAAAGRycy9kb3ducmV2LnhtbESPS4sCMRCE7wv+h9CCtzXRg4/RKCIIXn2B3ppJOzO7&#10;k86QxHH895sFwWNRVV9Ry3Vna9GSD5VjDaOhAkGcO1NxoeF82n3PQISIbLB2TBpeFGC96n0tMTPu&#10;yQdqj7EQCcIhQw1ljE0mZchLshiGriFO3t15izFJX0jj8ZngtpZjpSbSYsVpocSGtiXlv8eH1cDF&#10;riJ/u52vP5v2VCseTdX4ovWg320WICJ18RN+t/dGw3Q+gf8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jA35wgAAANwAAAAPAAAAAAAAAAAAAAAAAJgCAABkcnMvZG93&#10;bnJldi54bWxQSwUGAAAAAAQABAD1AAAAhwMAAAAA&#10;" fillcolor="#fffff6" stroked="f"/>
                  <v:rect id="Rectangle 675" o:spid="_x0000_s1820" style="position:absolute;left:654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vxfMQA&#10;AADcAAAADwAAAGRycy9kb3ducmV2LnhtbESPzW7CMBCE75V4B2uRuBUHDlACBgEqqBzDz4HbKl7i&#10;iHgdxW4S3r6uVKnH0cx8o1lteluJlhpfOlYwGScgiHOnSy4UXC+H9w8QPiBrrByTghd52KwHbytM&#10;tes4o/YcChEh7FNUYEKoUyl9bsiiH7uaOHoP11gMUTaF1A12EW4rOU2SmbRYclwwWNPeUP48f1sF&#10;N3nfUjlpjwd/6p6nPWUm+9wpNRr22yWIQH34D/+1v7SC+WIOv2fi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r8XzEAAAA3AAAAA8AAAAAAAAAAAAAAAAAmAIAAGRycy9k&#10;b3ducmV2LnhtbFBLBQYAAAAABAAEAPUAAACJAwAAAAA=&#10;" fillcolor="#fffff4" stroked="f"/>
                  <v:rect id="Rectangle 676" o:spid="_x0000_s1821" style="position:absolute;left:655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vM8EA&#10;AADcAAAADwAAAGRycy9kb3ducmV2LnhtbERPS2vCQBC+F/oflhG81Y0FX9FVWqFgvaip9DxkxySY&#10;nQ27W03/vXMo9PjxvVeb3rXqRiE2ng2MRxko4tLbhisD56+PlzmomJAttp7JwC9F2Kyfn1aYW3/n&#10;E92KVCkJ4ZijgTqlLtc6ljU5jCPfEQt38cFhEhgqbQPeJdy1+jXLptphw9JQY0fbmspr8eMMzKrD&#10;tvmOi+P7cV9Mg7/uJp9nb8xw0L8tQSXq07/4z72z4lvIWjkjR0C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JbzPBAAAA3AAAAA8AAAAAAAAAAAAAAAAAmAIAAGRycy9kb3du&#10;cmV2LnhtbFBLBQYAAAAABAAEAPUAAACGAwAAAAA=&#10;" fillcolor="#fffff2" stroked="f"/>
                  <v:rect id="Rectangle 677" o:spid="_x0000_s1822" style="position:absolute;left:655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9mScUA&#10;AADcAAAADwAAAGRycy9kb3ducmV2LnhtbESPQWvCQBSE7wX/w/KEXkrdKGKb1FVEKJTeTCO0t0f2&#10;JRuafRt2V03/fVcQPA4z8w2z3o62F2fyoXOsYD7LQBDXTnfcKqi+3p9fQYSIrLF3TAr+KMB2M3lY&#10;Y6HdhQ90LmMrEoRDgQpMjEMhZagNWQwzNxAnr3HeYkzSt1J7vCS47eUiy1bSYsdpweBAe0P1b3my&#10;CpbH79Ni3P8c8yYz9WdVNk9+aJR6nI67NxCRxngP39ofWsFLnsP1TDo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2ZJxQAAANwAAAAPAAAAAAAAAAAAAAAAAJgCAABkcnMv&#10;ZG93bnJldi54bWxQSwUGAAAAAAQABAD1AAAAigMAAAAA&#10;" fillcolor="#ffffef" stroked="f"/>
                  <v:rect id="Rectangle 678" o:spid="_x0000_s1823" style="position:absolute;left:655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Bv2cIA&#10;AADcAAAADwAAAGRycy9kb3ducmV2LnhtbERPTWvCQBC9C/6HZQq96SYFRWJWKbHSHrSgBrwO2TFJ&#10;m50N2W0S/717EHp8vO90O5pG9NS52rKCeB6BIC6srrlUkF/2sxUI55E1NpZJwZ0cbDfTSYqJtgOf&#10;qD/7UoQQdgkqqLxvEyldUZFBN7ctceButjPoA+xKqTscQrhp5FsULaXBmkNDhS1lFRW/5z+j4Ltf&#10;ZPk4HDgezH6x+7zqn+LjqNTry/i+BuFp9P/ip/tLK1hFYX44E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oG/ZwgAAANwAAAAPAAAAAAAAAAAAAAAAAJgCAABkcnMvZG93&#10;bnJldi54bWxQSwUGAAAAAAQABAD1AAAAhwMAAAAA&#10;" fillcolor="#ffffed" stroked="f"/>
                  <v:rect id="Rectangle 679" o:spid="_x0000_s1824" style="position:absolute;left:656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2CqMQA&#10;AADcAAAADwAAAGRycy9kb3ducmV2LnhtbESPQWvCQBSE7wX/w/KE3uomgiLRVVSqtAcPVUGPj+wz&#10;G8y+TbNrTP+9KxQ8DjPzDTNbdLYSLTW+dKwgHSQgiHOnSy4UHA+bjwkIH5A1Vo5JwR95WMx7bzPM&#10;tLvzD7X7UIgIYZ+hAhNCnUnpc0MW/cDVxNG7uMZiiLIppG7wHuG2ksMkGUuLJccFgzWtDeXX/c0q&#10;wO03tr+fx5PdlZjm59FqW6+MUu/9bjkFEagLr/B/+0srmCQp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dgqjEAAAA3AAAAA8AAAAAAAAAAAAAAAAAmAIAAGRycy9k&#10;b3ducmV2LnhtbFBLBQYAAAAABAAEAPUAAACJAwAAAAA=&#10;" fillcolor="#ffffea" stroked="f"/>
                  <v:rect id="Rectangle 680" o:spid="_x0000_s1825" style="position:absolute;left:656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MQ8QA&#10;AADcAAAADwAAAGRycy9kb3ducmV2LnhtbESPQWsCMRSE74X+h/AKvdVED0VWoyyCqPTSrv6Ax+a5&#10;2XXzsiRR1/76plDocZiZb5jlenS9uFGIrWcN04kCQVx703Kj4XTcvs1BxIRssPdMGh4UYb16flpi&#10;Yfydv+hWpUZkCMcCNdiUhkLKWFtyGCd+IM7e2QeHKcvQSBPwnuGulzOl3qXDlvOCxYE2lupLdXUa&#10;do/huv/+OHh7nlafZae6Mhw7rV9fxnIBItGY/sN/7b3RMFcz+D2Tj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njEPEAAAA3AAAAA8AAAAAAAAAAAAAAAAAmAIAAGRycy9k&#10;b3ducmV2LnhtbFBLBQYAAAAABAAEAPUAAACJAwAAAAA=&#10;" fillcolor="#ffffe8" stroked="f"/>
                  <v:rect id="Rectangle 681" o:spid="_x0000_s1826" style="position:absolute;left:6567;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eTcYA&#10;AADcAAAADwAAAGRycy9kb3ducmV2LnhtbESPzW7CMBCE75V4B2uReisOLSooYBClrdTChb8HWOJN&#10;HBGvQ+wm6dvXlSr1OJqZbzSLVW8r0VLjS8cKxqMEBHHmdMmFgvPp/WEGwgdkjZVjUvBNHlbLwd0C&#10;U+06PlB7DIWIEPYpKjAh1KmUPjNk0Y9cTRy93DUWQ5RNIXWDXYTbSj4mybO0WHJcMFjTxlB2PX5Z&#10;BW+v+23/Mp3k9vNUt5PstjNdflHqftiv5yAC9eE//Nf+0ApmyRP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eTcYAAADcAAAADwAAAAAAAAAAAAAAAACYAgAAZHJz&#10;L2Rvd25yZXYueG1sUEsFBgAAAAAEAAQA9QAAAIsDAAAAAA==&#10;" fillcolor="#ffffe6" stroked="f"/>
                  <v:rect id="Rectangle 682" o:spid="_x0000_s1827" style="position:absolute;left:656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xLvsQA&#10;AADcAAAADwAAAGRycy9kb3ducmV2LnhtbESPQWvCQBSE70L/w/IK3nS3UcSmriKlBa9VY8ntkX1N&#10;QrNvw+42xn/fLRQ8DjPzDbPZjbYTA/nQOtbwNFcgiCtnWq41nE/vszWIEJENdo5Jw40C7LYPkw3m&#10;xl35g4ZjrEWCcMhRQxNjn0sZqoYshrnriZP35bzFmKSvpfF4TXDbyUyplbTYclposKfXhqrv44/V&#10;YEv1trr4MtsXi+dimRXl52XotZ4+jvsXEJHGeA//tw9Gw1ot4e9MOg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S77EAAAA3AAAAA8AAAAAAAAAAAAAAAAAmAIAAGRycy9k&#10;b3ducmV2LnhtbFBLBQYAAAAABAAEAPUAAACJAwAAAAA=&#10;" fillcolor="#ffffe4" stroked="f"/>
                  <v:rect id="Rectangle 683" o:spid="_x0000_s1828" style="position:absolute;left:657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N2NMIA&#10;AADcAAAADwAAAGRycy9kb3ducmV2LnhtbESP3YrCMBSE7xd8h3AE79ZUQSnVKCIUXBbBP3p9aI5t&#10;tTkpTdT69kYQvBxm5htmvuxMLe7UusqygtEwAkGcW11xoeB0TH9jEM4ja6wtk4InOVguej9zTLR9&#10;8J7uB1+IAGGXoILS+yaR0uUlGXRD2xAH72xbgz7ItpC6xUeAm1qOo2gqDVYcFkpsaF1Sfj3cjAJN&#10;l+3fev+f3rLLTsZpnW3yU6bUoN+tZiA8df4b/rQ3WkEcTeB9JhwB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3Y0wgAAANwAAAAPAAAAAAAAAAAAAAAAAJgCAABkcnMvZG93&#10;bnJldi54bWxQSwUGAAAAAAQABAD1AAAAhwMAAAAA&#10;" fillcolor="#ffffe2" stroked="f"/>
                  <v:rect id="Rectangle 684" o:spid="_x0000_s1829" style="position:absolute;left:657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aeacMA&#10;AADcAAAADwAAAGRycy9kb3ducmV2LnhtbESPQWvCQBSE7wX/w/KE3uquhUSJriKC4ElotNDjI/tM&#10;gtm3SXZr0n/fFQSPw8x8w6y3o23EnXpfO9YwnykQxIUzNZcaLufDxxKED8gGG8ek4Y88bDeTtzVm&#10;xg38Rfc8lCJC2GeooQqhzaT0RUUW/cy1xNG7ut5iiLIvpelxiHDbyE+lUmmx5rhQYUv7iopb/ms1&#10;5IduyGmRnEyC7c930qlz2l20fp+OuxWIQGN4hZ/to9GwVCk8zs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aeacMAAADcAAAADwAAAAAAAAAAAAAAAACYAgAAZHJzL2Rv&#10;d25yZXYueG1sUEsFBgAAAAAEAAQA9QAAAIgDAAAAAA==&#10;" fillcolor="#ffffdf" stroked="f"/>
                  <v:rect id="Rectangle 685" o:spid="_x0000_s1830" style="position:absolute;left:657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o7MQA&#10;AADcAAAADwAAAGRycy9kb3ducmV2LnhtbESPQUsDMRSE74L/ITyhN5u0hVrWpkUKxR486OreH5vn&#10;ZjF52SZxu/33RhA8DjPzDbPdT96JkWLqA2tYzBUI4jaYnjsNH+/H+w2IlJENusCk4UoJ9rvbmy1W&#10;Jlz4jcY6d6JAOFWoweY8VFKm1pLHNA8DcfE+Q/SYi4ydNBEvBe6dXCq1lh57LgsWBzpYar/qb6/h&#10;9fzyrMa8du7UrBZNYw/HuKq1nt1NT48gMk35P/zXPhkNG/UAv2fKEZ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CqOzEAAAA3AAAAA8AAAAAAAAAAAAAAAAAmAIAAGRycy9k&#10;b3ducmV2LnhtbFBLBQYAAAAABAAEAPUAAACJAwAAAAA=&#10;" fillcolor="#ffd" stroked="f"/>
                  <v:rect id="Rectangle 686" o:spid="_x0000_s1831" style="position:absolute;left:658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zOMUA&#10;AADcAAAADwAAAGRycy9kb3ducmV2LnhtbESPwWrCQBCG70LfYZlCb7rRg9joKiUQ2mMbK6W3ITsm&#10;0exsyG6T1Kd3DoUeh3/+b+bbHSbXqoH60Hg2sFwkoIhLbxuuDHwe8/kGVIjIFlvPZOCXAhz2D7Md&#10;ptaP/EFDESslEA4pGqhj7FKtQ1mTw7DwHbFkZ987jDL2lbY9jgJ3rV4lyVo7bFgu1NhRVlN5LX6c&#10;UI5fl1VWvX7fcr8+jUWWD8/vS2OeHqeXLahIU/xf/mu/WQObRL4VGREBv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t3M4xQAAANwAAAAPAAAAAAAAAAAAAAAAAJgCAABkcnMv&#10;ZG93bnJldi54bWxQSwUGAAAAAAQABAD1AAAAigMAAAAA&#10;" fillcolor="#ffffda" stroked="f"/>
                  <v:rect id="Rectangle 687" o:spid="_x0000_s1832" style="position:absolute;left:658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ac9sQA&#10;AADcAAAADwAAAGRycy9kb3ducmV2LnhtbESPQWsCMRSE70L/Q3iF3jSplKqr2aWIhfYiqIV6fGxe&#10;N0s3L8smrtv+eiMIHoeZ+YZZFYNrRE9dqD1reJ4oEMSlNzVXGr4O7+M5iBCRDTaeScMfBSjyh9EK&#10;M+PPvKN+HyuRIBwy1GBjbDMpQ2nJYZj4ljh5P75zGJPsKmk6PCe4a+RUqVfpsOa0YLGltaXyd39y&#10;GhbN9Ft+qmM/q8L6Be2/2mx7pfXT4/C2BBFpiPfwrf1hNMzVAq5n0hGQ+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mnPbEAAAA3AAAAA8AAAAAAAAAAAAAAAAAmAIAAGRycy9k&#10;b3ducmV2LnhtbFBLBQYAAAAABAAEAPUAAACJAwAAAAA=&#10;" fillcolor="#ffffd8" stroked="f"/>
                  <v:rect id="Rectangle 688" o:spid="_x0000_s1833" style="position:absolute;left:6589;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qy7MIA&#10;AADcAAAADwAAAGRycy9kb3ducmV2LnhtbERPTWvCQBC9C/0PyxS8iNkkoEjMKqUYELxULQVvQ3ZM&#10;0mZnQ3bV2F/vHgSPj/edrwfTiiv1rrGsIIliEMSl1Q1XCr6PxXQBwnlkja1lUnAnB+vV2yjHTNsb&#10;7+l68JUIIewyVFB732VSurImgy6yHXHgzrY36APsK6l7vIVw08o0jufSYMOhocaOPmsq/w4Xo6CU&#10;X/9285tO9kVq5rOd/tHxySg1fh8+liA8Df4lfrq3WsEiCfPDmXA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rLswgAAANwAAAAPAAAAAAAAAAAAAAAAAJgCAABkcnMvZG93&#10;bnJldi54bWxQSwUGAAAAAAQABAD1AAAAhwMAAAAA&#10;" fillcolor="#ffffd6" stroked="f"/>
                  <v:rect id="Rectangle 689" o:spid="_x0000_s1834" style="position:absolute;left:659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gewMQA&#10;AADcAAAADwAAAGRycy9kb3ducmV2LnhtbESPwW7CMBBE75X6D9ZW4lIVJxxKlOJEVQCJHoF+wDbe&#10;xmnjdRQbEvj6uhISx9HMvNGsysl24kyDbx0rSOcJCOLa6ZYbBZ/H7UsGwgdkjZ1jUnAhD2Xx+LDC&#10;XLuR93Q+hEZECPscFZgQ+lxKXxuy6OeuJ47etxsshiiHRuoBxwi3nVwkyau02HJcMNhTZaj+PZys&#10;giqsP7aba3PV5usy/pCmJVXPSs2epvc3EIGmcA/f2jutIEtT+D8Tj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HsDEAAAA3AAAAA8AAAAAAAAAAAAAAAAAmAIAAGRycy9k&#10;b3ducmV2LnhtbFBLBQYAAAAABAAEAPUAAACJAwAAAAA=&#10;" fillcolor="#ffffd4" stroked="f"/>
                  <v:rect id="Rectangle 690" o:spid="_x0000_s1835" style="position:absolute;left:659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ooq8MA&#10;AADcAAAADwAAAGRycy9kb3ducmV2LnhtbESPT4vCMBTE78J+h/AW9qZpBUW6xuIfBC8iWz3s8dE8&#10;22LzUpJou9/eCMIeh5n5DbPMB9OKBznfWFaQThIQxKXVDVcKLuf9eAHCB2SNrWVS8Ece8tXHaImZ&#10;tj3/0KMIlYgQ9hkqqEPoMil9WZNBP7EdcfSu1hkMUbpKaod9hJtWTpNkLg02HBdq7GhbU3kr7kbB&#10;aXO8dCd04Z7s+FA0M9vT/Fepr89h/Q0i0BD+w+/2QStYpFN4nY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ooq8MAAADcAAAADwAAAAAAAAAAAAAAAACYAgAAZHJzL2Rv&#10;d25yZXYueG1sUEsFBgAAAAAEAAQA9QAAAIgDAAAAAA==&#10;" fillcolor="#ffffd2" stroked="f"/>
                  <v:rect id="Rectangle 691" o:spid="_x0000_s1836" style="position:absolute;left:659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iVWsMA&#10;AADcAAAADwAAAGRycy9kb3ducmV2LnhtbESPS4vCQBCE74L/YWjBm5n4YA3RUcQly159HDw2mTaJ&#10;ZnpiZjZm//2OIOyxqKqvqPW2N7XoqHWVZQXTKAZBnFtdcaHgfMomCQjnkTXWlknBLznYboaDNaba&#10;PvlA3dEXIkDYpaig9L5JpXR5SQZdZBvi4F1ta9AH2RZSt/gMcFPLWRx/SIMVh4USG9qXlN+PP0bB&#10;/XzpFl4/zP7zlmRWL+uv4pIpNR71uxUIT73/D7/b31pBMp3D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iVWsMAAADcAAAADwAAAAAAAAAAAAAAAACYAgAAZHJzL2Rv&#10;d25yZXYueG1sUEsFBgAAAAAEAAQA9QAAAIgDAAAAAA==&#10;" fillcolor="#ffffcf" stroked="f"/>
                  <v:rect id="Rectangle 692" o:spid="_x0000_s1837" style="position:absolute;left:660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83dsMA&#10;AADcAAAADwAAAGRycy9kb3ducmV2LnhtbESP3UoDMRSE7wXfIRzBO5ttESlr01IUxQu96M8DHJLj&#10;ZnFzsk1Ot/HtjSB4OczMN8xqU8KgJkq5j2xgPmtAEdvoeu4MHA8vd0tQWZAdDpHJwDdl2Kyvr1bY&#10;unjhHU176VSFcG7RgBcZW62z9RQwz+JIXL3PmAJKlanTLuGlwsOgF03zoAP2XBc8jvTkyX7tz8HA&#10;rixOtryOz/44nd4TbeXDnsWY25uyfQQlVOQ//Nd+cwaW83v4PVOP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83dsMAAADcAAAADwAAAAAAAAAAAAAAAACYAgAAZHJzL2Rv&#10;d25yZXYueG1sUEsFBgAAAAAEAAQA9QAAAIgDAAAAAA==&#10;" fillcolor="#ffffcd" stroked="f"/>
                  <v:rect id="Rectangle 693" o:spid="_x0000_s1838" style="position:absolute;left:660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e5N8MA&#10;AADcAAAADwAAAGRycy9kb3ducmV2LnhtbESPQYvCMBSE7wv+h/AEb2ta0UWqUaTQpQourCt4fTTP&#10;tti8lCar9d8bQfA4zMw3zHLdm0ZcqXO1ZQXxOAJBXFhdc6ng+Jd9zkE4j6yxsUwK7uRgvRp8LDHR&#10;9sa/dD34UgQIuwQVVN63iZSuqMigG9uWOHhn2xn0QXal1B3eAtw0chJFX9JgzWGhwpbSiorL4d8o&#10;yHfZ1sTblLPmNN3bn+g7TzdGqdGw3yxAeOr9O/xq51rBPJ7B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e5N8MAAADcAAAADwAAAAAAAAAAAAAAAACYAgAAZHJzL2Rv&#10;d25yZXYueG1sUEsFBgAAAAAEAAQA9QAAAIgDAAAAAA==&#10;" fillcolor="#ffffca" stroked="f"/>
                  <v:rect id="Rectangle 694" o:spid="_x0000_s1839" style="position:absolute;left:660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xijsAA&#10;AADcAAAADwAAAGRycy9kb3ducmV2LnhtbESPzQrCMBCE74LvEFbwIprqQaQaRfwBT6LWB1ibtS02&#10;m9pErW9vBMHjMDPfMLNFY0rxpNoVlhUMBxEI4tTqgjMF52Tbn4BwHlljaZkUvMnBYt5uzTDW9sVH&#10;ep58JgKEXYwKcu+rWEqX5mTQDWxFHLyrrQ36IOtM6hpfAW5KOYqisTRYcFjIsaJVTunt9DAKKNke&#10;m2KNm/R6793psN/j49JTqttpllMQnhr/D//aO61gMhzD90w4An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1xijsAAAADcAAAADwAAAAAAAAAAAAAAAACYAgAAZHJzL2Rvd25y&#10;ZXYueG1sUEsFBgAAAAAEAAQA9QAAAIUDAAAAAA==&#10;" fillcolor="#ffffc8" stroked="f"/>
                  <v:rect id="Rectangle 695" o:spid="_x0000_s1840" style="position:absolute;left:6611;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ITicUA&#10;AADcAAAADwAAAGRycy9kb3ducmV2LnhtbESPQWvCQBSE74L/YXkFb7rRg6bRVUQRepBCY1uvj+xr&#10;Nph9G7LbmPrr3YLgcZiZb5jVpre16Kj1lWMF00kCgrhwuuJSwefpME5B+ICssXZMCv7Iw2Y9HKww&#10;0+7KH9TloRQRwj5DBSaEJpPSF4Ys+olriKP341qLIcq2lLrFa4TbWs6SZC4tVhwXDDa0M1Rc8l+r&#10;YL49f1/eDymbpj92+avbf92Sm1Kjl367BBGoD8/wo/2mFaTTBfyfi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hOJxQAAANwAAAAPAAAAAAAAAAAAAAAAAJgCAABkcnMv&#10;ZG93bnJldi54bWxQSwUGAAAAAAQABAD1AAAAigMAAAAA&#10;" fillcolor="#ffffc6" stroked="f"/>
                  <v:rect id="Rectangle 696" o:spid="_x0000_s1841" style="position:absolute;left:661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Hf0sIA&#10;AADcAAAADwAAAGRycy9kb3ducmV2LnhtbERPTW+CQBC9m/gfNmPSi6kL1DSKLEZMmnpVe+hxwo5A&#10;y84iuyD9991Dkx5f3ne2n0wrRupdY1lBvIpAEJdWN1wp+Li+PW9AOI+ssbVMCn7IwT6fzzJMtX3w&#10;mcaLr0QIYZeigtr7LpXSlTUZdCvbEQfuZnuDPsC+krrHRwg3rUyi6FUabDg01NjRsaby+zIYBclp&#10;fN/eCyzWy+Hligd/K78+R6WeFtNhB8LT5P/Ff+6TVrCJw9pwJhwB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Ud/SwgAAANwAAAAPAAAAAAAAAAAAAAAAAJgCAABkcnMvZG93&#10;bnJldi54bWxQSwUGAAAAAAQABAD1AAAAhwMAAAAA&#10;" fillcolor="#ffffc4" stroked="f"/>
                  <v:rect id="Rectangle 697" o:spid="_x0000_s1842" style="position:absolute;left:661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SMQA&#10;AADcAAAADwAAAGRycy9kb3ducmV2LnhtbESPwW7CMBBE75X4B2uReqnAgUMKAYOgNFJ7JPABq3hJ&#10;AvHail0IfH1dqRLH0cy80SzXvWnFlTrfWFYwGScgiEurG64UHA/5aAbCB2SNrWVScCcP69XgZYmZ&#10;tjfe07UIlYgQ9hkqqENwmZS+rMmgH1tHHL2T7QyGKLtK6g5vEW5aOU2SVBpsOC7U6OijpvJS/BgF&#10;vHt8N+k2LYJ7y4tPl5/vj/ezUq/DfrMAEagPz/B/+0srmE3m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3PkjEAAAA3AAAAA8AAAAAAAAAAAAAAAAAmAIAAGRycy9k&#10;b3ducmV2LnhtbFBLBQYAAAAABAAEAPUAAACJAwAAAAA=&#10;" fillcolor="#ffffc2" stroked="f"/>
                  <v:rect id="Rectangle 698" o:spid="_x0000_s1843" style="position:absolute;left:661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aRsIA&#10;AADcAAAADwAAAGRycy9kb3ducmV2LnhtbERPS2vCQBC+C/6HZYTedKOFIqmrFKn0QRFMPXgcs2MS&#10;ujsbsqOm/fXdg+Dx43svVr136kJdbAIbmE4yUMRlsA1XBvbfm/EcVBRkiy4wGfilCKvlcLDA3IYr&#10;7+hSSKVSCMccDdQiba51LGvyGCehJU7cKXQeJcGu0rbDawr3Ts+y7El7bDg11NjSuqbypzh7A/ZT&#10;ZP/18bZ5PL6e/qI7uK09O2MeRv3LMyihXu7im/vdGpjP0vx0Jh0Bv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BJpGwgAAANwAAAAPAAAAAAAAAAAAAAAAAJgCAABkcnMvZG93&#10;bnJldi54bWxQSwUGAAAAAAQABAD1AAAAhwMAAAAA&#10;" fillcolor="#ffffbf" stroked="f"/>
                  <v:rect id="Rectangle 699" o:spid="_x0000_s1844" style="position:absolute;left:662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hJG8QA&#10;AADcAAAADwAAAGRycy9kb3ducmV2LnhtbESPT2sCMRTE70K/Q3iCN80qUmRrFJFWvEjxD9Lj6+Z1&#10;s7h5WZJU02/fCILHYWZ+w8yXybbiSj40jhWMRwUI4srphmsFp+PHcAYiRGSNrWNS8EcBlouX3hxL&#10;7W68p+sh1iJDOJSowMTYlVKGypDFMHIdcfZ+nLcYs/S11B5vGW5bOSmKV2mx4bxgsKO1oepy+LUK&#10;3r05dd9N2n7yZf113E03aXfeKDXop9UbiEgpPsOP9lYrmE3GcD+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oSRvEAAAA3AAAAA8AAAAAAAAAAAAAAAAAmAIAAGRycy9k&#10;b3ducmV2LnhtbFBLBQYAAAAABAAEAPUAAACJAwAAAAA=&#10;" fillcolor="#ffffbd" stroked="f"/>
                  <v:rect id="Rectangle 700" o:spid="_x0000_s1845" style="position:absolute;left:662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JOGcYA&#10;AADcAAAADwAAAGRycy9kb3ducmV2LnhtbESPQWvCQBSE74X+h+UVeil1Y0CR6CaUgiiilaZ6f2af&#10;SUz2bchuNf333YLQ4zAz3zCLbDCtuFLvassKxqMIBHFhdc2lgsPX8nUGwnlkja1lUvBDDrL08WGB&#10;ibY3/qRr7ksRIOwSVFB53yVSuqIig25kO+LgnW1v0AfZl1L3eAtw08o4iqbSYM1hocKO3isqmvzb&#10;KHjJd6fVuZx8HC87u9lvcNs0x0Kp56fhbQ7C0+D/w/f2WiuYxTH8nQlHQK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JOGcYAAADcAAAADwAAAAAAAAAAAAAAAACYAgAAZHJz&#10;L2Rvd25yZXYueG1sUEsFBgAAAAAEAAQA9QAAAIsDAAAAAA==&#10;" fillcolor="#ffffba" stroked="f"/>
                  <v:rect id="Rectangle 701" o:spid="_x0000_s1846" style="position:absolute;left:662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Gx5MQA&#10;AADcAAAADwAAAGRycy9kb3ducmV2LnhtbESP3WrCQBSE7wu+w3IE7+pGK6Kpq2hLxJvi7wMcsqfJ&#10;YvZsmt1ofHu3UOjlMDPfMItVZytxo8YbxwpGwwQEce604ULB5Zy9zkD4gKyxckwKHuRhtey9LDDV&#10;7s5Hup1CISKEfYoKyhDqVEqfl2TRD11NHL1v11gMUTaF1A3eI9xWcpwkU2nRcFwosaaPkvLrqbUK&#10;pPyqMtMeNp/b+b6Y/mTOtBOn1KDfrd9BBOrCf/ivvdMKZuM3+D0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seTEAAAA3AAAAA8AAAAAAAAAAAAAAAAAmAIAAGRycy9k&#10;b3ducmV2LnhtbFBLBQYAAAAABAAEAPUAAACJAwAAAAA=&#10;" fillcolor="#ffffb8" stroked="f"/>
                  <v:rect id="Rectangle 702" o:spid="_x0000_s1847" style="position:absolute;left:663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fc2sQA&#10;AADcAAAADwAAAGRycy9kb3ducmV2LnhtbESPQUsDMRSE70L/Q3gFbzZrldKuTUspCIJeWuuht8fm&#10;uVlMXsImZnf/vREEj8PMfMNs96OzIlMfO88K7hcVCOLG645bBZf357s1iJiQNVrPpGCiCPvd7GaL&#10;tfYDnyifUysKhGONCkxKoZYyNoYcxoUPxMX79L3DVGTfSt3jUODOymVVraTDjsuCwUBHQ83X+dsp&#10;+DDXNzuErO30OobTwyVvVlNW6nY+Hp5AJBrTf/iv/aIVrJeP8HumHA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X3NrEAAAA3AAAAA8AAAAAAAAAAAAAAAAAmAIAAGRycy9k&#10;b3ducmV2LnhtbFBLBQYAAAAABAAEAPUAAACJAwAAAAA=&#10;" fillcolor="#ffffb6" stroked="f"/>
                  <v:rect id="Rectangle 703" o:spid="_x0000_s1848" style="position:absolute;left:663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4VjcQA&#10;AADcAAAADwAAAGRycy9kb3ducmV2LnhtbESPQWvCQBSE70L/w/IK3nSTgEWiqwRBkN7UUvH2yL5m&#10;U7NvY3Ybo7/eLRR6HGbmG2a5Hmwjeup87VhBOk1AEJdO11wp+DhuJ3MQPiBrbByTgjt5WK9eRkvM&#10;tbvxnvpDqESEsM9RgQmhzaX0pSGLfupa4uh9uc5iiLKrpO7wFuG2kVmSvEmLNccFgy1tDJWXw49V&#10;cJTFlR7bT9O+N9l3WvTnND2dlRq/DsUCRKAh/If/2jutYJ7N4PdMP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FY3EAAAA3AAAAA8AAAAAAAAAAAAAAAAAmAIAAGRycy9k&#10;b3ducmV2LnhtbFBLBQYAAAAABAAEAPUAAACJAwAAAAA=&#10;" fillcolor="#ffffb4" stroked="f"/>
                  <v:rect id="Rectangle 704" o:spid="_x0000_s1849" style="position:absolute;left:663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7tXcUA&#10;AADcAAAADwAAAGRycy9kb3ducmV2LnhtbESPQWvCQBSE7wX/w/KEXopuakBCdBWx2HoqVAWvj+wz&#10;iWbfxuwak/76bkHwOMzMN8x82ZlKtNS40rKC93EEgjizuuRcwWG/GSUgnEfWWFkmBT05WC4GL3NM&#10;tb3zD7U7n4sAYZeigsL7OpXSZQUZdGNbEwfvZBuDPsgml7rBe4CbSk6iaCoNlhwWCqxpXVB22d2M&#10;gi/zfe3jLP78beP9cdt/UHI6vyn1OuxWMxCeOv8MP9pbrSCZTOH/TD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u1dxQAAANwAAAAPAAAAAAAAAAAAAAAAAJgCAABkcnMv&#10;ZG93bnJldi54bWxQSwUGAAAAAAQABAD1AAAAigMAAAAA&#10;" fillcolor="#ffffb2" stroked="f"/>
                  <v:rect id="Rectangle 705" o:spid="_x0000_s1850" style="position:absolute;left:664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wa8MA&#10;AADcAAAADwAAAGRycy9kb3ducmV2LnhtbESPQWsCMRSE74X+h/AK3mq2W2zX1SgiFEpvbgu9PjbP&#10;TezmZUmirv31jSD0OMzMN8xyPbpenChE61nB07QAQdx6bblT8PX59liBiAlZY++ZFFwownp1f7fE&#10;Wvsz7+jUpE5kCMcaFZiUhlrK2BpyGKd+IM7e3geHKcvQSR3wnOGul2VRvEiHlvOCwYG2htqf5ugU&#10;FFVziGn2232b0m7nNvCHj89KTR7GzQJEojH9h2/td62gKl/heiYf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bwa8MAAADcAAAADwAAAAAAAAAAAAAAAACYAgAAZHJzL2Rv&#10;d25yZXYueG1sUEsFBgAAAAAEAAQA9QAAAIgDAAAAAA==&#10;" fillcolor="#ffffaf" stroked="f"/>
                  <v:rect id="Rectangle 706" o:spid="_x0000_s1851" style="position:absolute;left:664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JssEA&#10;AADcAAAADwAAAGRycy9kb3ducmV2LnhtbERPz2uDMBS+F/o/hFfYrY2TTcQ2SlsY7DAYs4VeH+ZN&#10;3cxLMKm6/345DHb8+H4fqsUMYqLR95YVPO4SEMSN1T23Cq6Xl20OwgdkjYNlUvBDHqpyvTpgoe3M&#10;HzTVoRUxhH2BCroQXCGlbzoy6HfWEUfu044GQ4RjK/WIcww3g0yTJJMGe44NHTo6d9R813ej4JbP&#10;nk7vzrTZ6fb8dnRP9vpllXrYLMc9iEBL+Bf/uV+1gjyNa+OZeARk+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ybLBAAAA3AAAAA8AAAAAAAAAAAAAAAAAmAIAAGRycy9kb3du&#10;cmV2LnhtbFBLBQYAAAAABAAEAPUAAACGAwAAAAA=&#10;" fillcolor="#ffffad" stroked="f"/>
                  <v:rect id="Rectangle 707" o:spid="_x0000_s1852" style="position:absolute;left:664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cUA&#10;AADcAAAADwAAAGRycy9kb3ducmV2LnhtbESPQWsCMRSE74X+h/CE3mpWwWXdGqUUCrWCULeHHp+b&#10;52Zx87IkUdd/bwShx2FmvmEWq8F24kw+tI4VTMYZCOLa6ZYbBb/V52sBIkRkjZ1jUnClAKvl89MC&#10;S+0u/EPnXWxEgnAoUYGJsS+lDLUhi2HseuLkHZy3GJP0jdQeLwluOznNslxabDktGOzpw1B93J2s&#10;AvImz/en7vhnt0W13lf5Znb4VuplNLy/gYg0xP/wo/2lFRTTO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f6z9xQAAANwAAAAPAAAAAAAAAAAAAAAAAJgCAABkcnMv&#10;ZG93bnJldi54bWxQSwUGAAAAAAQABAD1AAAAigMAAAAA&#10;" fillcolor="#ffa" stroked="f"/>
                  <v:rect id="Rectangle 708" o:spid="_x0000_s1853" style="position:absolute;left:665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uZW8EA&#10;AADcAAAADwAAAGRycy9kb3ducmV2LnhtbERP3WrCMBS+H+wdwhl4N1N/EOmM4gaCIILWPsChOTbF&#10;5qRLotY9/XIhePnx/S9WvW3FjXxoHCsYDTMQxJXTDdcKytPmcw4iRGSNrWNS8KAAq+X72wJz7e58&#10;pFsRa5FCOOSowMTY5VKGypDFMHQdceLOzluMCfpaao/3FG5bOc6ymbTYcGow2NGPoepSXK2Cw2ha&#10;dGbt9+fZ8Xf6d9mVFL9LpQYf/foLRKQ+vsRP91YrmE/S/HQmHQ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LmVvBAAAA3AAAAA8AAAAAAAAAAAAAAAAAmAIAAGRycy9kb3du&#10;cmV2LnhtbFBLBQYAAAAABAAEAPUAAACGAwAAAAA=&#10;" fillcolor="#ffffa8" stroked="f"/>
                  <v:rect id="Rectangle 709" o:spid="_x0000_s1854" style="position:absolute;left:6654;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CtAMMA&#10;AADcAAAADwAAAGRycy9kb3ducmV2LnhtbESPQYvCMBSE74L/IbwFL6KpFkS6RlkExYOIunvx9mie&#10;TdnmpTTR1n9vBMHjMDPfMItVZytxp8aXjhVMxgkI4tzpkgsFf7+b0RyED8gaK8ek4EEeVst+b4GZ&#10;di2f6H4OhYgQ9hkqMCHUmZQ+N2TRj11NHL2rayyGKJtC6gbbCLeVnCbJTFosOS4YrGltKP8/36wC&#10;u/fJ8SK3VZl3JzM0h7QdXlOlBl/dzzeIQF34hN/tnVYwTyfwOh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CtAMMAAADcAAAADwAAAAAAAAAAAAAAAACYAgAAZHJzL2Rv&#10;d25yZXYueG1sUEsFBgAAAAAEAAQA9QAAAIgDAAAAAA==&#10;" fillcolor="#ffffa6" stroked="f"/>
                  <v:rect id="Rectangle 710" o:spid="_x0000_s1855" style="position:absolute;left:665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xSOsUA&#10;AADcAAAADwAAAGRycy9kb3ducmV2LnhtbESPT2vCQBTE7wW/w/KE3uqmVkSiqxRpwUOh9b/HR/aZ&#10;jWbfhuwmxm/vFgo9DjPzG2a26GwpWqp94VjB6yABQZw5XXCuYLf9fJmA8AFZY+mYFNzJw2Lee5ph&#10;qt2N19RuQi4ihH2KCkwIVSqlzwxZ9ANXEUfv7GqLIco6l7rGW4TbUg6TZCwtFhwXDFa0NJRdN41V&#10;0Ow+Ttn4p6gM77+Ol++2OaxGjVLP/e59CiJQF/7Df+2VVjB5G8LvmXg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FI6xQAAANwAAAAPAAAAAAAAAAAAAAAAAJgCAABkcnMv&#10;ZG93bnJldi54bWxQSwUGAAAAAAQABAD1AAAAigMAAAAA&#10;" fillcolor="#ffffa4" stroked="f"/>
                  <v:rect id="Rectangle 711" o:spid="_x0000_s1856" style="position:absolute;left:665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A+zcMA&#10;AADcAAAADwAAAGRycy9kb3ducmV2LnhtbESP3WoCMRSE7wu+QzhC72rWCiKrUUQQRCi0Knh72Jz9&#10;wc3Jsskm69s3hYKXw8x8w2x2o2lFoN41lhXMZxkI4sLqhisFt+vxYwXCeWSNrWVS8CQHu+3kbYO5&#10;tpF/KFx8JRKEXY4Kau+7XEpX1GTQzWxHnLzS9gZ9kn0ldY8xwU0rP7NsKQ02nBZq7OhQU/G4DEbB&#10;V1k8oxviMuzP1T2cYzgN36VS79NxvwbhafSv8H/7pBWsFg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A+zcMAAADcAAAADwAAAAAAAAAAAAAAAACYAgAAZHJzL2Rv&#10;d25yZXYueG1sUEsFBgAAAAAEAAQA9QAAAIgDAAAAAA==&#10;" fillcolor="#ffffa2" stroked="f"/>
                  <v:rect id="Rectangle 712" o:spid="_x0000_s1857" style="position:absolute;left:666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c7MYA&#10;AADcAAAADwAAAGRycy9kb3ducmV2LnhtbESPT2sCMRTE74LfITzBW82qxcrWKPUftHgo1SL29tg8&#10;N0s3L0sSdfvtm0LB4zAzv2Fmi9bW4ko+VI4VDAcZCOLC6YpLBZ+H7cMURIjIGmvHpOCHAizm3c4M&#10;c+1u/EHXfSxFgnDIUYGJscmlDIUhi2HgGuLknZ23GJP0pdQebwluaznKsom0WHFaMNjQylDxvb9Y&#10;BWtzWr6ts/dJtdvU9nj4etpepFeq32tfnkFEauM9/N9+1Qqm40f4O5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fc7MYAAADcAAAADwAAAAAAAAAAAAAAAACYAgAAZHJz&#10;L2Rvd25yZXYueG1sUEsFBgAAAAAEAAQA9QAAAIsDAAAAAA==&#10;" fillcolor="#ffff9f" stroked="f"/>
                  <v:rect id="Rectangle 713" o:spid="_x0000_s1858" style="position:absolute;left:666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LvMUA&#10;AADcAAAADwAAAGRycy9kb3ducmV2LnhtbESPQUvDQBSE70L/w/IKXsRuqrTE2G2phYJX20Lp7TX7&#10;TKLZt2H32Sb+elcQPA4z8w2zWPWuVRcKsfFsYDrJQBGX3jZcGTjst/c5qCjIFlvPZGCgCKvl6GaB&#10;hfVXfqPLTiqVIBwLNFCLdIXWsazJYZz4jjh57z44lCRDpW3Aa4K7Vj9k2Vw7bDgt1NjRpqbyc/fl&#10;DITz08sxH7Lh7sRn+ZjJ5nvrGmNux/36GZRQL//hv/arNZA/zuD3TDoCe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eQu8xQAAANwAAAAPAAAAAAAAAAAAAAAAAJgCAABkcnMv&#10;ZG93bnJldi54bWxQSwUGAAAAAAQABAD1AAAAigMAAAAA&#10;" fillcolor="#ffff9d" stroked="f"/>
                  <v:rect id="Rectangle 714" o:spid="_x0000_s1859" style="position:absolute;left:6670;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sM+8IA&#10;AADcAAAADwAAAGRycy9kb3ducmV2LnhtbESPQYvCMBSE78L+h/AW9iKaqiClGkWWFTy6Knp9Ns+2&#10;2ryUJpruv98IgsdhZr5h5svO1OJBrassKxgNExDEudUVFwoO+/UgBeE8ssbaMin4IwfLxUdvjpm2&#10;gX/psfOFiBB2GSoovW8yKV1ekkE3tA1x9C62NeijbAupWwwRbmo5TpKpNFhxXCixoe+S8tvubhRU&#10;uA39n9Tcjucu3+yDLa6nsFXq67NbzUB46vw7/GpvtIJ0MoXnmXg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wz7wgAAANwAAAAPAAAAAAAAAAAAAAAAAJgCAABkcnMvZG93&#10;bnJldi54bWxQSwUGAAAAAAQABAD1AAAAhwMAAAAA&#10;" fillcolor="#ffff9b" stroked="f"/>
                  <v:rect id="Rectangle 715" o:spid="_x0000_s1860" style="position:absolute;left:667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OZl8UA&#10;AADcAAAADwAAAGRycy9kb3ducmV2LnhtbESPT2sCMRTE7wW/Q3hCbzXRFitbo0ilpehBtO39kbzu&#10;brt52W6yf/z2Rij0OMzMb5jlenCV6KgJpWcN04kCQWy8LTnX8PH+crcAESKyxcozaThTgPVqdLPE&#10;zPqej9SdYi4ShEOGGooY60zKYApyGCa+Jk7el28cxiSbXNoG+wR3lZwpNZcOS04LBdb0XJD5ObVO&#10;g1I789p992a//fw9tLNtWz4Mrda342HzBCLSEP/Df+03q2Fx/wjXM+k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I5mXxQAAANwAAAAPAAAAAAAAAAAAAAAAAJgCAABkcnMv&#10;ZG93bnJldi54bWxQSwUGAAAAAAQABAD1AAAAigMAAAAA&#10;" fillcolor="#ff9" stroked="f"/>
                  <v:rect id="Rectangle 716" o:spid="_x0000_s1861" style="position:absolute;left:667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VFdsIA&#10;AADcAAAADwAAAGRycy9kb3ducmV2LnhtbERPTWvCQBC9F/wPywi9lLrRQrHRVaRQLO3JRPQ6ZMck&#10;mJ2Nu6um/75zKPT4eN/L9eA6daMQW88GppMMFHHlbcu1gX358TwHFROyxc4zGfihCOvV6GGJufV3&#10;3tGtSLWSEI45GmhS6nOtY9WQwzjxPbFwJx8cJoGh1jbgXcJdp2dZ9qodtiwNDfb03lB1Lq7OwJx1&#10;Nn077HeXY9g+Xb/r8vBVlMY8jofNAlSiIf2L/9yfVnwvslbOyBH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FUV2wgAAANwAAAAPAAAAAAAAAAAAAAAAAJgCAABkcnMvZG93&#10;bnJldi54bWxQSwUGAAAAAAQABAD1AAAAhwMAAAAA&#10;" fillcolor="#ffff97" stroked="f"/>
                  <v:rect id="Rectangle 717" o:spid="_x0000_s1862" style="position:absolute;left:6678;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wYq8YA&#10;AADcAAAADwAAAGRycy9kb3ducmV2LnhtbESPT4vCMBTE78J+h/AW9iKaquDWapRFEFzUBf8c9PZo&#10;nm3Z5qU0Ueu3N4LgcZiZ3zCTWWNKcaXaFZYV9LoRCOLU6oIzBYf9ohODcB5ZY2mZFNzJwWz60Zpg&#10;ou2Nt3Td+UwECLsEFeTeV4mULs3JoOvaijh4Z1sb9EHWmdQ13gLclLIfRUNpsOCwkGNF85zS/93F&#10;KHDfq/t8jZdVb8mbU3t4rH6bv5NSX5/NzxiEp8a/w6/2UiuIByN4nglH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wYq8YAAADcAAAADwAAAAAAAAAAAAAAAACYAgAAZHJz&#10;L2Rvd25yZXYueG1sUEsFBgAAAAAEAAQA9QAAAIsDAAAAAA==&#10;" fillcolor="#ffff95" stroked="f"/>
                  <v:rect id="Rectangle 718" o:spid="_x0000_s1863" style="position:absolute;left:668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TJ4cEA&#10;AADcAAAADwAAAGRycy9kb3ducmV2LnhtbERPTYvCMBC9C/6HMMJeRFMXEalGEUXci4J1L3sbmtm0&#10;bDOpSdT67zcHwePjfS/XnW3EnXyoHSuYjDMQxKXTNRsF35f9aA4iRGSNjWNS8KQA61W/t8Rcuwef&#10;6V5EI1IIhxwVVDG2uZShrMhiGLuWOHG/zluMCXojtcdHCreN/MyymbRYc2qosKVtReVfcbMKbidT&#10;7H9mx7MnU+xOzysPd5uDUh+DbrMAEamLb/HL/aUVzKdpfjq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UyeHBAAAA3AAAAA8AAAAAAAAAAAAAAAAAmAIAAGRycy9kb3du&#10;cmV2LnhtbFBLBQYAAAAABAAEAPUAAACGAwAAAAA=&#10;" fillcolor="#ffff93" stroked="f"/>
                  <v:rect id="Rectangle 719" o:spid="_x0000_s1864" style="position:absolute;left:668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RGMQA&#10;AADcAAAADwAAAGRycy9kb3ducmV2LnhtbESP0YrCMBRE3wX/IVxh3zStqEjXKO7KiogvdfcDLs3d&#10;ttjclCbW1q83guDjMDNnmNWmM5VoqXGlZQXxJAJBnFldcq7g7/dnvAThPLLGyjIp6MnBZj0crDDR&#10;9sYptWefiwBhl6CCwvs6kdJlBRl0E1sTB+/fNgZ9kE0udYO3ADeVnEbRQhosOSwUWNN3QdnlfDUK&#10;9Jza/c7Hp+P+0n1tr7P+3qelUh+jbvsJwlPn3+FX+6AVLGcxPM+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jERjEAAAA3AAAAA8AAAAAAAAAAAAAAAAAmAIAAGRycy9k&#10;b3ducmV2LnhtbFBLBQYAAAAABAAEAPUAAACJAwAAAAA=&#10;" fillcolor="#ffff91" stroked="f"/>
                  <v:rect id="Rectangle 720" o:spid="_x0000_s1865" style="position:absolute;left:6686;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T6M8QA&#10;AADcAAAADwAAAGRycy9kb3ducmV2LnhtbESPQWsCMRSE7wX/Q3hCbzVRiujWKFIotL2Iuhdvj81z&#10;E7p5WZNUt/++EQo9DjPzDbPaDL4TV4rJBdYwnSgQxE0wjlsN9fHtaQEiZWSDXWDS8EMJNuvRwwor&#10;E268p+sht6JAOFWowebcV1KmxpLHNAk9cfHOIXrMRcZWmoi3AvednCk1lx4dlwWLPb1aar4O317D&#10;eWdPF6fix3a5PH3Wbqdk3tdaP46H7QuITEP+D/+1342GxfMM7mfK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k+jPEAAAA3AAAAA8AAAAAAAAAAAAAAAAAmAIAAGRycy9k&#10;b3ducmV2LnhtbFBLBQYAAAAABAAEAPUAAACJAwAAAAA=&#10;" fillcolor="#ffff8f" stroked="f"/>
                  <v:rect id="Rectangle 721" o:spid="_x0000_s1866" style="position:absolute;left:668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SL3sIA&#10;AADcAAAADwAAAGRycy9kb3ducmV2LnhtbESPQYvCMBSE7wv+h/AEb2uqLotUo4iy4MGL3d37M3lt&#10;g81LabK1/nuzIHgcZuYbZr0dXCN66oL1rGA2zUAQa28sVwp+vr/elyBCRDbYeCYFdwqw3Yze1pgb&#10;f+Mz9UWsRIJwyFFBHWObSxl0TQ7D1LfEySt95zAm2VXSdHhLcNfIeZZ9SoeW00KNLe1r0tfizymw&#10;7e+C5sXlXGp7uLjypPuiPyk1GQ+7FYhIQ3yFn+2jUbD8WMD/mXQ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pIvewgAAANwAAAAPAAAAAAAAAAAAAAAAAJgCAABkcnMvZG93&#10;bnJldi54bWxQSwUGAAAAAAQABAD1AAAAhwMAAAAA&#10;" fillcolor="#ffff8d" stroked="f"/>
                  <v:rect id="Rectangle 722" o:spid="_x0000_s1867" style="position:absolute;left:669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x8QA&#10;AADcAAAADwAAAGRycy9kb3ducmV2LnhtbESPQWvCQBSE74L/YXlCb7qx2BpSVymV0F7V4vk1+5qE&#10;Zt+mu6+a+utdodDjMDPfMKvN4Dp1ohBbzwbmswwUceVty7WB90M5zUFFQbbYeSYDvxRhsx6PVlhY&#10;f+YdnfZSqwThWKCBRqQvtI5VQw7jzPfEyfv0waEkGWptA54T3HX6PssetcOW00KDPb00VH3tf5yB&#10;cllWu/xBLrL9tq/Hj3jZhvnBmLvJ8PwESmiQ//Bf+80ayBcLuJ1JR0Cv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Po8fEAAAA3AAAAA8AAAAAAAAAAAAAAAAAmAIAAGRycy9k&#10;b3ducmV2LnhtbFBLBQYAAAAABAAEAPUAAACJAwAAAAA=&#10;" fillcolor="#ffff8b" stroked="f"/>
                  <v:rect id="Rectangle 723" o:spid="_x0000_s1868" style="position:absolute;left:669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xJ28cA&#10;AADcAAAADwAAAGRycy9kb3ducmV2LnhtbESPT2vCQBTE7wW/w/KE3upG20iIbkQLBQ+l1bQUentk&#10;X/5o9m3Irpp+e1coeBxm5jfMcjWYVpypd41lBdNJBIK4sLrhSsH319tTAsJ5ZI2tZVLwRw5W2ehh&#10;iam2F97TOfeVCBB2KSqove9SKV1Rk0E3sR1x8ErbG/RB9pXUPV4C3LRyFkVzabDhsFBjR681Fcf8&#10;ZBS8z3/Lzcc0jqtnu97lfEg2P5+JUo/jYb0A4Wnw9/B/e6sVJC8x3M6EIy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cSdvHAAAA3AAAAA8AAAAAAAAAAAAAAAAAmAIAAGRy&#10;cy9kb3ducmV2LnhtbFBLBQYAAAAABAAEAPUAAACMAwAAAAA=&#10;" fillcolor="#ffff89" stroked="f"/>
                  <v:rect id="Rectangle 724" o:spid="_x0000_s1869" style="position:absolute;left:669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qTo8MA&#10;AADcAAAADwAAAGRycy9kb3ducmV2LnhtbESP3YrCMBSE7xd8h3AEbxZN1VWkGkUEf9gL8e8BDs0x&#10;LTYnpYla394IC3s5zMw3zGzR2FI8qPaFYwX9XgKCOHO6YKPgcl53JyB8QNZYOiYFL/KwmLe+Zphq&#10;9+QjPU7BiAhhn6KCPIQqldJnOVn0PVcRR+/qaoshytpIXeMzwm0pB0kylhYLjgs5VrTKKbud7lbB&#10;9be4bPCbtqPy7IxZZsPDXg6V6rSb5RREoCb8h//aO61g8jOGz5l4BOT8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qTo8MAAADcAAAADwAAAAAAAAAAAAAAAACYAgAAZHJzL2Rv&#10;d25yZXYueG1sUEsFBgAAAAAEAAQA9QAAAIgDAAAAAA==&#10;" fillcolor="#ffff86" stroked="f"/>
                  <v:rect id="Rectangle 725" o:spid="_x0000_s1870" style="position:absolute;left:670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4SMMA&#10;AADcAAAADwAAAGRycy9kb3ducmV2LnhtbESPT2sCMRTE7wW/Q3iCl6JZRVZdjSIt1l7rn/tj89ws&#10;Ji/LJuq2n74RCj0OM/MbZrXpnBV3akPtWcF4lIEgLr2uuVJwOu6GcxAhImu0nknBNwXYrHsvKyy0&#10;f/AX3Q+xEgnCoUAFJsamkDKUhhyGkW+Ik3fxrcOYZFtJ3eIjwZ2VkyzLpcOa04LBht4MldfDzSmw&#10;t4/3zuZT8/pz2u7zmVnQeRKVGvS77RJEpC7+h//an1rBfDqD55l0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4SMMAAADcAAAADwAAAAAAAAAAAAAAAACYAgAAZHJzL2Rv&#10;d25yZXYueG1sUEsFBgAAAAAEAAQA9QAAAIgDAAAAAA==&#10;" fillcolor="#ffff84" stroked="f"/>
                  <v:rect id="Rectangle 726" o:spid="_x0000_s1871" style="position:absolute;left:670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jd6MQA&#10;AADcAAAADwAAAGRycy9kb3ducmV2LnhtbERPTWvCQBC9F/wPyxR6azYNqUjqKkUQBGnVtKQ9Dtkx&#10;CcnOhuw2xn/fPQgeH+97uZ5MJ0YaXGNZwUsUgyAurW64UvD9tX1egHAeWWNnmRRcycF6NXtYYqbt&#10;hU805r4SIYRdhgpq7/tMSlfWZNBFticO3NkOBn2AQyX1gJcQbjqZxPFcGmw4NNTY06amss3/jILx&#10;KPevSZHsi2uZ/JzbT334TT+Uenqc3t9AeJr8XXxz77SCRRrWhj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I3ejEAAAA3AAAAA8AAAAAAAAAAAAAAAAAmAIAAGRycy9k&#10;b3ducmV2LnhtbFBLBQYAAAAABAAEAPUAAACJAwAAAAA=&#10;" fillcolor="#ffff81" stroked="f"/>
                  <v:rect id="Rectangle 727" o:spid="_x0000_s1872" style="position:absolute;left:670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P6/8QA&#10;AADcAAAADwAAAGRycy9kb3ducmV2LnhtbESPy2rDMBBF94H+g5hCdoncUPJwrYQSCBS6aJOWrgdr&#10;bBlbIyMpsdOvrwqBLC/3cbjFbrSduJAPjWMFT/MMBHHpdMO1gu+vw2wNIkRkjZ1jUnClALvtw6TA&#10;XLuBj3Q5xVqkEQ45KjAx9rmUoTRkMcxdT5y8ynmLMUlfS+1xSOO2k4ssW0qLDSeCwZ72hsr2dLYJ&#10;8t7+GrM0q77sKv+jN5/txzAoNX0cX19ARBrjPXxrv2kF6+cN/J9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z+v/EAAAA3AAAAA8AAAAAAAAAAAAAAAAAmAIAAGRycy9k&#10;b3ducmV2LnhtbFBLBQYAAAAABAAEAPUAAACJAwAAAAA=&#10;" fillcolor="#ffff7f" stroked="f"/>
                  <v:rect id="Rectangle 728" o:spid="_x0000_s1873" style="position:absolute;left:6712;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6JNsMA&#10;AADcAAAADwAAAGRycy9kb3ducmV2LnhtbERPTWvCQBC9C/0Pywi9mY1K0xBdxQYKQqHSGPQ6ZKdJ&#10;aHY2zW5N+u+7h4LHx/ve7ifTiRsNrrWsYBnFIIgrq1uuFZTn10UKwnlkjZ1lUvBLDva7h9kWM21H&#10;/qBb4WsRQthlqKDxvs+kdFVDBl1ke+LAfdrBoA9wqKUecAzhppOrOE6kwZZDQ4M95Q1VX8WPUXAt&#10;jz1e6OX5/e20Wh+Sdf49FblSj/PpsAHhafJ38b/7qBWkT2F+OBOO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6JNsMAAADcAAAADwAAAAAAAAAAAAAAAACYAgAAZHJzL2Rv&#10;d25yZXYueG1sUEsFBgAAAAAEAAQA9QAAAIgDAAAAAA==&#10;" fillcolor="#ffff7d" stroked="f"/>
                  <v:rect id="Rectangle 729" o:spid="_x0000_s1874" style="position:absolute;left:671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11NMQA&#10;AADcAAAADwAAAGRycy9kb3ducmV2LnhtbESPzWrDMBCE74W+g9hAb43sQkpwI4cQKDQESvNz6HGR&#10;NpaxtTKSkrh9+qoQyHGYmW+YxXJ0vbhQiK1nBeW0AEGsvWm5UXA8vD/PQcSEbLD3TAp+KMKyfnxY&#10;YGX8lXd02adGZAjHChXYlIZKyqgtOYxTPxBn7+SDw5RlaKQJeM1w18uXoniVDlvOCxYHWlvS3f7s&#10;FHTbbwpra3vt9W+5Y/xcbb5IqafJuHoDkWhM9/Ct/WEUzGcl/J/JR0D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NdTTEAAAA3AAAAA8AAAAAAAAAAAAAAAAAmAIAAGRycy9k&#10;b3ducmV2LnhtbFBLBQYAAAAABAAEAPUAAACJAwAAAAA=&#10;" fillcolor="#ffff7b" stroked="f"/>
                  <v:rect id="Rectangle 730" o:spid="_x0000_s1875" style="position:absolute;left:671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9lwsYA&#10;AADcAAAADwAAAGRycy9kb3ducmV2LnhtbESPQWvCQBSE7wX/w/IKvYhuKqZI6iptoUUQlGpEentk&#10;X5Ng9m26u2r8964g9DjMzDfMdN6ZRpzI+dqygudhAoK4sLrmUkG+/RxMQPiArLGxTAou5GE+6z1M&#10;MdP2zN902oRSRAj7DBVUIbSZlL6oyKAf2pY4er/WGQxRulJqh+cIN40cJcmLNFhzXKiwpY+KisPm&#10;aBSsdtQf53+L9zXm66803bsf0y2Venrs3l5BBOrCf/jeXmgFk3QEtzPxCM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9lwsYAAADcAAAADwAAAAAAAAAAAAAAAACYAgAAZHJz&#10;L2Rvd25yZXYueG1sUEsFBgAAAAAEAAQA9QAAAIsDAAAAAA==&#10;" fillcolor="#ffff79" stroked="f"/>
                  <v:rect id="Rectangle 731" o:spid="_x0000_s1876" style="position:absolute;left:6720;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OX3cQA&#10;AADcAAAADwAAAGRycy9kb3ducmV2LnhtbESPQYvCMBSE78L+h/AW9iJruisWqUaRiuDBi63gHh/N&#10;sy3bvJQm2vrvjSB4HGbmG2a5HkwjbtS52rKCn0kEgriwuuZSwSnffc9BOI+ssbFMCu7kYL36GC0x&#10;0bbnI90yX4oAYZeggsr7NpHSFRUZdBPbEgfvYjuDPsiulLrDPsBNI3+jKJYGaw4LFbaUVlT8Z1ej&#10;4Dze9mWa5oddkR70JvuL22EaK/X1OWwWIDwN/h1+tfdawXw2he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jl93EAAAA3AAAAA8AAAAAAAAAAAAAAAAAmAIAAGRycy9k&#10;b3ducmV2LnhtbFBLBQYAAAAABAAEAPUAAACJAwAAAAA=&#10;" fillcolor="#ff7" stroked="f"/>
                  <v:rect id="Rectangle 732" o:spid="_x0000_s1877" style="position:absolute;left:672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n2pMcA&#10;AADcAAAADwAAAGRycy9kb3ducmV2LnhtbESPT2vCQBTE70K/w/IKvRTd2GqQNBuRllARPKiFXh/Z&#10;lz80+zZktzH207tCweMwM79h0vVoWjFQ7xrLCuazCARxYXXDlYKvUz5dgXAeWWNrmRRcyME6e5ik&#10;mGh75gMNR1+JAGGXoILa+y6R0hU1GXQz2xEHr7S9QR9kX0nd4znATStfoiiWBhsOCzV29F5T8XP8&#10;NQqKcvi75B+nRS6fXz/3Oxv77zJW6ulx3LyB8DT6e/i/vdUKVssF3M6EIy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59qTHAAAA3AAAAA8AAAAAAAAAAAAAAAAAmAIAAGRy&#10;cy9kb3ducmV2LnhtbFBLBQYAAAAABAAEAPUAAACMAwAAAAA=&#10;" fillcolor="#ffff75" stroked="f"/>
                  <v:rect id="Rectangle 733" o:spid="_x0000_s1878" style="position:absolute;left:672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SZ6MUA&#10;AADcAAAADwAAAGRycy9kb3ducmV2LnhtbESPT2vCQBTE7wW/w/IEb3WjkCLRVfxDSw6lUBW8PrLP&#10;ZDX7NmQ3Gvvpu4WCx2FmfsMsVr2txY1abxwrmIwTEMSF04ZLBcfD++sMhA/IGmvHpOBBHlbLwcsC&#10;M+3u/E23fShFhLDPUEEVQpNJ6YuKLPqxa4ijd3atxRBlW0rd4j3CbS2nSfImLRqOCxU2tK2ouO47&#10;q6A7fcmT6fJN8Zl/pNrsLulx+6PUaNiv5yAC9eEZ/m/nWsEsTeH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JnoxQAAANwAAAAPAAAAAAAAAAAAAAAAAJgCAABkcnMv&#10;ZG93bnJldi54bWxQSwUGAAAAAAQABAD1AAAAigMAAAAA&#10;" fillcolor="#ffff73" stroked="f"/>
                  <v:rect id="Rectangle 734" o:spid="_x0000_s1879" style="position:absolute;left:672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IocMA&#10;AADcAAAADwAAAGRycy9kb3ducmV2LnhtbESPQWvCQBSE7wX/w/KE3upGRQnRVUQR9VhtPT+yzyS4&#10;+zZmV5P8+26h0OMwM98wy3VnjXhR4yvHCsajBARx7nTFhYKvy/4jBeEDskbjmBT05GG9GrwtMdOu&#10;5U96nUMhIoR9hgrKEOpMSp+XZNGPXE0cvZtrLIYom0LqBtsIt0ZOkmQuLVYcF0qsaVtSfj8/rYLd&#10;wewf6am99/3UVNfN0V74e6LU+7DbLEAE6sJ/+K991ArS2Rx+z8Qj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IocMAAADcAAAADwAAAAAAAAAAAAAAAACYAgAAZHJzL2Rv&#10;d25yZXYueG1sUEsFBgAAAAAEAAQA9QAAAIgDAAAAAA==&#10;" fillcolor="#ffff70" stroked="f"/>
                  <v:rect id="Rectangle 735" o:spid="_x0000_s1880" style="position:absolute;left:673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dMQA&#10;AADcAAAADwAAAGRycy9kb3ducmV2LnhtbESPS4vCQBCE7wv+h6EFb+skCz6IjkGFRU8uPg56azJt&#10;Esz0hMwYk3/vLCzssaiqr6hl2plKtNS40rKCeByBIM6sLjlXcDl/f85BOI+ssbJMCnpykK4GH0tM&#10;tH3xkdqTz0WAsEtQQeF9nUjpsoIMurGtiYN3t41BH2STS93gK8BNJb+iaCoNlhwWCqxpW1D2OD2N&#10;An9jg/qsf7JZvGunm2O/vx56pUbDbr0A4anz/+G/9l4rmE9m8HsmHAG5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vznTEAAAA3AAAAA8AAAAAAAAAAAAAAAAAmAIAAGRycy9k&#10;b3ducmV2LnhtbFBLBQYAAAAABAAEAPUAAACJAwAAAAA=&#10;" fillcolor="#ffff6e" stroked="f"/>
                  <v:rect id="Rectangle 736" o:spid="_x0000_s1881" style="position:absolute;left:673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iJxMAA&#10;AADcAAAADwAAAGRycy9kb3ducmV2LnhtbERPTYvCMBC9C/6HMII3TRUVqUZRoaCwCLqy56EZ22Iz&#10;qU2sdX+9OQgeH+97uW5NKRqqXWFZwWgYgSBOrS44U3D5TQZzEM4jaywtk4IXOVivup0lxto++UTN&#10;2WcihLCLUUHufRVL6dKcDLqhrYgDd7W1QR9gnUld4zOEm1KOo2gmDRYcGnKsaJdTejs/jILJNjtQ&#10;kRw3/7e/hO6zH2ouzUOpfq/dLEB4av1X/HHvtYL5NKwNZ8IR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WiJxMAAAADcAAAADwAAAAAAAAAAAAAAAACYAgAAZHJzL2Rvd25y&#10;ZXYueG1sUEsFBgAAAAAEAAQA9QAAAIUDAAAAAA==&#10;" fillcolor="#ffff6b" stroked="f"/>
                  <v:rect id="Rectangle 737" o:spid="_x0000_s1882" style="position:absolute;left:673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SQV8cA&#10;AADcAAAADwAAAGRycy9kb3ducmV2LnhtbESPQWvCQBSE70L/w/IKvYhubK2NqauIUBDBg1FLj4/s&#10;azY2+zZkV03/fVcQehxm5htmtuhsLS7U+sqxgtEwAUFcOF1xqeCw/xikIHxA1lg7JgW/5GExf+jN&#10;MNPuyju65KEUEcI+QwUmhCaT0heGLPqha4ij9+1aiyHKtpS6xWuE21o+J8lEWqw4LhhsaGWo+MnP&#10;VsH4c7/p+tOvZnfcrk+cnPzLm0mVenrslu8gAnXhP3xvr7WC9HUKtzPxCM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UkFfHAAAA3AAAAA8AAAAAAAAAAAAAAAAAmAIAAGRy&#10;cy9kb3ducmV2LnhtbFBLBQYAAAAABAAEAPUAAACMAwAAAAA=&#10;" fillcolor="#ffff69" stroked="f"/>
                  <v:rect id="Rectangle 738" o:spid="_x0000_s1883" style="position:absolute;left:674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NDTMIA&#10;AADcAAAADwAAAGRycy9kb3ducmV2LnhtbERPW2vCMBR+H/gfwhF8GZrqoEg1iggOX7ZRL+DjoTkm&#10;xeakNJnt/v3yMNjjx3dfbwfXiCd1ofasYD7LQBBXXtdsFFzOh+kSRIjIGhvPpOCHAmw3o5c1Ftr3&#10;XNLzFI1IIRwKVGBjbAspQ2XJYZj5ljhxd985jAl2RuoO+xTuGrnIslw6rDk1WGxpb6l6nL6dgq/y&#10;+nFo4q1/LRf7N/1pnLH5u1KT8bBbgYg0xH/xn/uoFSzzND+dS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g0NMwgAAANwAAAAPAAAAAAAAAAAAAAAAAJgCAABkcnMvZG93&#10;bnJldi54bWxQSwUGAAAAAAQABAD1AAAAhwMAAAAA&#10;" fillcolor="#ffff67" stroked="f"/>
                  <v:rect id="Rectangle 739" o:spid="_x0000_s1884" style="position:absolute;left:674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uWqccA&#10;AADcAAAADwAAAGRycy9kb3ducmV2LnhtbESPQU/CQBSE7yb+h80z8SZbOCBUFmIQicSDCF68vXSf&#10;3cbu26b7oIVfz5KYeJzMzDeZ2aL3tTpSG6vABoaDDBRxEWzFpYGv/evDBFQUZIt1YDJwogiL+e3N&#10;DHMbOv6k405KlSAcczTgRJpc61g48hgHoSFO3k9oPUqSbalti12C+1qPsmysPVacFhw2tHRU/O4O&#10;3sBys+0ep+/ycc5WL2v77WS/PU+Nub/rn59ACfXyH/5rv1kDk/EQrmfSEdDz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7lqnHAAAA3AAAAA8AAAAAAAAAAAAAAAAAmAIAAGRy&#10;cy9kb3ducmV2LnhtbFBLBQYAAAAABAAEAPUAAACMAwAAAAA=&#10;" fillcolor="#ffff65" stroked="f"/>
                  <v:rect id="Rectangle 740" o:spid="_x0000_s1885" style="position:absolute;left:674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ILL8QA&#10;AADcAAAADwAAAGRycy9kb3ducmV2LnhtbESPT4vCMBTE7wt+h/AEb2tqBdFqFBF2XfbmHxBvj+bZ&#10;FpuXmsRa99NvhIU9DjPzG2ax6kwtWnK+sqxgNExAEOdWV1woOB4+3qcgfEDWWFsmBU/ysFr23haY&#10;afvgHbX7UIgIYZ+hgjKEJpPS5yUZ9EPbEEfvYp3BEKUrpHb4iHBTyzRJJtJgxXGhxIY2JeXX/d0o&#10;uLnue7YtwnXj02ebf6ans/4ZKzXod+s5iEBd+A//tb+0gukkhde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iCy/EAAAA3AAAAA8AAAAAAAAAAAAAAAAAmAIAAGRycy9k&#10;b3ducmV2LnhtbFBLBQYAAAAABAAEAPUAAACJAwAAAAA=&#10;" fillcolor="#ffff63" stroked="f"/>
                  <v:rect id="Rectangle 741" o:spid="_x0000_s1886" style="position:absolute;left:675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cUA&#10;AADcAAAADwAAAGRycy9kb3ducmV2LnhtbESPQWsCMRSE74X+h/AKXopma2Gxq1GkqCgiWC30+tg8&#10;N4vJy7KJuv33plDwOMzMN8xk1jkrrtSG2rOCt0EGgrj0uuZKwfdx2R+BCBFZo/VMCn4pwGz6/DTB&#10;Qvsbf9H1ECuRIBwKVGBibAopQ2nIYRj4hjh5J986jEm2ldQt3hLcWTnMslw6rDktGGzo01B5Plyc&#10;guXramsX+4372M139fYn98aevVK9l24+BhGpi4/wf3utFYzyd/g7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8289xQAAANwAAAAPAAAAAAAAAAAAAAAAAJgCAABkcnMv&#10;ZG93bnJldi54bWxQSwUGAAAAAAQABAD1AAAAigMAAAAA&#10;" fillcolor="#ffff60" stroked="f"/>
                  <v:rect id="Rectangle 742" o:spid="_x0000_s1887" style="position:absolute;left:675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r7cMUA&#10;AADcAAAADwAAAGRycy9kb3ducmV2LnhtbESP0WrCQBRE3wv+w3IF3+pGKVZTVxGlIH1ojfYDLtlr&#10;Npi9G7Jrkvr1XUHwcZiZM8xy3dtKtNT40rGCyTgBQZw7XXKh4Pf0+ToH4QOyxsoxKfgjD+vV4GWJ&#10;qXYdZ9QeQyEihH2KCkwIdSqlzw1Z9GNXE0fv7BqLIcqmkLrBLsJtJadJMpMWS44LBmvaGsovx6tV&#10;8JWV35db924O1zYsboefU6blTqnRsN98gAjUh2f40d5rBfPZG9zPx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CvtwxQAAANwAAAAPAAAAAAAAAAAAAAAAAJgCAABkcnMv&#10;ZG93bnJldi54bWxQSwUGAAAAAAQABAD1AAAAigMAAAAA&#10;" fillcolor="#ffff5e" stroked="f"/>
                  <v:rect id="Rectangle 743" o:spid="_x0000_s1888" style="position:absolute;left:675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Yh8YA&#10;AADcAAAADwAAAGRycy9kb3ducmV2LnhtbESPQWvCQBSE74X+h+UVeqsbhcaYugkiVApSsFE8v2Zf&#10;k9Ts25BdNfrru4LQ4zAz3zDzfDCtOFHvGssKxqMIBHFpdcOVgt32/SUB4TyyxtYyKbiQgzx7fJhj&#10;qu2Zv+hU+EoECLsUFdTed6mUrqzJoBvZjjh4P7Y36IPsK6l7PAe4aeUkimJpsOGwUGNHy5rKQ3E0&#10;Cta/+7JtNsfVp550s2QVf19xPVXq+WlYvIHwNPj/8L39oRUk8Svczo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Yh8YAAADcAAAADwAAAAAAAAAAAAAAAACYAgAAZHJz&#10;L2Rvd25yZXYueG1sUEsFBgAAAAAEAAQA9QAAAIsDAAAAAA==&#10;" fillcolor="#ffff5b" stroked="f"/>
                  <v:rect id="Rectangle 744" o:spid="_x0000_s1889" style="position:absolute;left:676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A7FsQA&#10;AADcAAAADwAAAGRycy9kb3ducmV2LnhtbESP3YrCMBSE74V9h3AW9qZoul4U6ZqKSAUFEfx5gLPN&#10;sS1tTrpN1O7bG0HwcpiZb5j5YjCtuFHvassKvicxCOLC6ppLBefTejwD4TyyxtYyKfgnB4vsYzTH&#10;VNs7H+h29KUIEHYpKqi871IpXVGRQTexHXHwLrY36IPsS6l7vAe4aeU0jhNpsOawUGFHq4qK5ng1&#10;CqKtyf92v7wu8tw0STSNcOP2Sn19DssfEJ4G/w6/2hutYJYk8DwTjoDM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wOxbEAAAA3AAAAA8AAAAAAAAAAAAAAAAAmAIAAGRycy9k&#10;b3ducmV2LnhtbFBLBQYAAAAABAAEAPUAAACJAwAAAAA=&#10;" fillcolor="#ffff59" stroked="f"/>
                  <v:rect id="Rectangle 745" o:spid="_x0000_s1890" style="position:absolute;left:6764;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lvsQA&#10;AADcAAAADwAAAGRycy9kb3ducmV2LnhtbESP3WrCQBSE7wu+w3IEb4puKhhDdBUpiK1X9ecBDtlj&#10;Npg9G7NrTN++Kwi9HGbmG2a57m0tOmp95VjBxyQBQVw4XXGp4HzajjMQPiBrrB2Tgl/ysF4N3paY&#10;a/fgA3XHUIoIYZ+jAhNCk0vpC0MW/cQ1xNG7uNZiiLItpW7xEeG2ltMkSaXFiuOCwYY+DRXX490q&#10;CFlXTNPsx1C9/77drx3tZtt3pUbDfrMAEagP/+FX+0sryNI5PM/E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T5b7EAAAA3AAAAA8AAAAAAAAAAAAAAAAAmAIAAGRycy9k&#10;b3ducmV2LnhtbFBLBQYAAAAABAAEAPUAAACJAwAAAAA=&#10;" fillcolor="#ffff57" stroked="f"/>
                  <v:rect id="Rectangle 746" o:spid="_x0000_s1891" style="position:absolute;left:676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bGJsMA&#10;AADcAAAADwAAAGRycy9kb3ducmV2LnhtbERPS27CMBDdV+odrKnUTVUcuohQwKCqUgV0AwkcYBoP&#10;SUQ8Tm3nU06PF5W6fHr/1WYyrRjI+caygvksAUFcWt1wpeB8+nxdgPABWWNrmRT8kofN+vFhhZm2&#10;I+c0FKESMYR9hgrqELpMSl/WZNDPbEccuYt1BkOErpLa4RjDTSvfkiSVBhuODTV29FFTeS16o6A9&#10;++3pW07b/KXf735ux9F9HSqlnp+m9yWIQFP4F/+5d1rBIo1r45l4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bGJsMAAADcAAAADwAAAAAAAAAAAAAAAACYAgAAZHJzL2Rv&#10;d25yZXYueG1sUEsFBgAAAAAEAAQA9QAAAIgDAAAAAA==&#10;" fillcolor="#ff5" stroked="f"/>
                  <v:rect id="Rectangle 747" o:spid="_x0000_s1892" style="position:absolute;left:676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4XLcYA&#10;AADcAAAADwAAAGRycy9kb3ducmV2LnhtbESPQWvCQBSE74L/YXlCL6Vu2oOkqWuIgsUihTYNeH1k&#10;n9lg9m3Irpr+e7dQ8DjMzDfMMh9tJy40+Naxgud5AoK4drrlRkH1s31KQfiArLFzTAp+yUO+mk6W&#10;mGl35W+6lKEREcI+QwUmhD6T0teGLPq564mjd3SDxRDl0Eg94DXCbSdfkmQhLbYcFwz2tDFUn8qz&#10;VUDl167aPqbvh01xNvv1p/s4rJ1SD7OxeAMRaAz38H97pxWki1f4OxOP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4XLcYAAADcAAAADwAAAAAAAAAAAAAAAACYAgAAZHJz&#10;L2Rvd25yZXYueG1sUEsFBgAAAAAEAAQA9QAAAIsDAAAAAA==&#10;" fillcolor="#ffff53" stroked="f"/>
                  <v:rect id="Rectangle 748" o:spid="_x0000_s1893" style="position:absolute;left:677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RtcIA&#10;AADcAAAADwAAAGRycy9kb3ducmV2LnhtbERPy2rCQBTdF/yH4Qru6kQXNqSOIoKkULpoIsXlJXNN&#10;opk7ITN5/X1nUejycN7742QaMVDnassKNusIBHFhdc2lgmt+eY1BOI+ssbFMCmZycDwsXvaYaDvy&#10;Nw2ZL0UIYZeggsr7NpHSFRUZdGvbEgfubjuDPsCulLrDMYSbRm6jaCcN1hwaKmzpXFHxzHqj4Pb5&#10;SPP0Z+6/4msW3e7DqbdZqdRqOZ3eQXia/L/4z/2hFcRvYX44E46AP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VBG1wgAAANwAAAAPAAAAAAAAAAAAAAAAAJgCAABkcnMvZG93&#10;bnJldi54bWxQSwUGAAAAAAQABAD1AAAAhwMAAAAA&#10;" fillcolor="#ffff50" stroked="f"/>
                  <v:rect id="Rectangle 749" o:spid="_x0000_s1894" style="position:absolute;left:677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6ZsMA&#10;AADcAAAADwAAAGRycy9kb3ducmV2LnhtbESPQYvCMBSE78L+h/AWvGlqFVerUUQQ1mPrgvT2aJ5t&#10;2ealNNla//1GEDwOM/MNs90PphE9da62rGA2jUAQF1bXXCr4uZwmKxDOI2tsLJOCBznY7z5GW0y0&#10;vXNKfeZLESDsElRQed8mUrqiIoNualvi4N1sZ9AH2ZVSd3gPcNPIOIqW0mDNYaHClo4VFb/Zn1EQ&#10;52lxnmeZW8ylT+W6z6+HOFdq/DkcNiA8Df4dfrW/tYLV1wyeZ8IRkL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T6ZsMAAADcAAAADwAAAAAAAAAAAAAAAACYAgAAZHJzL2Rv&#10;d25yZXYueG1sUEsFBgAAAAAEAAQA9QAAAIgDAAAAAA==&#10;" fillcolor="#ffff4e" stroked="f"/>
                  <v:rect id="Rectangle 750" o:spid="_x0000_s1895" style="position:absolute;left:677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nP8cQA&#10;AADcAAAADwAAAGRycy9kb3ducmV2LnhtbESPQYvCMBSE74L/ITxhb5oq4ko1igiCyHpYrYK3R/Ns&#10;i81LaGLt/vuNsLDHYWa+YZbrztSipcZXlhWMRwkI4tzqigsF2Xk3nIPwAVljbZkU/JCH9arfW2Kq&#10;7Yu/qT2FQkQI+xQVlCG4VEqfl2TQj6wjjt7dNgZDlE0hdYOvCDe1nCTJTBqsOC6U6GhbUv44PY2C&#10;r2O7O9ym3WN2zu5bl12u6LKrUh+DbrMAEagL/+G/9l4rmH9O4H0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Zz/HEAAAA3AAAAA8AAAAAAAAAAAAAAAAAmAIAAGRycy9k&#10;b3ducmV2LnhtbFBLBQYAAAAABAAEAPUAAACJAwAAAAA=&#10;" fillcolor="#ffff4b" stroked="f"/>
                  <v:rect id="Rectangle 751" o:spid="_x0000_s1896" style="position:absolute;left:678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lDncQA&#10;AADcAAAADwAAAGRycy9kb3ducmV2LnhtbESPT4vCMBTE74LfITzBm6YquKVrlEUQveiuf8Dro3nb&#10;lm1e2iba+u03guBxmJnfMItVZ0pxp8YVlhVMxhEI4tTqgjMFl/NmFINwHlljaZkUPMjBatnvLTDR&#10;tuUj3U8+EwHCLkEFufdVIqVLczLoxrYiDt6vbQz6IJtM6gbbADelnEbRXBosOCzkWNE6p/TvdDMK&#10;6v32eLA7d51/F+3Z/XBdTbpaqeGg+/oE4anz7/CrvdMK4o8Z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ZQ53EAAAA3AAAAA8AAAAAAAAAAAAAAAAAmAIAAGRycy9k&#10;b3ducmV2LnhtbFBLBQYAAAAABAAEAPUAAACJAwAAAAA=&#10;" fillcolor="#ffff49" stroked="f"/>
                  <v:rect id="Rectangle 752" o:spid="_x0000_s1897" style="position:absolute;left:6786;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apcYA&#10;AADcAAAADwAAAGRycy9kb3ducmV2LnhtbESPQWvCQBSE74L/YXlCb3XTUtsQXUUKxVbE0ljI9ZF9&#10;ZkOzb0N2q9Ff7wqCx2FmvmFmi9424kCdrx0reBonIIhLp2uuFPzuPh5TED4ga2wck4ITeVjMh4MZ&#10;Ztod+YcOeahEhLDPUIEJoc2k9KUhi37sWuLo7V1nMUTZVVJ3eIxw28jnJHmVFmuOCwZbejdU/uX/&#10;VsF5kn83q2K9/SqWxXZnJquN5UKph1G/nIII1Id7+Nb+1ArStxe4nolH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KapcYAAADcAAAADwAAAAAAAAAAAAAAAACYAgAAZHJz&#10;L2Rvd25yZXYueG1sUEsFBgAAAAAEAAQA9QAAAIsDAAAAAA==&#10;" fillcolor="#ffff47" stroked="f"/>
                  <v:rect id="Rectangle 753" o:spid="_x0000_s1898" style="position:absolute;left:678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RDKsUA&#10;AADcAAAADwAAAGRycy9kb3ducmV2LnhtbESPzWvCQBTE7wX/h+UJ3urGQlqJriJWpZBD8ePg8ZF9&#10;JsHs25jdfPS/7xYKHoeZ+Q2zXA+mEh01rrSsYDaNQBBnVpecK7ic969zEM4ja6wsk4IfcrBejV6W&#10;mGjb85G6k89FgLBLUEHhfZ1I6bKCDLqprYmDd7ONQR9kk0vdYB/gppJvUfQuDZYcFgqsaVtQdj+1&#10;RkGM18/D7vxw13T2rdvKxSkNtVKT8bBZgPA0+Gf4v/2lFcw/Yvg7E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hEMqxQAAANwAAAAPAAAAAAAAAAAAAAAAAJgCAABkcnMv&#10;ZG93bnJldi54bWxQSwUGAAAAAAQABAD1AAAAigMAAAAA&#10;" fillcolor="#ffff45" stroked="f"/>
                  <v:rect id="Rectangle 754" o:spid="_x0000_s1899" style="position:absolute;left:679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hjcUA&#10;AADcAAAADwAAAGRycy9kb3ducmV2LnhtbESP3WoCMRSE7wXfIRyhd5pV8KerUUSoSEHBtXh92Bx3&#10;t92chE3UtU9vCgUvh5n5hlmsWlOLGzW+sqxgOEhAEOdWV1wo+Dp99GcgfEDWWFsmBQ/ysFp2OwtM&#10;tb3zkW5ZKESEsE9RQRmCS6X0eUkG/cA64uhdbGMwRNkUUjd4j3BTy1GSTKTBiuNCiY42JeU/2dUo&#10;GL2fzfkw/uXpdeu+D/vPcbZdO6Xeeu16DiJQG17h//ZOK5hNJ/B3Jh4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SGNxQAAANwAAAAPAAAAAAAAAAAAAAAAAJgCAABkcnMv&#10;ZG93bnJldi54bWxQSwUGAAAAAAQABAD1AAAAigMAAAAA&#10;" fillcolor="#ffff43" stroked="f"/>
                  <v:rect id="Rectangle 755" o:spid="_x0000_s1900" style="position:absolute;left:679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NMcA&#10;AADcAAAADwAAAGRycy9kb3ducmV2LnhtbESP3UoDMRSE74W+QziCN9ImKtiy3bT4U6lUFNruAxw2&#10;x83Szcmyie12n74RBC+HmfmGyZe9a8SRulB71nA3USCIS29qrjQU+7fxDESIyAYbz6ThTAGWi9FV&#10;jpnxJ97ScRcrkSAcMtRgY2wzKUNpyWGY+JY4ed++cxiT7CppOjwluGvkvVKP0mHNacFiSy+WysPu&#10;x2n4ON+uhufNK6nPL7TrQq2Gh0FpfXPdP81BROrjf/iv/W40zKZT+D2Tj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QvzTHAAAA3AAAAA8AAAAAAAAAAAAAAAAAmAIAAGRy&#10;cy9kb3ducmV2LnhtbFBLBQYAAAAABAAEAPUAAACMAwAAAAA=&#10;" fillcolor="#ffff40" stroked="f"/>
                  <v:rect id="Rectangle 756" o:spid="_x0000_s1901" style="position:absolute;left:679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2F8sIA&#10;AADcAAAADwAAAGRycy9kb3ducmV2LnhtbERPPW/CMBDdkfofrKvUDRw6UAgxqEWqhDo1gYHxEh9x&#10;aHxOY0PSf18PSIxP7zvbjrYVN+p941jBfJaAIK6cbrhWcDx8TpcgfEDW2DomBX/kYbt5mmSYajdw&#10;Trci1CKGsE9RgQmhS6X0lSGLfuY64sidXW8xRNjXUvc4xHDbytckWUiLDccGgx3tDFU/xdUqKL4M&#10;7fa/JR5X5Xx1qU71R+6/lXp5Ht/XIAKN4SG+u/dawfItro1n4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YXywgAAANwAAAAPAAAAAAAAAAAAAAAAAJgCAABkcnMvZG93&#10;bnJldi54bWxQSwUGAAAAAAQABAD1AAAAhwMAAAAA&#10;" fillcolor="#ffff3e" stroked="f"/>
                  <v:rect id="Rectangle 757" o:spid="_x0000_s1902" style="position:absolute;left:680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ZYeMYA&#10;AADcAAAADwAAAGRycy9kb3ducmV2LnhtbESPT2vCQBTE70K/w/IK3nSjoMboKq1Q8CL+K9bjI/ua&#10;BLNvQ3aN0U/fLQgeh5n5DTNftqYUDdWusKxg0I9AEKdWF5wp+D5+9WIQziNrLC2Tgjs5WC7eOnNM&#10;tL3xnpqDz0SAsEtQQe59lUjp0pwMur6tiIP3a2uDPsg6k7rGW4CbUg6jaCwNFhwWcqxolVN6OVyN&#10;godeb4ajeHsZbz93P9Pz7jRYNSeluu/txwyEp9a/ws/2WiuIJ1P4Px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ZYeMYAAADcAAAADwAAAAAAAAAAAAAAAACYAgAAZHJz&#10;L2Rvd25yZXYueG1sUEsFBgAAAAAEAAQA9QAAAIsDAAAAAA==&#10;" fillcolor="#ffff3b" stroked="f"/>
                  <v:rect id="Rectangle 758" o:spid="_x0000_s1903" style="position:absolute;left:680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cVMMA&#10;AADcAAAADwAAAGRycy9kb3ducmV2LnhtbERPz2vCMBS+C/sfwht403TCpHZG2QZj4mFo7dz10bw1&#10;Zc1LaaJ2/evNQfD48f1ernvbiDN1vnas4GmagCAuna65UlAcPiYpCB+QNTaOScE/eVivHkZLzLS7&#10;8J7OeahEDGGfoQITQptJ6UtDFv3UtcSR+3WdxRBhV0nd4SWG20bOkmQuLdYcGwy29G6o/MtPVsF2&#10;+Jl/LT7ffL4rBuO+h9mxeD4qNX7sX19ABOrDXXxzb7SCNI3z45l4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WcVMMAAADcAAAADwAAAAAAAAAAAAAAAACYAgAAZHJzL2Rv&#10;d25yZXYueG1sUEsFBgAAAAAEAAQA9QAAAIgDAAAAAA==&#10;" fillcolor="#ffff39" stroked="f"/>
                  <v:rect id="Rectangle 759" o:spid="_x0000_s1904" style="position:absolute;left:6808;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CdLMYA&#10;AADcAAAADwAAAGRycy9kb3ducmV2LnhtbESPQWvCQBSE7wX/w/KEXsRslFJizCpaKbTQQ6OC10f2&#10;uQlm36bZVdN/3y0Uehxm5humWA+2FTfqfeNYwSxJQRBXTjdsFBwPr9MMhA/IGlvHpOCbPKxXo4cC&#10;c+3uXNJtH4yIEPY5KqhD6HIpfVWTRZ+4jjh6Z9dbDFH2Ruoe7xFuWzlP02dpseG4UGNHLzVVl/3V&#10;KvhIJ+ZzUeluUj7truev7cmU7yelHsfDZgki0BD+w3/tN60gy2bweyYe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CdLMYAAADcAAAADwAAAAAAAAAAAAAAAACYAgAAZHJz&#10;L2Rvd25yZXYueG1sUEsFBgAAAAAEAAQA9QAAAIsDAAAAAA==&#10;" fillcolor="#ffff37" stroked="f"/>
                  <v:rect id="Rectangle 760" o:spid="_x0000_s1905" style="position:absolute;left:681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FxOsUA&#10;AADcAAAADwAAAGRycy9kb3ducmV2LnhtbESPT4vCMBTE74LfITxhL7KmyiK1GkWF/XN0dQ97fDTP&#10;trR5qUlWq5/eLAgeh5n5DbNYdaYRZ3K+sqxgPEpAEOdWV1wo+Dm8v6YgfEDW2FgmBVfysFr2ewvM&#10;tL3wN533oRARwj5DBWUIbSalz0sy6Ee2JY7e0TqDIUpXSO3wEuGmkZMkmUqDFceFElvalpTX+z+j&#10;oN58jD+Lg7+501XWw1n+O5vu3pR6GXTrOYhAXXiGH+0vrSBNJ/B/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MXE6xQAAANwAAAAPAAAAAAAAAAAAAAAAAJgCAABkcnMv&#10;ZG93bnJldi54bWxQSwUGAAAAAAQABAD1AAAAigMAAAAA&#10;" fillcolor="#ffff35" stroked="f"/>
                  <v:rect id="Rectangle 761" o:spid="_x0000_s1906" style="position:absolute;left:681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i49MQA&#10;AADcAAAADwAAAGRycy9kb3ducmV2LnhtbESPQWvCQBSE74L/YXkFb7ppQyWkrlIMBS8ejIX2+Jp9&#10;zcZm34bsGuO/dwuCx2FmvmFWm9G2YqDeN44VPC8SEMSV0w3XCj6PH/MMhA/IGlvHpOBKHjbr6WSF&#10;uXYXPtBQhlpECPscFZgQulxKXxmy6BeuI47er+sthij7WuoeLxFuW/mSJEtpseG4YLCjraHqrzzb&#10;SJHDTodD+112xf5cfr2e0p/ipNTsaXx/AxFoDI/wvb3TCrIshf8z8Qj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YuPTEAAAA3AAAAA8AAAAAAAAAAAAAAAAAmAIAAGRycy9k&#10;b3ducmV2LnhtbFBLBQYAAAAABAAEAPUAAACJAwAAAAA=&#10;" fillcolor="#ff3" stroked="f"/>
                  <v:rect id="Rectangle 762" o:spid="_x0000_s1907" style="position:absolute;left:681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xrScMA&#10;AADcAAAADwAAAGRycy9kb3ducmV2LnhtbESPwWrDMBBE74H+g9hCL6GWa0ptnCihBEpzrZtLbou1&#10;tU2slZFU2/XXV4FAjsPMvGG2+9n0YiTnO8sKXpIUBHFtdceNgtP3x3MBwgdkjb1lUvBHHva7h9UW&#10;S20n/qKxCo2IEPYlKmhDGEopfd2SQZ/YgTh6P9YZDFG6RmqHU4SbXmZp+iYNdhwXWhzo0FJ9qX6N&#10;gj738+E8fRZTtYTFuHyd2ZGUenqc3zcgAs3hHr61j1pBUbzC9Uw8An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xrScMAAADcAAAADwAAAAAAAAAAAAAAAACYAgAAZHJzL2Rv&#10;d25yZXYueG1sUEsFBgAAAAAEAAQA9QAAAIgDAAAAAA==&#10;" fillcolor="#ffff30" stroked="f"/>
                  <v:rect id="Rectangle 763" o:spid="_x0000_s1908" style="position:absolute;left:682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VMOMYA&#10;AADcAAAADwAAAGRycy9kb3ducmV2LnhtbESPQWvCQBSE7wX/w/KE3uomgiWkrkFbBA8tUhWht2f2&#10;mUSzb2N2G9N/3xUEj8PMfMNMs97UoqPWVZYVxKMIBHFudcWFgt12+ZKAcB5ZY22ZFPyRg2w2eJpi&#10;qu2Vv6nb+EIECLsUFZTeN6mULi/JoBvZhjh4R9sa9EG2hdQtXgPc1HIcRa/SYMVhocSG3kvKz5tf&#10;o+BTJ5fuUkUf/vQVj9cH97PY5xOlnof9/A2Ep94/wvf2SitIkgnczoQj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VMOMYAAADcAAAADwAAAAAAAAAAAAAAAACYAgAAZHJz&#10;L2Rvd25yZXYueG1sUEsFBgAAAAAEAAQA9QAAAIsDAAAAAA==&#10;" fillcolor="#ffff2e" stroked="f"/>
                  <v:rect id="Rectangle 764" o:spid="_x0000_s1909" style="position:absolute;left:682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uMcA&#10;AADcAAAADwAAAGRycy9kb3ducmV2LnhtbESPQUvDQBSE70L/w/KEXsTuWqSE2G3RlqLSQzUK4u2R&#10;fSah2bdhd03Sf98VCh6HmfmGWa5H24qefGgca7ibKRDEpTMNVxo+P3a3GYgQkQ22jknDiQKsV5Or&#10;JebGDfxOfRErkSAcctRQx9jlUoayJoth5jri5P04bzEm6StpPA4Jbls5V2ohLTacFmrsaFNTeSx+&#10;rYZieL3x/ffp3j6p7dvzQRX7/ddG6+n1+PgAItIY/8OX9ovRkGUL+DuTjo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pSbjHAAAA3AAAAA8AAAAAAAAAAAAAAAAAmAIAAGRy&#10;cy9kb3ducmV2LnhtbFBLBQYAAAAABAAEAPUAAACMAwAAAAA=&#10;" fillcolor="#ffff2b" stroked="f"/>
                  <v:rect id="Rectangle 765" o:spid="_x0000_s1910" style="position:absolute;left:682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lY/cQA&#10;AADcAAAADwAAAGRycy9kb3ducmV2LnhtbESPQWsCMRSE7wX/Q3gFbzWr2LpsjaIFoRQ81CpeXzfP&#10;ZOnmZUlS3f57Iwg9DjPzDTNf9q4VZwqx8axgPCpAENdeN2wU7L82TyWImJA1tp5JwR9FWC4GD3Os&#10;tL/wJ513yYgM4VihAptSV0kZa0sO48h3xNk7+eAwZRmM1AEvGe5aOSmKF+mw4bxgsaM3S/XP7tcp&#10;OAQ7fj6t7bfZ7I/mY8pbe/RaqeFjv3oFkahP/+F7+10rKMsZ3M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JWP3EAAAA3AAAAA8AAAAAAAAAAAAAAAAAmAIAAGRycy9k&#10;b3ducmV2LnhtbFBLBQYAAAAABAAEAPUAAACJAwAAAAA=&#10;" fillcolor="#ffff29" stroked="f"/>
                  <v:rect id="Rectangle 766" o:spid="_x0000_s1911" style="position:absolute;left:6830;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xJ8MA&#10;AADcAAAADwAAAGRycy9kb3ducmV2LnhtbERPu27CMBTdK/EP1kXqVhyqCkUpBgGiagcGSKHzVXyb&#10;WI2vQ+w86NfXA1LHo/Nerkdbi55abxwrmM8SEMSF04ZLBefPt6cUhA/IGmvHpOBGHtarycMSM+0G&#10;PlGfh1LEEPYZKqhCaDIpfVGRRT9zDXHkvl1rMUTYllK3OMRwW8vnJFlIi4ZjQ4UN7SoqfvLOKvDN&#10;xS5edu/mN82vx/nXsD3su5NSj9Nx8woi0Bj+xXf3h1aQpnFtPBOP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VxJ8MAAADcAAAADwAAAAAAAAAAAAAAAACYAgAAZHJzL2Rv&#10;d25yZXYueG1sUEsFBgAAAAAEAAQA9QAAAIgDAAAAAA==&#10;" fillcolor="#ffff27" stroked="f"/>
                  <v:rect id="Rectangle 767" o:spid="_x0000_s1912" style="position:absolute;left:683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2hMYA&#10;AADcAAAADwAAAGRycy9kb3ducmV2LnhtbESPQWvCQBSE74L/YXlCL6Xu1kIbo6uIWAj0IE3V8yP7&#10;TILZt2l2q8m/7xYKHoeZ+YZZrnvbiCt1vnas4XmqQBAXztRcajh8vT8lIHxANtg4Jg0DeVivxqMl&#10;psbd+JOueShFhLBPUUMVQptK6YuKLPqpa4mjd3adxRBlV0rT4S3CbSNnSr1KizXHhQpb2lZUXPIf&#10;q+G0y972h/3H+fjyPajZkB0vj6rR+mHSbxYgAvXhHv5vZ0ZDkszh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F2hMYAAADcAAAADwAAAAAAAAAAAAAAAACYAgAAZHJz&#10;L2Rvd25yZXYueG1sUEsFBgAAAAAEAAQA9QAAAIsDAAAAAA==&#10;" fillcolor="#ffff25" stroked="f"/>
                  <v:rect id="Rectangle 768" o:spid="_x0000_s1913" style="position:absolute;left:683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1mM8MA&#10;AADcAAAADwAAAGRycy9kb3ducmV2LnhtbERPTWvCQBC9C/6HZYTedKMHjamraLDiJZSqSI9DdpqE&#10;ZmdDdqPRX+8eCj0+3vdq05ta3Kh1lWUF00kEgji3uuJCweX8MY5BOI+ssbZMCh7kYLMeDlaYaHvn&#10;L7qdfCFCCLsEFZTeN4mULi/JoJvYhjhwP7Y16ANsC6lbvIdwU8tZFM2lwYpDQ4kNpSXlv6fOKMjn&#10;9e5zl12v3bc0i30WHZ7p0ij1Nuq37yA89f5f/Oc+agXxMswPZ8IR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1mM8MAAADcAAAADwAAAAAAAAAAAAAAAACYAgAAZHJzL2Rv&#10;d25yZXYueG1sUEsFBgAAAAAEAAQA9QAAAIgDAAAAAA==&#10;" fillcolor="#ffff23" stroked="f"/>
                  <v:rect id="Rectangle 769" o:spid="_x0000_s1914" style="position:absolute;left:683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TUL8QA&#10;AADcAAAADwAAAGRycy9kb3ducmV2LnhtbESPQWsCMRCF7wX/Q5hCbzWrUNHVKFUpFelF7aHHcTNu&#10;FjeTJYnu+u+NIPT4ePO+N2+26GwtruRD5VjBoJ+BIC6crrhU8Hv4eh+DCBFZY+2YFNwowGLee5lh&#10;rl3LO7ruYykShEOOCkyMTS5lKAxZDH3XECfv5LzFmKQvpfbYJrit5TDLRtJixanBYEMrQ8V5f7Hp&#10;jZ/wvaaz8fF4ug237XKpP/46pd5eu88piEhd/D9+pjdawXgygMeYRA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k1C/EAAAA3AAAAA8AAAAAAAAAAAAAAAAAmAIAAGRycy9k&#10;b3ducmV2LnhtbFBLBQYAAAAABAAEAPUAAACJAwAAAAA=&#10;" fillcolor="#ffff20" stroked="f"/>
                  <v:rect id="Rectangle 770" o:spid="_x0000_s1915" style="position:absolute;left:684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j/WscA&#10;AADcAAAADwAAAGRycy9kb3ducmV2LnhtbESPS2sCQRCE70L+w9ABL6KzWfGR1VEkIHrIJT4OuTU7&#10;7T7c6VlmRl3/fSYQyLGoqq+o5bozjbiT85VlBW+jBARxbnXFhYLTcTucg/ABWWNjmRQ8ycN69dJb&#10;Yqbtg7/ofgiFiBD2GSooQ2gzKX1ekkE/si1x9C7WGQxRukJqh48IN41Mk2QqDVYcF0ps6aOk/Hq4&#10;GQXpZX/e4HddTceniZsNdvXgM6+V6r92mwWIQF34D/+191rB/D2F3zPx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Y/1rHAAAA3AAAAA8AAAAAAAAAAAAAAAAAmAIAAGRy&#10;cy9kb3ducmV2LnhtbFBLBQYAAAAABAAEAPUAAACMAwAAAAA=&#10;" fillcolor="#ffff1e" stroked="f"/>
                  <v:rect id="Rectangle 771" o:spid="_x0000_s1916" style="position:absolute;left:684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nvMUA&#10;AADcAAAADwAAAGRycy9kb3ducmV2LnhtbESPT08CMRDF7yZ+h2ZMuBjoKoY/C4UQlehV5MBxsh22&#10;C9tpbQu7fntrYuLx5c37vXnLdW9bcaUQG8cKHkYFCOLK6YZrBfvP7XAGIiZkja1jUvBNEdar25sl&#10;ltp1/EHXXapFhnAsUYFJyZdSxsqQxThynjh7RxcspixDLXXALsNtKx+LYiItNpwbDHp6NlSddxeb&#10;33jZHk77qff1GF/vzVv3FZ42E6UGd/1mASJRn/6P/9LvWsFsPobfMZkA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j6e8xQAAANwAAAAPAAAAAAAAAAAAAAAAAJgCAABkcnMv&#10;ZG93bnJldi54bWxQSwUGAAAAAAQABAD1AAAAigMAAAAA&#10;" fillcolor="#ffff1b" stroked="f"/>
                  <v:rect id="Rectangle 772" o:spid="_x0000_s1917" style="position:absolute;left:684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Nw8YA&#10;AADcAAAADwAAAGRycy9kb3ducmV2LnhtbESPQWvCQBSE74L/YXlCL6KbtlI1dZXSUPFSpFHvz+xr&#10;Epp9G7KbGP+9Kwg9DjPzDbPa9KYSHTWutKzgeRqBIM6sLjlXcDx8TRYgnEfWWFkmBVdysFkPByuM&#10;tb3wD3Wpz0WAsItRQeF9HUvpsoIMuqmtiYP3axuDPsgml7rBS4CbSr5E0Zs0WHJYKLCmz4Kyv7Q1&#10;Cvptej4lyXV+GG/b/f71u2vHiVTqadR/vIPw1Pv/8KO90woWyxncz4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yNw8YAAADcAAAADwAAAAAAAAAAAAAAAACYAgAAZHJz&#10;L2Rvd25yZXYueG1sUEsFBgAAAAAEAAQA9QAAAIsDAAAAAA==&#10;" fillcolor="#ffff19" stroked="f"/>
                  <v:rect id="Rectangle 773" o:spid="_x0000_s1918" style="position:absolute;left:685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3KsQA&#10;AADcAAAADwAAAGRycy9kb3ducmV2LnhtbESPT2vCQBTE7wW/w/IEb3VjQotGV7HWQg+9+Ofg8ZF9&#10;JsHseyG7avz2bqHQ4zAzv2EWq9416kadr4UNTMYJKOJCbM2lgePh63UKygdki40wGXiQh9Vy8LLA&#10;3Mqdd3Tbh1JFCPscDVQhtLnWvqjIoR9LSxy9s3QOQ5RdqW2H9wh3jU6T5F07rDkuVNjSpqLisr86&#10;Ax+ubIvPNFxFsvP2RzLZpNnJmNGwX89BBerDf/iv/W0NTGdv8HsmHgG9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L9yrEAAAA3AAAAA8AAAAAAAAAAAAAAAAAmAIAAGRycy9k&#10;b3ducmV2LnhtbFBLBQYAAAAABAAEAPUAAACJAwAAAAA=&#10;" fillcolor="#ffff17" stroked="f"/>
                  <v:rect id="Rectangle 774" o:spid="_x0000_s1919" style="position:absolute;left:685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wLrcUA&#10;AADcAAAADwAAAGRycy9kb3ducmV2LnhtbESPT2vCQBTE74V+h+UVvDUbKwSbuoZgEaV48B/0+si+&#10;JsHs25hdY/rtXUHwOMzMb5hZNphG9NS52rKCcRSDIC6srrlUcDws36cgnEfW2FgmBf/kIJu/vsww&#10;1fbKO+r3vhQBwi5FBZX3bSqlKyoy6CLbEgfvz3YGfZBdKXWH1wA3jfyI40QarDksVNjSoqLitL8Y&#10;BdvD9+X3eLbxdhjnk16fVj/9ZqXU6G3Iv0B4Gvwz/GivtYLpZwL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zAutxQAAANwAAAAPAAAAAAAAAAAAAAAAAJgCAABkcnMv&#10;ZG93bnJldi54bWxQSwUGAAAAAAQABAD1AAAAigMAAAAA&#10;" fillcolor="#ffff15" stroked="f"/>
                  <v:rect id="Rectangle 775" o:spid="_x0000_s1920" style="position:absolute;left:685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zjcUA&#10;AADcAAAADwAAAGRycy9kb3ducmV2LnhtbESPQWvCQBSE74X+h+UVvNVNezA2dRMkRfCgB6Pt+ZF9&#10;TUKzb9PdVaO/3hUKPQ4z8w2zKEbTixM531lW8DJNQBDXVnfcKDjsV89zED4ga+wtk4ILeSjyx4cF&#10;ZtqeeUenKjQiQthnqKANYcik9HVLBv3UDsTR+7bOYIjSNVI7PEe46eVrksykwY7jQosDlS3VP9XR&#10;KPhKq3Lp5CXd7PD3synT7Ye8aqUmT+PyHUSgMfyH/9prrWD+lsL9TDwC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WXONxQAAANwAAAAPAAAAAAAAAAAAAAAAAJgCAABkcnMv&#10;ZG93bnJldi54bWxQSwUGAAAAAAQABAD1AAAAigMAAAAA&#10;" fillcolor="#ffff13" stroked="f"/>
                  <v:rect id="Rectangle 776" o:spid="_x0000_s1921" style="position:absolute;left:686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XX8EA&#10;AADcAAAADwAAAGRycy9kb3ducmV2LnhtbERPyW7CMBC9V+IfrEHiVhw4BAgYhJCQWA4tywcM8ZBE&#10;xONgGwj9+vpQqcent88WranFk5yvLCsY9BMQxLnVFRcKzqf15xiED8gaa8uk4E0eFvPOxwwzbV98&#10;oOcxFCKGsM9QQRlCk0np85IM+r5tiCN3tc5giNAVUjt8xXBTy2GSpNJgxbGhxIZWJeW348MoSO+P&#10;kd3vfvJv4+7p12XUtDpslep12+UURKA2/Iv/3ButYDyJa+OZeATk/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kF1/BAAAA3AAAAA8AAAAAAAAAAAAAAAAAmAIAAGRycy9kb3du&#10;cmV2LnhtbFBLBQYAAAAABAAEAPUAAACGAwAAAAA=&#10;" fillcolor="#ffff10" stroked="f"/>
                  <v:rect id="Rectangle 777" o:spid="_x0000_s1922" style="position:absolute;left:686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4KwMMA&#10;AADcAAAADwAAAGRycy9kb3ducmV2LnhtbESPT2sCMRTE70K/Q3iFXkSz7UHcrVFUELZH/92fm+dm&#10;6eZlSaK77ac3hYLHYWZ+wyxWg23FnXxoHCt4n2YgiCunG64VnI67yRxEiMgaW8ek4IcCrJYvowUW&#10;2vW8p/sh1iJBOBSowMTYFVKGypDFMHUdcfKuzluMSfpaao99gttWfmTZTFpsOC0Y7GhrqPo+3Gyi&#10;/PbjXYez8vLl5fl2rUx5Xm+Uensd1p8gIg3xGf5vl1rBPM/h70w6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4KwMMAAADcAAAADwAAAAAAAAAAAAAAAACYAgAAZHJzL2Rv&#10;d25yZXYueG1sUEsFBgAAAAAEAAQA9QAAAIgDAAAAAA==&#10;" fillcolor="#ffff0e" stroked="f"/>
                  <v:rect id="Rectangle 778" o:spid="_x0000_s1923" style="position:absolute;left:686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2a6cMA&#10;AADcAAAADwAAAGRycy9kb3ducmV2LnhtbERPz2vCMBS+C/sfwhO8yEwn6LbOKCKIIl50HWy3R/PW&#10;FpuX2sQa/3tzEDx+fL9ni2Bq0VHrKssK3kYJCOLc6ooLBdn3+vUDhPPIGmvLpOBGDhbzl94MU22v&#10;fKDu6AsRQ9ilqKD0vkmldHlJBt3INsSR+7etQR9hW0jd4jWGm1qOk2QqDVYcG0psaFVSfjpejIJh&#10;2O2ziRz/ZLew+e0m7+c/udwpNeiH5RcIT8E/xQ/3Viv4TOL8eCYeAT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2a6cMAAADcAAAADwAAAAAAAAAAAAAAAACYAgAAZHJzL2Rv&#10;d25yZXYueG1sUEsFBgAAAAAEAAQA9QAAAIgDAAAAAA==&#10;" fillcolor="#ffff0b" stroked="f"/>
                  <v:rect id="Rectangle 779" o:spid="_x0000_s1924" style="position:absolute;left:687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32qcUA&#10;AADcAAAADwAAAGRycy9kb3ducmV2LnhtbESPQUsDMRSE74L/ITzBm81uD6XdNi1WELQgaNWeH5vX&#10;7NbkZdk8262/3ggFj8PMfMMsVkPw6kh9aiMbKEcFKOI62padgY/3x7spqCTIFn1kMnCmBKvl9dUC&#10;KxtP/EbHrTiVIZwqNNCIdJXWqW4oYBrFjjh7+9gHlCx7p22PpwwPXo+LYqIDtpwXGuzooaH6a/sd&#10;DLzIz2Hy+exevYyna1+6uNmtozG3N8P9HJTQIP/hS/vJGpgVJfydyUd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fapxQAAANwAAAAPAAAAAAAAAAAAAAAAAJgCAABkcnMv&#10;ZG93bnJldi54bWxQSwUGAAAAAAQABAD1AAAAigMAAAAA&#10;" fillcolor="#ffff09" stroked="f"/>
                  <v:rect id="Rectangle 780" o:spid="_x0000_s1925" style="position:absolute;left:6874;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lfMQA&#10;AADcAAAADwAAAGRycy9kb3ducmV2LnhtbESPT4vCMBTE7wt+h/AEL7KmK8viVqOI0HVPgn/AHp/N&#10;sy02L6WJtX57Iwgeh5n5DTNbdKYSLTWutKzgaxSBIM6sLjlXcNgnnxMQziNrrCyTgjs5WMx7HzOM&#10;tb3xltqdz0WAsItRQeF9HUvpsoIMupGtiYN3to1BH2STS93gLcBNJcdR9CMNlhwWCqxpVVB22V2N&#10;guv671gPk9OaZbIZfm/TVrepVGrQ75ZTEJ46/w6/2v9awW80hu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LpXzEAAAA3AAAAA8AAAAAAAAAAAAAAAAAmAIAAGRycy9k&#10;b3ducmV2LnhtbFBLBQYAAAAABAAEAPUAAACJAwAAAAA=&#10;" fillcolor="#ffff07" stroked="f"/>
                  <v:rect id="Rectangle 781" o:spid="_x0000_s1926" style="position:absolute;left:687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F9vsUA&#10;AADcAAAADwAAAGRycy9kb3ducmV2LnhtbESP3WrCQBSE7wu+w3IE7+rGCqWNWUUEQYQi9ef+mD3J&#10;BrNn0+yaxD59t1Do5TAz3zDZarC16Kj1lWMFs2kCgjh3uuJSwfm0fX4D4QOyxtoxKXiQh9Vy9JRh&#10;ql3Pn9QdQykihH2KCkwITSqlzw1Z9FPXEEevcK3FEGVbSt1iH+G2li9J8iotVhwXDDa0MZTfjner&#10;4HS4P0zzff66+v3lo78WXe+3B6Um42G9ABFoCP/hv/ZOK3hP5v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wX2+xQAAANwAAAAPAAAAAAAAAAAAAAAAAJgCAABkcnMv&#10;ZG93bnJldi54bWxQSwUGAAAAAAQABAD1AAAAigMAAAAA&#10;" fillcolor="#ffff05" stroked="f"/>
                  <v:rect id="Rectangle 782" o:spid="_x0000_s1927" style="position:absolute;left:687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Z8MQA&#10;AADcAAAADwAAAGRycy9kb3ducmV2LnhtbESPQWsCMRSE70L/Q3gFb5q0iujWKFIolJ6sCurtuXm7&#10;Wbp5WTbpuv33piB4HGbmG2a57l0tOmpD5VnDy1iBIM69qbjUcNh/jOYgQkQ2WHsmDX8UYL16Giwx&#10;M/7K39TtYikShEOGGmyMTSZlyC05DGPfECev8K3DmGRbStPiNcFdLV+VmkmHFacFiw29W8p/dr9O&#10;w3GyP2+7r2JuL43rlT9vTtOi1Hr43G/eQETq4yN8b38aDQs1hf8z6Qj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Z2fDEAAAA3AAAAA8AAAAAAAAAAAAAAAAAmAIAAGRycy9k&#10;b3ducmV2LnhtbFBLBQYAAAAABAAEAPUAAACJAwAAAAA=&#10;" fillcolor="#ffff03" stroked="f"/>
                  <v:rect id="Rectangle 783" o:spid="_x0000_s1928" style="position:absolute;left:688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UNh8QA&#10;AADcAAAADwAAAGRycy9kb3ducmV2LnhtbESPQWsCMRSE7wX/Q3iCN00UVuzWKG1F8ai2tD0+Nq+b&#10;bTcv6ybq+u+NUOhxmJlvmPmyc7U4UxsqzxrGIwWCuPCm4lLD+9t6OAMRIrLB2jNpuFKA5aL3MMfc&#10;+Avv6XyIpUgQDjlqsDE2uZShsOQwjHxDnLxv3zqMSbalNC1eEtzVcqLUVDqsOC1YbOjVUvF7ODkN&#10;X7vPjxfrdtRlWdgct27lx+pH60G/e34CEamL/+G/9tZoeFQZ3M+kI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DYfEAAAA3AAAAA8AAAAAAAAAAAAAAAAAmAIAAGRycy9k&#10;b3ducmV2LnhtbFBLBQYAAAAABAAEAPUAAACJAwAAAAA=&#10;" fillcolor="yellow" stroked="f"/>
                  <v:rect id="Rectangle 784" o:spid="_x0000_s1929" style="position:absolute;left:688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mfcQA&#10;AADcAAAADwAAAGRycy9kb3ducmV2LnhtbESPT2sCMRTE7wW/Q3iCt5qtB+2uRimKIF6Kf1o8Pjav&#10;m62blyWJuvXTm0Khx2FmfsPMFp1txJV8qB0reBlmIIhLp2uuFBwP6+dXECEia2wck4IfCrCY955m&#10;WGh34x1d97ESCcKhQAUmxraQMpSGLIaha4mT9+W8xZikr6T2eEtw28hRlo2lxZrTgsGWlobK8/5i&#10;FfDHeWLfV9s7Gf+d6+70SXmwSg363dsURKQu/of/2hutIM/G8HsmHQ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Kpn3EAAAA3AAAAA8AAAAAAAAAAAAAAAAAmAIAAGRycy9k&#10;b3ducmV2LnhtbFBLBQYAAAAABAAEAPUAAACJAwAAAAA=&#10;" fillcolor="#ffff02" stroked="f"/>
                  <v:rect id="Rectangle 785" o:spid="_x0000_s1930" style="position:absolute;left:688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7vcUA&#10;AADcAAAADwAAAGRycy9kb3ducmV2LnhtbESPT2vCQBTE7wW/w/IEb3VjD7aNWUUEQYQi9c/9mX3J&#10;BrNv0+yaxH76bqHQ4zAzv2Gy1WBr0VHrK8cKZtMEBHHudMWlgvNp+/wGwgdkjbVjUvAgD6vl6CnD&#10;VLueP6k7hlJECPsUFZgQmlRKnxuy6KeuIY5e4VqLIcq2lLrFPsJtLV+SZC4tVhwXDDa0MZTfjner&#10;4HS4P0zzff66+v3lo78WXe+3B6Um42G9ABFoCP/hv/ZOK3hPXuH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nu9xQAAANwAAAAPAAAAAAAAAAAAAAAAAJgCAABkcnMv&#10;ZG93bnJldi54bWxQSwUGAAAAAAQABAD1AAAAigMAAAAA&#10;" fillcolor="#ffff05" stroked="f"/>
                  <v:rect id="Rectangle 786" o:spid="_x0000_s1931" style="position:absolute;left:689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SlsEA&#10;AADcAAAADwAAAGRycy9kb3ducmV2LnhtbERPy4rCMBTdC/MP4Q64EU0VEadjWgah6krwAePy2txp&#10;yzQ3pYm1/r1ZCC4P571Ke1OLjlpXWVYwnUQgiHOrKy4UnE/ZeAnCeWSNtWVS8CAHafIxWGGs7Z0P&#10;1B19IUIIuxgVlN43sZQuL8mgm9iGOHB/tjXoA2wLqVu8h3BTy1kULaTBikNDiQ2tS8r/jzej4Lbd&#10;/Daj7Lplme1H88Ol091FKjX87H++QXjq/Vv8cu+0gq8orA1nwhGQ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jkpbBAAAA3AAAAA8AAAAAAAAAAAAAAAAAmAIAAGRycy9kb3du&#10;cmV2LnhtbFBLBQYAAAAABAAEAPUAAACGAwAAAAA=&#10;" fillcolor="#ffff07" stroked="f"/>
                  <v:rect id="Rectangle 787" o:spid="_x0000_s1932" style="position:absolute;left:689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Zl8UA&#10;AADcAAAADwAAAGRycy9kb3ducmV2LnhtbESPT2vCQBTE74V+h+UVepFmY0WJMatIrf+OVdvzI/tM&#10;0mbfhuwa02/fFYQeh5n5DZMtelOLjlpXWVYwjGIQxLnVFRcKTsf1SwLCeWSNtWVS8EsOFvPHhwxT&#10;ba/8Qd3BFyJA2KWooPS+SaV0eUkGXWQb4uCdbWvQB9kWUrd4DXBTy9c4nkiDFYeFEht6Kyn/OVyM&#10;gq/ReIOr5n215zrvPr+TQV9tB0o9P/XLGQhPvf8P39s7rWAaT+F2Jhw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D9mXxQAAANwAAAAPAAAAAAAAAAAAAAAAAJgCAABkcnMv&#10;ZG93bnJldi54bWxQSwUGAAAAAAQABAD1AAAAigMAAAAA&#10;" fillcolor="#ffff0a" stroked="f"/>
                  <v:rect id="Rectangle 788" o:spid="_x0000_s1933" style="position:absolute;left:689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VCMEA&#10;AADcAAAADwAAAGRycy9kb3ducmV2LnhtbERPS27CMBDdI3EHa5C6A4cuKggYVJWCgA3hc4BRPDiB&#10;eBzFLklvjxdILJ/ef77sbCUe1PjSsYLxKAFBnDtdslFwOa+HExA+IGusHJOCf/KwXPR7c0y1a/lI&#10;j1MwIoawT1FBEUKdSunzgiz6kauJI3d1jcUQYWOkbrCN4baSn0nyJS2WHBsKrOmnoPx++rMKNuZ+&#10;dWa1yWyd739v6227Wx0ypT4G3fcMRKAuvMUv91YrmI7j/HgmHgG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llQjBAAAA3AAAAA8AAAAAAAAAAAAAAAAAmAIAAGRycy9kb3du&#10;cmV2LnhtbFBLBQYAAAAABAAEAPUAAACGAwAAAAA=&#10;" fillcolor="#ffff0c" stroked="f"/>
                  <v:rect id="Rectangle 789" o:spid="_x0000_s1934" style="position:absolute;left:690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QHcYA&#10;AADcAAAADwAAAGRycy9kb3ducmV2LnhtbESPT2vCQBTE74V+h+UJvekm0j8aXUVKrZ4sRj14e2Sf&#10;SWj2bdhdNX57tyD0OMzMb5jpvDONuJDztWUF6SABQVxYXXOpYL9b9kcgfEDW2FgmBTfyMJ89P00x&#10;0/bKW7rkoRQRwj5DBVUIbSalLyoy6Ae2JY7eyTqDIUpXSu3wGuGmkcMkeZcGa44LFbb0WVHxm5+N&#10;guPm/HP4+viuF6th8dYt3fqW86tSL71uMQERqAv/4Ud7rRWM0xT+zs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LQHcYAAADcAAAADwAAAAAAAAAAAAAAAACYAgAAZHJz&#10;L2Rvd25yZXYueG1sUEsFBgAAAAAEAAQA9QAAAIsDAAAAAA==&#10;" fillcolor="#ffff0f" stroked="f"/>
                  <v:rect id="Rectangle 790" o:spid="_x0000_s1935" style="position:absolute;left:690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88IA&#10;AADcAAAADwAAAGRycy9kb3ducmV2LnhtbESPQYvCMBSE78L+h/AW9iJragR1q1EWF9GrVfD6aJ5t&#10;sXnpNlHrvzeC4HGYmW+Y+bKztbhS6yvHGoaDBARx7kzFhYbDfv09BeEDssHaMWm4k4fl4qM3x9S4&#10;G+/omoVCRAj7FDWUITSplD4vyaIfuIY4eifXWgxRtoU0Ld4i3NZSJclYWqw4LpTY0Kqk/JxdrIbN&#10;Ue1Hk6mi/+Pf2Weu6yuT9bX++ux+ZyACdeEdfrW3RsPPUMHzTD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zwgAAANwAAAAPAAAAAAAAAAAAAAAAAJgCAABkcnMvZG93&#10;bnJldi54bWxQSwUGAAAAAAQABAD1AAAAhwMAAAAA&#10;" fillcolor="#ff1" stroked="f"/>
                  <v:rect id="Rectangle 791" o:spid="_x0000_s1936" style="position:absolute;left:6909;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5ScUA&#10;AADcAAAADwAAAGRycy9kb3ducmV2LnhtbESPT2vCQBTE70K/w/IKvelGC41GV5FIoYf2YPxzfmSf&#10;SWj2bbq71dhP3xUEj8PM/IZZrHrTijM531hWMB4lIIhLqxuuFOx378MpCB+QNbaWScGVPKyWT4MF&#10;ZtpeeEvnIlQiQthnqKAOocuk9GVNBv3IdsTRO1lnMETpKqkdXiLctHKSJG/SYMNxocaO8prK7+LX&#10;KDimRb528pp+bvHnUOXp10b+aaVenvv1HESgPjzC9/aHVjAbv8LtTDw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UHlJxQAAANwAAAAPAAAAAAAAAAAAAAAAAJgCAABkcnMv&#10;ZG93bnJldi54bWxQSwUGAAAAAAQABAD1AAAAigMAAAAA&#10;" fillcolor="#ffff13" stroked="f"/>
                  <v:rect id="Rectangle 792" o:spid="_x0000_s1937" style="position:absolute;left:691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8hsUA&#10;AADcAAAADwAAAGRycy9kb3ducmV2LnhtbESPT4vCMBTE78J+h/AWvGlaV8StRhGXRREP/oO9Pppn&#10;W2xeuk2s9dsbQfA4zMxvmOm8NaVoqHaFZQVxPwJBnFpdcKbgdPztjUE4j6yxtEwK7uRgPvvoTDHR&#10;9sZ7ag4+EwHCLkEFufdVIqVLczLo+rYiDt7Z1gZ9kHUmdY23ADelHETRSBosOCzkWNEyp/RyuBoF&#10;u+PP9e/0b6NdGy++Gn1ZbZrtSqnuZ7uYgPDU+nf41V5rBd/xE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yGxQAAANwAAAAPAAAAAAAAAAAAAAAAAJgCAABkcnMv&#10;ZG93bnJldi54bWxQSwUGAAAAAAQABAD1AAAAigMAAAAA&#10;" fillcolor="#ffff15" stroked="f"/>
                  <v:rect id="Rectangle 793" o:spid="_x0000_s1938" style="position:absolute;left:691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n77cQA&#10;AADcAAAADwAAAGRycy9kb3ducmV2LnhtbESPQWvCQBSE7wX/w/KE3urGBEuNrmJthR560Xrw+Mg+&#10;k2D2vZBdNf57tyB4HGbmG2a+7F2jLtT5WtjAeJSAIi7E1lwa2P9t3j5A+YBssREmAzfysFwMXuaY&#10;W7nyli67UKoIYZ+jgSqENtfaFxU59CNpiaN3lM5hiLIrte3wGuGu0WmSvGuHNceFCltaV1Scdmdn&#10;4NOVbfGVhrNIdvz+lUzWaXYw5nXYr2agAvXhGX60f6yB6XgC/2fiEd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5++3EAAAA3AAAAA8AAAAAAAAAAAAAAAAAmAIAAGRycy9k&#10;b3ducmV2LnhtbFBLBQYAAAAABAAEAPUAAACJAwAAAAA=&#10;" fillcolor="#ffff17" stroked="f"/>
                  <v:rect id="Rectangle 794" o:spid="_x0000_s1939" style="position:absolute;left:691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k/HcUA&#10;AADcAAAADwAAAGRycy9kb3ducmV2LnhtbESPzW7CMBCE75V4B2uReisOPURNwCCEBEVVD+XnAZZ4&#10;SQLxOtgmhLevK1XiOJqZbzTTeW8a0ZHztWUF41ECgriwuuZSwWG/evsA4QOyxsYyKXiQh/ls8DLF&#10;XNs7b6nbhVJECPscFVQhtLmUvqjIoB/Zljh6J+sMhihdKbXDe4SbRr4nSSoN1hwXKmxpWVFx2d2M&#10;gut36rLHuiu3P+djwFN9zZLPL6Veh/1iAiJQH57h//ZGK8jGKfydi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T8dxQAAANwAAAAPAAAAAAAAAAAAAAAAAJgCAABkcnMv&#10;ZG93bnJldi54bWxQSwUGAAAAAAQABAD1AAAAigMAAAAA&#10;" fillcolor="#ffff1a" stroked="f"/>
                  <v:rect id="Rectangle 795" o:spid="_x0000_s1940" style="position:absolute;left:692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c1sMA&#10;AADcAAAADwAAAGRycy9kb3ducmV2LnhtbESPQYvCMBSE74L/ITzBm6b1oGvXKIsgehBxtT/g2bxt&#10;yzYvbRO1+uvNwoLHYWa+YRarzlTiRq0rLSuIxxEI4szqknMF6Xkz+gDhPLLGyjIpeJCD1bLfW2Ci&#10;7Z2/6XbyuQgQdgkqKLyvEyldVpBBN7Y1cfB+bGvQB9nmUrd4D3BTyUkUTaXBksNCgTWtC8p+T1ej&#10;4Lg/NPpy2D4pvdSEqW5iWzZKDQfd1ycIT51/h//bO61gHs/g70w4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Ic1sMAAADcAAAADwAAAAAAAAAAAAAAAACYAgAAZHJzL2Rv&#10;d25yZXYueG1sUEsFBgAAAAAEAAQA9QAAAIgDAAAAAA==&#10;" fillcolor="#ffff1c" stroked="f"/>
                  <v:rect id="Rectangle 796" o:spid="_x0000_s1941" style="position:absolute;left:692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PV8LsA&#10;AADcAAAADwAAAGRycy9kb3ducmV2LnhtbERPyQrCMBC9C/5DGMGbpgqKVqOoKHjx4HYfmumCzaQ0&#10;qa1/bw6Cx8fb19vOlOJNtSssK5iMIxDEidUFZwoe99NoAcJ5ZI2lZVLwIQfbTb+3xljblq/0vvlM&#10;hBB2MSrIva9iKV2Sk0E3thVx4FJbG/QB1pnUNbYh3JRyGkVzabDg0JBjRYecktetMQr4Iu/YlbZo&#10;eT97ah2lzbFJlRoOut0KhKfO/8U/91krWE7C2nAmHAG5+Q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tT1fC7AAAA3AAAAA8AAAAAAAAAAAAAAAAAmAIAAGRycy9kb3ducmV2Lnht&#10;bFBLBQYAAAAABAAEAPUAAACAAwAAAAA=&#10;" fillcolor="#ffff1f" stroked="f"/>
                  <v:rect id="Rectangle 797" o:spid="_x0000_s1942" style="position:absolute;left:692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VxbcQA&#10;AADcAAAADwAAAGRycy9kb3ducmV2LnhtbESPQU/CQBSE7yb+h80z8SZbjDFSWQhiQK6CF2/P7rPb&#10;2n3bdB9t+fcsCYnHycx8k5kvR9+onrpYBTYwnWSgiItgKy4NfB02Dy+goiBbbAKTgRNFWC5ub+aY&#10;2zDwJ/V7KVWCcMzRgBNpc61j4chjnISWOHm/ofMoSXalth0OCe4b/Zhlz9pjxWnBYUtrR8Xf/ugN&#10;rOqft0Fk/dF/H4Zt4Z7e60xqY+7vxtUrKKFR/sPX9s4amE1ncDmTjoBen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cW3EAAAA3AAAAA8AAAAAAAAAAAAAAAAAmAIAAGRycy9k&#10;b3ducmV2LnhtbFBLBQYAAAAABAAEAPUAAACJAwAAAAA=&#10;" fillcolor="#ffff21" stroked="f"/>
                  <v:rect id="Rectangle 798" o:spid="_x0000_s1943" style="position:absolute;left:6931;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OgScQA&#10;AADcAAAADwAAAGRycy9kb3ducmV2LnhtbERPTWvCQBC9F/oflil4q5vmYE3MRmpopZcgpkU8Dtkx&#10;CWZnQ3bVtL++eyh4fLzvbD2ZXlxpdJ1lBS/zCARxbXXHjYLvr4/nJQjnkTX2lknBDzlY548PGaba&#10;3nhP18o3IoSwS1FB6/2QSunqlgy6uR2IA3eyo0Ef4NhIPeIthJtexlG0kAY7Dg0tDlS0VJ+ri1FQ&#10;L/rNblMeDpejNK/vZbT9LRKj1OxpeluB8DT5u/jf/akVJHGYH86EI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DoEnEAAAA3AAAAA8AAAAAAAAAAAAAAAAAmAIAAGRycy9k&#10;b3ducmV2LnhtbFBLBQYAAAAABAAEAPUAAACJAwAAAAA=&#10;" fillcolor="#ffff23" stroked="f"/>
                  <v:rect id="Rectangle 799" o:spid="_x0000_s1944" style="position:absolute;left:693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AqJcYA&#10;AADcAAAADwAAAGRycy9kb3ducmV2LnhtbESPQWvCQBSE74X+h+UVvEjdNUJtU1cRUQj0IFrt+ZF9&#10;JsHs25hdNfn33YLQ4zAz3zCzRWdrcaPWV441jEcKBHHuTMWFhsP35vUdhA/IBmvHpKEnD4v589MM&#10;U+PuvKPbPhQiQtinqKEMoUml9HlJFv3INcTRO7nWYoiyLaRp8R7htpaJUm/SYsVxocSGViXl5/3V&#10;avhZZ9PtYft1Ok4uvUr67HgeqlrrwUu3/AQRqAv/4Uc7Mxo+kjH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1AqJcYAAADcAAAADwAAAAAAAAAAAAAAAACYAgAAZHJz&#10;L2Rvd25yZXYueG1sUEsFBgAAAAAEAAQA9QAAAIsDAAAAAA==&#10;" fillcolor="#ffff25" stroked="f"/>
                  <v:rect id="Rectangle 800" o:spid="_x0000_s1945" style="position:absolute;left:693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WasUA&#10;AADcAAAADwAAAGRycy9kb3ducmV2LnhtbESPQWvCQBSE70L/w/IK3nRjELGpq1hR9NCDRtvzI/ua&#10;BLNv0+xqor/eLQg9DjPzDTNbdKYSV2pcaVnBaBiBIM6sLjlXcDpuBlMQziNrrCyTghs5WMxfejNM&#10;tG35QNfU5yJA2CWooPC+TqR0WUEG3dDWxMH7sY1BH2STS91gG+CmknEUTaTBksNCgTWtCsrO6cUo&#10;cPWXmYxX2/I+TX/3o+/243N9OSjVf+2W7yA8df4//GzvtIK3OIa/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hZqxQAAANwAAAAPAAAAAAAAAAAAAAAAAJgCAABkcnMv&#10;ZG93bnJldi54bWxQSwUGAAAAAAQABAD1AAAAigMAAAAA&#10;" fillcolor="#ffff27" stroked="f"/>
                  <v:rect id="Rectangle 801" o:spid="_x0000_s1946" style="position:absolute;left:694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xw4cQA&#10;AADcAAAADwAAAGRycy9kb3ducmV2LnhtbESPQWsCMRSE74X+h/AKvRTNarHoahQRSgu9WNuDx8fm&#10;uVncvITN67r+e1Mo9DjMzDfMajP4VvXUpSawgcm4AEVcBdtwbeD763U0B5UE2WIbmAxcKcFmfX+3&#10;wtKGC39Sf5BaZQinEg04kVhqnSpHHtM4ROLsnULnUbLsam07vGS4b/W0KF60x4bzgsNIO0fV+fDj&#10;DczexOknPcP9fvHROz8JUeLRmMeHYbsEJTTIf/iv/W4NLKbP8HsmHw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scOHEAAAA3AAAAA8AAAAAAAAAAAAAAAAAmAIAAGRycy9k&#10;b3ducmV2LnhtbFBLBQYAAAAABAAEAPUAAACJAwAAAAA=&#10;" fillcolor="#ffff2a" stroked="f"/>
                  <v:rect id="Rectangle 802" o:spid="_x0000_s1947" style="position:absolute;left:694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jtocQA&#10;AADcAAAADwAAAGRycy9kb3ducmV2LnhtbESPX2vCMBTF3wW/Q7iDvdl0MkQ7owzBbQ/CUAfd47W5&#10;a8uSm5JktX77RRB8PJw/P85yPVgjevKhdazgKctBEFdOt1wr+DpuJ3MQISJrNI5JwYUCrFfj0RIL&#10;7c68p/4Qa5FGOBSooImxK6QMVUMWQ+Y64uT9OG8xJulrqT2e07g1cprnM2mx5URosKNNQ9Xv4c8m&#10;yPa0+/7MtfRm2MmTK0v/1r8r9fgwvL6AiDTEe/jW/tAKFtNnuJ5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7aHEAAAA3AAAAA8AAAAAAAAAAAAAAAAAmAIAAGRycy9k&#10;b3ducmV2LnhtbFBLBQYAAAAABAAEAPUAAACJAwAAAAA=&#10;" fillcolor="#ffff2c" stroked="f"/>
                  <v:rect id="Rectangle 803" o:spid="_x0000_s1948" style="position:absolute;left:694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G9FsQA&#10;AADcAAAADwAAAGRycy9kb3ducmV2LnhtbESPUWvCMBSF3wf7D+EO9jZTC45ajSKygSIIVn/Atbk2&#10;xeYmNFG7f78MBj4ezjnf4cyXg+3EnfrQOlYwHmUgiGunW24UnI7fHwWIEJE1do5JwQ8FWC5eX+ZY&#10;avfgA92r2IgE4VCiAhOjL6UMtSGLYeQ8cfIurrcYk+wbqXt8JLjtZJ5ln9Jiy2nBoKe1ofpa3ayC&#10;r13cH2+7VVEZf87XNW0P28Ir9f42rGYgIg3xGf5vb7SCaT6BvzPp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RvRbEAAAA3AAAAA8AAAAAAAAAAAAAAAAAmAIAAGRycy9k&#10;b3ducmV2LnhtbFBLBQYAAAAABAAEAPUAAACJAwAAAAA=&#10;" fillcolor="#ffff2f" stroked="f"/>
                  <v:rect id="Rectangle 804" o:spid="_x0000_s1949" style="position:absolute;left:695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j9jsMA&#10;AADcAAAADwAAAGRycy9kb3ducmV2LnhtbESPT4vCMBTE74LfITxhL0XT9SDaNYq6uOjNv/dH87Yt&#10;Ni+liW13P70RBI/DzPyGmS87U4qGaldYVvA5ikEQp1YXnCm4nLfDKQjnkTWWlknBHzlYLvq9OSba&#10;tnyk5uQzESDsElSQe18lUro0J4NuZCvi4P3a2qAPss6krrENcFPKcRxPpMGCw0KOFW1ySm+nu1Hw&#10;PfuJmrP8j+yhjQ63ld/z+rpX6mPQrb5AeOr8O/xq77SC2XgCzzPh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j9jsMAAADcAAAADwAAAAAAAAAAAAAAAACYAgAAZHJzL2Rv&#10;d25yZXYueG1sUEsFBgAAAAAEAAQA9QAAAIgDAAAAAA==&#10;" fillcolor="#ffff31" stroked="f"/>
                  <v:rect id="Rectangle 805" o:spid="_x0000_s1950" style="position:absolute;left:6953;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TuUMQA&#10;AADcAAAADwAAAGRycy9kb3ducmV2LnhtbESPQYvCMBSE74L/ITxhb5rqsrpbjSLKghcPVsE9vm2e&#10;bbV5KU2s9d8bQfA4zMw3zGzRmlI0VLvCsoLhIAJBnFpdcKbgsP/tf4NwHlljaZkU3MnBYt7tzDDW&#10;9sY7ahKfiQBhF6OC3PsqltKlORl0A1sRB+9ka4M+yDqTusZbgJtSjqJoLA0WHBZyrGiVU3pJriZQ&#10;ZLPRflf+JdV6e02OX+fP//VZqY9eu5yC8NT6d/jV3mgFP6MJ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7lDEAAAA3AAAAA8AAAAAAAAAAAAAAAAAmAIAAGRycy9k&#10;b3ducmV2LnhtbFBLBQYAAAAABAAEAPUAAACJAwAAAAA=&#10;" fillcolor="#ff3" stroked="f"/>
                  <v:rect id="Rectangle 806" o:spid="_x0000_s1951" style="position:absolute;left:695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4Wd8IA&#10;AADcAAAADwAAAGRycy9kb3ducmV2LnhtbERPu27CMBTdkfgH6yJ1qYoDQoikGARIlI7lMXS8im+T&#10;KPF1sA0Evh4PlRiPznu+7EwjruR8ZVnBaJiAIM6trrhQcDpuP2YgfEDW2FgmBXfysFz0e3PMtL3x&#10;nq6HUIgYwj5DBWUIbSalz0sy6Ie2JY7cn3UGQ4SukNrhLYabRo6TZCoNVhwbSmxpU1JeHy5GQb3+&#10;Gu2Ko3+4813W72n+m05/Jkq9DbrVJ4hAXXiJ/93fWkE6jmvjmXg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XhZ3wgAAANwAAAAPAAAAAAAAAAAAAAAAAJgCAABkcnMvZG93&#10;bnJldi54bWxQSwUGAAAAAAQABAD1AAAAhwMAAAAA&#10;" fillcolor="#ffff35" stroked="f"/>
                  <v:rect id="Rectangle 807" o:spid="_x0000_s1952" style="position:absolute;left:695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HBjcYA&#10;AADcAAAADwAAAGRycy9kb3ducmV2LnhtbESPT2vCQBTE74LfYXkFL6IbpYhJXcU/FFrowWjB6yP7&#10;3IRm38bsqum37xYEj8PM/IZZrDpbixu1vnKsYDJOQBAXTldsFHwf30dzED4ga6wdk4Jf8rBa9nsL&#10;zLS7c063QzAiQthnqKAMocmk9EVJFv3YNcTRO7vWYoiyNVK3eI9wW8tpksykxYrjQokNbUsqfg5X&#10;q+ArGZp9WuhmmL/urufL5mTyz5NSg5du/QYiUBee4Uf7QytIpyn8n4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HBjcYAAADcAAAADwAAAAAAAAAAAAAAAACYAgAAZHJz&#10;L2Rvd25yZXYueG1sUEsFBgAAAAAEAAQA9QAAAIsDAAAAAA==&#10;" fillcolor="#ffff37" stroked="f"/>
                </v:group>
                <v:rect id="Rectangle 809" o:spid="_x0000_s1953" style="position:absolute;left:44208;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GTt8EA&#10;AADcAAAADwAAAGRycy9kb3ducmV2LnhtbERPy4rCMBTdC/MP4Q64kTGtgjgdYxkqgqD4qH7ApbnT&#10;lmluShO1/r1ZCC4P571Ie9OIG3WutqwgHkcgiAuray4VXM7rrzkI55E1NpZJwYMcpMuPwQITbe98&#10;olvuSxFC2CWooPK+TaR0RUUG3di2xIH7s51BH2BXSt3hPYSbRk6iaCYN1hwaKmwpq6j4z69Gwf5A&#10;xWo/12Z0LLdZvFuP8qwlpYaf/e8PCE+9f4tf7o1W8D0N88OZcAT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xk7fBAAAA3AAAAA8AAAAAAAAAAAAAAAAAmAIAAGRycy9kb3du&#10;cmV2LnhtbFBLBQYAAAAABAAEAPUAAACGAwAAAAA=&#10;" fillcolor="#ffff3a" stroked="f"/>
                <v:rect id="Rectangle 810" o:spid="_x0000_s1954" style="position:absolute;left:4422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5tHsUA&#10;AADcAAAADwAAAGRycy9kb3ducmV2LnhtbESPQWvCQBSE70L/w/IK3uomKlJTV9FCS/WgVMXza/Y1&#10;Cc2+XbIbTfvrXaHgcZiZb5jZojO1OFPjK8sK0kECgji3uuJCwfHw9vQMwgdkjbVlUvBLHhbzh94M&#10;M20v/EnnfShEhLDPUEEZgsuk9HlJBv3AOuLofdvGYIiyKaRu8BLhppbDJJlIgxXHhRIdvZaU/+xb&#10;o2CzHtP2tJOrdfrV/rU4dmH17pTqP3bLFxCBunAP/7c/tILpKIXbmXg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m0exQAAANwAAAAPAAAAAAAAAAAAAAAAAJgCAABkcnMv&#10;ZG93bnJldi54bWxQSwUGAAAAAAQABAD1AAAAigMAAAAA&#10;" fillcolor="#ffff3c" stroked="f"/>
                <v:rect id="Rectangle 811" o:spid="_x0000_s1955" style="position:absolute;left:44246;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mn8YA&#10;AADcAAAADwAAAGRycy9kb3ducmV2LnhtbESPT2vCQBTE7wW/w/IKvemmtkpM3YT6r3jwUlPE4yP7&#10;mgSzb0N2G9Nv7xaEHoeZ+Q2zzAbTiJ46V1tW8DyJQBAXVtdcKvjKd+MYhPPIGhvLpOCXHGTp6GGJ&#10;ibZX/qT+6EsRIOwSVFB53yZSuqIig25iW+LgfdvOoA+yK6Xu8BrgppHTKJpLgzWHhQpbWldUXI4/&#10;RsHJf/R5vMi3640+MOnz62q22iv19Di8v4HwNPj/8L291woWL1P4OxOOgE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mn8YAAADcAAAADwAAAAAAAAAAAAAAAACYAgAAZHJz&#10;L2Rvd25yZXYueG1sUEsFBgAAAAAEAAQA9QAAAIsDAAAAAA==&#10;" fillcolor="#ffff3f" stroked="f"/>
                <v:rect id="Rectangle 812" o:spid="_x0000_s1956" style="position:absolute;left:4427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fI9sUA&#10;AADcAAAADwAAAGRycy9kb3ducmV2LnhtbESP32rCMBTG74W9QziD3chMuoJs1ViG4pBhkWkf4NCc&#10;tcXmpDSZ1rdfBgMvP74/P75lPtpOXGjwrWMNyUyBIK6cabnWUJ62z68gfEA22DkmDTfykK8eJkvM&#10;jLvyF12OoRZxhH2GGpoQ+kxKXzVk0c9cTxy9bzdYDFEOtTQDXuO47eSLUnNpseVIaLCndUPV+fhj&#10;I/fjMN1T0arzZpp8qn1Zbm2htH56HN8XIAKN4R7+b++Mhrc0hb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58j2xQAAANwAAAAPAAAAAAAAAAAAAAAAAJgCAABkcnMv&#10;ZG93bnJldi54bWxQSwUGAAAAAAQABAD1AAAAigMAAAAA&#10;" fillcolor="#ffff41" stroked="f"/>
                <v:rect id="Rectangle 813" o:spid="_x0000_s1957" style="position:absolute;left:44291;top:4921;width:12;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SsPMYA&#10;AADcAAAADwAAAGRycy9kb3ducmV2LnhtbESPQWsCMRSE74X+h/AKvdVsba26GkUKFREUXMXzY/Pc&#10;Xbt5CZuoW3+9EYQeh5n5hhlPW1OLMzW+sqzgvZOAIM6trrhQsNv+vA1A+ICssbZMCv7Iw3Ty/DTG&#10;VNsLb+ichUJECPsUFZQhuFRKn5dk0HesI47ewTYGQ5RNIXWDlwg3tewmyZc0WHFcKNHRd0n5b3Yy&#10;CrrDvdmve1fun+buuF4te9l85pR6fWlnIxCB2vAffrQXWsHw4xPuZ+IRk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SsPMYAAADcAAAADwAAAAAAAAAAAAAAAACYAgAAZHJz&#10;L2Rvd25yZXYueG1sUEsFBgAAAAAEAAQA9QAAAIsDAAAAAA==&#10;" fillcolor="#ffff43" stroked="f"/>
                <v:rect id="Rectangle 814" o:spid="_x0000_s1958" style="position:absolute;left:44303;top:4921;width: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1d8UA&#10;AADcAAAADwAAAGRycy9kb3ducmV2LnhtbESPQWvCQBSE7wX/w/IK3swmLSk2uorUKgUPounB4yP7&#10;TEKzb2N2o/HfdwtCj8PMfMPMl4NpxJU6V1tWkEQxCOLC6ppLBd/5ZjIF4TyyxsYyKbiTg+Vi9DTH&#10;TNsbH+h69KUIEHYZKqi8bzMpXVGRQRfZljh4Z9sZ9EF2pdQd3gLcNPIljt+kwZrDQoUtfVRU/Bx7&#10;oyDF03r7mV/caZfsdd+4dEdDq9T4eVjNQHga/H/40f7SCt5fU/g7E4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D/V3xQAAANwAAAAPAAAAAAAAAAAAAAAAAJgCAABkcnMv&#10;ZG93bnJldi54bWxQSwUGAAAAAAQABAD1AAAAigMAAAAA&#10;" fillcolor="#ffff45" stroked="f"/>
                <v:rect id="Rectangle 815" o:spid="_x0000_s1959" style="position:absolute;left:4432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cXFMUA&#10;AADcAAAADwAAAGRycy9kb3ducmV2LnhtbESPQWvCQBSE7wX/w/IEb7qxotjoKiIUWxGlUcj1kX3N&#10;hmbfhuxWU399tyD0OMzMN8xy3dlaXKn1lWMF41ECgrhwuuJSweX8OpyD8AFZY+2YFPyQh/Wq97TE&#10;VLsbf9A1C6WIEPYpKjAhNKmUvjBk0Y9cQxy9T9daDFG2pdQt3iLc1vI5SWbSYsVxwWBDW0PFV/Zt&#10;Fdyn2ane5fvje77Jj2cz3R0s50oN+t1mASJQF/7Dj/abVvAymcH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xxcUxQAAANwAAAAPAAAAAAAAAAAAAAAAAJgCAABkcnMv&#10;ZG93bnJldi54bWxQSwUGAAAAAAQABAD1AAAAigMAAAAA&#10;" fillcolor="#ffff47" stroked="f"/>
                <v:rect id="Rectangle 816" o:spid="_x0000_s1960" style="position:absolute;left:44342;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CZtMMA&#10;AADcAAAADwAAAGRycy9kb3ducmV2LnhtbESPQWsCMRSE74X+h/AK3mrWFqtdjVIKgl6EqiC9PTbP&#10;3cXNe0sSdf33RhA8DjPzDTOdd65RZ/KhFjYw6GegiAuxNZcGdtvF+xhUiMgWG2EycKUA89nryxRz&#10;Kxf+o/MmlipBOORooIqxzbUORUUOQ19a4uQdxDuMSfpSW4+XBHeN/siyL+2w5rRQYUu/FRXHzckZ&#10;KKTbnYblYu9DZL0a7eV/vRVjem/dzwRUpC4+w4/20hr4/hzB/Uw6Anp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CZtMMAAADcAAAADwAAAAAAAAAAAAAAAACYAgAAZHJzL2Rv&#10;d25yZXYueG1sUEsFBgAAAAAEAAQA9QAAAIgDAAAAAA==&#10;" fillcolor="#ffff4a" stroked="f"/>
                <v:rect id="Rectangle 817" o:spid="_x0000_s1961" style="position:absolute;left:4436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sMA&#10;AADcAAAADwAAAGRycy9kb3ducmV2LnhtbERPTWsCMRC9C/0PYQreNKtCsatRVBSEHkq1oN6GZLpZ&#10;upmsm6irv745FDw+3vd03rpKXKkJpWcFg34Gglh7U3Kh4Hu/6Y1BhIhssPJMCu4UYD576UwxN/7G&#10;X3TdxUKkEA45KrAx1rmUQVtyGPq+Jk7cj28cxgSbQpoGbyncVXKYZW/SYcmpwWJNK0v6d3dxCo6n&#10;8rB9LJeflcW9PuuP7Dwar5XqvraLCYhIbXyK/91bo+B9lNamM+kI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I/sMAAADcAAAADwAAAAAAAAAAAAAAAACYAgAAZHJzL2Rv&#10;d25yZXYueG1sUEsFBgAAAAAEAAQA9QAAAIgDAAAAAA==&#10;" fillcolor="#ffff4c" stroked="f"/>
                <v:rect id="Rectangle 818" o:spid="_x0000_s1962" style="position:absolute;left:44386;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5Nb8UA&#10;AADcAAAADwAAAGRycy9kb3ducmV2LnhtbESP0WrCQBRE3wX/YblC35qN1oqmboIILWKRWO0HXLK3&#10;2WD2bshuNf37bqHg4zAzZ5h1MdhWXKn3jWMF0yQFQVw53XCt4PP8+rgE4QOyxtYxKfghD0U+Hq0x&#10;0+7GH3Q9hVpECPsMFZgQukxKXxmy6BPXEUfvy/UWQ5R9LXWPtwi3rZyl6UJabDguGOxoa6i6nL6t&#10;gvc5H+blVpe7ZSnPx+f98LYno9TDZNi8gAg0hHv4v73TClZPK/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k1vxQAAANwAAAAPAAAAAAAAAAAAAAAAAJgCAABkcnMv&#10;ZG93bnJldi54bWxQSwUGAAAAAAQABAD1AAAAigMAAAAA&#10;" fillcolor="#ffff4f" stroked="f"/>
                <v:rect id="Rectangle 819" o:spid="_x0000_s1963" style="position:absolute;left:44411;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n1FsEA&#10;AADcAAAADwAAAGRycy9kb3ducmV2LnhtbERPz2vCMBS+D/wfwhO8zUSZY+sapQiiO87N9fpoXpti&#10;81KbTOt/vxwGO358v/PN6DpxpSG0njUs5goEceVNy42Gr8/d4wuIEJENdp5Jw50CbNaThxwz42/8&#10;QddjbEQK4ZChBhtjn0kZKksOw9z3xImr/eAwJjg00gx4S+Guk0ulnqXDllODxZ62lqrz8cdpWF32&#10;XJ2+7V6V6lDW5ao4vWOh9Ww6Fm8gIo3xX/znPhgNr09pfjqTjo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59RbBAAAA3AAAAA8AAAAAAAAAAAAAAAAAmAIAAGRycy9kb3du&#10;cmV2LnhtbFBLBQYAAAAABAAEAPUAAACGAwAAAAA=&#10;" fillcolor="#ffff51" stroked="f"/>
                <v:rect id="Rectangle 820" o:spid="_x0000_s1964" style="position:absolute;left:44430;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I1sUA&#10;AADcAAAADwAAAGRycy9kb3ducmV2LnhtbESPQWsCMRSE7wX/Q3iCl6JZpYiuRlHBYhGhXQWvj81z&#10;s7h5WTZR139vCoUeh5n5hpkvW1uJOzW+dKxgOEhAEOdOl1woOB23/QkIH5A1Vo5JwZM8LBedtzmm&#10;2j34h+5ZKESEsE9RgQmhTqX0uSGLfuBq4uhdXGMxRNkUUjf4iHBbyVGSjKXFkuOCwZo2hvJrdrMK&#10;KPvenbbvk8/zZnUz+/XBfZ3XTqlet13NQARqw3/4r73TCqYfQ/g9E4+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3EjWxQAAANwAAAAPAAAAAAAAAAAAAAAAAJgCAABkcnMv&#10;ZG93bnJldi54bWxQSwUGAAAAAAQABAD1AAAAigMAAAAA&#10;" fillcolor="#ffff53" stroked="f"/>
                <v:rect id="Rectangle 821" o:spid="_x0000_s1965" style="position:absolute;left:4444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qiMcYA&#10;AADcAAAADwAAAGRycy9kb3ducmV2LnhtbESP3WoCMRSE7wXfIRzBG6nZShG7NYoIovWm/j3A6ea4&#10;u7g52SbR3fbpTUHwcpiZb5jpvDWVuJHzpWUFr8MEBHFmdcm5gtNx9TIB4QOyxsoyKfglD/NZtzPF&#10;VNuG93Q7hFxECPsUFRQh1KmUPivIoB/amjh6Z+sMhihdLrXDJsJNJUdJMpYGS44LBda0LCi7HK5G&#10;QXXy6+O3bNf7wfVz8/O3a9z2K1eq32sXHyACteEZfrQ3WsH72wj+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2qiMcYAAADcAAAADwAAAAAAAAAAAAAAAACYAgAAZHJz&#10;L2Rvd25yZXYueG1sUEsFBgAAAAAEAAQA9QAAAIsDAAAAAA==&#10;" fillcolor="#ff5" stroked="f"/>
                <v:rect id="Rectangle 822" o:spid="_x0000_s1966" style="position:absolute;left:4446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ywQMQA&#10;AADcAAAADwAAAGRycy9kb3ducmV2LnhtbESP0WrCQBRE3wv+w3IFX6RutFVidBURpK1P1vYDLtlr&#10;Npi9G7NrjH/vFoQ+DjNzhlmuO1uJlhpfOlYwHiUgiHOnSy4U/P7sXlMQPiBrrByTgjt5WK96L0vM&#10;tLvxN7XHUIgIYZ+hAhNCnUnpc0MW/cjVxNE7ucZiiLIppG7wFuG2kpMkmUmLJccFgzVtDeXn49Uq&#10;CGmbT2bpwVC1/7pczy19THdDpQb9brMAEagL/+Fn+1MrmL+/wd+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8sEDEAAAA3AAAAA8AAAAAAAAAAAAAAAAAmAIAAGRycy9k&#10;b3ducmV2LnhtbFBLBQYAAAAABAAEAPUAAACJAwAAAAA=&#10;" fillcolor="#ffff57" stroked="f"/>
                <v:rect id="Rectangle 823" o:spid="_x0000_s1967" style="position:absolute;left:44481;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27bMUA&#10;AADcAAAADwAAAGRycy9kb3ducmV2LnhtbESPT2sCMRTE74V+h/AKvdWsuvXPapTSUunBQ9Xi+bF5&#10;bhY3L0uS6vrtjSB4HGbmN8x82dlGnMiH2rGCfi8DQVw6XXOl4G/3/TYBESKyxsYxKbhQgOXi+WmO&#10;hXZn3tBpGyuRIBwKVGBibAspQ2nIYui5ljh5B+ctxiR9JbXHc4LbRg6ybCQt1pwWDLb0aag8bv+t&#10;gv1x3ear8Wb0PvwdmlCvx7uvgVfq9aX7mIGI1MVH+N7+0QqmeQ63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DbtsxQAAANwAAAAPAAAAAAAAAAAAAAAAAJgCAABkcnMv&#10;ZG93bnJldi54bWxQSwUGAAAAAAQABAD1AAAAigMAAAAA&#10;" fillcolor="#ffff5a" stroked="f"/>
                <v:rect id="Rectangle 824" o:spid="_x0000_s1968" style="position:absolute;left:4450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8l+MYA&#10;AADcAAAADwAAAGRycy9kb3ducmV2LnhtbESP0WrCQBRE34X+w3ILvulGacWmWaUIQpVi1fQDLtnb&#10;bGj2bsyuJu3Xu4LQx2FmzjDZsre1uFDrK8cKJuMEBHHhdMWlgq98PZqD8AFZY+2YFPySh+XiYZBh&#10;ql3HB7ocQykihH2KCkwITSqlLwxZ9GPXEEfv27UWQ5RtKXWLXYTbWk6TZCYtVhwXDDa0MlT8HM9W&#10;wbz7KKen9WxbfG52WO8P+X5i/pQaPvZvryAC9eE/fG+/awUvT89wO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8l+MYAAADcAAAADwAAAAAAAAAAAAAAAACYAgAAZHJz&#10;L2Rvd25yZXYueG1sUEsFBgAAAAAEAAQA9QAAAIsDAAAAAA==&#10;" fillcolor="#ffff5c" stroked="f"/>
                <v:rect id="Rectangle 825" o:spid="_x0000_s1969" style="position:absolute;left:44526;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Xr8UA&#10;AADcAAAADwAAAGRycy9kb3ducmV2LnhtbESPQWvCQBSE74L/YXlCL1I3Fgk2dZVWWiq9GT30+Jp9&#10;zabNvg3ZV03/fbcgeBxm5htmtRl8q07UxyawgfksA0VcBdtwbeB4eLldgoqCbLENTAZ+KcJmPR6t&#10;sLDhzHs6lVKrBOFYoAEn0hVax8qRxzgLHXHyPkPvUZLsa217PCe4b/VdluXaY8NpwWFHW0fVd/nj&#10;DTyXEhZP769O2+nbLn5FzOQjN+ZmMjw+gBIa5Bq+tHfWwP0ih/8z6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9JevxQAAANwAAAAPAAAAAAAAAAAAAAAAAJgCAABkcnMv&#10;ZG93bnJldi54bWxQSwUGAAAAAAQABAD1AAAAigMAAAAA&#10;" fillcolor="#ffff5f" stroked="f"/>
                <v:rect id="Rectangle 826" o:spid="_x0000_s1970" style="position:absolute;left:44551;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puMccA&#10;AADcAAAADwAAAGRycy9kb3ducmV2LnhtbESPQWvCQBSE70L/w/IKXkQ3lVJNdBUbKPXQS1TQ4zP7&#10;TEKzb9PsGlN/fbdQ6HGYmW+Y5bo3teiodZVlBU+TCARxbnXFhYLD/m08B+E8ssbaMin4Jgfr1cNg&#10;iYm2N86o2/lCBAi7BBWU3jeJlC4vyaCb2IY4eBfbGvRBtoXULd4C3NRyGkUv0mDFYaHEhtKS8s/d&#10;1SjYpEf5fr6e8i6NafTxdX+NM5kpNXzsNwsQnnr/H/5rb7WC+HkGv2fCE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abjHHAAAA3AAAAA8AAAAAAAAAAAAAAAAAmAIAAGRy&#10;cy9kb3ducmV2LnhtbFBLBQYAAAAABAAEAPUAAACMAwAAAAA=&#10;" fillcolor="#ffff61" stroked="f"/>
                <v:rect id="Rectangle 827" o:spid="_x0000_s1971" style="position:absolute;left:44570;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5vOMIA&#10;AADcAAAADwAAAGRycy9kb3ducmV2LnhtbERPz2vCMBS+C/4P4Qm7abo6hlZTEUE3dpsOhrdH89aW&#10;Ni81ibXur18OA48f3+/1ZjCt6Mn52rKC51kCgriwuuZSwddpP12A8AFZY2uZFNzJwyYfj9aYaXvj&#10;T+qPoRQxhH2GCqoQukxKX1Rk0M9sRxy5H+sMhghdKbXDWww3rUyT5FUarDk2VNjRrqKiOV6Ngosb&#10;PpZvZWh2Pr33xSH9PuvfuVJPk2G7AhFoCA/xv/tdK1i+xL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nm84wgAAANwAAAAPAAAAAAAAAAAAAAAAAJgCAABkcnMvZG93&#10;bnJldi54bWxQSwUGAAAAAAQABAD1AAAAhwMAAAAA&#10;" fillcolor="#ffff63" stroked="f"/>
                <v:rect id="Rectangle 828" o:spid="_x0000_s1972" style="position:absolute;left:4458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nJUscA&#10;AADcAAAADwAAAGRycy9kb3ducmV2LnhtbESPT0vDQBTE74LfYXmCt3ZjETWx21LqH1o8WFsv3h7Z&#10;ZzaYfRuyzybtp+8KBY/DzPyGmc4H36g9dbEObOBmnIEiLoOtuTLwuXsZPYCKgmyxCUwGDhRhPru8&#10;mGJhQ88ftN9KpRKEY4EGnEhbaB1LRx7jOLTEyfsOnUdJsqu07bBPcN/oSZbdaY81pwWHLS0dlT/b&#10;X29gud709/mbvB+z56dX++VktznmxlxfDYtHUEKD/IfP7ZU1kN/m8HcmHQE9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ZyVLHAAAA3AAAAA8AAAAAAAAAAAAAAAAAmAIAAGRy&#10;cy9kb3ducmV2LnhtbFBLBQYAAAAABAAEAPUAAACMAwAAAAA=&#10;" fillcolor="#ffff65" stroked="f"/>
                <v:rect id="Rectangle 829" o:spid="_x0000_s1973" style="position:absolute;left:4460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GbMIA&#10;AADcAAAADwAAAGRycy9kb3ducmV2LnhtbERPz2vCMBS+D/wfwhvsMjSdY6LVKCI4dnGjTsHjo3km&#10;Zc1LaTJb/3tzEDx+fL8Xq97V4kJtqDwreBtlIIhLrys2Cg6/2+EURIjIGmvPpOBKAVbLwdMCc+07&#10;Luiyj0akEA45KrAxNrmUobTkMIx8Q5y4s28dxgRbI3WLXQp3tRxn2UQ6rDg1WGxoY6n82/87BT/F&#10;cbet46l7Lcabd/1tnLGTT6Venvv1HESkPj7Ed/eXVjD7SPPTmXQE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ZswgAAANwAAAAPAAAAAAAAAAAAAAAAAJgCAABkcnMvZG93&#10;bnJldi54bWxQSwUGAAAAAAQABAD1AAAAhwMAAAAA&#10;" fillcolor="#ffff67" stroked="f"/>
                <v:rect id="Rectangle 830" o:spid="_x0000_s1974" style="position:absolute;left:44621;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nlXsQA&#10;AADcAAAADwAAAGRycy9kb3ducmV2LnhtbESPQWuDQBSE74H+h+UVeotrUgzVZJUiLc2hEGLb+8N9&#10;UYn7VtxNtP++GyjkOMzMN8yumE0vrjS6zrKCVRSDIK6t7rhR8P31vnwB4Tyyxt4yKfglB0X+sNhh&#10;pu3ER7pWvhEBwi5DBa33Qyalq1sy6CI7EAfvZEeDPsixkXrEKcBNL9dxvJEGOw4LLQ5UtlSfq4tR&#10;8Nxf6vVb+XFIJkrOn7TxP02ZKvX0OL9uQXia/T38395rBWmygtuZcAR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5V7EAAAA3AAAAA8AAAAAAAAAAAAAAAAAmAIAAGRycy9k&#10;b3ducmV2LnhtbFBLBQYAAAAABAAEAPUAAACJAwAAAAA=&#10;" fillcolor="#ffff6a" stroked="f"/>
                <v:rect id="Rectangle 831" o:spid="_x0000_s1975" style="position:absolute;left:44646;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5YZMUA&#10;AADcAAAADwAAAGRycy9kb3ducmV2LnhtbESPQWsCMRSE70L/Q3gFbzVbsVZXo5SyQrFIcdX7Y/O6&#10;Wdy8LEnU7b9vCgWPw8x8wyzXvW3FlXxoHCt4HmUgiCunG64VHA+bpxmIEJE1to5JwQ8FWK8eBkvM&#10;tbvxnq5lrEWCcMhRgYmxy6UMlSGLYeQ64uR9O28xJulrqT3eEty2cpxlU2mx4bRgsKN3Q9W5vFgF&#10;n4dLcdqWlSkn2/Pma1q8FjvvlRo+9m8LEJH6eA//tz+0gvnLGP7O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lhkxQAAANwAAAAPAAAAAAAAAAAAAAAAAJgCAABkcnMv&#10;ZG93bnJldi54bWxQSwUGAAAAAAQABAD1AAAAigMAAAAA&#10;" fillcolor="#ffff6c" stroked="f"/>
                <v:rect id="Rectangle 832" o:spid="_x0000_s1976" style="position:absolute;left:44665;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o0sQA&#10;AADcAAAADwAAAGRycy9kb3ducmV2LnhtbESPQYvCMBSE74L/ITzBm6YqSrdrlFUQBVFQl93ro3m2&#10;dZuX0kSt/94Iwh6HmfmGmc4bU4ob1a6wrGDQj0AQp1YXnCn4Pq16MQjnkTWWlknBgxzMZ+3WFBNt&#10;73yg29FnIkDYJagg975KpHRpTgZd31bEwTvb2qAPss6krvEe4KaUwyiaSIMFh4UcK1rmlP4dr0aB&#10;PMT8Oz7hZrHb/eB5/1hfqu1IqW6n+foE4anx/+F3e6MVfIx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EKNLEAAAA3AAAAA8AAAAAAAAAAAAAAAAAmAIAAGRycy9k&#10;b3ducmV2LnhtbFBLBQYAAAAABAAEAPUAAACJAwAAAAA=&#10;" fillcolor="#ffff6f" stroked="f"/>
                <v:rect id="Rectangle 833" o:spid="_x0000_s1977" style="position:absolute;left:44684;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rsMA&#10;AADcAAAADwAAAGRycy9kb3ducmV2LnhtbESPQWsCMRSE74X+h/AK3mpW0apbo4hQ8KAUd/X+2DyT&#10;pZuXZZPq9t83guBxmJlvmOW6d424UhdqzwpGwwwEceV1zUbBqfx6n4MIEVlj45kU/FGA9er1ZYm5&#10;9jc+0rWIRiQIhxwV2BjbXMpQWXIYhr4lTt7Fdw5jkp2RusNbgrtGjrPsQzqsOS1YbGlrqfopfp0C&#10;fy7KevutD+ONmU3siM0+tkapwVu/+QQRqY/P8KO90woW0wncz6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orsMAAADcAAAADwAAAAAAAAAAAAAAAACYAgAAZHJzL2Rv&#10;d25yZXYueG1sUEsFBgAAAAAEAAQA9QAAAIgDAAAAAA==&#10;" fillcolor="#ffff71" stroked="f"/>
                <v:rect id="Rectangle 834" o:spid="_x0000_s1978" style="position:absolute;left:44710;top:4921;width: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WWdcYA&#10;AADcAAAADwAAAGRycy9kb3ducmV2LnhtbESPT2vCQBTE74V+h+UVvNWNQkobXcU/KDmUglbw+sg+&#10;k9Xs25DdaOqndwuFHoeZ+Q0znfe2FldqvXGsYDRMQBAXThsuFRy+N6/vIHxA1lg7JgU/5GE+e36a&#10;YqbdjXd03YdSRAj7DBVUITSZlL6oyKIfuoY4eifXWgxRtqXULd4i3NZynCRv0qLhuFBhQ6uKisu+&#10;swq645c8mi5fFp/5NtVmfU4Pq7tSg5d+MQERqA//4b92rhV8pCn8no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WWdcYAAADcAAAADwAAAAAAAAAAAAAAAACYAgAAZHJz&#10;L2Rvd25yZXYueG1sUEsFBgAAAAAEAAQA9QAAAIsDAAAAAA==&#10;" fillcolor="#ffff73" stroked="f"/>
                <v:rect id="Rectangle 835" o:spid="_x0000_s1979" style="position:absolute;left:44716;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C1ccA&#10;AADcAAAADwAAAGRycy9kb3ducmV2LnhtbESPT2vCQBTE70K/w/IKvUjdtNqgqauUSrAIPTQKXh/Z&#10;lz80+zZktzH66buC4HGYmd8wy/VgGtFT52rLCl4mEQji3OqaSwWHffo8B+E8ssbGMik4k4P16mG0&#10;xETbE/9Qn/lSBAi7BBVU3reJlC6vyKCb2JY4eIXtDPogu1LqDk8Bbhr5GkWxNFhzWKiwpc+K8t/s&#10;zyjIi/5yTjf7WSrH0+33zsb+WMRKPT0OH+8gPA3+Hr61v7SCxVsM1zPhCM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GwtXHAAAA3AAAAA8AAAAAAAAAAAAAAAAAmAIAAGRy&#10;cy9kb3ducmV2LnhtbFBLBQYAAAAABAAEAPUAAACMAwAAAAA=&#10;" fillcolor="#ffff75" stroked="f"/>
                <v:rect id="Rectangle 836" o:spid="_x0000_s1980" style="position:absolute;left:4474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eQ8UA&#10;AADcAAAADwAAAGRycy9kb3ducmV2LnhtbESPQWvCQBSE74X+h+UVvBTdVGlqo6tIRPDgxaSgx0f2&#10;NQlm34bs1sR/7woFj8PMfMMs14NpxJU6V1tW8DGJQBAXVtdcKvjJd+M5COeRNTaWScGNHKxXry9L&#10;TLTt+UjXzJciQNglqKDyvk2kdEVFBt3EtsTB+7WdQR9kV0rdYR/gppHTKIqlwZrDQoUtpRUVl+zP&#10;KDi9b/syTfPDrkgPepOd43aYxUqN3obNAoSnwT/D/+29VvD9+QWPM+EI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5DxQAAANwAAAAPAAAAAAAAAAAAAAAAAJgCAABkcnMv&#10;ZG93bnJldi54bWxQSwUGAAAAAAQABAD1AAAAigMAAAAA&#10;" fillcolor="#ff7" stroked="f"/>
                <v:rect id="Rectangle 837" o:spid="_x0000_s1981" style="position:absolute;left:44761;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MenL8A&#10;AADcAAAADwAAAGRycy9kb3ducmV2LnhtbERPzYrCMBC+C/sOYRa8aaqg2GoUERQPIvjzAEMz2xab&#10;SWmytX1757Cwx4/vf7PrXa06akPl2cBsmoAizr2tuDDwfBwnK1AhIlusPZOBgQLstl+jDWbWv/lG&#10;3T0WSkI4ZGigjLHJtA55SQ7D1DfEwv341mEU2BbatviWcFfreZIstcOKpaHEhg4l5a/7r5OSdNjP&#10;Yre4XPvhMJxeK0yPNzRm/N3v16Ai9fFf/Oc+WwPpQtbKGTkCe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kx6cvwAAANwAAAAPAAAAAAAAAAAAAAAAAJgCAABkcnMvZG93bnJl&#10;di54bWxQSwUGAAAAAAQABAD1AAAAhAMAAAAA&#10;" fillcolor="#ffff7a" stroked="f"/>
                <v:rect id="Rectangle 838" o:spid="_x0000_s1982" style="position:absolute;left:44786;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u0Q8QA&#10;AADcAAAADwAAAGRycy9kb3ducmV2LnhtbESPQWsCMRSE70L/Q3gFb5ptpeJujVKEQumhoPbQ42Pz&#10;drN28xKSVHf/fSMIHoeZ+YZZbwfbizOF2DlW8DQvQBDXTnfcKvg+vs9WIGJC1tg7JgUjRdhuHiZr&#10;rLS78J7Oh9SKDOFYoQKTkq+kjLUhi3HuPHH2GhcspixDK3XAS4bbXj4XxVJa7DgvGPS0M1T/Hv6s&#10;glNs/E9oVubTl6dxt3TN+LWQSk0fh7dXEImGdA/f2h9aQflSwvVMPgJ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LtEPEAAAA3AAAAA8AAAAAAAAAAAAAAAAAmAIAAGRycy9k&#10;b3ducmV2LnhtbFBLBQYAAAAABAAEAPUAAACJAwAAAAA=&#10;" fillcolor="#ffff7c" stroked="f"/>
                <v:rect id="Rectangle 839" o:spid="_x0000_s1983" style="position:absolute;left:44805;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0An8AA&#10;AADcAAAADwAAAGRycy9kb3ducmV2LnhtbERPTUvEMBC9C/6HMII3N3UP1damiwgLggd1VzwPzWxT&#10;2kxKErfVX+8cBI+P993sVj+pM8U0BDZwuylAEXfBDtwb+Djub+5BpYxscQpMBr4pwa69vGiwtmHh&#10;dzofcq8khFONBlzOc6116hx5TJswEwt3CtFjFhh7bSMuEu4nvS2KUnscWBoczvTkqBsPX15KXsYf&#10;50p3N3fTKX7a6m18XRZjrq/WxwdQmdb8L/5zP1sDVSnz5YwcAd3+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0An8AAAADcAAAADwAAAAAAAAAAAAAAAACYAgAAZHJzL2Rvd25y&#10;ZXYueG1sUEsFBgAAAAAEAAQA9QAAAIUDAAAAAA==&#10;" fillcolor="#ffff7f" stroked="f"/>
                <v:rect id="Rectangle 840" o:spid="_x0000_s1984" style="position:absolute;left:44824;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YniMYA&#10;AADcAAAADwAAAGRycy9kb3ducmV2LnhtbESP3WrCQBSE74W+w3KE3unG0EqNWaUUCgWpVSvq5SF7&#10;8oPZsyG7jfHt3YLg5TAz3zDpsje16Kh1lWUFk3EEgjizuuJCwf73c/QGwnlkjbVlUnAlB8vF0yDF&#10;RNsLb6nb+UIECLsEFZTeN4mULivJoBvbhjh4uW0N+iDbQuoWLwFuahlH0VQarDgslNjQR0nZefdn&#10;FHQbuXqND/HqcM3iY35e65/Ty7dSz8P+fQ7CU+8f4Xv7SyuYTSfwfyYc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YniMYAAADcAAAADwAAAAAAAAAAAAAAAACYAgAAZHJz&#10;L2Rvd25yZXYueG1sUEsFBgAAAAAEAAQA9QAAAIsDAAAAAA==&#10;" fillcolor="#ffff81" stroked="f"/>
                <v:rect id="Rectangle 841" o:spid="_x0000_s1985" style="position:absolute;left:44850;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6p78YA&#10;AADcAAAADwAAAGRycy9kb3ducmV2LnhtbESPT2vCQBTE74LfYXlCb7oxpVZT1yCFQqSX+ge9vmZf&#10;k9Ts25Bdk/TbdwtCj8PM/IZZp4OpRUetqywrmM8iEMS51RUXCk7Ht+kShPPIGmvLpOCHHKSb8WiN&#10;ibY976k7+EIECLsEFZTeN4mULi/JoJvZhjh4X7Y16INsC6lb7APc1DKOooU0WHFYKLGh15Ly6+Fm&#10;FLDeFfNjv/w8v39k7nvPl2f/9KjUw2TYvoDwNPj/8L2daQWrRQx/Z8IR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6p78YAAADcAAAADwAAAAAAAAAAAAAAAACYAgAAZHJz&#10;L2Rvd25yZXYueG1sUEsFBgAAAAAEAAQA9QAAAIsDAAAAAA==&#10;" fillcolor="#ffff83" stroked="f"/>
                <v:rect id="Rectangle 842" o:spid="_x0000_s1986" style="position:absolute;left:44869;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jxsUA&#10;AADcAAAADwAAAGRycy9kb3ducmV2LnhtbESP3WrCQBSE74W+w3IKvRHd2GDQ6Coi9IdelBp9gEP2&#10;uAlmz4bsNknfvlsoeDnMzDfMdj/aRvTU+dqxgsU8AUFcOl2zUXA5v8xWIHxA1tg4JgU/5GG/e5hs&#10;Mddu4BP1RTAiQtjnqKAKoc2l9GVFFv3ctcTRu7rOYoiyM1J3OES4beRzkmTSYs1xocKWjhWVt+Lb&#10;Krh+1JdXnNLbsjk7Yw5l+vUpU6WeHsfDBkSgMdzD/+13rWCdpfB3Jh4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WPGxQAAANwAAAAPAAAAAAAAAAAAAAAAAJgCAABkcnMv&#10;ZG93bnJldi54bWxQSwUGAAAAAAQABAD1AAAAigMAAAAA&#10;" fillcolor="#ffff86" stroked="f"/>
                <v:rect id="Rectangle 843" o:spid="_x0000_s1987" style="position:absolute;left:44888;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FssUA&#10;AADcAAAADwAAAGRycy9kb3ducmV2LnhtbESPQWvCQBSE74L/YXmCN91EW6mpayiiUItQtPX+yL5m&#10;Y7NvQ3Y18d93C4Ueh5n5hlnlva3FjVpfOVaQThMQxIXTFZcKPj92kycQPiBrrB2Tgjt5yNfDwQoz&#10;7To+0u0UShEh7DNUYEJoMil9Yciin7qGOHpfrrUYomxLqVvsItzWcpYkC2mx4rhgsKGNoeL7dLUK&#10;3rbaHx6Pl/m73ZjL2aedPuxLpcaj/uUZRKA+/If/2q9awXLxAL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w4WyxQAAANwAAAAPAAAAAAAAAAAAAAAAAJgCAABkcnMv&#10;ZG93bnJldi54bWxQSwUGAAAAAAQABAD1AAAAigMAAAAA&#10;" fillcolor="#ff8" stroked="f"/>
                <v:rect id="Rectangle 844" o:spid="_x0000_s1988" style="position:absolute;left:4491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dVocQA&#10;AADcAAAADwAAAGRycy9kb3ducmV2LnhtbESPX2vCQBDE34V+h2MLvunFgn+aekpRgn1VS5+3uW0S&#10;mtuLd1tN/fS9guDjMDO/YZbr3rXqTCE2ng1Mxhko4tLbhisD78ditAAVBdli65kM/FKE9ephsMTc&#10;+gvv6XyQSiUIxxwN1CJdrnUsa3IYx74jTt6XDw4lyVBpG/CS4K7VT1k20w4bTgs1drSpqfw+/DgD&#10;xbwo94upXGV7sruPz3jdhsnRmOFj//oCSqiXe/jWfrMGnmdT+D+TjoB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XVaHEAAAA3AAAAA8AAAAAAAAAAAAAAAAAmAIAAGRycy9k&#10;b3ducmV2LnhtbFBLBQYAAAAABAAEAPUAAACJAwAAAAA=&#10;" fillcolor="#ffff8b" stroked="f"/>
                <v:rect id="Rectangle 845" o:spid="_x0000_s1989" style="position:absolute;left:44932;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7u8MA&#10;AADcAAAADwAAAGRycy9kb3ducmV2LnhtbESPQWvCQBSE7wX/w/KE3uqmCkFTVymK4MGLUe/P3Zdk&#10;afZtyK4x/ffdQqHHYWa+Ydbb0bVioD5YzwreZxkIYu2N5VrB9XJ4W4IIEdlg65kUfFOA7WbyssbC&#10;+CefaShjLRKEQ4EKmhi7QsqgG3IYZr4jTl7le4cxyb6WpsdngrtWzrMslw4tp4UGO9o1pL/Kh1Ng&#10;u9uC5uX9XGm7v7vqpIdyOCn1Oh0/P0BEGuN/+K99NApWeQ6/Z9IR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d7u8MAAADcAAAADwAAAAAAAAAAAAAAAACYAgAAZHJzL2Rv&#10;d25yZXYueG1sUEsFBgAAAAAEAAQA9QAAAIgDAAAAAA==&#10;" fillcolor="#ffff8d" stroked="f"/>
                <v:rect id="Rectangle 846" o:spid="_x0000_s1990" style="position:absolute;left:44958;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cKVsQA&#10;AADcAAAADwAAAGRycy9kb3ducmV2LnhtbESPQWsCMRSE7wX/Q3hCbzWxB9vdGkWEQtuLaPfi7bF5&#10;boKblzVJdfvvm0Khx2FmvmGW69H34koxucAa5jMFgrgNxnGnofl8fXgGkTKywT4wafimBOvV5G6J&#10;tQk33tP1kDtRIJxq1GBzHmopU2vJY5qFgbh4pxA95iJjJ03EW4H7Xj4qtZAeHZcFiwNtLbXnw5fX&#10;cNrZ48Wp+L6pquNH43ZK5n2j9f103LyAyDTm//Bf+81oqBZP8HumHA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HClbEAAAA3AAAAA8AAAAAAAAAAAAAAAAAmAIAAGRycy9k&#10;b3ducmV2LnhtbFBLBQYAAAAABAAEAPUAAACJAwAAAAA=&#10;" fillcolor="#ffff8f" stroked="f"/>
                <v:rect id="Rectangle 847" o:spid="_x0000_s1991" style="position:absolute;left:4497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zdzcIA&#10;AADcAAAADwAAAGRycy9kb3ducmV2LnhtbERPz2vCMBS+D/Y/hCfsNlMdiFajjIE4enGtg+nt0Tzb&#10;sualS6K2/705DDx+fL9Xm9604krON5YVTMYJCOLS6oYrBd+H7eschA/IGlvLpGAgD5v189MKU21v&#10;nNO1CJWIIexTVFCH0KVS+rImg35sO+LIna0zGCJ0ldQObzHctHKaJDNpsOHYUGNHHzWVv8XFKOjn&#10;f3JPu9MxH5z72mfZT0NvO6VeRv37EkSgPjzE/+5PrWAxi2vjmXgE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nN3NwgAAANwAAAAPAAAAAAAAAAAAAAAAAJgCAABkcnMvZG93&#10;bnJldi54bWxQSwUGAAAAAAQABAD1AAAAhwMAAAAA&#10;" fillcolor="#ffff92" stroked="f"/>
                <v:rect id="Rectangle 848" o:spid="_x0000_s1992" style="position:absolute;left:44996;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vgMYA&#10;AADcAAAADwAAAGRycy9kb3ducmV2LnhtbESPQWvCQBSE7wX/w/KE3ppNSgkaXYNKpR5qoakevD2y&#10;r0lq9m3IbjX++64g9DjMzDfMPB9MK87Uu8aygiSKQRCXVjdcKdh/bZ4mIJxH1thaJgVXcpAvRg9z&#10;zLS98CedC1+JAGGXoYLa+y6T0pU1GXSR7YiD9217gz7IvpK6x0uAm1Y+x3EqDTYcFmrsaF1TeSp+&#10;jYIXfi0Om+r49vFTJqv1e+rlSe+UehwPyxkIT4P/D9/bW61gmk7hdiYc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WvgMYAAADcAAAADwAAAAAAAAAAAAAAAACYAgAAZHJz&#10;L2Rvd25yZXYueG1sUEsFBgAAAAAEAAQA9QAAAIsDAAAAAA==&#10;" fillcolor="#ffff94" stroked="f"/>
                <v:rect id="Rectangle 849" o:spid="_x0000_s1993" style="position:absolute;left:45021;top:4921;width: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ensMA&#10;AADcAAAADwAAAGRycy9kb3ducmV2LnhtbERPz2vCMBS+C/sfwht407RjTO1MRdzEzYNjVdj10bw1&#10;Zc1LaWKt//1yEDx+fL+Xq8E2oqfO144VpNMEBHHpdM2VgtNxO5mD8AFZY+OYFFzJwyp/GC0x0+7C&#10;39QXoRIxhH2GCkwIbSalLw1Z9FPXEkfu13UWQ4RdJXWHlxhuG/mUJC/SYs2xwWBLG0PlX3G2Cj7N&#10;POxd+rz4eTvs9Hsrv/bFtVdq/DisX0EEGsJdfHN/aAWLWZwfz8Qj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bensMAAADcAAAADwAAAAAAAAAAAAAAAACYAgAAZHJzL2Rv&#10;d25yZXYueG1sUEsFBgAAAAAEAAQA9QAAAIgDAAAAAA==&#10;" fillcolor="#ffff96" stroked="f"/>
                <v:rect id="Rectangle 850" o:spid="_x0000_s1994" style="position:absolute;left:45027;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BVcUA&#10;AADcAAAADwAAAGRycy9kb3ducmV2LnhtbESPT2sCMRTE70K/Q3iF3jRrD2pXs1Jahd5KXRW9PTZv&#10;/9jNyzZJdf32piD0OMzMb5jFsjetOJPzjWUF41ECgriwuuFKwTZfD2cgfEDW2FomBVfysMweBgtM&#10;tb3wF503oRIRwj5FBXUIXSqlL2oy6Ee2I45eaZ3BEKWrpHZ4iXDTyuckmUiDDceFGjt6q6n43vwa&#10;BVQeu+3nT77P3cpNGnd435nqpNTTY/86BxGoD//he/tDK3iZjuHvTD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8FVxQAAANwAAAAPAAAAAAAAAAAAAAAAAJgCAABkcnMv&#10;ZG93bnJldi54bWxQSwUGAAAAAAQABAD1AAAAigMAAAAA&#10;" fillcolor="#ffff98" stroked="f"/>
                <v:rect id="Rectangle 851" o:spid="_x0000_s1995" style="position:absolute;left:4505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KGMsgA&#10;AADcAAAADwAAAGRycy9kb3ducmV2LnhtbESP3WrCQBSE7wXfYTlCb6RuaumPaTZSClpLoaU2tL08&#10;ZI9JMHs27K4a394VCl4OM/MNk81704o9Od9YVnAzSUAQl1Y3XCkovhfXjyB8QNbYWiYFR/Iwz4eD&#10;DFNtD/xF+3WoRISwT1FBHUKXSunLmgz6ie2Io7exzmCI0lVSOzxEuGnlNEnupcGG40KNHb3UVG7X&#10;O6Ng/HHn/ma3y10o3t9+fquC6PN1rNTVqH9+AhGoD5fwf3ulFcwepnA+E4+AzE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soYyyAAAANwAAAAPAAAAAAAAAAAAAAAAAJgCAABk&#10;cnMvZG93bnJldi54bWxQSwUGAAAAAAQABAD1AAAAjQMAAAAA&#10;" fillcolor="#ffff9a" stroked="f"/>
                <v:rect id="Rectangle 852" o:spid="_x0000_s1996" style="position:absolute;left:45072;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Wvn8MA&#10;AADcAAAADwAAAGRycy9kb3ducmV2LnhtbESPUUvEMBCE3wX/Q1jBNy9VQb16uUOEgqAgVsHXvWZt&#10;SpNNada7eL/eCMI9DjPzDbPa5ODVjuY0RDZwuahAEXfRDtwb+HhvLu5AJUG26COTgR9KsFmfnqyw&#10;tnHPb7RrpVcFwqlGA05kqrVOnaOAaREn4uJ9xTmgFDn32s64L/Dg9VVV3eiAA5cFhxM9OurG9jsY&#10;aN3om20WQRoPrzZ/NoeXZ2/M+Vl+uAcllOUY/m8/WQPL22v4O1OO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Wvn8MAAADcAAAADwAAAAAAAAAAAAAAAACYAgAAZHJzL2Rv&#10;d25yZXYueG1sUEsFBgAAAAAEAAQA9QAAAIgDAAAAAA==&#10;" fillcolor="#ffff9c" stroked="f"/>
                <v:rect id="Rectangle 853" o:spid="_x0000_s1997" style="position:absolute;left:45085;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Yz8UA&#10;AADcAAAADwAAAGRycy9kb3ducmV2LnhtbESPQWvCQBSE7wX/w/KE3upGaatGNyEKQqEgrS09P7LP&#10;JJp9G3ZXjf76rlDocZiZb5hl3ptWnMn5xrKC8SgBQVxa3XCl4Ptr8zQD4QOyxtYyKbiShzwbPCwx&#10;1fbCn3TehUpECPsUFdQhdKmUvqzJoB/Zjjh6e+sMhihdJbXDS4SbVk6S5FUabDgu1NjRuqbyuDsZ&#10;Bf5j1pxcWWxvxepn+vK+mR+M1Eo9DvtiASJQH/7Df+03rWA+fYb7mXg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5jPxQAAANwAAAAPAAAAAAAAAAAAAAAAAJgCAABkcnMv&#10;ZG93bnJldi54bWxQSwUGAAAAAAQABAD1AAAAigMAAAAA&#10;" fillcolor="#ffff9e" stroked="f"/>
                <v:rect id="Rectangle 854" o:spid="_x0000_s1998" style="position:absolute;left:45104;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HGXsQA&#10;AADcAAAADwAAAGRycy9kb3ducmV2LnhtbESPzU7DMBCE75V4B2uReqmoQwsUQt2qKqrEtT9wXuJt&#10;HIjXwWva8PYYCYnjaGa+0cyXvW/ViaI0gQ1cjwtQxFWwDdcGDvvN1T0oScgW28Bk4JsElouLwRxL&#10;G868pdMu1SpDWEo04FLqSq2lcuRRxqEjzt4xRI8py1hrG/Gc4b7Vk6K40x4bzgsOO1o7qj52X97A&#10;KOyf5DD7fHdFf/Mir8c4tfJmzPCyXz2CStSn//Bf+9kaeJjdwu+ZfAT0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Rxl7EAAAA3AAAAA8AAAAAAAAAAAAAAAAAmAIAAGRycy9k&#10;b3ducmV2LnhtbFBLBQYAAAAABAAEAPUAAACJAwAAAAA=&#10;" fillcolor="#ffffa0" stroked="f"/>
                <v:rect id="Rectangle 855" o:spid="_x0000_s1999" style="position:absolute;left:45129;top:4921;width: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wrCMQA&#10;AADcAAAADwAAAGRycy9kb3ducmV2LnhtbESPT2sCMRTE74V+h/AEbzWrh9VujSIFQYSC2kKvj83b&#10;P3TzsmyyyfrtTaHQ4zAzv2G2+8l0ItDgWssKlosMBHFpdcu1gq/P48sGhPPIGjvLpOBODva756ct&#10;FtpGvlK4+VokCLsCFTTe94WUrmzIoFvYnjh5lR0M+iSHWuoBY4KbTq6yLJcGW04LDfb03lD5cxuN&#10;go+qvEc3xjwczvV3OMdwGi+VUvPZdHgD4Wny/+G/9kkreF3n8HsmHQG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sKwjEAAAA3AAAAA8AAAAAAAAAAAAAAAAAmAIAAGRycy9k&#10;b3ducmV2LnhtbFBLBQYAAAAABAAEAPUAAACJAwAAAAA=&#10;" fillcolor="#ffffa2" stroked="f"/>
                <v:rect id="Rectangle 856" o:spid="_x0000_s2000" style="position:absolute;left:45135;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BH/8YA&#10;AADcAAAADwAAAGRycy9kb3ducmV2LnhtbESPS2vDMBCE74X+B7GF3ho5JeThRAkhNJBDoW3ex8Xa&#10;WG6tlbFkx/33UaDQ4zAz3zCzRWdL0VLtC8cK+r0EBHHmdMG5gv1u/TIG4QOyxtIxKfglD4v548MM&#10;U+2u/EXtNuQiQtinqMCEUKVS+syQRd9zFXH0Lq62GKKsc6lrvEa4LeVrkgylxYLjgsGKVoayn21j&#10;FTT7t3M2/Cwqw4f30/dH2xw3g0ap56duOQURqAv/4b/2RiuYjEZwP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BH/8YAAADcAAAADwAAAAAAAAAAAAAAAACYAgAAZHJz&#10;L2Rvd25yZXYueG1sUEsFBgAAAAAEAAQA9QAAAIsDAAAAAA==&#10;" fillcolor="#ffffa4" stroked="f"/>
                <v:rect id="Rectangle 857" o:spid="_x0000_s2001" style="position:absolute;left:45161;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wMMA&#10;AADcAAAADwAAAGRycy9kb3ducmV2LnhtbERPu2rDMBTdC/kHcQNdQiK3hiZxIptQSOlQSl5Ltot1&#10;Y5lYV8ZSbPfvq6HQ8XDe22K0jeip87VjBS+LBARx6XTNlYLLeT9fgfABWWPjmBT8kIcinzxtMdNu&#10;4CP1p1CJGMI+QwUmhDaT0peGLPqFa4kjd3OdxRBhV0nd4RDDbSNfk+RNWqw5Nhhs6d1QeT89rAL7&#10;5ZPDVX40dTkezcx8p8Pslir1PB13GxCBxvAv/nN/agXrZVwbz8Qj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ywMMAAADcAAAADwAAAAAAAAAAAAAAAACYAgAAZHJzL2Rv&#10;d25yZXYueG1sUEsFBgAAAAAEAAQA9QAAAIgDAAAAAA==&#10;" fillcolor="#ffffa6" stroked="f"/>
                <v:rect id="Rectangle 858" o:spid="_x0000_s2002" style="position:absolute;left:45180;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1k8UA&#10;AADcAAAADwAAAGRycy9kb3ducmV2LnhtbESPQWsCMRSE74L/ITzBi9SsSte6GkUEQUovVaE9PjfP&#10;zeLmZdlEXf31TaHQ4zAz3zCLVWsrcaPGl44VjIYJCOLc6ZILBcfD9uUNhA/IGivHpOBBHlbLbmeB&#10;mXZ3/qTbPhQiQthnqMCEUGdS+tyQRT90NXH0zq6xGKJsCqkbvEe4reQ4SVJpseS4YLCmjaH8sr9a&#10;BSd81u9l9f16Tifm42uwtfo6tUr1e+16DiJQG/7Df+2dVjCbzuD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hPWTxQAAANwAAAAPAAAAAAAAAAAAAAAAAJgCAABkcnMv&#10;ZG93bnJldi54bWxQSwUGAAAAAAQABAD1AAAAigMAAAAA&#10;" fillcolor="#ffffa9" stroked="f"/>
                <v:rect id="Rectangle 859" o:spid="_x0000_s2003" style="position:absolute;left:45199;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xGbwA&#10;AADcAAAADwAAAGRycy9kb3ducmV2LnhtbERPvQrCMBDeBd8hnOCmqSKi1ShSEBRcrLpfm7MtNpfS&#10;RK1vbwbB8eP7X287U4sXta6yrGAyjkAQ51ZXXCi4XvajBQjnkTXWlknBhxxsN/3eGmNt33ymV+oL&#10;EULYxaig9L6JpXR5SQbd2DbEgbvb1qAPsC2kbvEdwk0tp1E0lwYrDg0lNpSUlD/Sp1HQXLLbTp6O&#10;J5cRZTc/qWZJmig1HHS7FQhPnf+Lf+6DVrBchPnhTDgCcvM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SDEZvAAAANwAAAAPAAAAAAAAAAAAAAAAAJgCAABkcnMvZG93bnJldi54&#10;bWxQSwUGAAAAAAQABAD1AAAAgQMAAAAA&#10;" fillcolor="#ffffab" stroked="f"/>
                <v:rect id="Rectangle 860" o:spid="_x0000_s2004" style="position:absolute;left:45224;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078UA&#10;AADcAAAADwAAAGRycy9kb3ducmV2LnhtbESPQWvCQBSE74L/YXlCb3VjKEWjq4ggrfbQVkU8PrLP&#10;JLr7NmRXk/77bqHgcZiZb5jZorNG3KnxlWMFo2ECgjh3uuJCwWG/fh6D8AFZo3FMCn7Iw2Le780w&#10;067lb7rvQiEihH2GCsoQ6kxKn5dk0Q9dTRy9s2sshiibQuoG2wi3RqZJ8iotVhwXSqxpVVJ+3d2s&#10;gs1Hm25PRfJ5tublZlZfxze6pEo9DbrlFESgLjzC/+13rWAyHsH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HTvxQAAANwAAAAPAAAAAAAAAAAAAAAAAJgCAABkcnMv&#10;ZG93bnJldi54bWxQSwUGAAAAAAQABAD1AAAAigMAAAAA&#10;" fillcolor="#ffffae" stroked="f"/>
                <v:rect id="Rectangle 861" o:spid="_x0000_s2005" style="position:absolute;left:45243;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qaPcEA&#10;AADcAAAADwAAAGRycy9kb3ducmV2LnhtbESP0YrCMBRE34X9h3AX9k1ThUqtRpFFcV+r/YBLc22L&#10;zU1Nsrb+/WZB8HGYmTPMZjeaTjzI+daygvksAUFcWd1yraC8HKcZCB+QNXaWScGTPOy2H5MN5toO&#10;XNDjHGoRIexzVNCE0OdS+qohg35me+LoXa0zGKJ0tdQOhwg3nVwkyVIabDkuNNjTd0PV7fxrFKTp&#10;6X5vi0oXg0tL6Z9JFk4Hpb4+x/0aRKAxvMOv9o9WsMoW8H8mHg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Kmj3BAAAA3AAAAA8AAAAAAAAAAAAAAAAAmAIAAGRycy9kb3du&#10;cmV2LnhtbFBLBQYAAAAABAAEAPUAAACGAwAAAAA=&#10;" fillcolor="#ffffb0" stroked="f"/>
                <v:rect id="Rectangle 862" o:spid="_x0000_s2006" style="position:absolute;left:45269;top:4921;width: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4eYsYA&#10;AADcAAAADwAAAGRycy9kb3ducmV2LnhtbESPQWvCQBSE7wX/w/IEL0U3NVBidBWp2HoqVAWvj+wz&#10;iWbfxuwak/76bqHQ4zAz3zCLVWcq0VLjSssKXiYRCOLM6pJzBcfDdpyAcB5ZY2WZFPTkYLUcPC0w&#10;1fbBX9TufS4ChF2KCgrv61RKlxVk0E1sTRy8s20M+iCbXOoGHwFuKjmNoldpsOSwUGBNbwVl1/3d&#10;KPgwn7c+zuL37zY+nHb9hpLz5Vmp0bBbz0F46vx/+K+90wpmSQy/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4eYsYAAADcAAAADwAAAAAAAAAAAAAAAACYAgAAZHJz&#10;L2Rvd25yZXYueG1sUEsFBgAAAAAEAAQA9QAAAIsDAAAAAA==&#10;" fillcolor="#ffffb2" stroked="f"/>
                <v:rect id="Rectangle 863" o:spid="_x0000_s2007" style="position:absolute;left:45275;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XgscQA&#10;AADcAAAADwAAAGRycy9kb3ducmV2LnhtbESPQWvCQBSE7wX/w/KE3uomIkWjqwRBEG/Vonh7ZJ/Z&#10;aPZtzK4x7a/vFgo9DjPzDbNY9bYWHbW+cqwgHSUgiAunKy4VfB42b1MQPiBrrB2Tgi/ysFoOXhaY&#10;affkD+r2oRQRwj5DBSaEJpPSF4Ys+pFriKN3ca3FEGVbSt3iM8JtLcdJ8i4tVhwXDDa0NlTc9g+r&#10;4CDzO31vjqbZ1eNrmnfnND2dlXod9vkcRKA+/If/2lutYDad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14LHEAAAA3AAAAA8AAAAAAAAAAAAAAAAAmAIAAGRycy9k&#10;b3ducmV2LnhtbFBLBQYAAAAABAAEAPUAAACJAwAAAAA=&#10;" fillcolor="#ffffb4" stroked="f"/>
                <v:rect id="Rectangle 864" o:spid="_x0000_s2008" style="position:absolute;left:45300;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wp5sQA&#10;AADcAAAADwAAAGRycy9kb3ducmV2LnhtbESPQUsDMRSE70L/Q3iCN5vVYmnXpqUIQkEvrfXg7bF5&#10;3SxNXsImZnf/vREEj8PMfMNsdqOzIlMfO88KHuYVCOLG645bBeeP1/sViJiQNVrPpGCiCLvt7GaD&#10;tfYDHymfUisKhGONCkxKoZYyNoYcxrkPxMW7+N5hKrJvpe5xKHBn5WNVLaXDjsuCwUAvhprr6dsp&#10;+DRf73YIWdvpbQzHxTmvl1NW6u523D+DSDSm//Bf+6AVrFdP8Hu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cKebEAAAA3AAAAA8AAAAAAAAAAAAAAAAAmAIAAGRycy9k&#10;b3ducmV2LnhtbFBLBQYAAAAABAAEAPUAAACJAwAAAAA=&#10;" fillcolor="#ffffb6" stroked="f"/>
                <v:rect id="Rectangle 865" o:spid="_x0000_s2009" style="position:absolute;left:45319;top:4921;width: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FLycQA&#10;AADcAAAADwAAAGRycy9kb3ducmV2LnhtbESPW2vCQBSE3wX/w3IE38ymsQRNXYMUioIPrRfo6yF7&#10;cqHZszG7avz33ULBx2FmvmFW+WBacaPeNZYVvEQxCOLC6oYrBefTx2wBwnlkja1lUvAgB/l6PFph&#10;pu2dD3Q7+koECLsMFdTed5mUrqjJoItsRxy80vYGfZB9JXWP9wA3rUziOJUGGw4LNXb0XlPxc7wa&#10;BZ+X4jX9TsphT3O/b/m0/ULHSk0nw+YNhKfBP8P/7Z1WsFyk8HcmH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RS8nEAAAA3AAAAA8AAAAAAAAAAAAAAAAAmAIAAGRycy9k&#10;b3ducmV2LnhtbFBLBQYAAAAABAAEAPUAAACJAwAAAAA=&#10;" fillcolor="#ffffb9" stroked="f"/>
                <v:rect id="Rectangle 866" o:spid="_x0000_s2010" style="position:absolute;left:45339;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78FsUA&#10;AADcAAAADwAAAGRycy9kb3ducmV2LnhtbESPT2vCQBTE7wW/w/KE3nRjkTbGrKIBW3voodGDx0f2&#10;5Q9m36bZVdNv3xWEHoeZ+Q2TrgfTiiv1rrGsYDaNQBAXVjdcKTgedpMYhPPIGlvLpOCXHKxXo6cU&#10;E21v/E3X3FciQNglqKD2vkukdEVNBt3UdsTBK21v0AfZV1L3eAtw08qXKHqVBhsOCzV2lNVUnPOL&#10;UZB9/Mx5+7ko39nls1MW+4s7fSn1PB42SxCeBv8ffrT3WsEifoP7mXA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rvwWxQAAANwAAAAPAAAAAAAAAAAAAAAAAJgCAABkcnMv&#10;ZG93bnJldi54bWxQSwUGAAAAAAQABAD1AAAAigMAAAAA&#10;" fillcolor="#ffb" stroked="f"/>
                <v:rect id="Rectangle 867" o:spid="_x0000_s2011" style="position:absolute;left:45364;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s0MAA&#10;AADcAAAADwAAAGRycy9kb3ducmV2LnhtbERPy4rCMBTdC/5DuIIbGVMFxalGER8gDIzv/aW5fdDm&#10;pjRR699PFgMuD+e9WLWmEk9qXGFZwWgYgSBOrC44U3C77r9mIJxH1lhZJgVvcrBadjsLjLV98Zme&#10;F5+JEMIuRgW593UspUtyMuiGtiYOXGobgz7AJpO6wVcIN5UcR9FUGiw4NORY0yanpLw8jIKf3elx&#10;84Pj/beQaTrJ6rI8byOl+r12PQfhqfUf8b/7oBV8z8LacCYcAb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Is0MAAAADcAAAADwAAAAAAAAAAAAAAAACYAgAAZHJzL2Rvd25y&#10;ZXYueG1sUEsFBgAAAAAEAAQA9QAAAIUDAAAAAA==&#10;" fillcolor="#ffffbe" stroked="f"/>
                <v:rect id="Rectangle 868" o:spid="_x0000_s2012" style="position:absolute;left:4538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5V7MUA&#10;AADcAAAADwAAAGRycy9kb3ducmV2LnhtbESPQWvCQBSE7wX/w/IEb3VjoRqjq2ipqFAotVWvj+wz&#10;CWbfhuwa4793BaHHYeabYabz1pSiodoVlhUM+hEI4tTqgjMFf7+r1xiE88gaS8uk4EYO5rPOyxQT&#10;ba/8Q83OZyKUsEtQQe59lUjp0pwMur6tiIN3srVBH2SdSV3jNZSbUr5F0VAaLDgs5FjRR07peXcx&#10;CsafvIi/zPtou9x8Nyc8HLf741qpXrddTEB4av1/+ElvdODiMTzOh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vlXsxQAAANwAAAAPAAAAAAAAAAAAAAAAAJgCAABkcnMv&#10;ZG93bnJldi54bWxQSwUGAAAAAAQABAD1AAAAigMAAAAA&#10;" fillcolor="#ffffc0" stroked="f"/>
                <v:rect id="Rectangle 869" o:spid="_x0000_s2013" style="position:absolute;left:45402;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VJMEA&#10;AADcAAAADwAAAGRycy9kb3ducmV2LnhtbERPy2oCMRTdF/oP4Rbc1cy0IDoapQilFRF8bdxdJtfJ&#10;2MnNNIk6/r1ZCC4P5z2ZdbYRF/Khdqwg72cgiEuna64U7Hff70MQISJrbByTghsFmE1fXyZYaHfl&#10;DV22sRIphEOBCkyMbSFlKA1ZDH3XEifu6LzFmKCvpPZ4TeG2kR9ZNpAWa04NBluaGyr/tmerYDVf&#10;HhYx/19XOZnTZ+2bm//Jleq9dV9jEJG6+BQ/3L9awWiU5qcz6QjI6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yFSTBAAAA3AAAAA8AAAAAAAAAAAAAAAAAmAIAAGRycy9kb3du&#10;cmV2LnhtbFBLBQYAAAAABAAEAPUAAACGAwAAAAA=&#10;" fillcolor="#ffffc3" stroked="f"/>
                <v:rect id="Rectangle 870" o:spid="_x0000_s2014" style="position:absolute;left:4542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vMQA&#10;AADcAAAADwAAAGRycy9kb3ducmV2LnhtbESPQYvCMBSE7wv+h/AEb2uqB9FqFBVkvXhY9aC3R/Ns&#10;is1LaLK1+us3wsIeh5n5hlmsOluLlppQOVYwGmYgiAunKy4VnE+7zymIEJE11o5JwZMCrJa9jwXm&#10;2j34m9pjLEWCcMhRgYnR51KGwpDFMHSeOHk311iMSTal1A0+EtzWcpxlE2mx4rRg0NPWUHE//lgF&#10;KL8O4/ay976+Xc+b+646vcxTqUG/W89BROrif/ivvdcKZrMRvM+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RP7zEAAAA3AAAAA8AAAAAAAAAAAAAAAAAmAIAAGRycy9k&#10;b3ducmV2LnhtbFBLBQYAAAAABAAEAPUAAACJAwAAAAA=&#10;" fillcolor="#ffffc5" stroked="f"/>
                <v:rect id="Rectangle 871" o:spid="_x0000_s2015" style="position:absolute;left:45446;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n2RsMA&#10;AADcAAAADwAAAGRycy9kb3ducmV2LnhtbESPQWuDQBSE74X+h+UVeinNqkiINpvQBgy9Vgu5PtxX&#10;NXHfirtR+++zhUKOw8x8w2z3i+nFRKPrLCuIVxEI4trqjhsF31XxugHhPLLG3jIp+CUH+93jwxZz&#10;bWf+oqn0jQgQdjkqaL0fcild3ZJBt7IDcfB+7GjQBzk2Uo84B7jpZRJFa2mw47DQ4kCHlupLeTUK&#10;PqrkXDh8OW5OJ4zTzKe66FOlnp+W9zcQnhZ/D/+3P7WCLEvg70w4AnJ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n2RsMAAADcAAAADwAAAAAAAAAAAAAAAACYAgAAZHJzL2Rv&#10;d25yZXYueG1sUEsFBgAAAAAEAAQA9QAAAIgDAAAAAA==&#10;" fillcolor="#ffffc7" stroked="f"/>
                <v:rect id="Rectangle 872" o:spid="_x0000_s2016" style="position:absolute;left:45459;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a/lccA&#10;AADcAAAADwAAAGRycy9kb3ducmV2LnhtbESPT2vCQBTE74LfYXlCb7qxUjHRVeyfQAUvTVuot0f2&#10;mUSzb0N2a9Jv7wpCj8PM/IZZbXpTiwu1rrKsYDqJQBDnVldcKPj6TMcLEM4ja6wtk4I/crBZDwcr&#10;TLTt+IMumS9EgLBLUEHpfZNI6fKSDLqJbYiDd7StQR9kW0jdYhfgppaPUTSXBisOCyU29FJSfs5+&#10;jYJ0Fz+9Lfan6Odc9a+z7nuX2ueDUg+jfrsE4an3/+F7+10riOMZ3M6EI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Wv5XHAAAA3AAAAA8AAAAAAAAAAAAAAAAAmAIAAGRy&#10;cy9kb3ducmV2LnhtbFBLBQYAAAAABAAEAPUAAACMAwAAAAA=&#10;" fillcolor="#ffffc9" stroked="f"/>
                <v:rect id="Rectangle 873" o:spid="_x0000_s2017" style="position:absolute;left:45478;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pNAcYA&#10;AADcAAAADwAAAGRycy9kb3ducmV2LnhtbESPT2sCMRTE7wW/Q3hCL6LZSiu6NUppLRTqxT+X3h7J&#10;62bp5iVsUnf105uC0OMwM79hluveNeJEbaw9K3iYFCCItTc1VwqOh/fxHERMyAYbz6TgTBHWq8Hd&#10;EkvjO97RaZ8qkSEcS1RgUwqllFFbchgnPhBn79u3DlOWbSVNi12Gu0ZOi2ImHdacFywGerWkf/a/&#10;TsHT53aufXijMD3MLr0eVfZr0yl1P+xfnkEk6tN/+Nb+MAoWi0f4O5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9pNAcYAAADcAAAADwAAAAAAAAAAAAAAAACYAgAAZHJz&#10;L2Rvd25yZXYueG1sUEsFBgAAAAAEAAQA9QAAAIsDAAAAAA==&#10;" fillcolor="#ffffcb" stroked="f"/>
                <v:rect id="Rectangle 874" o:spid="_x0000_s2018" style="position:absolute;left:45504;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E7MYA&#10;AADcAAAADwAAAGRycy9kb3ducmV2LnhtbESP3WrCQBSE7wt9h+UUelc3FiImZhURSmvBQlNBLw/Z&#10;kx/Mng3Zra5v3xUKXg4z8w1TrILpxZlG11lWMJ0kIIgrqztuFOx/3l7mIJxH1thbJgVXcrBaPj4U&#10;mGt74W86l74REcIuRwWt90MupataMugmdiCOXm1Hgz7KsZF6xEuEm16+JslMGuw4LrQ40Kal6lT+&#10;GgVfs+P28z1k212d7jfVdZ72h5Aq9fwU1gsQnoK/h//bH1pBlqVwO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E7MYAAADcAAAADwAAAAAAAAAAAAAAAACYAgAAZHJz&#10;L2Rvd25yZXYueG1sUEsFBgAAAAAEAAQA9QAAAIsDAAAAAA==&#10;" fillcolor="#ffffce" stroked="f"/>
                <v:rect id="Rectangle 875" o:spid="_x0000_s2019" style="position:absolute;left:4552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ksQA&#10;AADcAAAADwAAAGRycy9kb3ducmV2LnhtbESP3WrCQBSE7wu+w3KE3unGKmKiq8RKqXf+xAc4Zo9J&#10;MHs2ZNeYvr1bKPRymPlmmNWmN7XoqHWVZQWTcQSCOLe64kLBJfsaLUA4j6yxtkwKfsjBZj14W2Gi&#10;7ZNP1J19IUIJuwQVlN43iZQuL8mgG9uGOHg32xr0QbaF1C0+Q7mp5UcUzaXBisNCiQ19lpTfzw+j&#10;IM6mHV+nM39M0+wSH7773azbKvU+7NMlCE+9/w//0XsduHgOv2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v05LEAAAA3AAAAA8AAAAAAAAAAAAAAAAAmAIAAGRycy9k&#10;b3ducmV2LnhtbFBLBQYAAAAABAAEAPUAAACJAwAAAAA=&#10;" fillcolor="#ffffd0" stroked="f"/>
                <v:rect id="Rectangle 876" o:spid="_x0000_s2020" style="position:absolute;left:45542;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FvsQA&#10;AADcAAAADwAAAGRycy9kb3ducmV2LnhtbESPT2sCMRTE70K/Q3hCb5pVRLurUaogFDz5p5TeHpvn&#10;7mLysiTR3X77Rij0OMzMb5jVprdGPMiHxrGCyTgDQVw63XCl4HLej95AhIis0TgmBT8UYLN+Gayw&#10;0K7jIz1OsRIJwqFABXWMbSFlKGuyGMauJU7e1XmLMUlfSe2xS3Br5DTL5tJiw2mhxpZ2NZW3090q&#10;+D5s/dUZuvHkMFvknkw3//pU6nXYvy9BROrjf/iv/aEV5PkCnm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hb7EAAAA3AAAAA8AAAAAAAAAAAAAAAAAmAIAAGRycy9k&#10;b3ducmV2LnhtbFBLBQYAAAAABAAEAPUAAACJAwAAAAA=&#10;" fillcolor="#ffffd3" stroked="f"/>
                <v:rect id="Rectangle 877" o:spid="_x0000_s2021" style="position:absolute;left:4556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XO/8AA&#10;AADcAAAADwAAAGRycy9kb3ducmV2LnhtbERPPW/CMBDdK/EfrKvUDWwYKKQ4UUFCLepU2u6n+Egi&#10;4nMUmyT999xQqePT+94Vk2/VQH1sAltYLgwo4jK4hisL31/H+QZUTMgO28Bk4ZciFPnsYYeZCyN/&#10;0nBOlZIQjhlaqFPqMq1jWZPHuAgdsXCX0HtMAvtKux5HCfetXhmz1h4bloYaOzrUVF7PNy+9qzDs&#10;6ePZ+PX4Rgfjl6fK/Fj79Di9voBKNKV/8Z/73VnYbmWtnJEjoPM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XO/8AAAADcAAAADwAAAAAAAAAAAAAAAACYAgAAZHJzL2Rvd25y&#10;ZXYueG1sUEsFBgAAAAAEAAQA9QAAAIUDAAAAAA==&#10;" fillcolor="#ffffd5" stroked="f"/>
                <v:rect id="Rectangle 878" o:spid="_x0000_s2022" style="position:absolute;left:45586;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rZ8UA&#10;AADcAAAADwAAAGRycy9kb3ducmV2LnhtbESPT4vCMBTE7wv7HcJb8LJouiJiq1FkwVUQD/45eHw0&#10;zzbYvJQm23a//UYQPA4z8xtmseptJVpqvHGs4GuUgCDOnTZcKLicN8MZCB+QNVaOScEfeVgt398W&#10;mGnX8ZHaUyhEhLDPUEEZQp1J6fOSLPqRq4mjd3ONxRBlU0jdYBfhtpLjJJlKi4bjQok1fZeU30+/&#10;VoGZ7A7tpv40P5Ozue7Xl20X8q1Sg49+PQcRqA+v8LO90wrSNIXHmXg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ytnxQAAANwAAAAPAAAAAAAAAAAAAAAAAJgCAABkcnMv&#10;ZG93bnJldi54bWxQSwUGAAAAAAQABAD1AAAAigMAAAAA&#10;" fillcolor="#ffffd7" stroked="f"/>
                <v:rect id="Rectangle 879" o:spid="_x0000_s2023" style="position:absolute;left:45599;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XPNMUA&#10;AADdAAAADwAAAGRycy9kb3ducmV2LnhtbESPQUsDMRCF7wX/QxjBW5tYUGRtdrEFQRAP1iJ4m27G&#10;3eBmsiTpdvvvnYPgbYb35r1vNs0cBjVRyj6yhduVAUXcRue5s3D4eF4+gMoF2eEQmSxcKENTXy02&#10;WLl45nea9qVTEsK5Qgt9KWOldW57CphXcSQW7TumgEXW1GmX8CzhYdBrY+51QM/S0ONIu57an/0p&#10;WLgbXPS8ffXbHV4m83V8S59HZ+3N9fz0CKrQXP7Nf9cvTvCNEX75RkbQ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5c80xQAAAN0AAAAPAAAAAAAAAAAAAAAAAJgCAABkcnMv&#10;ZG93bnJldi54bWxQSwUGAAAAAAQABAD1AAAAigMAAAAA&#10;" fillcolor="#ffffd9" stroked="f"/>
                <v:rect id="Rectangle 880" o:spid="_x0000_s2024" style="position:absolute;left:45618;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IbpMQA&#10;AADdAAAADwAAAGRycy9kb3ducmV2LnhtbERPS2vCQBC+F/oflil4q7uxIJK6igRKQy/i6+BtyE6T&#10;YHY2ya4a/fWuUOhtPr7nzJeDbcSFel871pCMFQjiwpmaSw373df7DIQPyAYbx6ThRh6Wi9eXOabG&#10;XXlDl20oRQxhn6KGKoQ2ldIXFVn0Y9cSR+7X9RZDhH0pTY/XGG4bOVFqKi3WHBsqbCmrqDhtz1aD&#10;bMx395N32cctOczux/Wuy/K71qO3YfUJItAQ/sV/7tzE+Uol8Pwmn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SG6TEAAAA3QAAAA8AAAAAAAAAAAAAAAAAmAIAAGRycy9k&#10;b3ducmV2LnhtbFBLBQYAAAAABAAEAPUAAACJAwAAAAA=&#10;" fillcolor="#ffffdb" stroked="f"/>
                <v:rect id="Rectangle 881" o:spid="_x0000_s2025" style="position:absolute;left:4564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vBcMA&#10;AADdAAAADwAAAGRycy9kb3ducmV2LnhtbERP32vCMBB+F/Y/hBvszSbzwUlnFBEKDmSgE/Z6NLc2&#10;rLmUJLZ1f/0iDPZ2H9/PW28n14mBQrSeNTwXCgRx7Y3lRsPlo5qvQMSEbLDzTBpuFGG7eZitsTR+&#10;5BMN59SIHMKxRA1tSn0pZaxbchgL3xNn7ssHhynD0EgTcMzhrpMLpZbSoeXc0GJP+5bq7/PVabAv&#10;6vNnDLfh7VDV1+p9v9rZ7qj10+O0ewWRaEr/4j/3weT5Si3g/k0+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vBcMAAADdAAAADwAAAAAAAAAAAAAAAACYAgAAZHJzL2Rv&#10;d25yZXYueG1sUEsFBgAAAAAEAAQA9QAAAIgDAAAAAA==&#10;" fillcolor="#ffffde" stroked="f"/>
                <v:rect id="Rectangle 882" o:spid="_x0000_s2026" style="position:absolute;left:4566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aV8MA&#10;AADdAAAADwAAAGRycy9kb3ducmV2LnhtbERPTWsCMRC9C/0PYQQvpSa1ILo1SisoXqSo9T5uxt2t&#10;m0nYpO76702h4G0e73Nmi87W4kpNqBxreB0qEMS5MxUXGr4Pq5cJiBCRDdaOScONAizmT70ZZsa1&#10;vKPrPhYihXDIUEMZo8+kDHlJFsPQeeLEnV1jMSbYFNI02KZwW8uRUmNpseLUUKKnZUn5Zf9rNXxt&#10;n4P6+Vy34405HddTPz1bv9V60O8+3kFE6uJD/O/emDRfqTf4+yad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yaV8MAAADdAAAADwAAAAAAAAAAAAAAAACYAgAAZHJzL2Rv&#10;d25yZXYueG1sUEsFBgAAAAAEAAQA9QAAAIgDAAAAAA==&#10;" fillcolor="#ffffe0" stroked="f"/>
                <v:rect id="Rectangle 883" o:spid="_x0000_s2027" style="position:absolute;left:45681;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BrcMIA&#10;AADdAAAADwAAAGRycy9kb3ducmV2LnhtbERPTWvCQBC9F/wPywi91R2LFEldJQjSXixtFLS3ITtN&#10;QrOzIbs18d+7hUJv83ifs9qMrlUX7kPjxcB8hqBYSm8bqQwcD7uHJagQSSy1XtjAlQNs1pO7FWXW&#10;D/LBlyJWKoVIyMhAHWOXaR3Kmh2Fme9YEvfle0cxwb7StqchhbtWPyI+aUeNpIaaOt7WXH4XP87A&#10;qewQ8zMui/lb/s6fe3wZCI25n475M6jIY/wX/7lfbZqPuIDfb9IJ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GtwwgAAAN0AAAAPAAAAAAAAAAAAAAAAAJgCAABkcnMvZG93&#10;bnJldi54bWxQSwUGAAAAAAQABAD1AAAAhwMAAAAA&#10;" fillcolor="#ffffe3" stroked="f"/>
                <v:rect id="Rectangle 884" o:spid="_x0000_s2028" style="position:absolute;left:4570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b2cQA&#10;AADdAAAADwAAAGRycy9kb3ducmV2LnhtbERP32vCMBB+F/Y/hBv4IjNRmLjOKGMwJ+xBrLLnoznb&#10;YnMpSdZ2/vXLQPDtPr6ft9oMthEd+VA71jCbKhDEhTM1lxpOx4+nJYgQkQ02jknDLwXYrB9GK8yM&#10;6/lAXR5LkUI4ZKihirHNpAxFRRbD1LXEiTs7bzEm6EtpPPYp3DZyrtRCWqw5NVTY0ntFxSX/sRq2&#10;lz70+/mx+/6atfnZX034nLxoPX4c3l5BRBriXXxz70yar9Qz/H+TTp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nm9nEAAAA3QAAAA8AAAAAAAAAAAAAAAAAmAIAAGRycy9k&#10;b3ducmV2LnhtbFBLBQYAAAAABAAEAPUAAACJAwAAAAA=&#10;" fillcolor="#ffffe5" stroked="f"/>
                <v:rect id="Rectangle 885" o:spid="_x0000_s2029" style="position:absolute;left:45726;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gqx8EA&#10;AADdAAAADwAAAGRycy9kb3ducmV2LnhtbESPzYoCMRCE74LvEFrwphlXEBmNIoKLHtcfvDZJOwlO&#10;OsMkq7NvvxEEb91U1dfVy3Xna/GgNrrACibjAgSxDsZxpeB82o3mIGJCNlgHJgV/FGG96veWWJrw&#10;5B96HFMlMoRjiQpsSk0pZdSWPMZxaIizdgutx5TXtpKmxWeG+1p+FcVMenScL1hsaGtJ34+/XsHp&#10;epnqiT7Hb+csBbwc5ntzUGo46DYLEIm69DG/03uT62civL7JI8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oKsfBAAAA3QAAAA8AAAAAAAAAAAAAAAAAmAIAAGRycy9kb3du&#10;cmV2LnhtbFBLBQYAAAAABAAEAPUAAACGAwAAAAA=&#10;" fillcolor="#ffffe7" stroked="f"/>
                <v:rect id="Rectangle 886" o:spid="_x0000_s2030" style="position:absolute;left:45739;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zK8MA&#10;AADdAAAADwAAAGRycy9kb3ducmV2LnhtbERPTWvCQBC9F/oflil4a3brwZTUNYRCoOBBq4I9Dtkx&#10;G8zOhuxWo7++Wyj0No/3Octycr240Bg6zxpeMgWCuPGm41bDYV8/v4IIEdlg75k03ChAuXp8WGJh&#10;/JU/6bKLrUghHArUYGMcCilDY8lhyPxAnLiTHx3GBMdWmhGvKdz1cq7UQjrsODVYHOjdUnPefTsN&#10;x9js7xv1ZfP1urK0NX2Vz2utZ09T9QYi0hT/xX/uD5PmK5XD7zfpB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IzK8MAAADdAAAADwAAAAAAAAAAAAAAAACYAgAAZHJzL2Rv&#10;d25yZXYueG1sUEsFBgAAAAAEAAQA9QAAAIgDAAAAAA==&#10;" fillcolor="#ffffe9" stroked="f"/>
                <v:rect id="Rectangle 887" o:spid="_x0000_s2031" style="position:absolute;left:45758;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EMMYA&#10;AADdAAAADwAAAGRycy9kb3ducmV2LnhtbESPQUsDMRCF70L/Q5iCN5vYg5Rt06JCiyhI3Rb0OGzG&#10;zeJmst3E7fbfO4eCtxnem/e+WW3G0KqB+tREtnA/M6CIq+gari0cD9u7BaiUkR22kcnChRJs1pOb&#10;FRYunvmDhjLXSkI4FWjB59wVWqfKU8A0ix2xaN+xD5hl7WvtejxLeGj13JgHHbBhafDY0bOn6qf8&#10;DRbKp7f3IX6ay5c/ufluv10cmtfK2tvp+LgElWnM/+br9YsTfGMEV76RE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EMMYAAADdAAAADwAAAAAAAAAAAAAAAACYAgAAZHJz&#10;L2Rvd25yZXYueG1sUEsFBgAAAAAEAAQA9QAAAIsDAAAAAA==&#10;" fillcolor="#ffffeb" stroked="f"/>
                <v:rect id="Rectangle 888" o:spid="_x0000_s2032" style="position:absolute;left:4578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yXeMMA&#10;AADdAAAADwAAAGRycy9kb3ducmV2LnhtbERPTWsCMRC9F/wPYYTeamIPpa5GqUJLaRFcFXqdbqab&#10;xc0k3aS6/vtGELzN433ObNG7Vhypi41nDeORAkFcedNwrWG/e314BhETssHWM2k4U4TFfHA3w8L4&#10;E5d03KZa5BCOBWqwKYVCylhZchhHPhBn7sd3DlOGXS1Nh6cc7lr5qNSTdNhwbrAYaGWpOmz/nIYv&#10;82Z/15/2Yx028hybUE6+l6XW98P+ZQoiUZ9u4qv73eT5Sk3g8k0+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yXeMMAAADdAAAADwAAAAAAAAAAAAAAAACYAgAAZHJzL2Rv&#10;d25yZXYueG1sUEsFBgAAAAAEAAQA9QAAAIgDAAAAAA==&#10;" fillcolor="#ffe" stroked="f"/>
                <v:rect id="Rectangle 889" o:spid="_x0000_s2033" style="position:absolute;left:4580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7SsgA&#10;AADdAAAADwAAAGRycy9kb3ducmV2LnhtbESPQWvCQBCF7wX/wzKCt7pRi21TVxEhpRcRbUv1NmSn&#10;SdrsbMhuY/z3zkHobYb35r1vFqve1aqjNlSeDUzGCSji3NuKCwMf79n9E6gQkS3WnsnAhQKsloO7&#10;BabWn3lP3SEWSkI4pGigjLFJtQ55SQ7D2DfEon371mGUtS20bfEs4a7W0ySZa4cVS0OJDW1Kyn8P&#10;f87A+ufYbR93s+evB8ryU5W57ef+1ZjRsF+/gIrUx3/z7frNCn4yEX75Rkb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7DtKyAAAAN0AAAAPAAAAAAAAAAAAAAAAAJgCAABk&#10;cnMvZG93bnJldi54bWxQSwUGAAAAAAQABAD1AAAAjQMAAAAA&#10;" fillcolor="#fffff0" stroked="f"/>
                <v:rect id="Rectangle 890" o:spid="_x0000_s2034" style="position:absolute;left:45821;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dqmMQA&#10;AADdAAAADwAAAGRycy9kb3ducmV2LnhtbERPS4vCMBC+L/gfwgje1rQKi3aNIoIgeBAfVfY2NLNt&#10;12ZSmqh1f70RBG/z8T1nMmtNJa7UuNKygrgfgSDOrC45V3DYLz9HIJxH1lhZJgV3cjCbdj4mmGh7&#10;4y1ddz4XIYRdggoK7+tESpcVZND1bU0cuF/bGPQBNrnUDd5CuKnkIIq+pMGSQ0OBNS0Kys67i1Ew&#10;P5bZyp/S4d84/dmu94fUbv5jpXrddv4NwlPr3+KXe6XD/CiO4flNOEF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3apjEAAAA3QAAAA8AAAAAAAAAAAAAAAAAmAIAAGRycy9k&#10;b3ducmV2LnhtbFBLBQYAAAAABAAEAPUAAACJAwAAAAA=&#10;" fillcolor="#fffff3" stroked="f"/>
                <v:rect id="Rectangle 891" o:spid="_x0000_s2035" style="position:absolute;left:4584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SHrsAA&#10;AADdAAAADwAAAGRycy9kb3ducmV2LnhtbESPzQrCMBCE74LvEFbwZlNFRKpRVBAET/4cPC7N2lab&#10;TWmirT69EQRvu8zMt7PzZWtK8aTaFZYVDKMYBHFqdcGZgvNpO5iCcB5ZY2mZFLzIwXLR7cwx0bbh&#10;Az2PPhMBwi5BBbn3VSKlS3My6CJbEQftamuDPqx1JnWNTYCbUo7ieCINFhwu5FjRJqf0fnwYBUzr&#10;QxsAm+ayd4UcT2/re/lWqt9rVzMQnlr/N//SOx3qx8MRfL8JI8jF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7SHrsAAAADdAAAADwAAAAAAAAAAAAAAAACYAgAAZHJzL2Rvd25y&#10;ZXYueG1sUEsFBgAAAAAEAAQA9QAAAIUDAAAAAA==&#10;" fillcolor="#fffff5" stroked="f"/>
                <v:rect id="Rectangle 892" o:spid="_x0000_s2036" style="position:absolute;left:45866;top:4921;width:12;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0aAcIA&#10;AADdAAAADwAAAGRycy9kb3ducmV2LnhtbERPS2vCQBC+C/6HZQRvZqNCG1JXKT7AQ6E02vuQnSbR&#10;7GzIrnn8e7dQ6G0+vudsdoOpRUetqywrWEYxCOLc6ooLBdfLaZGAcB5ZY22ZFIzkYLedTjaYatvz&#10;F3WZL0QIYZeigtL7JpXS5SUZdJFtiAP3Y1uDPsC2kLrFPoSbWq7i+EUarDg0lNjQvqT8nj2MguNQ&#10;3PPxm90r729VMj5u/uPzoNR8Nry/gfA0+H/xn/usw/x4uYbfb8IJ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LRoBwgAAAN0AAAAPAAAAAAAAAAAAAAAAAJgCAABkcnMvZG93&#10;bnJldi54bWxQSwUGAAAAAAQABAD1AAAAhwMAAAAA&#10;" fillcolor="#fffff7" stroked="f"/>
                <v:rect id="Rectangle 893" o:spid="_x0000_s2037" style="position:absolute;left:45878;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UR8QA&#10;AADdAAAADwAAAGRycy9kb3ducmV2LnhtbERPS2vCQBC+C/6HZYReRDe2jUp0FbVaPCk+8DxkxySY&#10;nQ3ZVeO/7xYKvc3H95zpvDGleFDtCssKBv0IBHFqdcGZgvNp0xuDcB5ZY2mZFLzIwXzWbk0x0fbJ&#10;B3ocfSZCCLsEFeTeV4mULs3JoOvbijhwV1sb9AHWmdQ1PkO4KeV7FA2lwYJDQ44VrXJKb8e7UXDb&#10;fKzjNDPxPt6Vo0X3e1lcvhql3jrNYgLCU+P/xX/urQ7zo8En/H4TTp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1EfEAAAA3QAAAA8AAAAAAAAAAAAAAAAAmAIAAGRycy9k&#10;b3ducmV2LnhtbFBLBQYAAAAABAAEAPUAAACJAwAAAAA=&#10;" fillcolor="#fffff9" stroked="f"/>
                <v:rect id="Rectangle 894" o:spid="_x0000_s2038" style="position:absolute;left:4589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05rMUA&#10;AADdAAAADwAAAGRycy9kb3ducmV2LnhtbERPTWvCQBC9C/0PyxS86cZAi6ZuQlsx9CCIaWnpbciO&#10;SdrsbMiuGv+9Kwje5vE+Z5kNphVH6l1jWcFsGoEgLq1uuFLw9bmezEE4j6yxtUwKzuQgSx9GS0y0&#10;PfGOjoWvRAhhl6CC2vsukdKVNRl0U9sRB25ve4M+wL6SusdTCDetjKPoWRpsODTU2NF7TeV/cTAK&#10;tqt48bbJF0W8yn/Xu7+fb5PvjVLjx+H1BYSnwd/FN/eHDvOj2RNcvwknyP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bTmsxQAAAN0AAAAPAAAAAAAAAAAAAAAAAJgCAABkcnMv&#10;ZG93bnJldi54bWxQSwUGAAAAAAQABAD1AAAAigMAAAAA&#10;" fillcolor="#fffffb" stroked="f"/>
                <v:rect id="Rectangle 895" o:spid="_x0000_s2039" style="position:absolute;left:45916;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QpMIA&#10;AADdAAAADwAAAGRycy9kb3ducmV2LnhtbERPS4vCMBC+L/gfwgje1kSRItUoIvjYwy5UvXgbmrEp&#10;NpPSRO3++83Cwt7m43vOct27RjypC7VnDZOxAkFcelNzpeFy3r3PQYSIbLDxTBq+KcB6NXhbYm78&#10;iwt6nmIlUgiHHDXYGNtcylBachjGviVO3M13DmOCXSVNh68U7ho5VSqTDmtODRZb2loq76eH09Du&#10;Lxmro50druWh+Co+5+rDBK1Hw36zABGpj//iP/fRpPlqksHvN+kE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OxCkwgAAAN0AAAAPAAAAAAAAAAAAAAAAAJgCAABkcnMvZG93&#10;bnJldi54bWxQSwUGAAAAAAQABAD1AAAAhwMAAAAA&#10;" fillcolor="#fffffe" stroked="f"/>
                <v:shape id="Freeform 896" o:spid="_x0000_s2040" style="position:absolute;left:41484;top:4927;width:4432;height:1931;visibility:visible;mso-wrap-style:square;v-text-anchor:top" coordsize="698,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sx3sMA&#10;AADdAAAADwAAAGRycy9kb3ducmV2LnhtbERPTWvCQBC9C/0PyxR6Ed2kxdqkrqKFgjcbFXodsuMm&#10;NDsbsqsm/74rCN7m8T5nseptIy7U+dqxgnSagCAuna7ZKDgevicfIHxA1tg4JgUDeVgtn0YLzLW7&#10;ckGXfTAihrDPUUEVQptL6cuKLPqpa4kjd3KdxRBhZ6Tu8BrDbSNfk+RdWqw5NlTY0ldF5d/+bBW8&#10;Df2mMLhJZyYrht34lPmf30ypl+d+/QkiUB8e4rt7q+P8JJ3D7Zt4g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sx3sMAAADdAAAADwAAAAAAAAAAAAAAAACYAgAAZHJzL2Rv&#10;d25yZXYueG1sUEsFBgAAAAAEAAQA9QAAAIgDAAAAAA==&#10;" path="m,152l501,,388,213,698,152,197,304,312,91,,152xe" filled="f" strokeweight=".25pt">
                  <v:path arrowok="t" o:connecttype="custom" o:connectlocs="0,96520;318135,0;246380,135255;443230,96520;125095,193040;198120,57785;0,96520" o:connectangles="0,0,0,0,0,0,0"/>
                </v:shape>
                <v:rect id="Rectangle 897" o:spid="_x0000_s2041" style="position:absolute;left:54362;top:12039;width:202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XnMsgA&#10;AADdAAAADwAAAGRycy9kb3ducmV2LnhtbESPT08CMRDF7yZ+h2ZMvEkLUYMLhYCJiRcT+XOQ27Ad&#10;djdsp0tbYfXTOwcTbjN5b977zXTe+1adKaYmsIXhwIAiLoNruLKw3bw9jEGljOywDUwWfijBfHZ7&#10;M8XChQuv6LzOlZIQTgVaqHPuCq1TWZPHNAgdsWiHED1mWWOlXcSLhPtWj4x51h4bloYaO3qtqTyu&#10;v72F5ct4efp85I/f1X5Hu6/98WkUjbX3d/1iAipTn6/m/+t3J/hmKLjyjYy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NecyyAAAAN0AAAAPAAAAAAAAAAAAAAAAAJgCAABk&#10;cnMvZG93bnJldi54bWxQSwUGAAAAAAQABAD1AAAAjQMAAAAA&#10;" fillcolor="black" stroked="f"/>
                <v:rect id="Rectangle 898" o:spid="_x0000_s2042" style="position:absolute;left:53009;top:8890;width:4725;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M0sMA&#10;AADdAAAADwAAAGRycy9kb3ducmV2LnhtbERPS2vCQBC+F/wPywi9NZtYqDbNKqEg9aAHtdDrkJ08&#10;SHY27G41/fddQfA2H99zis1kBnEh5zvLCrIkBUFcWd1xo+D7vH1ZgfABWeNgmRT8kYfNevZUYK7t&#10;lY90OYVGxBD2OSpoQxhzKX3VkkGf2JE4crV1BkOErpHa4TWGm0Eu0vRNGuw4NrQ40mdLVX/6NQoO&#10;u+2hX9T7hkv5M34tl7x33atSz/Op/AARaAoP8d2903F+mr3D7Zt4g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dM0sMAAADdAAAADwAAAAAAAAAAAAAAAACYAgAAZHJzL2Rv&#10;d25yZXYueG1sUEsFBgAAAAAEAAQA9QAAAIgDAAAAAA==&#10;" filled="f" strokeweight=".6pt"/>
                <v:rect id="Rectangle 899" o:spid="_x0000_s2043" style="position:absolute;left:52666;top:12579;width:5404;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8hiccA&#10;AADdAAAADwAAAGRycy9kb3ducmV2LnhtbESPQU8CMRCF7yb8h2ZIvEnrRg0sFAImJl5MBD3IbdiO&#10;uxu206WtsPrrnYOJt5m8N+99s1gNvlNniqkNbOF2YkARV8G1XFt4f3u6mYJKGdlhF5gsfFOC1XJ0&#10;tcDShQtv6bzLtZIQTiVaaHLuS61T1ZDHNAk9sWifIXrMssZau4gXCfedLox50B5bloYGe3psqDru&#10;vryFzWy6Ob3e8cvP9rCn/cfheF9EY+31eFjPQWUa8r/57/rZCb4phF++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vIYnHAAAA3QAAAA8AAAAAAAAAAAAAAAAAmAIAAGRy&#10;cy9kb3ducmV2LnhtbFBLBQYAAAAABAAEAPUAAACMAwAAAAA=&#10;" fillcolor="black" stroked="f"/>
                <v:shape id="Freeform 900" o:spid="_x0000_s2044" style="position:absolute;left:53009;top:8890;width:4725;height:3257;visibility:visible;mso-wrap-style:square;v-text-anchor:top" coordsize="744,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9Pl8MA&#10;AADdAAAADwAAAGRycy9kb3ducmV2LnhtbERPTWvCQBC9F/oflil4qxs9iKauIqFFIV5qe7C3ITsm&#10;wexsyI5J+u+7QsHbPN7nrLeja1RPXag9G5hNE1DEhbc1lwa+vz5el6CCIFtsPJOBXwqw3Tw/rTG1&#10;fuBP6k9SqhjCIUUDlUibah2KihyGqW+JI3fxnUOJsCu17XCI4a7R8yRZaIc1x4YKW8oqKq6nmzOw&#10;H/JslS12Zzq//+T7XJYH6Y/GTF7G3RsooVEe4n/3wcb5yXwG92/iC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9Pl8MAAADdAAAADwAAAAAAAAAAAAAAAACYAgAAZHJzL2Rv&#10;d25yZXYueG1sUEsFBgAAAAAEAAQA9QAAAIgDAAAAAA==&#10;" path="m,513r744,l744,,,,,513xm26,488r691,l717,25,26,25r,463xe" fillcolor="silver" stroked="f">
                  <v:path arrowok="t" o:connecttype="custom" o:connectlocs="0,325755;472440,325755;472440,0;0,0;0,325755;16510,309880;455295,309880;455295,15875;16510,15875;16510,309880" o:connectangles="0,0,0,0,0,0,0,0,0,0"/>
                  <o:lock v:ext="edit" verticies="t"/>
                </v:shape>
                <v:shape id="Freeform 901" o:spid="_x0000_s2045" style="position:absolute;left:53174;top:9048;width:4388;height:2940;visibility:visible;mso-wrap-style:square;v-text-anchor:top" coordsize="691,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HXsAA&#10;AADdAAAADwAAAGRycy9kb3ducmV2LnhtbERPTYvCMBC9C/6HMMLeNDULItUoIoh7W1a9eBubsak2&#10;k9JErf/eLAje5vE+Z77sXC3u1IbKs4bxKANBXHhTcanhsN8MpyBCRDZYeyYNTwqwXPR7c8yNf/Af&#10;3XexFCmEQ44abIxNLmUoLDkMI98QJ+7sW4cxwbaUpsVHCne1VFk2kQ4rTg0WG1pbKq67m9Ngtr+X&#10;73LcbU7qOHG2ctOr2gatvwbdagYiUhc/4rf7x6T5mVLw/006QS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HHXsAAAADdAAAADwAAAAAAAAAAAAAAAACYAgAAZHJzL2Rvd25y&#10;ZXYueG1sUEsFBgAAAAAEAAQA9QAAAIUDAAAAAA==&#10;" path="m,463l27,438r637,l664,27,691,r,463l,463xe" stroked="f">
                  <v:path arrowok="t" o:connecttype="custom" o:connectlocs="0,294005;17145,278130;421640,278130;421640,17145;438785,0;438785,294005;0,294005" o:connectangles="0,0,0,0,0,0,0"/>
                </v:shape>
                <v:shape id="Freeform 902" o:spid="_x0000_s2046" style="position:absolute;left:53174;top:9048;width:4388;height:2940;visibility:visible;mso-wrap-style:square;v-text-anchor:top" coordsize="691,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WuMIA&#10;AADdAAAADwAAAGRycy9kb3ducmV2LnhtbERPzWrCQBC+F3yHZQRvdaOlVaKriNKihx6MPsCQHZNg&#10;djZkR419ercgeJuP73fmy87V6kptqDwbGA0TUMS5txUXBo6H7/cpqCDIFmvPZOBOAZaL3tscU+tv&#10;vKdrJoWKIRxSNFCKNKnWIS/JYRj6hjhyJ986lAjbQtsWbzHc1XqcJF/aYcWxocSG1iXl5+ziDGxO&#10;+e6zEJmcj+7Cq5D9/f7sNsYM+t1qBkqok5f46d7aOD8Zf8D/N/EEv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Yha4wgAAAN0AAAAPAAAAAAAAAAAAAAAAAJgCAABkcnMvZG93&#10;bnJldi54bWxQSwUGAAAAAAQABAD1AAAAhwMAAAAA&#10;" path="m27,438l,463,,,691,,664,27,27,27r,411xe" fillcolor="#9a9a9a" stroked="f">
                  <v:path arrowok="t" o:connecttype="custom" o:connectlocs="17145,278130;0,294005;0,0;438785,0;421640,17145;17145,17145;17145,278130" o:connectangles="0,0,0,0,0,0,0"/>
                </v:shape>
                <v:shape id="Picture 903" o:spid="_x0000_s2047" type="#_x0000_t75" style="position:absolute;left:53333;top:9194;width:4071;height:2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btnPEAAAA3QAAAA8AAABkcnMvZG93bnJldi54bWxET01rwkAQvRf8D8sIvdVdpYhEV9HSgj01&#10;Ri/ehuyYRLOzaXbV1F/fFQRv83ifM1t0thYXan3lWMNwoEAQ585UXGjYbb/eJiB8QDZYOyYNf+Rh&#10;Me+9zDAx7sobumShEDGEfYIayhCaREqfl2TRD1xDHLmDay2GCNtCmhavMdzWcqTUWFqsODaU2NBH&#10;SfkpO1sNt+PPXqXpsEtXVci2t9Pv5vtzrPVrv1tOQQTqwlP8cK9NnK9G73D/Jp4g5/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mbtnPEAAAA3QAAAA8AAAAAAAAAAAAAAAAA&#10;nwIAAGRycy9kb3ducmV2LnhtbFBLBQYAAAAABAAEAPcAAACQAwAAAAA=&#10;">
                  <v:imagedata r:id="rId56" o:title=""/>
                </v:shape>
                <v:rect id="Rectangle 904" o:spid="_x0000_s2048" style="position:absolute;left:52914;top:12814;width:4909;height:1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zBm8IA&#10;AADdAAAADwAAAGRycy9kb3ducmV2LnhtbERPTWvCQBC9C/0PyxR6042xSkldRQptvRWj9Dxkp0k0&#10;Oxt2R03/vVsoeJvH+5zlenCdulCIrWcD00kGirjytuXawGH/Pn4BFQXZYueZDPxShPXqYbTEwvor&#10;7+hSSq1SCMcCDTQifaF1rBpyGCe+J07cjw8OJcFQaxvwmsJdp/MsW2iHLaeGBnt6a6g6lWdnQO8X&#10;QU6z59lxJzHfuPPH51f1bczT47B5BSU0yF38797aND/L5/D3TTpBr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bMGbwgAAAN0AAAAPAAAAAAAAAAAAAAAAAJgCAABkcnMvZG93&#10;bnJldi54bWxQSwUGAAAAAAQABAD1AAAAhwMAAAAA&#10;" fillcolor="silver" stroked="f"/>
                <v:shape id="Freeform 905" o:spid="_x0000_s2049" style="position:absolute;left:52755;top:12649;width:5226;height:1435;visibility:visible;mso-wrap-style:square;v-text-anchor:top" coordsize="823,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DbQMIA&#10;AADdAAAADwAAAGRycy9kb3ducmV2LnhtbERP32vCMBB+H/g/hBP2NlMFRapRVCYIg4FV1MejOZti&#10;cylJVrv/fhkM9nYf389brnvbiI58qB0rGI8yEMSl0zVXCs6n/dscRIjIGhvHpOCbAqxXg5cl5to9&#10;+UhdESuRQjjkqMDE2OZShtKQxTByLXHi7s5bjAn6SmqPzxRuGznJspm0WHNqMNjSzlD5KL6sggu/&#10;T68fns/HwnZbf/ts5sHslXod9psFiEh9/Bf/uQ86zc8mM/j9Jp0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NtAwgAAAN0AAAAPAAAAAAAAAAAAAAAAAJgCAABkcnMvZG93&#10;bnJldi54bWxQSwUGAAAAAAQABAD1AAAAhwMAAAAA&#10;" path="m,226l25,201r773,l798,26,823,r,226l,226xe" fillcolor="#9a9a9a" stroked="f">
                  <v:path arrowok="t" o:connecttype="custom" o:connectlocs="0,143510;15875,127635;506730,127635;506730,16510;522605,0;522605,143510;0,143510" o:connectangles="0,0,0,0,0,0,0"/>
                </v:shape>
                <v:shape id="Freeform 906" o:spid="_x0000_s2050" style="position:absolute;left:52755;top:12649;width:5226;height:1435;visibility:visible;mso-wrap-style:square;v-text-anchor:top" coordsize="823,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J8sQA&#10;AADdAAAADwAAAGRycy9kb3ducmV2LnhtbERPTWvCQBC9F/oflhF6qxs9tBKzEbEWelFaNeBxzI5J&#10;NDsbdldN/323IHibx/ucbNabVlzJ+caygtEwAUFcWt1wpWC3/XydgPABWWNrmRT8kodZ/vyUYart&#10;jX/ougmViCHsU1RQh9ClUvqyJoN+aDviyB2tMxgidJXUDm8x3LRynCRv0mDDsaHGjhY1lefNxSi4&#10;fBe7lcPK7deHYt8sPwqzPBVKvQz6+RREoD48xHf3l47zk/E7/H8TT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yfLEAAAA3QAAAA8AAAAAAAAAAAAAAAAAmAIAAGRycy9k&#10;b3ducmV2LnhtbFBLBQYAAAAABAAEAPUAAACJAwAAAAA=&#10;" path="m,226l25,201,25,26r773,l823,,,,,226xe" stroked="f">
                  <v:path arrowok="t" o:connecttype="custom" o:connectlocs="0,143510;15875,127635;15875,16510;506730,16510;522605,0;0,0;0,143510" o:connectangles="0,0,0,0,0,0,0"/>
                </v:shape>
                <v:shape id="Freeform 907" o:spid="_x0000_s2051" style="position:absolute;left:56026;top:13055;width:1638;height:311;visibility:visible;mso-wrap-style:square;v-text-anchor:top" coordsize="25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bxWsgA&#10;AADdAAAADwAAAGRycy9kb3ducmV2LnhtbESPT2sCMRDF70K/Q5hCL1KzFbFla5Qi9J8HseqhvU03&#10;083SzWRJUt1+e+cgeJvhvXnvN7NF71t1oJiawAbuRgUo4irYhmsD+93z7QOolJEttoHJwD8lWMyv&#10;BjMsbTjyBx22uVYSwqlEAy7nrtQ6VY48plHoiEX7CdFjljXW2kY8Srhv9bgoptpjw9LgsKOlo+p3&#10;++cN+GEdN5+Tr9XSfb/y8H0dX9Lk3pib6/7pEVSmPl/M5+s3K/jFWHDlGxlBz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FvFayAAAAN0AAAAPAAAAAAAAAAAAAAAAAJgCAABk&#10;cnMvZG93bnJldi54bWxQSwUGAAAAAAQABAD1AAAAjQMAAAAA&#10;" path="m52,37r,12l205,49r,-12l258,37r,-25l205,12,205,,52,r,12l,12,,37r52,xe" fillcolor="black" stroked="f">
                  <v:path arrowok="t" o:connecttype="custom" o:connectlocs="33020,23495;33020,31115;130175,31115;130175,23495;163830,23495;163830,7620;130175,7620;130175,0;33020,0;33020,7620;0,7620;0,23495;33020,23495" o:connectangles="0,0,0,0,0,0,0,0,0,0,0,0,0"/>
                </v:shape>
                <v:rect id="Rectangle 908" o:spid="_x0000_s2052" style="position:absolute;left:53086;top:12973;width:323;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XInsUA&#10;AADdAAAADwAAAGRycy9kb3ducmV2LnhtbERPS2vCQBC+F/wPywi9FN1UqsToKqUYaE/FF+JtyI5J&#10;NDsbsqum/nq3IHibj+8503lrKnGhxpWWFbz3IxDEmdUl5wo267QXg3AeWWNlmRT8kYP5rPMyxUTb&#10;Ky/psvK5CCHsElRQeF8nUrqsIIOub2viwB1sY9AH2ORSN3gN4aaSgygaSYMlh4YCa/oqKDutzkZB&#10;GadbP4w/fm+L9OdoFru3/Y7PSr12288JCE+tf4of7m8d5keDMfx/E06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ciexQAAAN0AAAAPAAAAAAAAAAAAAAAAAJgCAABkcnMv&#10;ZG93bnJldi54bWxQSwUGAAAAAAQABAD1AAAAigMAAAAA&#10;" fillcolor="green" stroked="f"/>
                <v:rect id="Rectangle 909" o:spid="_x0000_s2053" style="position:absolute;left:53086;top:12973;width:165;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7scA&#10;AADdAAAADwAAAGRycy9kb3ducmV2LnhtbESPQU/CQBCF7yb8h82QeDGwpRgDhYWgiQRvily4Dd2x&#10;bezO1t0Vir/eOZh4m8l78943y3XvWnWmEBvPBibjDBRx6W3DlYHD+/NoBiomZIutZzJwpQjr1eBm&#10;iYX1F36j8z5VSkI4FmigTqkrtI5lTQ7j2HfEon344DDJGiptA14k3LU6z7IH7bBhaaixo6eays/9&#10;tzPQfZ04vNzPX7f4c3yc3zV57KvcmNthv1mAStSnf/Pf9c4KfjYVfvlGR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Gv+7HAAAA3QAAAA8AAAAAAAAAAAAAAAAAmAIAAGRy&#10;cy9kb3ducmV2LnhtbFBLBQYAAAAABAAEAPUAAACMAwAAAAA=&#10;" fillcolor="lime" stroked="f"/>
                <v:rect id="Rectangle 910" o:spid="_x0000_s2054" style="position:absolute;left:54203;top:14300;width:2318;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T58EA&#10;AADdAAAADwAAAGRycy9kb3ducmV2LnhtbERP22oCMRB9F/oPYQp902QVim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u0+fBAAAA3QAAAA8AAAAAAAAAAAAAAAAAmAIAAGRycy9kb3du&#10;cmV2LnhtbFBLBQYAAAAABAAEAPUAAACGAwAAAAA=&#10;" filled="f" stroked="f">
                  <v:textbox style="mso-fit-shape-to-text:t" inset="0,0,0,0">
                    <w:txbxContent>
                      <w:p w14:paraId="6ECDF7BD" w14:textId="586CC2E3" w:rsidR="00135CCA" w:rsidRDefault="00135CCA">
                        <w:r>
                          <w:rPr>
                            <w:rFonts w:ascii="Calibri" w:hAnsi="Calibri" w:cs="Calibri"/>
                            <w:color w:val="000000"/>
                            <w:sz w:val="10"/>
                            <w:szCs w:val="10"/>
                          </w:rPr>
                          <w:t>End User</w:t>
                        </w:r>
                      </w:p>
                    </w:txbxContent>
                  </v:textbox>
                </v:rect>
                <v:shape id="Picture 911" o:spid="_x0000_s2055" type="#_x0000_t75" style="position:absolute;left:50387;top:5067;width:5531;height:4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IvNzCAAAA3QAAAA8AAABkcnMvZG93bnJldi54bWxET9tqAjEQfRf6D2EKvmm2CmK3RrFK8QI+&#10;1PYDhs24WbqZLEm6rn69EQTf5nCuM1t0thYt+VA5VvA2zEAQF05XXCr4/fkaTEGEiKyxdkwKLhRg&#10;MX/pzTDX7szf1B5jKVIIhxwVmBibXMpQGLIYhq4hTtzJeYsxQV9K7fGcwm0tR1k2kRYrTg0GG1oZ&#10;Kv6O/1bBtHOH6/veXtvPnd+0y7WMRp6U6r92yw8Qkbr4FD/cW53mZ+MR3L9JJ8j5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CLzcwgAAAN0AAAAPAAAAAAAAAAAAAAAAAJ8C&#10;AABkcnMvZG93bnJldi54bWxQSwUGAAAAAAQABAD3AAAAjgMAAAAA&#10;">
                  <v:imagedata r:id="rId57" o:title=""/>
                </v:shape>
                <v:shape id="Freeform 912" o:spid="_x0000_s2056" style="position:absolute;left:50933;top:5905;width:4439;height:2883;visibility:visible;mso-wrap-style:square;v-text-anchor:top" coordsize="699,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OmxcQA&#10;AADdAAAADwAAAGRycy9kb3ducmV2LnhtbERPTWvCQBC9C/6HZYTe6m4bSCW6ipYKhVJB7aHHITsm&#10;odnZmN3E5N93CwVv83ifs9oMthY9tb5yrOFprkAQ585UXGj4Ou8fFyB8QDZYOyYNI3nYrKeTFWbG&#10;3fhI/SkUIoawz1BDGUKTSenzkiz6uWuII3dxrcUQYVtI0+IthttaPiuVSosVx4YSG3otKf85dVbD&#10;oTsU3+O233+8uMb0qXz7vO6U1g+zYbsEEWgId/G/+93E+SpJ4O+beIJ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DpsXEAAAA3QAAAA8AAAAAAAAAAAAAAAAAmAIAAGRycy9k&#10;b3ducmV2LnhtbFBLBQYAAAAABAAEAPUAAACJAwAAAAA=&#10;" path="m699,454l140,271,351,155,,,560,182,349,298,699,454r,xe" fillcolor="black" strokeweight="0">
                  <v:path arrowok="t" o:connecttype="custom" o:connectlocs="443865,288290;88900,172085;222885,98425;0,0;355600,115570;221615,189230;443865,288290;443865,288290" o:connectangles="0,0,0,0,0,0,0,0"/>
                </v:shape>
                <v:shape id="Freeform 913" o:spid="_x0000_s2057" style="position:absolute;left:50933;top:5905;width:4439;height:2883;visibility:visible;mso-wrap-style:square;v-text-anchor:top" coordsize="699,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f5cUA&#10;AADdAAAADwAAAGRycy9kb3ducmV2LnhtbERPTWvCQBC9F/wPyxR6q5u2Ukt0lWpRPAhitAdvQ3ZM&#10;otnZsLuNyb93C4Xe5vE+ZzrvTC1acr6yrOBlmIAgzq2uuFBwPKyeP0D4gKyxtkwKevIwnw0epphq&#10;e+M9tVkoRAxhn6KCMoQmldLnJRn0Q9sQR+5sncEQoSukdniL4aaWr0nyLg1WHBtKbGhZUn7NfoyC&#10;9SK7HBeX03frtpT356/lrh33Sj09dp8TEIG68C/+c290nJ+8jeD3m3iC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1/lxQAAAN0AAAAPAAAAAAAAAAAAAAAAAJgCAABkcnMv&#10;ZG93bnJldi54bWxQSwUGAAAAAAQABAD1AAAAigMAAAAA&#10;" path="m699,454l140,271,351,155,,,560,182,349,298,699,454r,xe" fillcolor="black" stroked="f">
                  <v:path arrowok="t" o:connecttype="custom" o:connectlocs="443865,288290;88900,172085;222885,98425;0,0;355600,115570;221615,189230;443865,288290;443865,288290" o:connectangles="0,0,0,0,0,0,0,0"/>
                </v:shape>
                <v:shape id="Freeform 914" o:spid="_x0000_s2058" style="position:absolute;left:50399;top:5080;width:5519;height:4521;visibility:visible;mso-wrap-style:square;v-text-anchor:top" coordsize="869,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Waa8IA&#10;AADdAAAADwAAAGRycy9kb3ducmV2LnhtbERPS4vCMBC+C/6HMMLeNNXiulajuIvi4s3H3odmtu3a&#10;TEqS1frvjSB4m4/vOfNla2pxIecrywqGgwQEcW51xYWC03HT/wDhA7LG2jIpuJGH5aLbmWOm7ZX3&#10;dDmEQsQQ9hkqKENoMil9XpJBP7ANceR+rTMYInSF1A6vMdzUcpQk79JgxbGhxIa+SsrPh3+jYOvy&#10;aUqT21/6s5Wf/lSv3W6yVuqt165mIAK14SV+ur91nJ+kY3h8E0+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pZprwgAAAN0AAAAPAAAAAAAAAAAAAAAAAJgCAABkcnMvZG93&#10;bnJldi54bWxQSwUGAAAAAAQABAD1AAAAhwMAAAAA&#10;" path="m869,456l167,,,256,700,712,869,456xe" fillcolor="black" strokeweight="0">
                  <v:path arrowok="t" o:connecttype="custom" o:connectlocs="551815,289560;106045,0;0,162560;444500,452120;551815,289560" o:connectangles="0,0,0,0,0"/>
                </v:shape>
                <v:shape id="Freeform 915" o:spid="_x0000_s2059" style="position:absolute;left:50399;top:5080;width:5519;height:4521;visibility:visible;mso-wrap-style:square;v-text-anchor:top" coordsize="869,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DZZcMA&#10;AADdAAAADwAAAGRycy9kb3ducmV2LnhtbERP22rCQBB9L/Qflin4VjdeCCW6ioiKoCiNgq9jdkyC&#10;2dmQXWP6912h0Lc5nOtM552pREuNKy0rGPQjEMSZ1SXnCs6n9ecXCOeRNVaWScEPOZjP3t+mmGj7&#10;5G9qU5+LEMIuQQWF93UipcsKMuj6tiYO3M02Bn2ATS51g88Qbio5jKJYGiw5NBRY07Kg7J4+jILL&#10;Y7e+psfD5tKu6njsea/tZq9U76NbTEB46vy/+M+91WF+NIrh9U04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DZZcMAAADdAAAADwAAAAAAAAAAAAAAAACYAgAAZHJzL2Rv&#10;d25yZXYueG1sUEsFBgAAAAAEAAQA9QAAAIgDAAAAAA==&#10;" path="m869,456l167,,,256,700,712,869,456xe" fillcolor="black" stroked="f">
                  <v:path arrowok="t" o:connecttype="custom" o:connectlocs="551815,289560;106045,0;0,162560;444500,452120;551815,289560" o:connectangles="0,0,0,0,0"/>
                </v:shape>
                <v:shape id="Picture 916" o:spid="_x0000_s2060" type="#_x0000_t75" style="position:absolute;left:50387;top:5067;width:5531;height:4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H0TDAAAA3QAAAA8AAABkcnMvZG93bnJldi54bWxET9tqAjEQfS/0H8IU+qbZVvCyGsVWihfo&#10;Q9UPGDbjZulmsiTpuvr1RhD6Nodzndmis7VoyYfKsYK3fgaCuHC64lLB8fDVG4MIEVlj7ZgUXCjA&#10;Yv78NMNcuzP/ULuPpUghHHJUYGJscilDYchi6LuGOHEn5y3GBH0ptcdzCre1fM+yobRYcWow2NCn&#10;oeJ3/2cVjDv3fZ3s7LX92Pp1u1zJaORJqdeXbjkFEamL/+KHe6PT/Gwwgvs36QQ5v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X8fRMMAAADdAAAADwAAAAAAAAAAAAAAAACf&#10;AgAAZHJzL2Rvd25yZXYueG1sUEsFBgAAAAAEAAQA9wAAAI8DAAAAAA==&#10;">
                  <v:imagedata r:id="rId57" o:title=""/>
                </v:shape>
                <v:shape id="Freeform 917" o:spid="_x0000_s2061" style="position:absolute;left:50933;top:5892;width:4439;height:2890;visibility:visible;mso-wrap-style:square;v-text-anchor:top" coordsize="699,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ZdzsYA&#10;AADdAAAADwAAAGRycy9kb3ducmV2LnhtbESPQWvCQBCF74X+h2WE3upGBWlTV7GCULRQTHuotyE7&#10;TYLZ2bC7xuiv7xwKvc3w3rz3zWI1uFb1FGLj2cBknIEiLr1tuDLw9bl9fAIVE7LF1jMZuFKE1fL+&#10;boG59Rc+UF+kSkkIxxwN1Cl1udaxrMlhHPuOWLQfHxwmWUOlbcCLhLtWT7Nsrh02LA01drSpqTwV&#10;Z2fgfbYLZX/j4iM0c8Lv52N83R+NeRgN6xdQiYb0b/67frOCn80EV76RE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ZdzsYAAADdAAAADwAAAAAAAAAAAAAAAACYAgAAZHJz&#10;L2Rvd25yZXYueG1sUEsFBgAAAAAEAAQA9QAAAIsDAAAAAA==&#10;" path="m699,455l140,273,351,157,,,560,184,348,300,699,455xe" filled="f" strokeweight=".25pt">
                  <v:path arrowok="t" o:connecttype="custom" o:connectlocs="443865,288925;88900,173355;222885,99695;0,0;355600,116840;220980,190500;443865,288925" o:connectangles="0,0,0,0,0,0,0"/>
                </v:shape>
                <v:shape id="Picture 918" o:spid="_x0000_s2062" type="#_x0000_t75" style="position:absolute;left:7245;top:6584;width:20104;height:128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kX/PFAAAA3QAAAA8AAABkcnMvZG93bnJldi54bWxEj0FrwkAQhe8F/8MyBW/Npgq1RlcRQSyl&#10;FUyj5yE7TUKzs3F31fTfdwuCtxnee9+8mS9704oLOd9YVvCcpCCIS6sbrhQUX5unVxA+IGtsLZOC&#10;X/KwXAwe5phpe+U9XfJQiQhhn6GCOoQuk9KXNRn0ie2Io/ZtncEQV1dJ7fAa4aaVozR9kQYbjhdq&#10;7GhdU/mTn02k2C3jZ+E/yv3k+E7nUbvLTwelho/9agYiUB/u5lv6Tcf66XgK/9/EEeT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pF/zxQAAAN0AAAAPAAAAAAAAAAAAAAAA&#10;AJ8CAABkcnMvZG93bnJldi54bWxQSwUGAAAAAAQABAD3AAAAkQMAAAAA&#10;">
                  <v:imagedata r:id="rId58" o:title=""/>
                </v:shape>
                <v:shape id="Freeform 919" o:spid="_x0000_s2063" style="position:absolute;left:7747;top:7442;width:19094;height:11157;visibility:visible;mso-wrap-style:square;v-text-anchor:top" coordsize="3007,1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DO3scA&#10;AADdAAAADwAAAGRycy9kb3ducmV2LnhtbESPQWvCQBCF70L/wzKFXqRuGmwp0VW0UPEg2qYVehyy&#10;YxLMzobsqvHfO4eCtxnem/e+mc5716gzdaH2bOBllIAiLrytuTTw+/P5/A4qRGSLjWcycKUA89nD&#10;YIqZ9Rf+pnMeSyUhHDI0UMXYZlqHoiKHYeRbYtEOvnMYZe1KbTu8SLhrdJokb9phzdJQYUsfFRXH&#10;/OQMcLq/7obbzT7gV55u/15puVwNjXl67BcTUJH6eDf/X6+t4Cdj4ZdvZAQ9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zt7HAAAA3QAAAA8AAAAAAAAAAAAAAAAAmAIAAGRy&#10;cy9kb3ducmV2LnhtbFBLBQYAAAAABAAEAPUAAACMAwAAAAA=&#10;" path="m,1757l1557,670r10,241l3007,,1449,1086r-8,-240l,1757r,xe" fillcolor="black" strokeweight="0">
                  <v:path arrowok="t" o:connecttype="custom" o:connectlocs="0,1115695;988695,425450;995045,578485;1909445,0;920115,689610;915035,537210;0,1115695;0,1115695" o:connectangles="0,0,0,0,0,0,0,0"/>
                </v:shape>
                <v:shape id="Freeform 920" o:spid="_x0000_s2064" style="position:absolute;left:7747;top:7442;width:19094;height:11157;visibility:visible;mso-wrap-style:square;v-text-anchor:top" coordsize="3007,1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khpcAA&#10;AADdAAAADwAAAGRycy9kb3ducmV2LnhtbERPS4vCMBC+C/6HMMLeNK3sLlKNokVxrz5Aj0MzNsVm&#10;UpKsdv/9ZkHY23x8z1msetuKB/nQOFaQTzIQxJXTDdcKzqfdeAYiRGSNrWNS8EMBVsvhYIGFdk8+&#10;0OMYa5FCOBSowMTYFVKGypDFMHEdceJuzluMCfpaao/PFG5bOc2yT2mx4dRgsKPSUHU/flsFG2mu&#10;Hz7u9tsyXExedn67r7xSb6N+PQcRqY//4pf7S6f52XsOf9+kE+T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mkhpcAAAADdAAAADwAAAAAAAAAAAAAAAACYAgAAZHJzL2Rvd25y&#10;ZXYueG1sUEsFBgAAAAAEAAQA9QAAAIUDAAAAAA==&#10;" path="m,1757l1557,670r10,241l3007,,1449,1086r-8,-240l,1757r,xe" fillcolor="black" stroked="f">
                  <v:path arrowok="t" o:connecttype="custom" o:connectlocs="0,1115695;988695,425450;995045,578485;1909445,0;920115,689610;915035,537210;0,1115695;0,1115695" o:connectangles="0,0,0,0,0,0,0,0"/>
                </v:shape>
                <v:shape id="Freeform 921" o:spid="_x0000_s2065" style="position:absolute;left:7245;top:6584;width:20085;height:12859;visibility:visible;mso-wrap-style:square;v-text-anchor:top" coordsize="3163,2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h6i8MA&#10;AADdAAAADwAAAGRycy9kb3ducmV2LnhtbERPTYvCMBC9C/6HMII3TVdEpRplEURBUdt1D96GZrYt&#10;20xKE7X77zeC4G0e73MWq9ZU4k6NKy0r+BhGIIgzq0vOFVy+NoMZCOeRNVaWScEfOVgtu50Fxto+&#10;OKF76nMRQtjFqKDwvo6ldFlBBt3Q1sSB+7GNQR9gk0vd4COEm0qOomgiDZYcGgqsaV1Q9pvejILz&#10;bHO4+vKSTJM9br9P+XFLfFSq32s/5yA8tf4tfrl3OsyPxiN4fhN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h6i8MAAADdAAAADwAAAAAAAAAAAAAAAACYAgAAZHJzL2Rv&#10;d25yZXYueG1sUEsFBgAAAAAEAAQA9QAAAIgDAAAAAA==&#10;" path="m155,2025l3163,265,3010,,,1760r155,265xe" fillcolor="black" strokeweight="0">
                  <v:path arrowok="t" o:connecttype="custom" o:connectlocs="98425,1285875;2008505,168275;1911350,0;0,1117600;98425,1285875" o:connectangles="0,0,0,0,0"/>
                </v:shape>
                <v:shape id="Freeform 922" o:spid="_x0000_s2066" style="position:absolute;left:7245;top:6584;width:20085;height:12859;visibility:visible;mso-wrap-style:square;v-text-anchor:top" coordsize="3163,2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Wa4MEA&#10;AADdAAAADwAAAGRycy9kb3ducmV2LnhtbERPS4vCMBC+C/sfwix400RXXKlGWRaExYv4uOxtaMam&#10;2kxKE23990YQvM3H95zFqnOVuFETSs8aRkMFgjj3puRCw/GwHsxAhIhssPJMGu4UYLX86C0wM77l&#10;Hd32sRAphEOGGmyMdSZlyC05DENfEyfu5BuHMcGmkKbBNoW7So6VmkqHJacGizX9Wsov+6vT8K9O&#10;u40cTVq/Cd6Ow7eR523Uuv/Z/cxBROriW/xy/5k0X02+4PlNOkE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VmuDBAAAA3QAAAA8AAAAAAAAAAAAAAAAAmAIAAGRycy9kb3du&#10;cmV2LnhtbFBLBQYAAAAABAAEAPUAAACGAwAAAAA=&#10;" path="m155,2025l3163,265,3010,,,1760r155,265xe" fillcolor="black" stroked="f">
                  <v:path arrowok="t" o:connecttype="custom" o:connectlocs="98425,1285875;2008505,168275;1911350,0;0,1117600;98425,1285875" o:connectangles="0,0,0,0,0"/>
                </v:shape>
                <v:shape id="Picture 923" o:spid="_x0000_s2067" type="#_x0000_t75" style="position:absolute;left:7245;top:6584;width:20104;height:128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jgxDFAAAA3QAAAA8AAABkcnMvZG93bnJldi54bWxEj0FrwkAQhe8F/8MyQm/NRhEtMauIIC2l&#10;FkxTz0N2moRmZ9PsJsZ/7xaE3mZ4733zJt2OphEDda62rGAWxSCIC6trLhXkn4enZxDOI2tsLJOC&#10;KznYbiYPKSbaXvhEQ+ZLESDsElRQed8mUrqiIoMusi1x0L5tZ9CHtSul7vAS4KaR8zheSoM1hwsV&#10;trSvqPjJehMo9oXxmLv34rQ6v1E/bz6y3y+lHqfjbg3C0+j/zff0qw7148UC/r4JI8jN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o4MQxQAAAN0AAAAPAAAAAAAAAAAAAAAA&#10;AJ8CAABkcnMvZG93bnJldi54bWxQSwUGAAAAAAQABAD3AAAAkQMAAAAA&#10;">
                  <v:imagedata r:id="rId58" o:title=""/>
                </v:shape>
                <v:shape id="Freeform 924" o:spid="_x0000_s2068" style="position:absolute;left:7747;top:7429;width:19094;height:11170;visibility:visible;mso-wrap-style:square;v-text-anchor:top" coordsize="3007,1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tl48EA&#10;AADdAAAADwAAAGRycy9kb3ducmV2LnhtbERPPWvDMBDdC/0P4grdajklTYoTJYRCwWvcLtmu1tky&#10;tk7GUmX330eBQLd7vM/bHxc7iEiT7xwrWGU5COLa6Y5bBd9fny/vIHxA1jg4JgV/5OF4eHzYY6Hd&#10;zGeKVWhFCmFfoAITwlhI6WtDFn3mRuLENW6yGBKcWqknnFO4HeRrnm+kxY5Tg8GRPgzVffVrFeBP&#10;Gfuom9iY6qS3l7nc9GGt1PPTctqBCLSEf/HdXeo0P1+/we2bdII8X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bZePBAAAA3QAAAA8AAAAAAAAAAAAAAAAAmAIAAGRycy9kb3du&#10;cmV2LnhtbFBLBQYAAAAABAAEAPUAAACGAwAAAAA=&#10;" path="m,1759l1557,672r9,241l3007,,1449,1087,1439,846,,1759xe" filled="f" strokeweight=".15pt">
                  <v:path arrowok="t" o:connecttype="custom" o:connectlocs="0,1116965;988695,426720;994410,579755;1909445,0;920115,690245;913765,537210;0,1116965" o:connectangles="0,0,0,0,0,0,0"/>
                </v:shape>
                <v:shape id="Freeform 925" o:spid="_x0000_s2069" style="position:absolute;left:22015;top:18402;width:718;height:4839;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lC58QA&#10;AADdAAAADwAAAGRycy9kb3ducmV2LnhtbERPS2sCMRC+C/0PYQpeSk0U2erWKNIqeBF83sfNdHdx&#10;M1k2UVd/fVMoeJuP7zmTWWsrcaXGl4419HsKBHHmTMm5hsN++T4C4QOywcoxabiTh9n0pTPB1Lgb&#10;b+m6C7mIIexT1FCEUKdS+qwgi77nauLI/bjGYoiwyaVp8BbDbSUHSiXSYsmxocCavgrKzruL1bAu&#10;TyOp+sk6H3+f52+LzWNw/Nhr3X1t558gArXhKf53r0ycr4YJ/H0TT5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5QufEAAAA3QAAAA8AAAAAAAAAAAAAAAAAmAIAAGRycy9k&#10;b3ducmV2LnhtbFBLBQYAAAAABAAEAPUAAACJAwAAAAA=&#10;" path="m,762l113,652r,-625l,,,762xe" fillcolor="black" stroked="f">
                  <v:path arrowok="t" o:connecttype="custom" o:connectlocs="0,483870;71755,414020;71755,17145;0,0;0,483870" o:connectangles="0,0,0,0,0"/>
                </v:shape>
                <v:shape id="Freeform 926" o:spid="_x0000_s2070" style="position:absolute;left:21844;top:18573;width:717;height:4839;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nfMQA&#10;AADdAAAADwAAAGRycy9kb3ducmV2LnhtbERPS2sCMRC+C/0PYQQvoolSfGyNItVCL4L1cZ9uxt3F&#10;zWTZRF399aYg9DYf33Nmi8aW4kq1LxxrGPQVCOLUmYIzDYf9V28Cwgdkg6Vj0nAnD4v5W2uGiXE3&#10;/qHrLmQihrBPUEMeQpVI6dOcLPq+q4gjd3K1xRBhnUlT4y2G21IOlRpJiwXHhhwr+swpPe8uVsOm&#10;+J1INRhtsunqvOyut4/hcbzXutNulh8gAjXhX/xyf5s4X72P4e+beIK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153zEAAAA3QAAAA8AAAAAAAAAAAAAAAAAmAIAAGRycy9k&#10;b3ducmV2LnhtbFBLBQYAAAAABAAEAPUAAACJAwAAAAA=&#10;" path="m,762l113,652,113,,,110,,762xe" fillcolor="black" stroked="f">
                  <v:path arrowok="t" o:connecttype="custom" o:connectlocs="0,483870;71755,414020;71755,0;0,69850;0,483870" o:connectangles="0,0,0,0,0"/>
                </v:shape>
                <v:rect id="Rectangle 927" o:spid="_x0000_s2071" style="position:absolute;left:19157;top:19272;width:2687;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IL8gA&#10;AADdAAAADwAAAGRycy9kb3ducmV2LnhtbESPT08CMRDF7yZ8h2ZMvEkrQYMLhYCJiRcT+XOQ27Ad&#10;djdsp2tbYfXTOwcTbjN5b977zWzR+1adKaYmsIWHoQFFXAbXcGVht329n4BKGdlhG5gs/FCCxXxw&#10;M8PChQuv6bzJlZIQTgVaqHPuCq1TWZPHNAwdsWjHED1mWWOlXcSLhPtWj4x50h4bloYaO3qpqTxt&#10;vr2F1fNk9fUx5vff9WFP+8/D6XEUjbV3t/1yCipTn6/m/+s3J/hmLLj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hsgvyAAAAN0AAAAPAAAAAAAAAAAAAAAAAJgCAABk&#10;cnMvZG93bnJldi54bWxQSwUGAAAAAAQABAD1AAAAjQMAAAAA&#10;" fillcolor="black" stroked="f"/>
                <v:rect id="Rectangle 928" o:spid="_x0000_s2072" style="position:absolute;left:18973;top:19088;width:2871;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4uPsEA&#10;AADdAAAADwAAAGRycy9kb3ducmV2LnhtbERPTWsCMRC9F/wPYYTearYqUlejiGDtTdTiediMu1s3&#10;kyUZdf33jVDobR7vc+bLzjXqRiHWng28DzJQxIW3NZcGvo+btw9QUZAtNp7JwIMiLBe9lznm1t95&#10;T7eDlCqFcMzRQCXS5lrHoiKHceBb4sSdfXAoCYZS24D3FO4aPcyyiXZYc2qosKV1RcXlcHUG9HES&#10;5DIaj372Eocrd/3c7oqTMa/9bjUDJdTJv/jP/WXT/Gw8hec36QS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3+Lj7BAAAA3QAAAA8AAAAAAAAAAAAAAAAAmAIAAGRycy9kb3du&#10;cmV2LnhtbFBLBQYAAAAABAAEAPUAAACGAwAAAAA=&#10;" fillcolor="silver" stroked="f"/>
                <v:shape id="Freeform 929" o:spid="_x0000_s2073" style="position:absolute;left:18973;top:18402;width:3588;height:686;visibility:visible;mso-wrap-style:square;v-text-anchor:top" coordsize="565,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URxMMA&#10;AADdAAAADwAAAGRycy9kb3ducmV2LnhtbESPQWvCQBCF7wX/wzJCb3WjoITUVUSQijdt6XnIjkkw&#10;Oxt3t0n8952D4G2G9+a9b9bb0bWqpxAbzwbmswwUceltw5WBn+/DRw4qJmSLrWcy8KAI283kbY2F&#10;9QOfqb+kSkkIxwIN1Cl1hdaxrMlhnPmOWLSrDw6TrKHSNuAg4a7ViyxbaYcNS0ONHe1rKm+XP2fg&#10;nuuxOw+/qWz6fPjqT6vAu5Mx79Nx9wkq0Zhe5uf10Qp+thR++UZG0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URxMMAAADdAAAADwAAAAAAAAAAAAAAAACYAgAAZHJzL2Rv&#10;d25yZXYueG1sUEsFBgAAAAAEAAQA9QAAAIgDAAAAAA==&#10;" path="m,108r452,l565,,113,,,108xe" fillcolor="silver" stroked="f">
                  <v:path arrowok="t" o:connecttype="custom" o:connectlocs="0,68580;287020,68580;358775,0;71755,0;0,68580" o:connectangles="0,0,0,0,0"/>
                </v:shape>
                <v:shape id="Freeform 930" o:spid="_x0000_s2074" style="position:absolute;left:21844;top:18402;width:717;height:4839;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L3UMUA&#10;AADdAAAADwAAAGRycy9kb3ducmV2LnhtbERPTUvDQBC9F/wPyxS82U2FlhK7LVIQ24MW24p6G7Jj&#10;EpudTbNjkvrrXUHobR7vc+bL3lWqpSaUng2MRwko4szbknMDh/3DzQxUEGSLlWcycKYAy8XVYI6p&#10;9R2/ULuTXMUQDikaKETqVOuQFeQwjHxNHLlP3ziUCJtc2wa7GO4qfZskU+2w5NhQYE2rgrLj7tsZ&#10;+Jk+P0o72zx9yYmO3cerf9uGd2Ouh/39HSihXi7if/faxvnJZAx/38QT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vdQxQAAAN0AAAAPAAAAAAAAAAAAAAAAAJgCAABkcnMv&#10;ZG93bnJldi54bWxQSwUGAAAAAAQABAD1AAAAigMAAAAA&#10;" path="m,762l113,652,113,,,108,,762xe" fillcolor="gray" stroked="f">
                  <v:path arrowok="t" o:connecttype="custom" o:connectlocs="0,483870;71755,414020;71755,0;0,68580;0,483870" o:connectangles="0,0,0,0,0"/>
                </v:shape>
                <v:shape id="Freeform 931" o:spid="_x0000_s2075" style="position:absolute;left:18973;top:19088;width:2871;height:89;visibility:visible;mso-wrap-style:square;v-text-anchor:top" coordsize="45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jsjsMA&#10;AADdAAAADwAAAGRycy9kb3ducmV2LnhtbERP22rCQBB9F/oPyxT6pptKKiF1FSmxFKRgtR8wZMds&#10;MDsbslNN/94tFHybw7nOcj36Tl1oiG1gA8+zDBRxHWzLjYHv43ZagIqCbLELTAZ+KcJ69TBZYmnD&#10;lb/ocpBGpRCOJRpwIn2pdawdeYyz0BMn7hQGj5Lg0Gg74DWF+07Ps2yhPbacGhz29OaoPh9+vIFc&#10;TscqR3HhnO93m8+iWrxvK2OeHsfNKyihUe7if/eHTfOzlzn8fZNO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jsjsMAAADdAAAADwAAAAAAAAAAAAAAAACYAgAAZHJzL2Rv&#10;d25yZXYueG1sUEsFBgAAAAAEAAQA9QAAAIgDAAAAAA==&#10;" path="m,l452,,437,14,,14,,xe" stroked="f">
                  <v:path arrowok="t" o:connecttype="custom" o:connectlocs="0,0;287020,0;277495,8890;0,8890;0,0" o:connectangles="0,0,0,0,0"/>
                </v:shape>
                <v:shape id="Freeform 932" o:spid="_x0000_s2076" style="position:absolute;left:18973;top:19088;width:96;height:4153;visibility:visible;mso-wrap-style:square;v-text-anchor:top" coordsize="1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kx8MA&#10;AADdAAAADwAAAGRycy9kb3ducmV2LnhtbERPTWvCQBC9F/oflin0phuVSoxuQhEKpTejFHobsmMS&#10;3Z1Ns9uY9te7gtDbPN7nbIrRGjFQ71vHCmbTBARx5XTLtYLD/m2SgvABWaNxTAp+yUORPz5sMNPu&#10;wjsaylCLGMI+QwVNCF0mpa8asuinriOO3NH1FkOEfS11j5cYbo2cJ8lSWmw5NjTY0bah6lz+WAU7&#10;uz+ttPlMF3/lsDQlfX+N3YdSz0/j6xpEoDH8i+/udx3nJy8LuH0TT5D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kkx8MAAADdAAAADwAAAAAAAAAAAAAAAACYAgAAZHJzL2Rv&#10;d25yZXYueG1sUEsFBgAAAAAEAAQA9QAAAIgDAAAAAA==&#10;" path="m,l,654,15,640,15,15,,xe" fillcolor="gray" stroked="f">
                  <v:path arrowok="t" o:connecttype="custom" o:connectlocs="0,0;0,415290;9525,406400;9525,9525;0,0" o:connectangles="0,0,0,0,0"/>
                </v:shape>
                <v:rect id="Rectangle 933" o:spid="_x0000_s2077" style="position:absolute;left:18973;top:20212;width:2871;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3W08MA&#10;AADdAAAADwAAAGRycy9kb3ducmV2LnhtbERPTWvCQBC9F/wPyxS81d2EWCS6igQrXnqoLZ6H7DQJ&#10;ZmfD7lajv74rFHqbx/uc1Wa0vbiQD51jDdlMgSCunem40fD1+fayABEissHeMWm4UYDNevK0wtK4&#10;K3/Q5RgbkUI4lKihjXEopQx1SxbDzA3Eift23mJM0DfSeLymcNvLXKlXabHj1NDiQFVL9fn4YzUo&#10;k/nDe1XIe73dL07nXe7ubq/19HncLkFEGuO/+M99MGm+mhfw+Cad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3W08MAAADdAAAADwAAAAAAAAAAAAAAAACYAgAAZHJzL2Rv&#10;d25yZXYueG1sUEsFBgAAAAAEAAQA9QAAAIgDAAAAAA==&#10;" fillcolor="gray" stroked="f"/>
                <v:rect id="Rectangle 934" o:spid="_x0000_s2078" style="position:absolute;left:19069;top:20294;width:2775;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yLzsIA&#10;AADdAAAADwAAAGRycy9kb3ducmV2LnhtbERPTYvCMBC9C/6HMII3TVxtWbtGWQRBcD2sLngdmrEt&#10;20xqE7X+e7Mg7G0e73MWq87W4katrxxrmIwVCOLcmYoLDT/HzegdhA/IBmvHpOFBHlbLfm+BmXF3&#10;/qbbIRQihrDPUEMZQpNJ6fOSLPqxa4gjd3atxRBhW0jT4j2G21q+KZVKixXHhhIbWpeU/x6uVgOm&#10;M3PZn6dfx901xXnRqU1yUloPB93nB4hAXfgXv9xbE+erJIG/b+IJ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IvOwgAAAN0AAAAPAAAAAAAAAAAAAAAAAJgCAABkcnMvZG93&#10;bnJldi54bWxQSwUGAAAAAAQABAD1AAAAhwMAAAAA&#10;" stroked="f"/>
                <v:rect id="Rectangle 935" o:spid="_x0000_s2079" style="position:absolute;left:18973;top:21418;width:2871;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PtP8EA&#10;AADdAAAADwAAAGRycy9kb3ducmV2LnhtbERPTYvCMBC9C/sfwgh700RZpXSNIrKKFw+rsuehGdti&#10;MylJ1OqvN4Kwt3m8z5ktOtuIK/lQO9YwGioQxIUzNZcajof1IAMRIrLBxjFpuFOAxfyjN8PcuBv/&#10;0nUfS5FCOOSooYqxzaUMRUUWw9C1xIk7OW8xJuhLaTzeUrht5FipqbRYc2qosKVVRcV5f7EalBn5&#10;7W71JR/FcpP9nX/G7uE2Wn/2u+U3iEhd/Be/3VuT5qvJFF7fpB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j7T/BAAAA3QAAAA8AAAAAAAAAAAAAAAAAmAIAAGRycy9kb3du&#10;cmV2LnhtbFBLBQYAAAAABAAEAPUAAACGAwAAAAA=&#10;" fillcolor="gray" stroked="f"/>
                <v:rect id="Rectangle 936" o:spid="_x0000_s2080" style="position:absolute;left:19069;top:21507;width:2775;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KwIsIA&#10;AADdAAAADwAAAGRycy9kb3ducmV2LnhtbERPS4vCMBC+L/gfwgje1sRX1WoUEQRh14O6sNehGdti&#10;M6lN1PrvNwsLe5uP7znLdWsr8aDGl441DPoKBHHmTMm5hq/z7n0Gwgdkg5Vj0vAiD+tV522JqXFP&#10;PtLjFHIRQ9inqKEIoU6l9FlBFn3f1cSRu7jGYoiwyaVp8BnDbSWHSiXSYsmxocCatgVl19PdasBk&#10;bG6Hy+jz/HFPcJ63ajf5Vlr3uu1mASJQG/7Ff+69ifPVZAq/38QT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QrAiwgAAAN0AAAAPAAAAAAAAAAAAAAAAAJgCAABkcnMvZG93&#10;bnJldi54bWxQSwUGAAAAAAQABAD1AAAAhwMAAAAA&#10;" stroked="f"/>
                <v:rect id="Rectangle 937" o:spid="_x0000_s2081" style="position:absolute;left:20948;top:22542;width:534;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oX8MA&#10;AADdAAAADwAAAGRycy9kb3ducmV2LnhtbESPTW/CMAyG75P2HyJP2m2kQwOmjoAQEtKuFA5w8xKv&#10;rdY4VRNKu1+PD0jcbPn9eLxcD75RPXWxDmzgfZKBIrbB1VwaOB52b5+gYkJ22AQmAyNFWK+en5aY&#10;u3DlPfVFKpWEcMzRQJVSm2sdbUUe4yS0xHL7DZ3HJGtXatfhVcJ9o6dZNtcea5aGClvaVmT/ios3&#10;cF4cm72t/zflePqwUjL+FP1ozOvLsPkClWhID/Hd/e0EP5sJrnwjI+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oX8MAAADdAAAADwAAAAAAAAAAAAAAAACYAgAAZHJzL2Rv&#10;d25yZXYueG1sUEsFBgAAAAAEAAQA9QAAAIgDAAAAAA==&#10;" fillcolor="red" stroked="f"/>
                <v:shape id="Freeform 938" o:spid="_x0000_s2082" style="position:absolute;left:18973;top:18402;width:3588;height:686;visibility:visible;mso-wrap-style:square;v-text-anchor:top" coordsize="565,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8dBMUA&#10;AADdAAAADwAAAGRycy9kb3ducmV2LnhtbERPTWvCQBC9C/6HZQRvurGhoqmriFCwtFCM0tLbkB2T&#10;YHY2ZrdJ+u9doeBtHu9zVpveVKKlxpWWFcymEQjizOqScwWn4+tkAcJ5ZI2VZVLwRw426+FghYm2&#10;HR+oTX0uQgi7BBUU3teJlC4ryKCb2po4cGfbGPQBNrnUDXYh3FTyKYrm0mDJoaHAmnYFZZf01yjo&#10;3hdvX5/L9urTeld+xPE8/v65KjUe9dsXEJ56/xD/u/c6zI+el3D/Jpw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x0ExQAAAN0AAAAPAAAAAAAAAAAAAAAAAJgCAABkcnMv&#10;ZG93bnJldi54bWxQSwUGAAAAAAQABAD1AAAAigMAAAAA&#10;" path="m565,l550,14r-437,l15,108,,108,113,,565,xe" fillcolor="gray" stroked="f">
                  <v:path arrowok="t" o:connecttype="custom" o:connectlocs="358775,0;349250,8890;71755,8890;9525,68580;0,68580;71755,0;358775,0" o:connectangles="0,0,0,0,0,0,0"/>
                </v:shape>
                <v:rect id="Rectangle 939" o:spid="_x0000_s2083" style="position:absolute;left:20408;top:23539;width:883;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FZYcMA&#10;AADdAAAADwAAAGRycy9kb3ducmV2LnhtbESPzWoDMQyE74W+g1Ght8ZuDiFs4oRQCCSll2z6AGKt&#10;/SG2vNhOdvv21aHQm8SMZj5t93Pw6kEpD5EtvC8MKOImuoE7C9/X49saVC7IDn1ksvBDGfa756ct&#10;Vi5OfKFHXTolIZwrtNCXMlZa56angHkRR2LR2pgCFllTp13CScKD10tjVjrgwNLQ40gfPTW3+h4s&#10;6Gt9nNa1TyZ+Ltsvfz5dWorWvr7Mhw2oQnP5N/9dn5zgm5Xwyzcygt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FZYcMAAADdAAAADwAAAAAAAAAAAAAAAACYAgAAZHJzL2Rv&#10;d25yZXYueG1sUEsFBgAAAAAEAAQA9QAAAIgDAAAAAA==&#10;" filled="f" stroked="f">
                  <v:textbox style="mso-fit-shape-to-text:t" inset="0,0,0,0">
                    <w:txbxContent>
                      <w:p w14:paraId="5F7D72AD" w14:textId="19D52C80" w:rsidR="00135CCA" w:rsidRDefault="00135CCA">
                        <w:r>
                          <w:rPr>
                            <w:rFonts w:ascii="Calibri" w:hAnsi="Calibri" w:cs="Calibri"/>
                            <w:color w:val="000000"/>
                            <w:sz w:val="10"/>
                            <w:szCs w:val="10"/>
                          </w:rPr>
                          <w:t>IQS</w:t>
                        </w:r>
                      </w:p>
                    </w:txbxContent>
                  </v:textbox>
                </v:rect>
                <v:shape id="Freeform 940" o:spid="_x0000_s2084" style="position:absolute;left:6985;top:23412;width:717;height:4832;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82cEA&#10;AADdAAAADwAAAGRycy9kb3ducmV2LnhtbERPTYvCMBC9L/gfwgje1lRBkWoUKQiynla97G22GZti&#10;MilNrF1/vVkQvM3jfc5q0zsrOmpD7VnBZJyBIC69rrlScD7tPhcgQkTWaD2Tgj8KsFkPPlaYa3/n&#10;b+qOsRIphEOOCkyMTS5lKA05DGPfECfu4luHMcG2krrFewp3Vk6zbC4d1pwaDDZUGCqvx5tTcJqa&#10;6+EWZrTv/IOLwv58/dqZUqNhv12CiNTHt/jl3us0P5tP4P+bdIJ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g/NnBAAAA3QAAAA8AAAAAAAAAAAAAAAAAmAIAAGRycy9kb3du&#10;cmV2LnhtbFBLBQYAAAAABAAEAPUAAACGAwAAAAA=&#10;" path="m,761l113,651r,-624l,,,761xe" fillcolor="black" stroked="f">
                  <v:path arrowok="t" o:connecttype="custom" o:connectlocs="0,483235;71755,413385;71755,17145;0,0;0,483235" o:connectangles="0,0,0,0,0"/>
                </v:shape>
                <v:shape id="Freeform 941" o:spid="_x0000_s2085" style="position:absolute;left:6800;top:23583;width:718;height:4833;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irsEA&#10;AADdAAAADwAAAGRycy9kb3ducmV2LnhtbERPTYvCMBC9L/gfwix4W9MtKFKNshQEWU+rXryNzWxT&#10;TCalibXrrzcLgrd5vM9ZrgdnRU9daDwr+JxkIIgrrxuuFRwPm485iBCRNVrPpOCPAqxXo7clFtrf&#10;+If6faxFCuFQoAITY1tIGSpDDsPEt8SJ+/Wdw5hgV0vd4S2FOyvzLJtJhw2nBoMtlYaqy/7qFBxy&#10;c9ldw5S2vb9zWdrT99lOlRq/D18LEJGG+BI/3Vud5mezHP6/SS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Yq7BAAAA3QAAAA8AAAAAAAAAAAAAAAAAmAIAAGRycy9kb3du&#10;cmV2LnhtbFBLBQYAAAAABAAEAPUAAACGAwAAAAA=&#10;" path="m,761l113,651,113,,,109,,761xe" fillcolor="black" stroked="f">
                  <v:path arrowok="t" o:connecttype="custom" o:connectlocs="0,483235;71755,413385;71755,0;0,69215;0,483235" o:connectangles="0,0,0,0,0"/>
                </v:shape>
                <v:rect id="Rectangle 942" o:spid="_x0000_s2086" style="position:absolute;left:4114;top:24276;width:2686;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cGPsUA&#10;AADdAAAADwAAAGRycy9kb3ducmV2LnhtbERPS2sCMRC+F/ofwgi91UTbim6NUoVCL0J9HPQ2bqa7&#10;i5vJmqS6+uuNUOhtPr7njKetrcWJfKgca+h1FQji3JmKCw2b9efzEESIyAZrx6ThQgGmk8eHMWbG&#10;nXlJp1UsRArhkKGGMsYmkzLkJVkMXdcQJ+7HeYsxQV9I4/Gcwm0t+0oNpMWKU0OJDc1Lyg+rX6th&#10;NhrOjt+vvLgu9zvabfeHt75XWj912o93EJHa+C/+c3+ZNF8NXuD+TTpBT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wY+xQAAAN0AAAAPAAAAAAAAAAAAAAAAAJgCAABkcnMv&#10;ZG93bnJldi54bWxQSwUGAAAAAAQABAD1AAAAigMAAAAA&#10;" fillcolor="black" stroked="f"/>
                <v:rect id="Rectangle 943" o:spid="_x0000_s2087" style="position:absolute;left:3943;top:24091;width:2857;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rdwMEA&#10;AADdAAAADwAAAGRycy9kb3ducmV2LnhtbERPS2vCQBC+F/oflil4qxsfhBJdRQptvRUf9DxkxySa&#10;nQ27o8Z/7xYEb/PxPWe+7F2rLhRi49nAaJiBIi69bbgysN99vX+AioJssfVMBm4UYbl4fZljYf2V&#10;N3TZSqVSCMcCDdQiXaF1LGtyGIe+I07cwQeHkmCotA14TeGu1eMsy7XDhlNDjR191lSetmdnQO/y&#10;IKfJdHLcSByv3Pn757f8M2bw1q9moIR6eYof7rVN87N8Cv/fpBP04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K3cDBAAAA3QAAAA8AAAAAAAAAAAAAAAAAmAIAAGRycy9kb3du&#10;cmV2LnhtbFBLBQYAAAAABAAEAPUAAACGAwAAAAA=&#10;" fillcolor="silver" stroked="f"/>
                <v:shape id="Freeform 944" o:spid="_x0000_s2088" style="position:absolute;left:3943;top:23412;width:3575;height:679;visibility:visible;mso-wrap-style:square;v-text-anchor:top" coordsize="563,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wQBL4A&#10;AADdAAAADwAAAGRycy9kb3ducmV2LnhtbERPzYrCMBC+C75DGMGbJrpr0WoUWRC8bvUBxmZsi82k&#10;NLHWtzeC4G0+vt/Z7Hpbi45aXznWMJsqEMS5MxUXGs6nw2QJwgdkg7Vj0vAkD7vtcLDB1LgH/1OX&#10;hULEEPYpaihDaFIpfV6SRT91DXHkrq61GCJsC2lafMRwW8u5Uom0WHFsKLGhv5LyW3a3Glbmtwur&#10;w+k2v/x0F1X7p+VjpvV41O/XIAL14Sv+uI8mzlfJAt7fxBPk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KMEAS+AAAA3QAAAA8AAAAAAAAAAAAAAAAAmAIAAGRycy9kb3ducmV2&#10;LnhtbFBLBQYAAAAABAAEAPUAAACDAwAAAAA=&#10;" path="m,107r450,l563,,111,,,107xe" fillcolor="silver" stroked="f">
                  <v:path arrowok="t" o:connecttype="custom" o:connectlocs="0,67945;285750,67945;357505,0;70485,0;0,67945" o:connectangles="0,0,0,0,0"/>
                </v:shape>
                <v:shape id="Freeform 945" o:spid="_x0000_s2089" style="position:absolute;left:6800;top:23412;width:718;height:4832;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jBX8IA&#10;AADdAAAADwAAAGRycy9kb3ducmV2LnhtbERPTWsCMRC9F/wPYYTeaqKHxW6NIgVhUXrQluJx2Ew3&#10;SzeTJYm69dc3guBtHu9zFqvBdeJMIbaeNUwnCgRx7U3LjYavz83LHERMyAY7z6ThjyKslqOnBZbG&#10;X3hP50NqRA7hWKIGm1JfShlrSw7jxPfEmfvxwWHKMDTSBLzkcNfJmVKFdNhybrDY07ul+vdwchpS&#10;X1XNdb2/bm3YvX58q6NHPGr9PB7WbyASDekhvrsrk+erooDbN/kE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uMFfwgAAAN0AAAAPAAAAAAAAAAAAAAAAAJgCAABkcnMvZG93&#10;bnJldi54bWxQSwUGAAAAAAQABAD1AAAAhwMAAAAA&#10;" path="m,761l113,651,113,,,107,,761xe" fillcolor="gray" stroked="f">
                  <v:path arrowok="t" o:connecttype="custom" o:connectlocs="0,483235;71755,413385;71755,0;0,67945;0,483235" o:connectangles="0,0,0,0,0"/>
                </v:shape>
                <v:shape id="Freeform 946" o:spid="_x0000_s2090" style="position:absolute;left:3943;top:24091;width:2857;height:89;visibility:visible;mso-wrap-style:square;v-text-anchor:top" coordsize="45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q1sEA&#10;AADdAAAADwAAAGRycy9kb3ducmV2LnhtbERPS4vCMBC+L/gfwgjetqkidalGkUVRvPk47HFoxrbY&#10;TLpJrPXfm4UFb/PxPWex6k0jOnK+tqxgnKQgiAuray4VXM7bzy8QPiBrbCyTgid5WC0HHwvMtX3w&#10;kbpTKEUMYZ+jgiqENpfSFxUZ9IltiSN3tc5giNCVUjt8xHDTyEmaZtJgzbGhwpa+Kypup7tR8NPt&#10;xuv+cNUZbu7TWfDobP2r1GjYr+cgAvXhLf5373Wcn2Yz+Psmni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xKtbBAAAA3QAAAA8AAAAAAAAAAAAAAAAAmAIAAGRycy9kb3du&#10;cmV2LnhtbFBLBQYAAAAABAAEAPUAAACGAwAAAAA=&#10;" path="m,l450,,437,14,,14,,xe" stroked="f">
                  <v:path arrowok="t" o:connecttype="custom" o:connectlocs="0,0;285750,0;277495,8890;0,8890;0,0" o:connectangles="0,0,0,0,0"/>
                </v:shape>
                <v:shape id="Freeform 947" o:spid="_x0000_s2091" style="position:absolute;left:3943;top:24091;width:82;height:4153;visibility:visible;mso-wrap-style:square;v-text-anchor:top" coordsize="13,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X0ZMQA&#10;AADdAAAADwAAAGRycy9kb3ducmV2LnhtbESPQWvDMAyF74P9B6NBb4vTDkrJ6pYwGO1ljLVlZxFr&#10;cVgsB9tN0/766TDoTeI9vfdpvZ18r0aKqQtsYF6UoIibYDtuDZyO788rUCkjW+wDk4ErJdhuHh/W&#10;WNlw4S8aD7lVEsKpQgMu56HSOjWOPKYiDMSi/YToMcsaW20jXiTc93pRlkvtsWNpcDjQm6Pm93D2&#10;BvxuSC/f9SctPvZnHOf66Op4M2b2NNWvoDJN+W7+v95bwS+XgivfyAh6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V9GTEAAAA3QAAAA8AAAAAAAAAAAAAAAAAmAIAAGRycy9k&#10;b3ducmV2LnhtbFBLBQYAAAAABAAEAPUAAACJAwAAAAA=&#10;" path="m,l,654,13,640,13,14,,xe" fillcolor="gray" stroked="f">
                  <v:path arrowok="t" o:connecttype="custom" o:connectlocs="0,0;0,415290;8255,406400;8255,8890;0,0" o:connectangles="0,0,0,0,0"/>
                </v:shape>
                <v:rect id="Rectangle 948" o:spid="_x0000_s2092" style="position:absolute;left:3943;top:25215;width:2857;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Cz8MMA&#10;AADdAAAADwAAAGRycy9kb3ducmV2LnhtbERPTWvCQBC9C/0PyxR6011DEU2zigQrXjzUFs9DdpqE&#10;ZGfD7qqpv94tFHqbx/ucYjPaXlzJh9axhvlMgSCunGm51vD1+T5dgggR2WDvmDT8UIDN+mlSYG7c&#10;jT/oeoq1SCEcctTQxDjkUoaqIYth5gbixH07bzEm6GtpPN5SuO1lptRCWmw5NTQ4UNlQ1Z0uVoMy&#10;c384lq/yXm33y3O3y9zd7bV+eR63byAijfFf/Oc+mDRfLVbw+006Qa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Cz8MMAAADdAAAADwAAAAAAAAAAAAAAAACYAgAAZHJzL2Rv&#10;d25yZXYueG1sUEsFBgAAAAAEAAQA9QAAAIgDAAAAAA==&#10;" fillcolor="gray" stroked="f"/>
                <v:rect id="Rectangle 949" o:spid="_x0000_s2093" style="position:absolute;left:4025;top:25304;width:2775;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50NsYA&#10;AADdAAAADwAAAGRycy9kb3ducmV2LnhtbESPQWvCQBCF7wX/wzKF3nS3tqaauooUhIL1UBW8Dtkx&#10;Cc3Oxuyq6b93DoXeZnhv3vtmvux9o67UxTqwheeRAUVcBFdzaeGwXw+noGJCdtgEJgu/FGG5GDzM&#10;MXfhxt903aVSSQjHHC1UKbW51rGoyGMchZZYtFPoPCZZu1K7Dm8S7hs9NibTHmuWhgpb+qio+Nld&#10;vAXMXt15e3r52m8uGc7K3qwnR2Pt02O/egeVqE//5r/rTyf45k345RsZQS/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50NsYAAADdAAAADwAAAAAAAAAAAAAAAACYAgAAZHJz&#10;L2Rvd25yZXYueG1sUEsFBgAAAAAEAAQA9QAAAIsDAAAAAA==&#10;" stroked="f"/>
                <v:rect id="Rectangle 950" o:spid="_x0000_s2094" style="position:absolute;left:3943;top:26428;width:2857;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8pK8EA&#10;AADdAAAADwAAAGRycy9kb3ducmV2LnhtbERPTYvCMBC9C/6HMMLeNKnIKl2jiKh48aAuex6a2bbY&#10;TEoSteuvNwuCt3m8z5kvO9uIG/lQO9aQjRQI4sKZmksN3+ftcAYiRGSDjWPS8EcBlot+b465cXc+&#10;0u0US5FCOOSooYqxzaUMRUUWw8i1xIn7dd5iTNCX0ni8p3DbyLFSn9JizamhwpbWFRWX09VqUCbz&#10;+8N6Ih/Fajf7uWzG7uF2Wn8MutUXiEhdfItf7r1J89U0g/9v0gl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KSvBAAAA3QAAAA8AAAAAAAAAAAAAAAAAmAIAAGRycy9kb3du&#10;cmV2LnhtbFBLBQYAAAAABAAEAPUAAACGAwAAAAA=&#10;" fillcolor="gray" stroked="f"/>
                <v:rect id="Rectangle 951" o:spid="_x0000_s2095" style="position:absolute;left:4025;top:26511;width:2775;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2sMA&#10;AADdAAAADwAAAGRycy9kb3ducmV2LnhtbERPS2sCMRC+C/0PYYTeaqJtV91uFBGEgvXgWuh12Mw+&#10;6Gay3UTd/vtGKHibj+852XqwrbhQ7xvHGqYTBYK4cKbhSsPnafe0AOEDssHWMWn4JQ/r1cMow9S4&#10;Kx/pkodKxBD2KWqoQ+hSKX1Rk0U/cR1x5ErXWwwR9pU0PV5juG3lTKlEWmw4NtTY0bam4js/Ww2Y&#10;vJifQ/n8cdqfE1xWg9q9fimtH8fD5g1EoCHcxf/udxPnq/kMbt/EE+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P2sMAAADdAAAADwAAAAAAAAAAAAAAAACYAgAAZHJzL2Rv&#10;d25yZXYueG1sUEsFBgAAAAAEAAQA9QAAAIgDAAAAAA==&#10;" stroked="f"/>
                <v:rect id="Rectangle 952" o:spid="_x0000_s2096" style="position:absolute;left:5905;top:27546;width:546;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mTsMA&#10;AADdAAAADwAAAGRycy9kb3ducmV2LnhtbESPQYvCMBCF7wv+hzCCtzV1XVapRhFB8Gr1oLcxGdti&#10;MylNtrb+erMg7G2G9+Z9b5brzlaipcaXjhVMxgkIYu1MybmC03H3OQfhA7LByjEp6MnDejX4WGJq&#10;3IMP1GYhFzGEfYoKihDqVEqvC7Lox64mjtrNNRZDXJtcmgYfMdxW8itJfqTFkiOhwJq2Bel79msV&#10;XGan6qDL5ybvz986Qvpr1vZKjYbdZgEiUBf+ze/rvYn1k9kU/r6JI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mTsMAAADdAAAADwAAAAAAAAAAAAAAAACYAgAAZHJzL2Rv&#10;d25yZXYueG1sUEsFBgAAAAAEAAQA9QAAAIgDAAAAAA==&#10;" fillcolor="red" stroked="f"/>
                <v:shape id="Freeform 953" o:spid="_x0000_s2097" style="position:absolute;left:3943;top:23412;width:3575;height:679;visibility:visible;mso-wrap-style:square;v-text-anchor:top" coordsize="563,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p/c8QA&#10;AADdAAAADwAAAGRycy9kb3ducmV2LnhtbERPTWvCQBC9C/6HZYRepG5SgpHoKkEQSqEHbaHXMTtm&#10;02ZnQ3araX59t1DwNo/3OZvdYFtxpd43jhWkiwQEceV0w7WC97fD4wqED8gaW8ek4Ic87LbTyQYL&#10;7W58pOsp1CKGsC9QgQmhK6T0lSGLfuE64shdXG8xRNjXUvd4i+G2lU9JspQWG44NBjvaG6q+Tt9W&#10;wQsfzVl+hHmXuXos09X5dfzMlXqYDeUaRKAh3MX/7mcd5yd5Bn/fxB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qf3PEAAAA3QAAAA8AAAAAAAAAAAAAAAAAmAIAAGRycy9k&#10;b3ducmV2LnhtbFBLBQYAAAAABAAEAPUAAACJAwAAAAA=&#10;" path="m563,l548,13r-437,l13,107,,107,111,,563,xe" fillcolor="gray" stroked="f">
                  <v:path arrowok="t" o:connecttype="custom" o:connectlocs="357505,0;347980,8255;70485,8255;8255,67945;0,67945;70485,0;357505,0" o:connectangles="0,0,0,0,0,0,0"/>
                </v:shape>
                <v:rect id="Rectangle 954" o:spid="_x0000_s2098" style="position:absolute;left:4318;top:28543;width:91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9sJMAA&#10;AADdAAAADwAAAGRycy9kb3ducmV2LnhtbERP22oCMRB9F/oPYQp900ShVrZGEUGw4ourHzBsZi80&#10;mSxJdLd/bwqFvs3hXGe9HZ0VDwqx86xhPlMgiCtvOm403K6H6QpETMgGrWfS8EMRtpuXyRoL4we+&#10;0KNMjcghHAvU0KbUF1LGqiWHceZ74szVPjhMGYZGmoBDDndWLpRaSocd54YWe9q3VH2Xd6dBXsvD&#10;sCptUP60qM/263ipyWv99jruPkEkGtO/+M99NHm++ni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9sJMAAAADdAAAADwAAAAAAAAAAAAAAAACYAgAAZHJzL2Rvd25y&#10;ZXYueG1sUEsFBgAAAAAEAAQA9QAAAIUDAAAAAA==&#10;" filled="f" stroked="f">
                  <v:textbox style="mso-fit-shape-to-text:t" inset="0,0,0,0">
                    <w:txbxContent>
                      <w:p w14:paraId="2218EA44" w14:textId="29437F3E" w:rsidR="00135CCA" w:rsidRDefault="00135CCA">
                        <w:r>
                          <w:rPr>
                            <w:rFonts w:ascii="Calibri" w:hAnsi="Calibri" w:cs="Calibri"/>
                            <w:color w:val="000000"/>
                            <w:sz w:val="10"/>
                            <w:szCs w:val="10"/>
                          </w:rPr>
                          <w:t>ETS</w:t>
                        </w:r>
                      </w:p>
                    </w:txbxContent>
                  </v:textbox>
                </v:rect>
                <v:shape id="Picture 955" o:spid="_x0000_s2099" type="#_x0000_t75" style="position:absolute;left:7874;top:20027;width:10928;height:6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bOMzDAAAA3QAAAA8AAABkcnMvZG93bnJldi54bWxET99rwjAQfhf2P4QT9qaJPqhUU9HJYAyE&#10;WQd7PZprU2wuXZPZ7r9fBoO93cf383b70bXiTn1oPGtYzBUI4tKbhmsN79fn2QZEiMgGW8+k4ZsC&#10;7POHyQ4z4we+0L2ItUghHDLUYGPsMilDaclhmPuOOHGV7x3GBPtamh6HFO5auVRqJR02nBosdvRk&#10;qbwVX07DsKhPN79Ub+d4dJ/jqcOPyr5q/TgdD1sQkcb4L/5zv5g0X61X8PtNOkHm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ls4zMMAAADdAAAADwAAAAAAAAAAAAAAAACf&#10;AgAAZHJzL2Rvd25yZXYueG1sUEsFBgAAAAAEAAQA9wAAAI8DAAAAAA==&#10;">
                  <v:imagedata r:id="rId59" o:title=""/>
                </v:shape>
                <v:shape id="Freeform 956" o:spid="_x0000_s2100" style="position:absolute;left:8324;top:20904;width:10027;height:5010;visibility:visible;mso-wrap-style:square;v-text-anchor:top" coordsize="1579,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bWkMUA&#10;AADdAAAADwAAAGRycy9kb3ducmV2LnhtbERPTWvCQBC9F/wPywi9FN3Yg0p0E0TQ9lCKpvWQ25Ad&#10;s2mzsyG71fTfdwuCt3m8z1nng23FhXrfOFYwmyYgiCunG64VfH7sJksQPiBrbB2Tgl/ykGejhzWm&#10;2l35SJci1CKGsE9RgQmhS6X0lSGLfuo64sidXW8xRNjXUvd4jeG2lc9JMpcWG44NBjvaGqq+ix+r&#10;4PSOLxszfPFcH6Qru/3bU1kulXocD5sViEBDuItv7lcd5yeLBfx/E0+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taQxQAAAN0AAAAPAAAAAAAAAAAAAAAAAJgCAABkcnMv&#10;ZG93bnJldi54bWxQSwUGAAAAAAQABAD1AAAAigMAAAAA&#10;" path="m,789l857,191r-7,241l1579,,722,598r7,-240l,789r,xe" fillcolor="black" strokeweight="0">
                  <v:path arrowok="t" o:connecttype="custom" o:connectlocs="0,501015;544195,121285;539750,274320;1002665,0;458470,379730;462915,227330;0,501015;0,501015" o:connectangles="0,0,0,0,0,0,0,0"/>
                </v:shape>
                <v:shape id="Freeform 957" o:spid="_x0000_s2101" style="position:absolute;left:8324;top:20904;width:10027;height:5010;visibility:visible;mso-wrap-style:square;v-text-anchor:top" coordsize="1579,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gJ3ccA&#10;AADdAAAADwAAAGRycy9kb3ducmV2LnhtbESPQUvDQBCF70L/wzIFb3ZTpVXSbkspCFpBMQrtcZqd&#10;JkuzszG7NvHfOwfB2wzvzXvfLNeDb9SFuugCG5hOMlDEZbCOKwOfH483D6BiQrbYBCYDPxRhvRpd&#10;LTG3oed3uhSpUhLCMUcDdUptrnUsa/IYJ6ElFu0UOo9J1q7StsNewn2jb7Nsrj06loYaW9rWVJ6L&#10;b2/gmQ9utw3ubf5i98Xr3XHW775mxlyPh80CVKIh/Zv/rp+s4Gf3givfyAh6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4Cd3HAAAA3QAAAA8AAAAAAAAAAAAAAAAAmAIAAGRy&#10;cy9kb3ducmV2LnhtbFBLBQYAAAAABAAEAPUAAACMAwAAAAA=&#10;" path="m,789l857,191r-7,241l1579,,722,598r7,-240l,789r,xe" fillcolor="black" stroked="f">
                  <v:path arrowok="t" o:connecttype="custom" o:connectlocs="0,501015;544195,121285;539750,274320;1002665,0;458470,379730;462915,227330;0,501015;0,501015" o:connectangles="0,0,0,0,0,0,0,0"/>
                </v:shape>
                <v:shape id="Freeform 958" o:spid="_x0000_s2102" style="position:absolute;left:7874;top:20027;width:10915;height:6763;visibility:visible;mso-wrap-style:square;v-text-anchor:top" coordsize="1719,1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TPa8UA&#10;AADdAAAADwAAAGRycy9kb3ducmV2LnhtbERPS2sCMRC+C/0PYQreNFsFbbdGWQqCBxF8FDxON9Pd&#10;bTeTNYm6+uuNIHibj+85k1lranEi5yvLCt76CQji3OqKCwW77bz3DsIHZI21ZVJwIQ+z6Utngqm2&#10;Z17TaRMKEUPYp6igDKFJpfR5SQZ93zbEkfu1zmCI0BVSOzzHcFPLQZKMpMGKY0OJDX2VlP9vjkbB&#10;98/+eNhnzfKaHVYDN1yt/6phq1T3tc0+QQRqw1P8cC90nJ+MP+D+TTxB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M9rxQAAAN0AAAAPAAAAAAAAAAAAAAAAAJgCAABkcnMv&#10;ZG93bnJldi54bWxQSwUGAAAAAAQABAD1AAAAigMAAAAA&#10;" path="m138,1065l1719,275,1583,,,790r138,275xe" fillcolor="black" strokeweight="0">
                  <v:path arrowok="t" o:connecttype="custom" o:connectlocs="87630,676275;1091565,174625;1005205,0;0,501650;87630,676275" o:connectangles="0,0,0,0,0"/>
                </v:shape>
                <v:shape id="Freeform 959" o:spid="_x0000_s2103" style="position:absolute;left:7874;top:20027;width:10915;height:6763;visibility:visible;mso-wrap-style:square;v-text-anchor:top" coordsize="1719,1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7L/8YA&#10;AADdAAAADwAAAGRycy9kb3ducmV2LnhtbESPQWvCQBCF7wX/wzJCb3VXD62kriLFggdLqHrpbchO&#10;k2B2NmSnmvbXdw6F3mZ4b977ZrUZY2euNOQ2sYf5zIEhrlJoufZwPr0+LMFkQQ7YJSYP35Rhs57c&#10;rbAI6cbvdD1KbTSEc4EeGpG+sDZXDUXMs9QTq/aZhoii61DbMOBNw2NnF8492ogta0ODPb00VF2O&#10;X9FD93OIT1YWuXKnsvwod2+XLYv399Nx+wxGaJR/89/1Pii+Wyq/fqMj2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7L/8YAAADdAAAADwAAAAAAAAAAAAAAAACYAgAAZHJz&#10;L2Rvd25yZXYueG1sUEsFBgAAAAAEAAQA9QAAAIsDAAAAAA==&#10;" path="m138,1065l1719,275,1583,,,790r138,275xe" fillcolor="black" stroked="f">
                  <v:path arrowok="t" o:connecttype="custom" o:connectlocs="87630,676275;1091565,174625;1005205,0;0,501650;87630,676275" o:connectangles="0,0,0,0,0"/>
                </v:shape>
                <v:shape id="Picture 960" o:spid="_x0000_s2104" type="#_x0000_t75" style="position:absolute;left:7874;top:20027;width:10928;height:6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n0J/CAAAA3QAAAA8AAABkcnMvZG93bnJldi54bWxET0trAjEQvhf6H8IUvNVkPYisG0UrQikU&#10;6gO8Dptxs7iZbDfR3f77RhC8zcf3nGI5uEbcqAu1Zw3ZWIEgLr2pudJwPGzfZyBCRDbYeCYNfxRg&#10;uXh9KTA3vucd3faxEimEQ44abIxtLmUoLTkMY98SJ+7sO4cxwa6SpsM+hbtGTpSaSoc1pwaLLX1Y&#10;Ki/7q9PQZ9Xm4ifq5zuu3e+wafF0tl9aj96G1RxEpCE+xQ/3p0nz1SyD+zfpBLn4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4Z9CfwgAAAN0AAAAPAAAAAAAAAAAAAAAAAJ8C&#10;AABkcnMvZG93bnJldi54bWxQSwUGAAAAAAQABAD3AAAAjgMAAAAA&#10;">
                  <v:imagedata r:id="rId59" o:title=""/>
                </v:shape>
                <v:shape id="Freeform 961" o:spid="_x0000_s2105" style="position:absolute;left:8324;top:20904;width:10027;height:5010;visibility:visible;mso-wrap-style:square;v-text-anchor:top" coordsize="1579,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2MMQA&#10;AADdAAAADwAAAGRycy9kb3ducmV2LnhtbERPzWrCQBC+F3yHZQQvRTf1IBJdRS3+9CBF4wOM2TEJ&#10;yc7G7BrTt+8WhN7m4/ud+bIzlWipcYVlBR+jCARxanXBmYJLsh1OQTiPrLGyTAp+yMFy0XubY6zt&#10;k0/Unn0mQgi7GBXk3texlC7NyaAb2Zo4cDfbGPQBNpnUDT5DuKnkOIom0mDBoSHHmjY5peX5YRTs&#10;d8nXjd9P63t5vH6WdG2T7e5bqUG/W81AeOr8v/jlPugwP5qO4e+bc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29jDEAAAA3QAAAA8AAAAAAAAAAAAAAAAAmAIAAGRycy9k&#10;b3ducmV2LnhtbFBLBQYAAAAABAAEAPUAAACJAwAAAAA=&#10;" path="m,789l857,191r-7,241l1579,,722,598r7,-240l,789xe" filled="f" strokeweight=".15pt">
                  <v:path arrowok="t" o:connecttype="custom" o:connectlocs="0,501015;544195,121285;539750,274320;1002665,0;458470,379730;462915,227330;0,501015" o:connectangles="0,0,0,0,0,0,0"/>
                </v:shape>
                <v:shape id="Picture 962" o:spid="_x0000_s2106" type="#_x0000_t75" style="position:absolute;left:19989;top:6953;width:7716;height:119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twOTAAAAA3QAAAA8AAABkcnMvZG93bnJldi54bWxET0uLwjAQvgv7H8IseJE1cQVXuo0igot4&#10;83WfbaYPbCa1iVr/vREEb/PxPSedd7YWV2p95VjDaKhAEGfOVFxoOOxXX1MQPiAbrB2Thjt5mM8+&#10;eikmxt14S9ddKEQMYZ+ghjKEJpHSZyVZ9EPXEEcud63FEGFbSNPiLYbbWn4rNZEWK44NJTa0LCk7&#10;7S5Ww9GdQy75hwdWnS+b6nj4+5+ctO5/dotfEIG68Ba/3GsT56vpGJ7fxBPk7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W3A5MAAAADdAAAADwAAAAAAAAAAAAAAAACfAgAA&#10;ZHJzL2Rvd25yZXYueG1sUEsFBgAAAAAEAAQA9wAAAIwDAAAAAA==&#10;">
                  <v:imagedata r:id="rId60" o:title=""/>
                </v:shape>
                <v:shape id="Freeform 963" o:spid="_x0000_s2107" style="position:absolute;left:20859;top:7442;width:5982;height:10960;visibility:visible;mso-wrap-style:square;v-text-anchor:top" coordsize="942,1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wLTMMA&#10;AADdAAAADwAAAGRycy9kb3ducmV2LnhtbERPS0vDQBC+C/0Pywi92V1FShu7LVYQpIc2fYDXMTsm&#10;wexsyI5N+u+7BcHbfHzPWawG36gzdbEObOFxYkARF8HVXFo4Hd8fZqCiIDtsApOFC0VYLUd3C8xc&#10;6HlP54OUKoVwzNBCJdJmWseiIo9xElrixH2HzqMk2JXaddincN/oJ2Om2mPNqaHClt4qKn4Ov95C&#10;Kdv2uNPDV8jXm886z8VIP7d2fD+8voASGuRf/Of+cGm+mT3D7Zt0gl5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wLTMMAAADdAAAADwAAAAAAAAAAAAAAAACYAgAAZHJzL2Rv&#10;d25yZXYueG1sUEsFBgAAAAAEAAQA9QAAAIgDAAAAAA==&#10;" path="m942,l532,1068,400,867,,1726,410,657,542,859,942,r,xe" fillcolor="black" strokeweight="0">
                  <v:path arrowok="t" o:connecttype="custom" o:connectlocs="598170,0;337820,678180;254000,550545;0,1096010;260350,417195;344170,545465;598170,0;598170,0" o:connectangles="0,0,0,0,0,0,0,0"/>
                </v:shape>
                <v:shape id="Freeform 964" o:spid="_x0000_s2108" style="position:absolute;left:20859;top:7442;width:5982;height:10960;visibility:visible;mso-wrap-style:square;v-text-anchor:top" coordsize="942,1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yfQsEA&#10;AADdAAAADwAAAGRycy9kb3ducmV2LnhtbERPyWrDMBC9F/IPYgK9NXIDbYIbJdSBgq91mpwn1sQy&#10;tUbGUr19fVUI9DaPt87uMNpG9NT52rGC51UCgrh0uuZKwdfp42kLwgdkjY1jUjCRh8N+8bDDVLuB&#10;P6kvQiViCPsUFZgQ2lRKXxqy6FeuJY7czXUWQ4RdJXWHQwy3jVwnyau0WHNsMNjS0VD5XfxYBaUM&#10;52vWDptppnyYs81tNpdeqcfl+P4GItAY/sV3d67j/GT7An/fxB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Mn0LBAAAA3QAAAA8AAAAAAAAAAAAAAAAAmAIAAGRycy9kb3du&#10;cmV2LnhtbFBLBQYAAAAABAAEAPUAAACGAwAAAAA=&#10;" path="m942,l532,1068,400,867,,1726,410,657,542,859,942,r,xe" fillcolor="black" stroked="f">
                  <v:path arrowok="t" o:connecttype="custom" o:connectlocs="598170,0;337820,678180;254000,550545;0,1096010;260350,417195;344170,545465;598170,0;598170,0" o:connectangles="0,0,0,0,0,0,0,0"/>
                </v:shape>
                <v:shape id="Freeform 965" o:spid="_x0000_s2109" style="position:absolute;left:19989;top:6959;width:7703;height:11919;visibility:visible;mso-wrap-style:square;v-text-anchor:top" coordsize="1213,1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cjUsIA&#10;AADdAAAADwAAAGRycy9kb3ducmV2LnhtbERPTWvCQBC9F/wPywi91Y05BImuEgRBj0lrW29DdkwW&#10;s7Mhu9Xor+8WhN7m8T5ntRltJ640eONYwXyWgCCunTbcKPh4370tQPiArLFzTAru5GGznrysMNfu&#10;xiVdq9CIGMI+RwVtCH0upa9bsuhnrieO3NkNFkOEQyP1gLcYbjuZJkkmLRqODS32tG2pvlQ/VsGp&#10;yEw4fH89yn1hyia1n8esSpV6nY7FEkSgMfyLn+69jvOTRQZ/38QT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hyNSwgAAAN0AAAAPAAAAAAAAAAAAAAAAAJgCAABkcnMvZG93&#10;bnJldi54bWxQSwUGAAAAAAQABAD1AAAAhwMAAAAA&#10;" path="m944,l,1730r270,147l1213,147,944,xe" fillcolor="black" strokeweight="0">
                  <v:path arrowok="t" o:connecttype="custom" o:connectlocs="599440,0;0,1098550;171450,1191895;770255,93345;599440,0" o:connectangles="0,0,0,0,0"/>
                </v:shape>
                <v:shape id="Freeform 966" o:spid="_x0000_s2110" style="position:absolute;left:19989;top:6959;width:7703;height:11919;visibility:visible;mso-wrap-style:square;v-text-anchor:top" coordsize="1213,1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laMIA&#10;AADdAAAADwAAAGRycy9kb3ducmV2LnhtbERPTYvCMBC9C/6HMIIX0XRdcKUaRRcEERG2evE2NmNb&#10;bCalibX++40geJvH+5z5sjWlaKh2hWUFX6MIBHFqdcGZgtNxM5yCcB5ZY2mZFDzJwXLR7cwx1vbB&#10;f9QkPhMhhF2MCnLvq1hKl+Zk0I1sRRy4q60N+gDrTOoaHyHclHIcRRNpsODQkGNFvzmlt+RuFAzW&#10;m6Y4bM90PRnvxpf99y7JWKl+r13NQHhq/Uf8dm91mB9Nf+D1TThB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4qVowgAAAN0AAAAPAAAAAAAAAAAAAAAAAJgCAABkcnMvZG93&#10;bnJldi54bWxQSwUGAAAAAAQABAD1AAAAhwMAAAAA&#10;" path="m944,l,1730r270,147l1213,147,944,xe" fillcolor="black" stroked="f">
                  <v:path arrowok="t" o:connecttype="custom" o:connectlocs="599440,0;0,1098550;171450,1191895;770255,93345;599440,0" o:connectangles="0,0,0,0,0"/>
                </v:shape>
                <v:shape id="Picture 967" o:spid="_x0000_s2111" type="#_x0000_t75" style="position:absolute;left:19989;top:6953;width:7716;height:119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JUpXDAAAA3QAAAA8AAABkcnMvZG93bnJldi54bWxEj82OwjAMhO8r8Q6RkfaygoQ9ACoEhJBA&#10;iNvyczeNaSsapzQBytuvDyvtzdaMZz7Pl52v1ZPaWAW2MBoaUMR5cBUXFk7HzWAKKiZkh3VgsvCm&#10;CMtF72OOmQsv/qHnIRVKQjhmaKFMqcm0jnlJHuMwNMSiXUPrMcnaFtq1+JJwX+tvY8baY8XSUGJD&#10;65Ly2+HhLZzDPV01T/jLm/tjX51P28v4Zu1nv1vNQCXq0r/573rnBN9MBVe+kRH04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8lSlcMAAADdAAAADwAAAAAAAAAAAAAAAACf&#10;AgAAZHJzL2Rvd25yZXYueG1sUEsFBgAAAAAEAAQA9wAAAI8DAAAAAA==&#10;">
                  <v:imagedata r:id="rId60" o:title=""/>
                </v:shape>
                <v:shape id="Freeform 968" o:spid="_x0000_s2112" style="position:absolute;left:20859;top:7429;width:5982;height:10973;visibility:visible;mso-wrap-style:square;v-text-anchor:top" coordsize="942,1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es8AA&#10;AADdAAAADwAAAGRycy9kb3ducmV2LnhtbERPS4vCMBC+L/gfwgje1lRB0WoUFQT1tKvF89CMfdhM&#10;ShNr/fdGWNjbfHzPWa47U4mWGldYVjAaRiCIU6sLzhQkl/33DITzyBory6TgRQ7Wq97XEmNtn/xL&#10;7dlnIoSwi1FB7n0dS+nSnAy6oa2JA3ezjUEfYJNJ3eAzhJtKjqNoKg0WHBpyrGmXU3o/P4yC40+V&#10;bEfU3tyVJjt/GpdlMi2VGvS7zQKEp87/i//cBx3mR7M5fL4JJ8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Ges8AAAADdAAAADwAAAAAAAAAAAAAAAACYAgAAZHJzL2Rvd25y&#10;ZXYueG1sUEsFBgAAAAAEAAQA9QAAAIUDAAAAAA==&#10;" path="m942,l532,1070,398,869,,1728,410,659,542,861,942,xe" filled="f" strokeweight=".15pt">
                  <v:path arrowok="t" o:connecttype="custom" o:connectlocs="598170,0;337820,679450;252730,551815;0,1097280;260350,418465;344170,546735;598170,0" o:connectangles="0,0,0,0,0,0,0"/>
                </v:shape>
                <v:rect id="Rectangle 969" o:spid="_x0000_s2113" style="position:absolute;left:44837;top:14878;width:900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QpRsMA&#10;AADdAAAADwAAAGRycy9kb3ducmV2LnhtbESPzWoDMQyE74W8g1Ght8ZuDiXdxAmlEEhLL9nkAcRa&#10;+0NsebGd7Pbtq0OhN4kZzXza7ufg1Z1SHiJbeFkaUMRNdAN3Fi7nw/MaVC7IDn1ksvBDGfa7xcMW&#10;KxcnPtG9Lp2SEM4VWuhLGSutc9NTwLyMI7FobUwBi6yp0y7hJOHB65UxrzrgwNLQ40gfPTXX+hYs&#10;6HN9mNa1TyZ+rdpv/3k8tRStfXqc3zegCs3l3/x3fXSCb96EX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QpRsMAAADdAAAADwAAAAAAAAAAAAAAAACYAgAAZHJzL2Rv&#10;d25yZXYueG1sUEsFBgAAAAAEAAQA9QAAAIgDAAAAAA==&#10;" filled="f" stroked="f">
                  <v:textbox style="mso-fit-shape-to-text:t" inset="0,0,0,0">
                    <w:txbxContent>
                      <w:p w14:paraId="633B1650" w14:textId="6F855060" w:rsidR="00135CCA" w:rsidRDefault="00135CCA">
                        <w:r>
                          <w:rPr>
                            <w:rFonts w:ascii="Calibri" w:hAnsi="Calibri" w:cs="Calibri"/>
                            <w:color w:val="000000"/>
                          </w:rPr>
                          <w:t>System Boundary</w:t>
                        </w:r>
                      </w:p>
                    </w:txbxContent>
                  </v:textbox>
                </v:rect>
                <w10:anchorlock/>
              </v:group>
            </w:pict>
          </mc:Fallback>
        </mc:AlternateContent>
      </w:r>
    </w:p>
    <w:p w14:paraId="11721CAB" w14:textId="77777777" w:rsidR="00EC4D30" w:rsidRPr="00EC4D30" w:rsidRDefault="00EC4D30" w:rsidP="00EC4D30">
      <w:pPr>
        <w:rPr>
          <w:rFonts w:ascii="Arial" w:hAnsi="Arial" w:cs="Arial"/>
        </w:rPr>
      </w:pPr>
    </w:p>
    <w:tbl>
      <w:tblPr>
        <w:tblW w:w="0" w:type="auto"/>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0"/>
        <w:gridCol w:w="6390"/>
      </w:tblGrid>
      <w:tr w:rsidR="009059FC" w:rsidRPr="00096FD4" w14:paraId="0E60315F" w14:textId="77777777" w:rsidTr="002D7933">
        <w:tc>
          <w:tcPr>
            <w:tcW w:w="2700" w:type="dxa"/>
            <w:tcBorders>
              <w:top w:val="single" w:sz="6" w:space="0" w:color="auto"/>
              <w:left w:val="single" w:sz="6" w:space="0" w:color="auto"/>
              <w:bottom w:val="single" w:sz="6" w:space="0" w:color="auto"/>
              <w:right w:val="single" w:sz="6" w:space="0" w:color="auto"/>
            </w:tcBorders>
            <w:shd w:val="clear" w:color="auto" w:fill="C0C0C0"/>
          </w:tcPr>
          <w:p w14:paraId="0E60315D" w14:textId="77777777" w:rsidR="009059FC" w:rsidRPr="00096FD4" w:rsidRDefault="009059FC" w:rsidP="002D7933">
            <w:pPr>
              <w:pStyle w:val="Table-Text"/>
              <w:jc w:val="center"/>
              <w:rPr>
                <w:b/>
              </w:rPr>
            </w:pPr>
            <w:r w:rsidRPr="00096FD4">
              <w:rPr>
                <w:b/>
              </w:rPr>
              <w:t>Process Area</w:t>
            </w:r>
          </w:p>
        </w:tc>
        <w:tc>
          <w:tcPr>
            <w:tcW w:w="6390" w:type="dxa"/>
            <w:tcBorders>
              <w:top w:val="single" w:sz="6" w:space="0" w:color="auto"/>
              <w:left w:val="single" w:sz="6" w:space="0" w:color="auto"/>
              <w:bottom w:val="single" w:sz="6" w:space="0" w:color="auto"/>
              <w:right w:val="single" w:sz="6" w:space="0" w:color="auto"/>
            </w:tcBorders>
            <w:shd w:val="clear" w:color="auto" w:fill="C0C0C0"/>
          </w:tcPr>
          <w:p w14:paraId="0E60315E" w14:textId="77777777" w:rsidR="009059FC" w:rsidRPr="00BA590C" w:rsidRDefault="009059FC" w:rsidP="002D7933">
            <w:pPr>
              <w:pStyle w:val="Table-Text"/>
              <w:jc w:val="center"/>
              <w:rPr>
                <w:b/>
                <w:color w:val="000000"/>
                <w:highlight w:val="darkGray"/>
              </w:rPr>
            </w:pPr>
            <w:r w:rsidRPr="00096FD4">
              <w:rPr>
                <w:b/>
                <w:color w:val="000000"/>
              </w:rPr>
              <w:t>Methodology Standard Used</w:t>
            </w:r>
          </w:p>
        </w:tc>
      </w:tr>
      <w:tr w:rsidR="009059FC" w:rsidRPr="00096FD4" w14:paraId="0E603162" w14:textId="77777777" w:rsidTr="002D7933">
        <w:tc>
          <w:tcPr>
            <w:tcW w:w="2700" w:type="dxa"/>
            <w:tcBorders>
              <w:top w:val="single" w:sz="6" w:space="0" w:color="auto"/>
              <w:left w:val="single" w:sz="6" w:space="0" w:color="auto"/>
              <w:bottom w:val="single" w:sz="6" w:space="0" w:color="auto"/>
              <w:right w:val="single" w:sz="6" w:space="0" w:color="auto"/>
            </w:tcBorders>
          </w:tcPr>
          <w:p w14:paraId="0E603160" w14:textId="77777777" w:rsidR="009059FC" w:rsidRPr="00096FD4" w:rsidRDefault="009059FC" w:rsidP="005667F8">
            <w:pPr>
              <w:pStyle w:val="Table-Text"/>
            </w:pPr>
            <w:r w:rsidRPr="00096FD4">
              <w:t xml:space="preserve">Code – </w:t>
            </w:r>
            <w:r w:rsidR="005667F8">
              <w:t>SQL Server</w:t>
            </w:r>
          </w:p>
        </w:tc>
        <w:tc>
          <w:tcPr>
            <w:tcW w:w="6390" w:type="dxa"/>
            <w:tcBorders>
              <w:top w:val="single" w:sz="6" w:space="0" w:color="auto"/>
              <w:left w:val="single" w:sz="6" w:space="0" w:color="auto"/>
              <w:bottom w:val="single" w:sz="6" w:space="0" w:color="auto"/>
              <w:right w:val="single" w:sz="6" w:space="0" w:color="auto"/>
            </w:tcBorders>
          </w:tcPr>
          <w:p w14:paraId="0E603161" w14:textId="77777777" w:rsidR="009059FC" w:rsidRPr="00096FD4" w:rsidRDefault="00174C24" w:rsidP="002D7933">
            <w:pPr>
              <w:pStyle w:val="Table-Text"/>
            </w:pPr>
            <w:hyperlink r:id="rId61" w:history="1">
              <w:r w:rsidR="005667F8" w:rsidRPr="005667F8">
                <w:rPr>
                  <w:rStyle w:val="Hyperlink"/>
                </w:rPr>
                <w:t>Microsoft SQL Server Books Online</w:t>
              </w:r>
            </w:hyperlink>
          </w:p>
        </w:tc>
      </w:tr>
      <w:tr w:rsidR="009059FC" w:rsidRPr="00096FD4" w14:paraId="0E603166" w14:textId="77777777" w:rsidTr="002D7933">
        <w:tc>
          <w:tcPr>
            <w:tcW w:w="2700" w:type="dxa"/>
            <w:tcBorders>
              <w:top w:val="single" w:sz="6" w:space="0" w:color="auto"/>
              <w:left w:val="single" w:sz="6" w:space="0" w:color="auto"/>
              <w:bottom w:val="single" w:sz="6" w:space="0" w:color="auto"/>
              <w:right w:val="single" w:sz="6" w:space="0" w:color="auto"/>
            </w:tcBorders>
          </w:tcPr>
          <w:p w14:paraId="0E603163" w14:textId="77777777" w:rsidR="009059FC" w:rsidRPr="00096FD4" w:rsidRDefault="009059FC" w:rsidP="005667F8">
            <w:pPr>
              <w:pStyle w:val="Table-Text"/>
            </w:pPr>
            <w:r w:rsidRPr="00096FD4">
              <w:t xml:space="preserve">Code </w:t>
            </w:r>
            <w:r w:rsidR="00096FD4" w:rsidRPr="00096FD4">
              <w:t>–</w:t>
            </w:r>
            <w:r w:rsidRPr="00096FD4">
              <w:t xml:space="preserve"> </w:t>
            </w:r>
            <w:r w:rsidR="005667F8">
              <w:t>ETL</w:t>
            </w:r>
          </w:p>
        </w:tc>
        <w:tc>
          <w:tcPr>
            <w:tcW w:w="6390" w:type="dxa"/>
            <w:tcBorders>
              <w:top w:val="single" w:sz="6" w:space="0" w:color="auto"/>
              <w:left w:val="single" w:sz="6" w:space="0" w:color="auto"/>
              <w:bottom w:val="single" w:sz="6" w:space="0" w:color="auto"/>
              <w:right w:val="single" w:sz="6" w:space="0" w:color="auto"/>
            </w:tcBorders>
          </w:tcPr>
          <w:p w14:paraId="0E603164" w14:textId="77777777" w:rsidR="009059FC" w:rsidRDefault="00CE4427" w:rsidP="002D7933">
            <w:pPr>
              <w:pStyle w:val="Table-Text"/>
            </w:pPr>
            <w:r>
              <w:t>The Data Warehouse Toolkit by Kimball and Ross, Wiley Publishing; 2002</w:t>
            </w:r>
          </w:p>
          <w:p w14:paraId="0E603165" w14:textId="77777777" w:rsidR="00CE4427" w:rsidRPr="00096FD4" w:rsidRDefault="00CE4427" w:rsidP="00CE4427">
            <w:pPr>
              <w:pStyle w:val="Table-Text"/>
            </w:pPr>
            <w:r>
              <w:t>The Microsoft Data Warehouse Toolkit by Mundy, Thornthwaite and Kimball, Wiley Publishing; 2006</w:t>
            </w:r>
          </w:p>
        </w:tc>
      </w:tr>
      <w:tr w:rsidR="009059FC" w:rsidRPr="00096FD4" w14:paraId="0E603169" w14:textId="77777777" w:rsidTr="002D7933">
        <w:tc>
          <w:tcPr>
            <w:tcW w:w="2700" w:type="dxa"/>
            <w:tcBorders>
              <w:top w:val="single" w:sz="6" w:space="0" w:color="auto"/>
              <w:left w:val="single" w:sz="6" w:space="0" w:color="auto"/>
              <w:bottom w:val="single" w:sz="6" w:space="0" w:color="auto"/>
              <w:right w:val="single" w:sz="6" w:space="0" w:color="auto"/>
            </w:tcBorders>
          </w:tcPr>
          <w:p w14:paraId="0E603167" w14:textId="77777777" w:rsidR="009059FC" w:rsidRPr="00096FD4" w:rsidRDefault="009059FC" w:rsidP="002D7933">
            <w:pPr>
              <w:pStyle w:val="Table-Text"/>
            </w:pPr>
            <w:r w:rsidRPr="00096FD4">
              <w:t xml:space="preserve">Code </w:t>
            </w:r>
            <w:r w:rsidR="00096FD4" w:rsidRPr="00096FD4">
              <w:t>–</w:t>
            </w:r>
            <w:r w:rsidRPr="00096FD4">
              <w:t xml:space="preserve"> </w:t>
            </w:r>
            <w:r w:rsidR="00CE4427">
              <w:t>MDX</w:t>
            </w:r>
          </w:p>
        </w:tc>
        <w:tc>
          <w:tcPr>
            <w:tcW w:w="6390" w:type="dxa"/>
            <w:tcBorders>
              <w:top w:val="single" w:sz="6" w:space="0" w:color="auto"/>
              <w:left w:val="single" w:sz="6" w:space="0" w:color="auto"/>
              <w:bottom w:val="single" w:sz="6" w:space="0" w:color="auto"/>
              <w:right w:val="single" w:sz="6" w:space="0" w:color="auto"/>
            </w:tcBorders>
          </w:tcPr>
          <w:p w14:paraId="0E603168" w14:textId="77777777" w:rsidR="009059FC" w:rsidRPr="00096FD4" w:rsidRDefault="00CE4427" w:rsidP="00CE4427">
            <w:pPr>
              <w:pStyle w:val="Table-Text"/>
            </w:pPr>
            <w:r>
              <w:t>MDX Solutions, Second Edition by Spofford, et. al; Wiley Publishing; 2006</w:t>
            </w:r>
          </w:p>
        </w:tc>
      </w:tr>
    </w:tbl>
    <w:p w14:paraId="0E60316A" w14:textId="77777777" w:rsidR="001C3AAF" w:rsidRPr="00096FD4" w:rsidRDefault="001C3AAF" w:rsidP="001C3AAF">
      <w:pPr>
        <w:pStyle w:val="TableHeader"/>
        <w:rPr>
          <w:rFonts w:ascii="Times New Roman" w:hAnsi="Times New Roman"/>
        </w:rPr>
      </w:pPr>
      <w:bookmarkStart w:id="25" w:name="_Toc136999660"/>
      <w:bookmarkStart w:id="26" w:name="_Toc196118314"/>
    </w:p>
    <w:p w14:paraId="0E60316B" w14:textId="77777777" w:rsidR="009059FC" w:rsidRPr="00096FD4" w:rsidRDefault="009059FC" w:rsidP="001C3AAF">
      <w:pPr>
        <w:pStyle w:val="TableHeader"/>
        <w:jc w:val="center"/>
        <w:rPr>
          <w:rFonts w:ascii="Times New Roman" w:hAnsi="Times New Roman"/>
        </w:rPr>
      </w:pPr>
      <w:r w:rsidRPr="00096FD4">
        <w:rPr>
          <w:rFonts w:ascii="Times New Roman" w:hAnsi="Times New Roman"/>
        </w:rPr>
        <w:t>Development, Test, and Production Environment Software</w:t>
      </w:r>
      <w:bookmarkEnd w:id="25"/>
      <w:bookmarkEnd w:id="26"/>
    </w:p>
    <w:p w14:paraId="0E60316C" w14:textId="77777777" w:rsidR="009059FC" w:rsidRPr="00096FD4" w:rsidRDefault="009059FC" w:rsidP="009059FC"/>
    <w:tbl>
      <w:tblPr>
        <w:tblW w:w="100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28"/>
        <w:gridCol w:w="8370"/>
      </w:tblGrid>
      <w:tr w:rsidR="009059FC" w:rsidRPr="00096FD4" w14:paraId="0E60316F" w14:textId="77777777" w:rsidTr="009A38FD">
        <w:tc>
          <w:tcPr>
            <w:tcW w:w="1728" w:type="dxa"/>
            <w:tcBorders>
              <w:top w:val="single" w:sz="6" w:space="0" w:color="auto"/>
              <w:left w:val="single" w:sz="6" w:space="0" w:color="auto"/>
              <w:bottom w:val="single" w:sz="6" w:space="0" w:color="auto"/>
              <w:right w:val="single" w:sz="6" w:space="0" w:color="auto"/>
            </w:tcBorders>
            <w:shd w:val="pct15" w:color="C0C0C0" w:fill="C0C0C0"/>
          </w:tcPr>
          <w:p w14:paraId="0E60316D" w14:textId="77777777" w:rsidR="009059FC" w:rsidRPr="00096FD4" w:rsidRDefault="009059FC" w:rsidP="002D7933">
            <w:pPr>
              <w:pStyle w:val="Table-ColHead"/>
              <w:rPr>
                <w:rFonts w:ascii="Times New Roman" w:hAnsi="Times New Roman"/>
              </w:rPr>
            </w:pPr>
            <w:r w:rsidRPr="00096FD4">
              <w:rPr>
                <w:rFonts w:ascii="Times New Roman" w:hAnsi="Times New Roman"/>
              </w:rPr>
              <w:t>Software Requirement</w:t>
            </w:r>
          </w:p>
        </w:tc>
        <w:tc>
          <w:tcPr>
            <w:tcW w:w="8370" w:type="dxa"/>
            <w:tcBorders>
              <w:top w:val="single" w:sz="6" w:space="0" w:color="auto"/>
              <w:left w:val="single" w:sz="6" w:space="0" w:color="auto"/>
              <w:bottom w:val="single" w:sz="6" w:space="0" w:color="auto"/>
              <w:right w:val="single" w:sz="6" w:space="0" w:color="auto"/>
            </w:tcBorders>
            <w:shd w:val="pct15" w:color="C0C0C0" w:fill="C0C0C0"/>
          </w:tcPr>
          <w:p w14:paraId="0E60316E"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1E0" w14:textId="77777777" w:rsidTr="009A38FD">
        <w:tc>
          <w:tcPr>
            <w:tcW w:w="1728" w:type="dxa"/>
            <w:tcBorders>
              <w:top w:val="single" w:sz="6" w:space="0" w:color="auto"/>
              <w:left w:val="single" w:sz="6" w:space="0" w:color="auto"/>
              <w:bottom w:val="single" w:sz="6" w:space="0" w:color="auto"/>
              <w:right w:val="single" w:sz="6" w:space="0" w:color="auto"/>
            </w:tcBorders>
          </w:tcPr>
          <w:p w14:paraId="0E603170" w14:textId="77777777" w:rsidR="009059FC" w:rsidRPr="00096FD4" w:rsidRDefault="009059FC" w:rsidP="002D7933">
            <w:pPr>
              <w:pStyle w:val="Table-Text"/>
            </w:pPr>
            <w:r w:rsidRPr="00096FD4">
              <w:t>Computer Resource Requirements</w:t>
            </w:r>
          </w:p>
        </w:tc>
        <w:tc>
          <w:tcPr>
            <w:tcW w:w="8370" w:type="dxa"/>
            <w:tcBorders>
              <w:top w:val="single" w:sz="6" w:space="0" w:color="auto"/>
              <w:left w:val="single" w:sz="6" w:space="0" w:color="auto"/>
              <w:bottom w:val="single" w:sz="6" w:space="0" w:color="auto"/>
              <w:right w:val="single" w:sz="6" w:space="0" w:color="auto"/>
            </w:tcBorders>
          </w:tcPr>
          <w:p w14:paraId="0E603171" w14:textId="77777777" w:rsidR="009A38FD" w:rsidRPr="00096FD4" w:rsidRDefault="009A38FD" w:rsidP="009A38FD">
            <w:pPr>
              <w:pStyle w:val="InfoBlue"/>
              <w:jc w:val="both"/>
              <w:rPr>
                <w:rFonts w:ascii="Times New Roman" w:hAnsi="Times New Roman"/>
                <w:i/>
              </w:rPr>
            </w:pPr>
          </w:p>
          <w:tbl>
            <w:tblPr>
              <w:tblW w:w="909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9"/>
              <w:gridCol w:w="1800"/>
              <w:gridCol w:w="4631"/>
            </w:tblGrid>
            <w:tr w:rsidR="009A38FD" w:rsidRPr="006C338D" w14:paraId="0E603175"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72" w14:textId="77777777" w:rsidR="009A38FD" w:rsidRPr="006C338D" w:rsidRDefault="009A38FD" w:rsidP="005667F8">
                  <w:pPr>
                    <w:pStyle w:val="Table-ColHead"/>
                    <w:rPr>
                      <w:rFonts w:ascii="Times New Roman" w:hAnsi="Times New Roman"/>
                      <w:sz w:val="20"/>
                    </w:rPr>
                  </w:pPr>
                  <w:r w:rsidRPr="00096FD4">
                    <w:rPr>
                      <w:rFonts w:ascii="Times New Roman" w:hAnsi="Times New Roman"/>
                      <w:i/>
                    </w:rPr>
                    <w:t xml:space="preserve">Below are the </w:t>
                  </w:r>
                  <w:r>
                    <w:rPr>
                      <w:rFonts w:ascii="Times New Roman" w:hAnsi="Times New Roman"/>
                      <w:i/>
                    </w:rPr>
                    <w:t>common</w:t>
                  </w:r>
                  <w:r w:rsidRPr="00096FD4">
                    <w:rPr>
                      <w:rFonts w:ascii="Times New Roman" w:hAnsi="Times New Roman"/>
                      <w:i/>
                    </w:rPr>
                    <w:t xml:space="preserve"> software tools used by software projects.</w:t>
                  </w:r>
                  <w:r w:rsidRPr="006C338D">
                    <w:rPr>
                      <w:i/>
                      <w:sz w:val="20"/>
                    </w:rPr>
                    <w:t xml:space="preserve"> </w:t>
                  </w:r>
                  <w:r w:rsidRPr="006C338D">
                    <w:rPr>
                      <w:rFonts w:ascii="Times New Roman" w:hAnsi="Times New Roman"/>
                      <w:sz w:val="20"/>
                    </w:rPr>
                    <w:t>Process Section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7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Tool</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7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Description</w:t>
                  </w:r>
                </w:p>
              </w:tc>
            </w:tr>
            <w:tr w:rsidR="009A38FD" w:rsidRPr="006C338D" w14:paraId="0E603179"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76"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Project Management</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7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Project</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78"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Schedule Management</w:t>
                  </w:r>
                </w:p>
              </w:tc>
            </w:tr>
            <w:tr w:rsidR="009A38FD" w:rsidRPr="006C338D" w14:paraId="0E60317D"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7A"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1D753CA6" w14:textId="77777777" w:rsidR="009A38FD" w:rsidRDefault="003C21C6" w:rsidP="00BB63A0">
                  <w:pPr>
                    <w:pStyle w:val="Table-ColHead"/>
                    <w:rPr>
                      <w:rFonts w:ascii="Times New Roman" w:hAnsi="Times New Roman"/>
                      <w:sz w:val="20"/>
                    </w:rPr>
                  </w:pPr>
                  <w:r>
                    <w:rPr>
                      <w:rFonts w:ascii="Times New Roman" w:hAnsi="Times New Roman"/>
                      <w:sz w:val="20"/>
                    </w:rPr>
                    <w:t>TFS</w:t>
                  </w:r>
                  <w:r w:rsidR="00BB2C10">
                    <w:rPr>
                      <w:rFonts w:ascii="Times New Roman" w:hAnsi="Times New Roman"/>
                      <w:sz w:val="20"/>
                    </w:rPr>
                    <w:t xml:space="preserve"> </w:t>
                  </w:r>
                </w:p>
                <w:p w14:paraId="0E60317B" w14:textId="35A47EF4" w:rsidR="006D00B9" w:rsidRPr="006C338D" w:rsidRDefault="006D00B9" w:rsidP="00BB63A0">
                  <w:pPr>
                    <w:pStyle w:val="Table-ColHead"/>
                    <w:rPr>
                      <w:rFonts w:ascii="Times New Roman" w:hAnsi="Times New Roman"/>
                      <w:sz w:val="20"/>
                    </w:rPr>
                  </w:pPr>
                  <w:r>
                    <w:rPr>
                      <w:rFonts w:ascii="Times New Roman" w:hAnsi="Times New Roman"/>
                      <w:sz w:val="20"/>
                    </w:rPr>
                    <w:t>2015</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7C"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Automates Configuration Control</w:t>
                  </w:r>
                </w:p>
              </w:tc>
            </w:tr>
            <w:tr w:rsidR="009A38FD" w:rsidRPr="006C338D" w14:paraId="0E603181"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7E"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Requirements</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7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80"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85"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4"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89"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6"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lastRenderedPageBreak/>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8"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8E"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A"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B" w14:textId="760DAF4F" w:rsidR="009A38FD" w:rsidRDefault="003C21C6" w:rsidP="005667F8">
                  <w:pPr>
                    <w:pStyle w:val="Table-ColHead"/>
                    <w:rPr>
                      <w:rFonts w:ascii="Times New Roman" w:hAnsi="Times New Roman"/>
                      <w:sz w:val="20"/>
                    </w:rPr>
                  </w:pPr>
                  <w:r>
                    <w:rPr>
                      <w:rFonts w:ascii="Times New Roman" w:hAnsi="Times New Roman"/>
                      <w:sz w:val="20"/>
                    </w:rPr>
                    <w:t>TFS</w:t>
                  </w:r>
                </w:p>
                <w:p w14:paraId="0E60318C" w14:textId="77777777" w:rsidR="00BB2C10" w:rsidRPr="006C338D" w:rsidRDefault="00BB2C10" w:rsidP="005667F8">
                  <w:pPr>
                    <w:pStyle w:val="Table-ColHead"/>
                    <w:rPr>
                      <w:rFonts w:ascii="Times New Roman" w:hAnsi="Times New Roman"/>
                      <w:sz w:val="20"/>
                    </w:rPr>
                  </w:pPr>
                  <w:r>
                    <w:rPr>
                      <w:rFonts w:ascii="Times New Roman" w:hAnsi="Times New Roman"/>
                      <w:sz w:val="20"/>
                    </w:rPr>
                    <w:t>6.6.1.19</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D"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Automates Configuration Control</w:t>
                  </w:r>
                </w:p>
              </w:tc>
            </w:tr>
            <w:tr w:rsidR="009A38FD" w:rsidRPr="006C338D" w14:paraId="0E603192"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8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Design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9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91"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96"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3"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9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95"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9A"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7"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9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99"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9E"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9B"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Architecture</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9C"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9D"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A2"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F"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A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A1"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A6"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A3"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A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A5"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B7"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A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Code</w:t>
                  </w:r>
                </w:p>
                <w:p w14:paraId="0E6031A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Other (SQL dev license)- E32-00693-2- </w:t>
                  </w:r>
                </w:p>
                <w:p w14:paraId="0E6031A9" w14:textId="77777777" w:rsidR="009A38FD" w:rsidRPr="006C338D" w:rsidRDefault="009A38FD" w:rsidP="005667F8">
                  <w:pPr>
                    <w:pStyle w:val="Table-ColHead"/>
                    <w:rPr>
                      <w:rFonts w:ascii="Times New Roman" w:hAnsi="Times New Roman"/>
                      <w:sz w:val="20"/>
                    </w:rPr>
                  </w:pPr>
                </w:p>
                <w:p w14:paraId="0E6031AA" w14:textId="77777777" w:rsidR="009A38FD" w:rsidRPr="006C338D" w:rsidRDefault="009A38FD" w:rsidP="005667F8">
                  <w:pPr>
                    <w:rPr>
                      <w:color w:val="000000"/>
                      <w:bdr w:val="none" w:sz="0" w:space="0" w:color="auto" w:frame="1"/>
                    </w:rPr>
                  </w:pPr>
                  <w:r w:rsidRPr="006C338D">
                    <w:rPr>
                      <w:color w:val="000000"/>
                      <w:bdr w:val="none" w:sz="0" w:space="0" w:color="auto" w:frame="1"/>
                    </w:rPr>
                    <w:t xml:space="preserve">Todd (sql Dev License) </w:t>
                  </w:r>
                </w:p>
                <w:p w14:paraId="0E6031AB" w14:textId="77777777" w:rsidR="009A38FD" w:rsidRPr="006C338D" w:rsidRDefault="009A38FD" w:rsidP="005667F8">
                  <w:pPr>
                    <w:rPr>
                      <w:color w:val="000000"/>
                      <w:bdr w:val="none" w:sz="0" w:space="0" w:color="auto" w:frame="1"/>
                    </w:rPr>
                  </w:pPr>
                  <w:r w:rsidRPr="006C338D">
                    <w:rPr>
                      <w:color w:val="000000"/>
                      <w:bdr w:val="none" w:sz="0" w:space="0" w:color="auto" w:frame="1"/>
                    </w:rPr>
                    <w:t>- MC46H-JQR3C-2JRHY- XYRKY-QWPVM</w:t>
                  </w:r>
                </w:p>
                <w:p w14:paraId="0E6031AC" w14:textId="77777777" w:rsidR="009A38FD" w:rsidRPr="006C338D" w:rsidRDefault="009A38FD" w:rsidP="005667F8">
                  <w:pPr>
                    <w:rPr>
                      <w:color w:val="000000"/>
                      <w:bdr w:val="none" w:sz="0" w:space="0" w:color="auto" w:frame="1"/>
                    </w:rPr>
                  </w:pPr>
                </w:p>
                <w:p w14:paraId="0E6031AD" w14:textId="77777777" w:rsidR="009A38FD" w:rsidRPr="006C338D" w:rsidRDefault="009A38FD" w:rsidP="005667F8">
                  <w:pPr>
                    <w:rPr>
                      <w:color w:val="000000"/>
                      <w:bdr w:val="none" w:sz="0" w:space="0" w:color="auto" w:frame="1"/>
                    </w:rPr>
                  </w:pPr>
                </w:p>
                <w:p w14:paraId="0E6031AE"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AF" w14:textId="7B11AEDB"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Visual Studio </w:t>
                  </w:r>
                  <w:r w:rsidR="006D00B9">
                    <w:rPr>
                      <w:rFonts w:ascii="Times New Roman" w:hAnsi="Times New Roman"/>
                      <w:sz w:val="20"/>
                    </w:rPr>
                    <w:t>2015</w:t>
                  </w:r>
                </w:p>
                <w:p w14:paraId="0E6031B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2008Express</w:t>
                  </w:r>
                </w:p>
                <w:p w14:paraId="0E6031B1" w14:textId="59C41F8A" w:rsidR="009A38FD" w:rsidRPr="006C338D" w:rsidRDefault="009A38FD" w:rsidP="005667F8">
                  <w:pPr>
                    <w:pStyle w:val="Table-ColHead"/>
                    <w:rPr>
                      <w:rFonts w:ascii="Times New Roman" w:hAnsi="Times New Roman"/>
                      <w:sz w:val="20"/>
                    </w:rPr>
                  </w:pPr>
                  <w:r w:rsidRPr="006C338D">
                    <w:rPr>
                      <w:rFonts w:ascii="Times New Roman" w:hAnsi="Times New Roman"/>
                      <w:sz w:val="20"/>
                    </w:rPr>
                    <w:t>S</w:t>
                  </w:r>
                  <w:r w:rsidR="00B75979">
                    <w:rPr>
                      <w:rFonts w:ascii="Times New Roman" w:hAnsi="Times New Roman"/>
                      <w:sz w:val="20"/>
                    </w:rPr>
                    <w:t>Q</w:t>
                  </w:r>
                  <w:r w:rsidR="006D00B9">
                    <w:rPr>
                      <w:rFonts w:ascii="Times New Roman" w:hAnsi="Times New Roman"/>
                      <w:sz w:val="20"/>
                    </w:rPr>
                    <w:t>L Server Manager Studio 2008</w:t>
                  </w:r>
                  <w:r w:rsidRPr="006C338D">
                    <w:rPr>
                      <w:rFonts w:ascii="Times New Roman" w:hAnsi="Times New Roman"/>
                      <w:sz w:val="20"/>
                    </w:rPr>
                    <w:t xml:space="preserve"> Express</w:t>
                  </w:r>
                </w:p>
                <w:p w14:paraId="0E6031B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Log Parser</w:t>
                  </w:r>
                  <w:r w:rsidR="00F45541">
                    <w:rPr>
                      <w:rFonts w:ascii="Times New Roman" w:hAnsi="Times New Roman"/>
                      <w:sz w:val="20"/>
                    </w:rPr>
                    <w:t xml:space="preserve"> 2.2</w:t>
                  </w:r>
                </w:p>
                <w:p w14:paraId="0E6031B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Web Developer 2010 Express</w:t>
                  </w:r>
                </w:p>
                <w:p w14:paraId="0E6031B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 Express Toolkit</w:t>
                  </w:r>
                </w:p>
                <w:p w14:paraId="0E6031B5" w14:textId="77777777" w:rsidR="009A38FD" w:rsidRPr="006C338D" w:rsidRDefault="009A38FD" w:rsidP="00F45541">
                  <w:pPr>
                    <w:pStyle w:val="Table-ColHead"/>
                    <w:rPr>
                      <w:rFonts w:ascii="Times New Roman" w:hAnsi="Times New Roman"/>
                      <w:sz w:val="20"/>
                    </w:rPr>
                  </w:pPr>
                  <w:r w:rsidRPr="006C338D">
                    <w:rPr>
                      <w:rFonts w:ascii="Times New Roman" w:hAnsi="Times New Roman"/>
                      <w:sz w:val="20"/>
                    </w:rPr>
                    <w:t>Windows Script Host</w:t>
                  </w:r>
                  <w:r w:rsidR="00F45541">
                    <w:rPr>
                      <w:rFonts w:ascii="Times New Roman" w:hAnsi="Times New Roman"/>
                      <w:sz w:val="20"/>
                    </w:rPr>
                    <w:t xml:space="preserve"> 5.8</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B6"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Source Code Editor</w:t>
                  </w:r>
                </w:p>
              </w:tc>
            </w:tr>
            <w:tr w:rsidR="009A38FD" w:rsidRPr="006C338D" w14:paraId="0E6031BF"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B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Unit/Integration/System Testing</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BA"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w:t>
                  </w:r>
                </w:p>
                <w:p w14:paraId="0E6031BB"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Studio 2008 Shell</w:t>
                  </w:r>
                </w:p>
                <w:p w14:paraId="0E6031BC"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Beyond Compare 3</w:t>
                  </w:r>
                </w:p>
                <w:p w14:paraId="0E6031BD"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Snag it</w:t>
                  </w:r>
                  <w:r w:rsidR="00F45541">
                    <w:rPr>
                      <w:rFonts w:ascii="Times New Roman" w:hAnsi="Times New Roman"/>
                      <w:sz w:val="20"/>
                    </w:rPr>
                    <w:t xml:space="preserve"> 8.2</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BE"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Testing Tools</w:t>
                  </w:r>
                </w:p>
              </w:tc>
            </w:tr>
            <w:tr w:rsidR="009A38FD" w:rsidRPr="006C338D" w14:paraId="0E6031C3"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C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Implementation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C1" w14:textId="77777777" w:rsidR="009A38FD" w:rsidRPr="006C338D" w:rsidRDefault="009A38FD" w:rsidP="005667F8">
                  <w:pPr>
                    <w:pStyle w:val="Table-ColHead"/>
                    <w:rPr>
                      <w:rFonts w:ascii="Times New Roman" w:hAnsi="Times New Roman"/>
                      <w:sz w:val="20"/>
                    </w:rPr>
                  </w:pP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C2" w14:textId="77777777" w:rsidR="009A38FD" w:rsidRPr="006C338D" w:rsidRDefault="009A38FD" w:rsidP="005667F8">
                  <w:pPr>
                    <w:pStyle w:val="Table-ColHead"/>
                    <w:rPr>
                      <w:rFonts w:ascii="Times New Roman" w:hAnsi="Times New Roman"/>
                      <w:sz w:val="20"/>
                    </w:rPr>
                  </w:pPr>
                </w:p>
              </w:tc>
            </w:tr>
            <w:tr w:rsidR="009A38FD" w:rsidRPr="006C338D" w14:paraId="0E6031C7"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C4"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C5"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SFTP</w:t>
                  </w:r>
                  <w:r w:rsidR="00F45541">
                    <w:rPr>
                      <w:rFonts w:ascii="Times New Roman" w:hAnsi="Times New Roman"/>
                      <w:sz w:val="20"/>
                    </w:rPr>
                    <w:t xml:space="preserve"> 5.1</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C6"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Communication</w:t>
                  </w:r>
                </w:p>
              </w:tc>
            </w:tr>
            <w:tr w:rsidR="009A38FD" w:rsidRPr="006C338D" w14:paraId="0E6031CC"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C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Software Configuration Management / Data Management</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C9" w14:textId="6042FF3E" w:rsidR="009A38FD" w:rsidRDefault="003C21C6" w:rsidP="005667F8">
                  <w:pPr>
                    <w:pStyle w:val="Table-ColHead"/>
                    <w:rPr>
                      <w:rFonts w:ascii="Times New Roman" w:hAnsi="Times New Roman"/>
                      <w:sz w:val="20"/>
                    </w:rPr>
                  </w:pPr>
                  <w:r>
                    <w:rPr>
                      <w:rFonts w:ascii="Times New Roman" w:hAnsi="Times New Roman"/>
                      <w:sz w:val="20"/>
                    </w:rPr>
                    <w:t>TFS</w:t>
                  </w:r>
                </w:p>
                <w:p w14:paraId="0E6031CA" w14:textId="3BD68DCD" w:rsidR="00F45541" w:rsidRPr="006C338D" w:rsidRDefault="00F45541" w:rsidP="005667F8">
                  <w:pPr>
                    <w:pStyle w:val="Table-ColHead"/>
                    <w:rPr>
                      <w:rFonts w:ascii="Times New Roman" w:hAnsi="Times New Roman"/>
                      <w:sz w:val="20"/>
                    </w:rPr>
                  </w:pP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CB" w14:textId="0A2C8C00" w:rsidR="009A38FD" w:rsidRPr="006C338D" w:rsidRDefault="003C21C6" w:rsidP="009A38FD">
                  <w:pPr>
                    <w:pStyle w:val="Table-ColHead"/>
                    <w:jc w:val="left"/>
                    <w:rPr>
                      <w:rFonts w:ascii="Times New Roman" w:hAnsi="Times New Roman"/>
                      <w:sz w:val="20"/>
                    </w:rPr>
                  </w:pPr>
                  <w:r>
                    <w:rPr>
                      <w:rFonts w:ascii="Times New Roman" w:hAnsi="Times New Roman"/>
                      <w:sz w:val="20"/>
                    </w:rPr>
                    <w:t>TFS</w:t>
                  </w:r>
                </w:p>
              </w:tc>
            </w:tr>
            <w:tr w:rsidR="009A38FD" w:rsidRPr="006C338D" w14:paraId="0E6031D4"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D1"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D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SharePoint</w:t>
                  </w:r>
                  <w:r w:rsidR="00F45541">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D3"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Data management version control</w:t>
                  </w:r>
                </w:p>
              </w:tc>
            </w:tr>
            <w:tr w:rsidR="009A38FD" w:rsidRPr="006C338D" w14:paraId="0E6031D8" w14:textId="77777777" w:rsidTr="009A38FD">
              <w:trPr>
                <w:tblHeader/>
              </w:trPr>
              <w:tc>
                <w:tcPr>
                  <w:tcW w:w="2659" w:type="dxa"/>
                  <w:tcBorders>
                    <w:bottom w:val="single" w:sz="4" w:space="0" w:color="auto"/>
                  </w:tcBorders>
                  <w:shd w:val="pct15" w:color="auto" w:fill="auto"/>
                </w:tcPr>
                <w:p w14:paraId="0E6031D5" w14:textId="77777777" w:rsidR="009A38FD" w:rsidRPr="006C338D" w:rsidRDefault="009A38FD" w:rsidP="005667F8">
                  <w:pPr>
                    <w:pStyle w:val="Table-ColHead"/>
                    <w:rPr>
                      <w:rFonts w:ascii="Times New Roman" w:hAnsi="Times New Roman"/>
                      <w:sz w:val="20"/>
                      <w:highlight w:val="yellow"/>
                    </w:rPr>
                  </w:pPr>
                  <w:r w:rsidRPr="006C338D">
                    <w:rPr>
                      <w:rFonts w:ascii="Times New Roman" w:hAnsi="Times New Roman"/>
                      <w:sz w:val="20"/>
                    </w:rPr>
                    <w:lastRenderedPageBreak/>
                    <w:t xml:space="preserve"> Applications</w:t>
                  </w:r>
                </w:p>
              </w:tc>
              <w:tc>
                <w:tcPr>
                  <w:tcW w:w="1800" w:type="dxa"/>
                  <w:tcBorders>
                    <w:bottom w:val="single" w:sz="4" w:space="0" w:color="auto"/>
                  </w:tcBorders>
                  <w:shd w:val="pct15" w:color="auto" w:fill="auto"/>
                </w:tcPr>
                <w:p w14:paraId="0E6031D6" w14:textId="77777777" w:rsidR="009A38FD" w:rsidRPr="006C338D" w:rsidRDefault="009A38FD" w:rsidP="005667F8">
                  <w:pPr>
                    <w:pStyle w:val="Table-ColHead"/>
                    <w:rPr>
                      <w:rFonts w:ascii="Times New Roman" w:hAnsi="Times New Roman"/>
                      <w:sz w:val="20"/>
                      <w:highlight w:val="yellow"/>
                    </w:rPr>
                  </w:pPr>
                  <w:r w:rsidRPr="006C338D">
                    <w:rPr>
                      <w:rFonts w:ascii="Times New Roman" w:hAnsi="Times New Roman"/>
                      <w:sz w:val="20"/>
                    </w:rPr>
                    <w:t xml:space="preserve">Server Installed </w:t>
                  </w:r>
                </w:p>
              </w:tc>
              <w:tc>
                <w:tcPr>
                  <w:tcW w:w="4631" w:type="dxa"/>
                  <w:tcBorders>
                    <w:bottom w:val="single" w:sz="4" w:space="0" w:color="auto"/>
                  </w:tcBorders>
                  <w:shd w:val="pct15" w:color="auto" w:fill="auto"/>
                </w:tcPr>
                <w:p w14:paraId="0E6031D7" w14:textId="77777777" w:rsidR="009A38FD" w:rsidRPr="006C338D" w:rsidRDefault="009A38FD" w:rsidP="009A38FD">
                  <w:pPr>
                    <w:pStyle w:val="Table-ColHead"/>
                    <w:jc w:val="left"/>
                    <w:rPr>
                      <w:rFonts w:ascii="Times New Roman" w:hAnsi="Times New Roman"/>
                      <w:sz w:val="20"/>
                      <w:highlight w:val="yellow"/>
                    </w:rPr>
                  </w:pPr>
                  <w:r w:rsidRPr="006C338D">
                    <w:rPr>
                      <w:rFonts w:ascii="Times New Roman" w:hAnsi="Times New Roman"/>
                      <w:sz w:val="20"/>
                    </w:rPr>
                    <w:t>License</w:t>
                  </w:r>
                </w:p>
              </w:tc>
            </w:tr>
            <w:tr w:rsidR="009A38FD" w:rsidRPr="006C338D" w14:paraId="0E6031DD" w14:textId="77777777" w:rsidTr="009A38FD">
              <w:tc>
                <w:tcPr>
                  <w:tcW w:w="2659" w:type="dxa"/>
                  <w:shd w:val="clear" w:color="auto" w:fill="auto"/>
                </w:tcPr>
                <w:p w14:paraId="0E6031D9" w14:textId="77777777" w:rsidR="009A38FD" w:rsidRPr="006C338D" w:rsidRDefault="009A38FD" w:rsidP="005667F8">
                  <w:pPr>
                    <w:pStyle w:val="Table-ColHead"/>
                    <w:rPr>
                      <w:rFonts w:ascii="Times New Roman" w:hAnsi="Times New Roman"/>
                      <w:b w:val="0"/>
                      <w:sz w:val="20"/>
                    </w:rPr>
                  </w:pPr>
                  <w:r w:rsidRPr="006C338D">
                    <w:rPr>
                      <w:rFonts w:ascii="Times New Roman" w:hAnsi="Times New Roman"/>
                      <w:b w:val="0"/>
                      <w:sz w:val="20"/>
                    </w:rPr>
                    <w:t>SQL DB</w:t>
                  </w:r>
                </w:p>
              </w:tc>
              <w:tc>
                <w:tcPr>
                  <w:tcW w:w="1800" w:type="dxa"/>
                  <w:shd w:val="clear" w:color="auto" w:fill="auto"/>
                </w:tcPr>
                <w:p w14:paraId="0E6031DA" w14:textId="77777777" w:rsidR="009A38FD" w:rsidRDefault="009A38FD" w:rsidP="005667F8">
                  <w:pPr>
                    <w:jc w:val="center"/>
                    <w:rPr>
                      <w:b/>
                    </w:rPr>
                  </w:pPr>
                  <w:r>
                    <w:rPr>
                      <w:b/>
                    </w:rPr>
                    <w:t>VRIVFSSDBT02</w:t>
                  </w:r>
                </w:p>
                <w:p w14:paraId="0E6031DB" w14:textId="77777777" w:rsidR="009A38FD" w:rsidRPr="006C338D" w:rsidRDefault="00584397" w:rsidP="00584397">
                  <w:pPr>
                    <w:jc w:val="center"/>
                    <w:rPr>
                      <w:b/>
                    </w:rPr>
                  </w:pPr>
                  <w:r w:rsidRPr="00584397">
                    <w:rPr>
                      <w:b/>
                    </w:rPr>
                    <w:t>VDENSSDBP07</w:t>
                  </w:r>
                </w:p>
              </w:tc>
              <w:tc>
                <w:tcPr>
                  <w:tcW w:w="4631" w:type="dxa"/>
                  <w:shd w:val="clear" w:color="auto" w:fill="auto"/>
                </w:tcPr>
                <w:p w14:paraId="0E6031DC" w14:textId="77777777" w:rsidR="009A38FD" w:rsidRPr="006C338D" w:rsidRDefault="009A38FD" w:rsidP="009A38FD">
                  <w:pPr>
                    <w:pStyle w:val="Table-ColHead"/>
                    <w:jc w:val="left"/>
                    <w:rPr>
                      <w:rFonts w:ascii="Times New Roman" w:hAnsi="Times New Roman"/>
                      <w:b w:val="0"/>
                      <w:sz w:val="20"/>
                    </w:rPr>
                  </w:pPr>
                  <w:r w:rsidRPr="006C338D">
                    <w:rPr>
                      <w:rFonts w:ascii="Times New Roman" w:hAnsi="Times New Roman"/>
                      <w:b w:val="0"/>
                      <w:sz w:val="20"/>
                    </w:rPr>
                    <w:t>Standard</w:t>
                  </w:r>
                </w:p>
              </w:tc>
            </w:tr>
          </w:tbl>
          <w:p w14:paraId="0E6031DE" w14:textId="77777777" w:rsidR="009A38FD" w:rsidRPr="006C338D" w:rsidRDefault="009A38FD" w:rsidP="009A38FD">
            <w:pPr>
              <w:pStyle w:val="Comment"/>
              <w:rPr>
                <w:i w:val="0"/>
                <w:color w:val="auto"/>
                <w:sz w:val="20"/>
              </w:rPr>
            </w:pPr>
            <w:r w:rsidRPr="006C338D">
              <w:rPr>
                <w:i w:val="0"/>
                <w:color w:val="auto"/>
                <w:sz w:val="20"/>
              </w:rPr>
              <w:t xml:space="preserve"> </w:t>
            </w:r>
          </w:p>
          <w:p w14:paraId="0E6031DF" w14:textId="77777777" w:rsidR="009059FC" w:rsidRPr="00096FD4" w:rsidRDefault="009059FC" w:rsidP="009D4811">
            <w:pPr>
              <w:pStyle w:val="Table-Text"/>
            </w:pPr>
          </w:p>
        </w:tc>
      </w:tr>
      <w:tr w:rsidR="009059FC" w:rsidRPr="00096FD4" w14:paraId="0E6031E3" w14:textId="77777777" w:rsidTr="009A38FD">
        <w:tc>
          <w:tcPr>
            <w:tcW w:w="1728" w:type="dxa"/>
            <w:tcBorders>
              <w:top w:val="single" w:sz="6" w:space="0" w:color="auto"/>
              <w:left w:val="single" w:sz="6" w:space="0" w:color="auto"/>
              <w:bottom w:val="single" w:sz="6" w:space="0" w:color="auto"/>
              <w:right w:val="single" w:sz="6" w:space="0" w:color="auto"/>
            </w:tcBorders>
          </w:tcPr>
          <w:p w14:paraId="0E6031E1" w14:textId="77777777" w:rsidR="009059FC" w:rsidRPr="00096FD4" w:rsidRDefault="009059FC" w:rsidP="002D7933">
            <w:pPr>
              <w:pStyle w:val="Table-Text"/>
            </w:pPr>
            <w:r w:rsidRPr="00096FD4">
              <w:lastRenderedPageBreak/>
              <w:t>Network Availability Requirements</w:t>
            </w:r>
          </w:p>
        </w:tc>
        <w:tc>
          <w:tcPr>
            <w:tcW w:w="8370" w:type="dxa"/>
            <w:tcBorders>
              <w:top w:val="single" w:sz="6" w:space="0" w:color="auto"/>
              <w:left w:val="single" w:sz="6" w:space="0" w:color="auto"/>
              <w:bottom w:val="single" w:sz="6" w:space="0" w:color="auto"/>
              <w:right w:val="single" w:sz="6" w:space="0" w:color="auto"/>
            </w:tcBorders>
          </w:tcPr>
          <w:p w14:paraId="0E6031E2" w14:textId="77777777" w:rsidR="0015280F" w:rsidRPr="00096FD4" w:rsidRDefault="009059FC" w:rsidP="009D4811">
            <w:pPr>
              <w:pStyle w:val="Table-Text"/>
            </w:pPr>
            <w:r w:rsidRPr="00096FD4">
              <w:t>This project requires no specific network availability considerations beyond the standard network availability provided by the organization.</w:t>
            </w:r>
          </w:p>
        </w:tc>
      </w:tr>
      <w:tr w:rsidR="009059FC" w:rsidRPr="00096FD4" w14:paraId="0E6031E6" w14:textId="77777777" w:rsidTr="009A38FD">
        <w:tc>
          <w:tcPr>
            <w:tcW w:w="1728" w:type="dxa"/>
            <w:tcBorders>
              <w:top w:val="single" w:sz="6" w:space="0" w:color="auto"/>
              <w:left w:val="single" w:sz="6" w:space="0" w:color="auto"/>
              <w:bottom w:val="single" w:sz="6" w:space="0" w:color="auto"/>
              <w:right w:val="single" w:sz="6" w:space="0" w:color="auto"/>
            </w:tcBorders>
          </w:tcPr>
          <w:p w14:paraId="0E6031E4" w14:textId="77777777" w:rsidR="009059FC" w:rsidRPr="00096FD4" w:rsidRDefault="009059FC" w:rsidP="002D7933">
            <w:pPr>
              <w:pStyle w:val="Table-Text"/>
            </w:pPr>
            <w:r w:rsidRPr="00096FD4">
              <w:t>Shared Computer Resources</w:t>
            </w:r>
          </w:p>
        </w:tc>
        <w:tc>
          <w:tcPr>
            <w:tcW w:w="8370" w:type="dxa"/>
            <w:tcBorders>
              <w:top w:val="single" w:sz="6" w:space="0" w:color="auto"/>
              <w:left w:val="single" w:sz="6" w:space="0" w:color="auto"/>
              <w:bottom w:val="single" w:sz="6" w:space="0" w:color="auto"/>
              <w:right w:val="single" w:sz="6" w:space="0" w:color="auto"/>
            </w:tcBorders>
          </w:tcPr>
          <w:p w14:paraId="0E6031E5" w14:textId="77777777" w:rsidR="009059FC" w:rsidRPr="00096FD4" w:rsidRDefault="0015280F" w:rsidP="0015280F">
            <w:r>
              <w:t>The project uses virtual database servers for the development and testing environments which are shared environments.</w:t>
            </w:r>
          </w:p>
        </w:tc>
      </w:tr>
    </w:tbl>
    <w:p w14:paraId="0E6031E7" w14:textId="77777777" w:rsidR="009059FC" w:rsidRPr="00096FD4" w:rsidRDefault="009059FC" w:rsidP="009059FC"/>
    <w:p w14:paraId="0E6031EB" w14:textId="77777777" w:rsidR="00E34F84" w:rsidRDefault="00E34F84" w:rsidP="001C3AAF">
      <w:pPr>
        <w:pStyle w:val="TableHeader"/>
        <w:jc w:val="center"/>
        <w:rPr>
          <w:rFonts w:ascii="Times New Roman" w:hAnsi="Times New Roman"/>
        </w:rPr>
      </w:pPr>
    </w:p>
    <w:p w14:paraId="0E6031EC" w14:textId="77777777" w:rsidR="009059FC" w:rsidRDefault="009059FC" w:rsidP="001C3AAF">
      <w:pPr>
        <w:pStyle w:val="TableHeader"/>
        <w:jc w:val="center"/>
        <w:rPr>
          <w:rFonts w:ascii="Times New Roman" w:hAnsi="Times New Roman"/>
        </w:rPr>
      </w:pPr>
      <w:r w:rsidRPr="00096FD4">
        <w:rPr>
          <w:rFonts w:ascii="Times New Roman" w:hAnsi="Times New Roman"/>
        </w:rPr>
        <w:t>Computing System Environment</w:t>
      </w:r>
    </w:p>
    <w:p w14:paraId="0E6031ED" w14:textId="77777777" w:rsidR="0015280F" w:rsidRPr="00096FD4" w:rsidRDefault="0015280F" w:rsidP="0015280F">
      <w:r>
        <w:t>The environments consist of the developers PCs, a virtual web server and virtual database server.  All developers and testers have access to the tools described above.  The following section describes the hardware used in each of the environments.</w:t>
      </w:r>
    </w:p>
    <w:p w14:paraId="0E6031EE" w14:textId="77777777" w:rsidR="009059FC" w:rsidRPr="00096FD4" w:rsidRDefault="009059FC" w:rsidP="009059FC">
      <w:pPr>
        <w:pStyle w:val="Comment"/>
        <w:rPr>
          <w:sz w:val="20"/>
        </w:rPr>
      </w:pPr>
    </w:p>
    <w:p w14:paraId="0E6031EF" w14:textId="77777777" w:rsidR="009059FC" w:rsidRDefault="009059FC" w:rsidP="00BA590C">
      <w:pPr>
        <w:pStyle w:val="Title"/>
        <w:rPr>
          <w:sz w:val="22"/>
        </w:rPr>
      </w:pPr>
      <w:bookmarkStart w:id="27" w:name="_Toc136999661"/>
      <w:bookmarkStart w:id="28" w:name="_Toc196118316"/>
      <w:r w:rsidRPr="00BA590C">
        <w:rPr>
          <w:sz w:val="22"/>
        </w:rPr>
        <w:t>Development, Test, and Production Environment Hardware</w:t>
      </w:r>
      <w:bookmarkEnd w:id="27"/>
      <w:bookmarkEnd w:id="28"/>
    </w:p>
    <w:p w14:paraId="0E6031F0" w14:textId="77777777" w:rsidR="00BA590C" w:rsidRPr="00BA590C" w:rsidRDefault="00BA590C" w:rsidP="00BA590C"/>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8"/>
        <w:gridCol w:w="4788"/>
      </w:tblGrid>
      <w:tr w:rsidR="009059FC" w:rsidRPr="00096FD4" w14:paraId="0E6031F3" w14:textId="77777777" w:rsidTr="002D7933">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1F1" w14:textId="77777777" w:rsidR="009059FC" w:rsidRPr="00096FD4" w:rsidRDefault="009059FC" w:rsidP="002D7933">
            <w:pPr>
              <w:pStyle w:val="Table-ColHead"/>
              <w:rPr>
                <w:rFonts w:ascii="Times New Roman" w:hAnsi="Times New Roman"/>
              </w:rPr>
            </w:pPr>
            <w:r w:rsidRPr="00096FD4">
              <w:rPr>
                <w:rFonts w:ascii="Times New Roman" w:hAnsi="Times New Roman"/>
              </w:rPr>
              <w:t>Hardware Requirement</w:t>
            </w:r>
          </w:p>
        </w:tc>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1F2"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1F9" w14:textId="77777777" w:rsidTr="002D7933">
        <w:tc>
          <w:tcPr>
            <w:tcW w:w="4788" w:type="dxa"/>
            <w:tcBorders>
              <w:top w:val="single" w:sz="6" w:space="0" w:color="auto"/>
              <w:left w:val="single" w:sz="6" w:space="0" w:color="auto"/>
              <w:bottom w:val="single" w:sz="6" w:space="0" w:color="auto"/>
              <w:right w:val="single" w:sz="6" w:space="0" w:color="auto"/>
            </w:tcBorders>
          </w:tcPr>
          <w:p w14:paraId="0E6031F4" w14:textId="77777777" w:rsidR="00CB1833" w:rsidRDefault="009059FC" w:rsidP="00CB1833">
            <w:r w:rsidRPr="00096FD4">
              <w:t>Computer Resources</w:t>
            </w:r>
            <w:r w:rsidR="00CB1833">
              <w:t xml:space="preserve"> - Production Environment</w:t>
            </w:r>
          </w:p>
          <w:p w14:paraId="0E6031F5" w14:textId="77777777" w:rsidR="009059FC" w:rsidRPr="00096FD4" w:rsidRDefault="009059FC" w:rsidP="002D7933"/>
        </w:tc>
        <w:tc>
          <w:tcPr>
            <w:tcW w:w="4788" w:type="dxa"/>
            <w:tcBorders>
              <w:top w:val="single" w:sz="6" w:space="0" w:color="auto"/>
              <w:left w:val="single" w:sz="6" w:space="0" w:color="auto"/>
              <w:bottom w:val="single" w:sz="6" w:space="0" w:color="auto"/>
              <w:right w:val="single" w:sz="6" w:space="0" w:color="auto"/>
            </w:tcBorders>
          </w:tcPr>
          <w:p w14:paraId="0E6031F6" w14:textId="77777777" w:rsidR="009059FC" w:rsidRDefault="00584397" w:rsidP="002D7933">
            <w:r w:rsidRPr="00584397">
              <w:t>VDENSSDBP07\SCORP01,1436</w:t>
            </w:r>
            <w:r w:rsidR="00CB1833">
              <w:t xml:space="preserve"> – Virtual Database Server owned by the program used for all data storage, retention and transformation of feeds and load data.</w:t>
            </w:r>
          </w:p>
          <w:p w14:paraId="0E6031F7" w14:textId="77777777" w:rsidR="00CB1833" w:rsidRDefault="00CB1833" w:rsidP="002D7933"/>
          <w:p w14:paraId="0E6031F8" w14:textId="243AD2FA" w:rsidR="00D425BF" w:rsidRPr="00096FD4" w:rsidRDefault="003C21C6" w:rsidP="002D7933">
            <w:r>
              <w:t>F3420-</w:t>
            </w:r>
            <w:r w:rsidR="00CB1833">
              <w:t>MWBP11 – Virtual web server owned by the program used for the web front end</w:t>
            </w:r>
          </w:p>
        </w:tc>
      </w:tr>
      <w:tr w:rsidR="00CB1833" w:rsidRPr="00096FD4" w14:paraId="0E6031FC" w14:textId="77777777" w:rsidTr="002D7933">
        <w:tc>
          <w:tcPr>
            <w:tcW w:w="4788" w:type="dxa"/>
            <w:tcBorders>
              <w:top w:val="single" w:sz="6" w:space="0" w:color="auto"/>
              <w:left w:val="single" w:sz="6" w:space="0" w:color="auto"/>
              <w:bottom w:val="single" w:sz="6" w:space="0" w:color="auto"/>
              <w:right w:val="single" w:sz="6" w:space="0" w:color="auto"/>
            </w:tcBorders>
          </w:tcPr>
          <w:p w14:paraId="0E6031FA" w14:textId="77777777" w:rsidR="00CB1833" w:rsidRPr="00096FD4" w:rsidRDefault="00CB1833" w:rsidP="00CB1833">
            <w:r>
              <w:t>Computer Resources – Development</w:t>
            </w:r>
            <w:r w:rsidR="00D425BF">
              <w:t xml:space="preserve"> and Integration</w:t>
            </w:r>
            <w:r>
              <w:t xml:space="preserve"> Environment</w:t>
            </w:r>
          </w:p>
        </w:tc>
        <w:tc>
          <w:tcPr>
            <w:tcW w:w="4788" w:type="dxa"/>
            <w:tcBorders>
              <w:top w:val="single" w:sz="6" w:space="0" w:color="auto"/>
              <w:left w:val="single" w:sz="6" w:space="0" w:color="auto"/>
              <w:bottom w:val="single" w:sz="6" w:space="0" w:color="auto"/>
              <w:right w:val="single" w:sz="6" w:space="0" w:color="auto"/>
            </w:tcBorders>
          </w:tcPr>
          <w:p w14:paraId="0E6031FB" w14:textId="1DF10C47" w:rsidR="00CB1833" w:rsidRDefault="003C21C6" w:rsidP="002D7933">
            <w:r>
              <w:t>F3420-</w:t>
            </w:r>
            <w:r w:rsidR="00CB1833">
              <w:t>MPMD01 – Virtual web server owned by the program used to host the web front end for development.</w:t>
            </w:r>
          </w:p>
        </w:tc>
      </w:tr>
      <w:tr w:rsidR="00D425BF" w:rsidRPr="00096FD4" w14:paraId="0E6031FF" w14:textId="77777777" w:rsidTr="002D7933">
        <w:tc>
          <w:tcPr>
            <w:tcW w:w="4788" w:type="dxa"/>
            <w:tcBorders>
              <w:top w:val="single" w:sz="6" w:space="0" w:color="auto"/>
              <w:left w:val="single" w:sz="6" w:space="0" w:color="auto"/>
              <w:bottom w:val="single" w:sz="6" w:space="0" w:color="auto"/>
              <w:right w:val="single" w:sz="6" w:space="0" w:color="auto"/>
            </w:tcBorders>
          </w:tcPr>
          <w:p w14:paraId="0E6031FD" w14:textId="77777777" w:rsidR="00D425BF" w:rsidRPr="00096FD4" w:rsidRDefault="00D425BF" w:rsidP="00D425BF">
            <w:r>
              <w:t>Computer Resources – Testing Environment</w:t>
            </w:r>
          </w:p>
        </w:tc>
        <w:tc>
          <w:tcPr>
            <w:tcW w:w="4788" w:type="dxa"/>
            <w:tcBorders>
              <w:top w:val="single" w:sz="6" w:space="0" w:color="auto"/>
              <w:left w:val="single" w:sz="6" w:space="0" w:color="auto"/>
              <w:bottom w:val="single" w:sz="6" w:space="0" w:color="auto"/>
              <w:right w:val="single" w:sz="6" w:space="0" w:color="auto"/>
            </w:tcBorders>
          </w:tcPr>
          <w:p w14:paraId="0E6031FE" w14:textId="523C7C6E" w:rsidR="00D425BF" w:rsidRDefault="003C21C6" w:rsidP="00D425BF">
            <w:r>
              <w:t>F3420-</w:t>
            </w:r>
            <w:r w:rsidR="00D425BF">
              <w:t>MPMD01 – Virtual web server owned by the program used to host the web front end for testing.</w:t>
            </w:r>
          </w:p>
        </w:tc>
      </w:tr>
      <w:tr w:rsidR="00D425BF" w:rsidRPr="00096FD4" w14:paraId="0E603202" w14:textId="77777777" w:rsidTr="002D7933">
        <w:tc>
          <w:tcPr>
            <w:tcW w:w="4788" w:type="dxa"/>
            <w:tcBorders>
              <w:top w:val="single" w:sz="6" w:space="0" w:color="auto"/>
              <w:left w:val="single" w:sz="6" w:space="0" w:color="auto"/>
              <w:bottom w:val="single" w:sz="6" w:space="0" w:color="auto"/>
              <w:right w:val="single" w:sz="6" w:space="0" w:color="auto"/>
            </w:tcBorders>
          </w:tcPr>
          <w:p w14:paraId="0E603200" w14:textId="77777777" w:rsidR="00D425BF" w:rsidRPr="00096FD4" w:rsidRDefault="00D425BF" w:rsidP="002D7933">
            <w:r w:rsidRPr="00096FD4">
              <w:t>Network Availability</w:t>
            </w:r>
          </w:p>
        </w:tc>
        <w:tc>
          <w:tcPr>
            <w:tcW w:w="4788" w:type="dxa"/>
            <w:tcBorders>
              <w:top w:val="single" w:sz="6" w:space="0" w:color="auto"/>
              <w:left w:val="single" w:sz="6" w:space="0" w:color="auto"/>
              <w:bottom w:val="single" w:sz="6" w:space="0" w:color="auto"/>
              <w:right w:val="single" w:sz="6" w:space="0" w:color="auto"/>
            </w:tcBorders>
          </w:tcPr>
          <w:p w14:paraId="0E603201" w14:textId="77777777" w:rsidR="00D425BF" w:rsidRPr="00096FD4" w:rsidRDefault="00D425BF" w:rsidP="002D7933"/>
        </w:tc>
      </w:tr>
      <w:tr w:rsidR="00D425BF" w:rsidRPr="00096FD4" w14:paraId="0E603209" w14:textId="77777777" w:rsidTr="002D7933">
        <w:tc>
          <w:tcPr>
            <w:tcW w:w="4788" w:type="dxa"/>
            <w:tcBorders>
              <w:top w:val="single" w:sz="6" w:space="0" w:color="auto"/>
              <w:left w:val="single" w:sz="6" w:space="0" w:color="auto"/>
              <w:bottom w:val="single" w:sz="6" w:space="0" w:color="auto"/>
              <w:right w:val="single" w:sz="6" w:space="0" w:color="auto"/>
            </w:tcBorders>
          </w:tcPr>
          <w:p w14:paraId="0E603203" w14:textId="77777777" w:rsidR="00D425BF" w:rsidRPr="00096FD4" w:rsidRDefault="00D425BF" w:rsidP="002D7933">
            <w:r w:rsidRPr="00096FD4">
              <w:t>Shared</w:t>
            </w:r>
          </w:p>
        </w:tc>
        <w:tc>
          <w:tcPr>
            <w:tcW w:w="4788" w:type="dxa"/>
            <w:tcBorders>
              <w:top w:val="single" w:sz="6" w:space="0" w:color="auto"/>
              <w:left w:val="single" w:sz="6" w:space="0" w:color="auto"/>
              <w:bottom w:val="single" w:sz="6" w:space="0" w:color="auto"/>
              <w:right w:val="single" w:sz="6" w:space="0" w:color="auto"/>
            </w:tcBorders>
          </w:tcPr>
          <w:p w14:paraId="0E603204" w14:textId="77777777" w:rsidR="00D425BF" w:rsidRDefault="00D425BF" w:rsidP="002D7933">
            <w:r>
              <w:t>VRIVFSSDBT02\SCORD01, 1437 – Virtual database server owned by GDIT used for development</w:t>
            </w:r>
          </w:p>
          <w:p w14:paraId="0E603205" w14:textId="77777777" w:rsidR="00D425BF" w:rsidRDefault="00D425BF" w:rsidP="002D7933"/>
          <w:p w14:paraId="0E603206" w14:textId="77777777" w:rsidR="00D425BF" w:rsidRDefault="00D425BF" w:rsidP="002D7933">
            <w:r>
              <w:t>VRIVFSSDBT02\SCORT01, 1438 – Virtual Database server owned by GDIT used for testing</w:t>
            </w:r>
          </w:p>
          <w:p w14:paraId="0E603207" w14:textId="77777777" w:rsidR="00D425BF" w:rsidRDefault="00D425BF" w:rsidP="002D7933"/>
          <w:p w14:paraId="0E603208" w14:textId="77777777" w:rsidR="00D425BF" w:rsidRPr="00096FD4" w:rsidRDefault="00D425BF" w:rsidP="002D7933">
            <w:r>
              <w:t>VRIVSCORS01 –Virtual staging server owned by GDIT used to stage and archive source files.</w:t>
            </w:r>
          </w:p>
        </w:tc>
      </w:tr>
    </w:tbl>
    <w:p w14:paraId="0E60320A" w14:textId="77777777" w:rsidR="009059FC" w:rsidRPr="00096FD4" w:rsidRDefault="009059FC" w:rsidP="009059FC"/>
    <w:p w14:paraId="5DDEAABC" w14:textId="77777777" w:rsidR="00976DAA" w:rsidRDefault="00976DAA" w:rsidP="00BA590C">
      <w:pPr>
        <w:pStyle w:val="Title"/>
        <w:rPr>
          <w:sz w:val="22"/>
        </w:rPr>
      </w:pPr>
      <w:bookmarkStart w:id="29" w:name="_Toc136999662"/>
      <w:bookmarkStart w:id="30" w:name="_Toc196118317"/>
    </w:p>
    <w:p w14:paraId="4248CAAF" w14:textId="77777777" w:rsidR="00976DAA" w:rsidRDefault="00976DAA" w:rsidP="00BA590C">
      <w:pPr>
        <w:pStyle w:val="Title"/>
        <w:rPr>
          <w:sz w:val="22"/>
        </w:rPr>
      </w:pPr>
    </w:p>
    <w:p w14:paraId="0E60320B" w14:textId="77777777" w:rsidR="009059FC" w:rsidRDefault="009059FC" w:rsidP="00BA590C">
      <w:pPr>
        <w:pStyle w:val="Title"/>
        <w:rPr>
          <w:sz w:val="22"/>
        </w:rPr>
      </w:pPr>
      <w:r w:rsidRPr="00BA590C">
        <w:rPr>
          <w:sz w:val="22"/>
        </w:rPr>
        <w:t>Facilities Planning</w:t>
      </w:r>
      <w:bookmarkEnd w:id="29"/>
      <w:bookmarkEnd w:id="30"/>
    </w:p>
    <w:p w14:paraId="0E60320C" w14:textId="77777777" w:rsidR="00BA590C" w:rsidRDefault="00BA590C" w:rsidP="00BA590C"/>
    <w:p w14:paraId="0E60320D" w14:textId="77777777" w:rsidR="00BA590C" w:rsidRPr="00BA590C" w:rsidRDefault="00BA590C" w:rsidP="00BA590C"/>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8"/>
        <w:gridCol w:w="4788"/>
      </w:tblGrid>
      <w:tr w:rsidR="009059FC" w:rsidRPr="00096FD4" w14:paraId="0E603210" w14:textId="77777777" w:rsidTr="002D7933">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20E" w14:textId="77777777" w:rsidR="009059FC" w:rsidRPr="00096FD4" w:rsidRDefault="009059FC" w:rsidP="002D7933">
            <w:pPr>
              <w:pStyle w:val="Table-ColHead"/>
              <w:rPr>
                <w:rFonts w:ascii="Times New Roman" w:hAnsi="Times New Roman"/>
              </w:rPr>
            </w:pPr>
            <w:r w:rsidRPr="00096FD4">
              <w:rPr>
                <w:rFonts w:ascii="Times New Roman" w:hAnsi="Times New Roman"/>
              </w:rPr>
              <w:t>Facilities Requirement</w:t>
            </w:r>
          </w:p>
        </w:tc>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20F"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213" w14:textId="77777777" w:rsidTr="002D7933">
        <w:tc>
          <w:tcPr>
            <w:tcW w:w="4788" w:type="dxa"/>
            <w:tcBorders>
              <w:top w:val="single" w:sz="6" w:space="0" w:color="auto"/>
              <w:left w:val="single" w:sz="6" w:space="0" w:color="auto"/>
              <w:bottom w:val="single" w:sz="6" w:space="0" w:color="auto"/>
              <w:right w:val="single" w:sz="6" w:space="0" w:color="auto"/>
            </w:tcBorders>
          </w:tcPr>
          <w:p w14:paraId="0E603211" w14:textId="77777777" w:rsidR="009059FC" w:rsidRPr="00096FD4" w:rsidRDefault="009059FC" w:rsidP="002D7933">
            <w:pPr>
              <w:pStyle w:val="BodyText"/>
            </w:pPr>
            <w:r w:rsidRPr="00096FD4">
              <w:t>Development</w:t>
            </w:r>
          </w:p>
        </w:tc>
        <w:tc>
          <w:tcPr>
            <w:tcW w:w="4788" w:type="dxa"/>
            <w:tcBorders>
              <w:top w:val="single" w:sz="6" w:space="0" w:color="auto"/>
              <w:left w:val="single" w:sz="6" w:space="0" w:color="auto"/>
              <w:bottom w:val="single" w:sz="6" w:space="0" w:color="auto"/>
              <w:right w:val="single" w:sz="6" w:space="0" w:color="auto"/>
            </w:tcBorders>
          </w:tcPr>
          <w:p w14:paraId="0E603212" w14:textId="77777777" w:rsidR="009059FC" w:rsidRPr="00096FD4" w:rsidRDefault="00945391" w:rsidP="002D7933">
            <w:pPr>
              <w:pStyle w:val="BodyText"/>
            </w:pPr>
            <w:r>
              <w:t>There are no specific facility requirements.</w:t>
            </w:r>
          </w:p>
        </w:tc>
      </w:tr>
      <w:tr w:rsidR="009059FC" w:rsidRPr="00096FD4" w14:paraId="0E603216" w14:textId="77777777" w:rsidTr="002D7933">
        <w:tc>
          <w:tcPr>
            <w:tcW w:w="4788" w:type="dxa"/>
            <w:tcBorders>
              <w:top w:val="single" w:sz="6" w:space="0" w:color="auto"/>
              <w:left w:val="single" w:sz="6" w:space="0" w:color="auto"/>
              <w:bottom w:val="single" w:sz="6" w:space="0" w:color="auto"/>
              <w:right w:val="single" w:sz="6" w:space="0" w:color="auto"/>
            </w:tcBorders>
          </w:tcPr>
          <w:p w14:paraId="0E603214" w14:textId="77777777" w:rsidR="009059FC" w:rsidRPr="00096FD4" w:rsidRDefault="009059FC" w:rsidP="002D7933">
            <w:pPr>
              <w:pStyle w:val="BodyText"/>
            </w:pPr>
            <w:r w:rsidRPr="00096FD4">
              <w:lastRenderedPageBreak/>
              <w:t>Test – Internal</w:t>
            </w:r>
          </w:p>
        </w:tc>
        <w:tc>
          <w:tcPr>
            <w:tcW w:w="4788" w:type="dxa"/>
            <w:tcBorders>
              <w:top w:val="single" w:sz="6" w:space="0" w:color="auto"/>
              <w:left w:val="single" w:sz="6" w:space="0" w:color="auto"/>
              <w:bottom w:val="single" w:sz="6" w:space="0" w:color="auto"/>
              <w:right w:val="single" w:sz="6" w:space="0" w:color="auto"/>
            </w:tcBorders>
          </w:tcPr>
          <w:p w14:paraId="0E603215" w14:textId="77777777" w:rsidR="009059FC" w:rsidRPr="00096FD4" w:rsidRDefault="00945391" w:rsidP="002D7933">
            <w:pPr>
              <w:pStyle w:val="BodyText"/>
            </w:pPr>
            <w:r>
              <w:t>There are no specific facility requirements.</w:t>
            </w:r>
          </w:p>
        </w:tc>
      </w:tr>
      <w:tr w:rsidR="009059FC" w:rsidRPr="00096FD4" w14:paraId="0E603219" w14:textId="77777777" w:rsidTr="002D7933">
        <w:tc>
          <w:tcPr>
            <w:tcW w:w="4788" w:type="dxa"/>
            <w:tcBorders>
              <w:top w:val="single" w:sz="6" w:space="0" w:color="auto"/>
              <w:left w:val="single" w:sz="6" w:space="0" w:color="auto"/>
              <w:bottom w:val="single" w:sz="6" w:space="0" w:color="auto"/>
              <w:right w:val="single" w:sz="6" w:space="0" w:color="auto"/>
            </w:tcBorders>
          </w:tcPr>
          <w:p w14:paraId="0E603217" w14:textId="77777777" w:rsidR="009059FC" w:rsidRPr="00096FD4" w:rsidRDefault="009059FC" w:rsidP="002D7933">
            <w:pPr>
              <w:pStyle w:val="BodyText"/>
            </w:pPr>
            <w:r w:rsidRPr="00096FD4">
              <w:t>Test – Customer Acceptance</w:t>
            </w:r>
          </w:p>
        </w:tc>
        <w:tc>
          <w:tcPr>
            <w:tcW w:w="4788" w:type="dxa"/>
            <w:tcBorders>
              <w:top w:val="single" w:sz="6" w:space="0" w:color="auto"/>
              <w:left w:val="single" w:sz="6" w:space="0" w:color="auto"/>
              <w:bottom w:val="single" w:sz="6" w:space="0" w:color="auto"/>
              <w:right w:val="single" w:sz="6" w:space="0" w:color="auto"/>
            </w:tcBorders>
          </w:tcPr>
          <w:p w14:paraId="0E603218" w14:textId="77777777" w:rsidR="009059FC" w:rsidRPr="00096FD4" w:rsidRDefault="00945391" w:rsidP="002D7933">
            <w:pPr>
              <w:pStyle w:val="BodyText"/>
            </w:pPr>
            <w:r>
              <w:t>There are no specific facility requirements.</w:t>
            </w:r>
          </w:p>
        </w:tc>
      </w:tr>
      <w:tr w:rsidR="009059FC" w:rsidRPr="00096FD4" w14:paraId="0E60321C" w14:textId="77777777" w:rsidTr="002D7933">
        <w:tc>
          <w:tcPr>
            <w:tcW w:w="4788" w:type="dxa"/>
            <w:tcBorders>
              <w:top w:val="single" w:sz="6" w:space="0" w:color="auto"/>
              <w:left w:val="single" w:sz="6" w:space="0" w:color="auto"/>
              <w:bottom w:val="single" w:sz="6" w:space="0" w:color="auto"/>
              <w:right w:val="single" w:sz="6" w:space="0" w:color="auto"/>
            </w:tcBorders>
          </w:tcPr>
          <w:p w14:paraId="0E60321A" w14:textId="77777777" w:rsidR="009059FC" w:rsidRPr="00096FD4" w:rsidRDefault="009059FC" w:rsidP="002D7933">
            <w:pPr>
              <w:pStyle w:val="BodyText"/>
            </w:pPr>
            <w:r w:rsidRPr="00096FD4">
              <w:t>Production</w:t>
            </w:r>
          </w:p>
        </w:tc>
        <w:tc>
          <w:tcPr>
            <w:tcW w:w="4788" w:type="dxa"/>
            <w:tcBorders>
              <w:top w:val="single" w:sz="6" w:space="0" w:color="auto"/>
              <w:left w:val="single" w:sz="6" w:space="0" w:color="auto"/>
              <w:bottom w:val="single" w:sz="6" w:space="0" w:color="auto"/>
              <w:right w:val="single" w:sz="6" w:space="0" w:color="auto"/>
            </w:tcBorders>
          </w:tcPr>
          <w:p w14:paraId="0E60321B" w14:textId="77777777" w:rsidR="009059FC" w:rsidRPr="00096FD4" w:rsidRDefault="00945391" w:rsidP="002D7933">
            <w:pPr>
              <w:pStyle w:val="BodyText"/>
            </w:pPr>
            <w:r>
              <w:t>There are no specific facility requirements.</w:t>
            </w:r>
          </w:p>
        </w:tc>
      </w:tr>
    </w:tbl>
    <w:p w14:paraId="0E60321D" w14:textId="77777777" w:rsidR="00BD335C" w:rsidRDefault="00BD335C" w:rsidP="009059FC"/>
    <w:p w14:paraId="0DAC53F8" w14:textId="77777777" w:rsidR="00B277CD" w:rsidRDefault="00B277CD" w:rsidP="003E2D30"/>
    <w:p w14:paraId="5A2EC776" w14:textId="19D118D5" w:rsidR="00C829FE" w:rsidRDefault="005B0927" w:rsidP="005B0927">
      <w:pPr>
        <w:pStyle w:val="Heading1"/>
        <w:rPr>
          <w:rFonts w:ascii="Times New Roman" w:hAnsi="Times New Roman"/>
        </w:rPr>
      </w:pPr>
      <w:bookmarkStart w:id="31" w:name="_Toc497720631"/>
      <w:bookmarkStart w:id="32" w:name="_Toc136999657"/>
      <w:bookmarkStart w:id="33" w:name="_Toc196118311"/>
      <w:bookmarkStart w:id="34" w:name="_Toc453235053"/>
      <w:r w:rsidRPr="00096FD4">
        <w:rPr>
          <w:rFonts w:ascii="Times New Roman" w:hAnsi="Times New Roman"/>
        </w:rPr>
        <w:t xml:space="preserve">Work Product </w:t>
      </w:r>
      <w:r w:rsidR="00C829FE">
        <w:rPr>
          <w:rFonts w:ascii="Times New Roman" w:hAnsi="Times New Roman"/>
        </w:rPr>
        <w:t>Reviews</w:t>
      </w:r>
      <w:bookmarkEnd w:id="34"/>
      <w:r w:rsidR="00C829FE">
        <w:rPr>
          <w:rFonts w:ascii="Times New Roman" w:hAnsi="Times New Roman"/>
        </w:rPr>
        <w:t xml:space="preserve"> </w:t>
      </w:r>
    </w:p>
    <w:p w14:paraId="0E60321E" w14:textId="4F4B0A75" w:rsidR="005B0927" w:rsidRPr="00096FD4" w:rsidRDefault="00C829FE" w:rsidP="00C829FE">
      <w:pPr>
        <w:pStyle w:val="Heading2"/>
      </w:pPr>
      <w:bookmarkStart w:id="35" w:name="_Toc453235054"/>
      <w:r>
        <w:t xml:space="preserve">Peer Review </w:t>
      </w:r>
      <w:r w:rsidR="005B0927" w:rsidRPr="00096FD4">
        <w:t>Selection and Approach</w:t>
      </w:r>
      <w:bookmarkEnd w:id="35"/>
    </w:p>
    <w:p w14:paraId="0E60321F" w14:textId="7B96B764" w:rsidR="005A074F" w:rsidRDefault="005A074F" w:rsidP="005A074F">
      <w:r>
        <w:t>The project will perform a pe</w:t>
      </w:r>
      <w:r w:rsidR="00F86BDA">
        <w:t>er review of the following items:</w:t>
      </w:r>
    </w:p>
    <w:p w14:paraId="0E603220" w14:textId="50AC47CE" w:rsidR="005A074F" w:rsidRDefault="005A074F" w:rsidP="000F0191">
      <w:pPr>
        <w:pStyle w:val="ListParagraph"/>
        <w:numPr>
          <w:ilvl w:val="0"/>
          <w:numId w:val="6"/>
        </w:numPr>
      </w:pPr>
      <w:r>
        <w:t>Requirements Document</w:t>
      </w:r>
    </w:p>
    <w:p w14:paraId="0E603221" w14:textId="77777777" w:rsidR="005A074F" w:rsidRDefault="005A074F" w:rsidP="000F0191">
      <w:pPr>
        <w:pStyle w:val="ListParagraph"/>
        <w:numPr>
          <w:ilvl w:val="0"/>
          <w:numId w:val="6"/>
        </w:numPr>
      </w:pPr>
      <w:r>
        <w:t>Design Document including database structure</w:t>
      </w:r>
    </w:p>
    <w:p w14:paraId="2930F8FE" w14:textId="77777777" w:rsidR="00EC4D30" w:rsidRDefault="00EC4D30" w:rsidP="005A074F"/>
    <w:p w14:paraId="0E603223" w14:textId="433297A3" w:rsidR="005A074F" w:rsidRDefault="005A074F" w:rsidP="005A074F">
      <w:r>
        <w:t>The rationale behind doing peer reviews for these components is they have high visibility within the program and are critical to CCO operations.  Peer reviews will be done b</w:t>
      </w:r>
      <w:r w:rsidR="00976DAA">
        <w:t>y</w:t>
      </w:r>
      <w:r>
        <w:t xml:space="preserve"> members of the development team.</w:t>
      </w:r>
    </w:p>
    <w:p w14:paraId="0E603224" w14:textId="77777777" w:rsidR="005A074F" w:rsidRDefault="005A074F" w:rsidP="005A074F"/>
    <w:p w14:paraId="0E603225" w14:textId="4727AB56" w:rsidR="00781B73" w:rsidRDefault="00781B73" w:rsidP="005A074F">
      <w:r>
        <w:t>Informal peer reviews</w:t>
      </w:r>
      <w:r w:rsidR="00B75979">
        <w:t xml:space="preserve"> will be performed by the team.</w:t>
      </w:r>
      <w:r w:rsidR="00F8155D">
        <w:t xml:space="preserve">  One peer review of each document will be performed.</w:t>
      </w:r>
    </w:p>
    <w:p w14:paraId="06F02342" w14:textId="77777777" w:rsidR="00976DAA" w:rsidRDefault="00976DAA" w:rsidP="005A074F"/>
    <w:p w14:paraId="05B26D0A" w14:textId="7141C1E5" w:rsidR="00C829FE" w:rsidRDefault="00C829FE" w:rsidP="00C829FE">
      <w:pPr>
        <w:pStyle w:val="Heading2"/>
      </w:pPr>
      <w:bookmarkStart w:id="36" w:name="_Toc453235055"/>
      <w:r>
        <w:t>Verification and Validation</w:t>
      </w:r>
      <w:bookmarkEnd w:id="36"/>
    </w:p>
    <w:p w14:paraId="6B46DE59" w14:textId="5EBC21F4" w:rsidR="00142427" w:rsidRPr="00142427" w:rsidRDefault="00142427" w:rsidP="00142427">
      <w:pPr>
        <w:rPr>
          <w:color w:val="252525"/>
          <w:shd w:val="clear" w:color="auto" w:fill="FFFFFF"/>
        </w:rPr>
      </w:pPr>
      <w:r w:rsidRPr="00142427">
        <w:rPr>
          <w:color w:val="252525"/>
          <w:shd w:val="clear" w:color="auto" w:fill="FFFFFF"/>
        </w:rPr>
        <w:t>Software verification is ensuring that the product has been built according to the requirements and design specifications, while software validation ensures that the product actually meets the user's needs, and that the specifications were correct in the first place. Software verification ensures that "you built it right". Software validation ensures that "you built the right thing". Software validation confirms that the product, as provided, will fulfill its intended use.</w:t>
      </w:r>
    </w:p>
    <w:p w14:paraId="726F66A7" w14:textId="77777777" w:rsidR="00142427" w:rsidRPr="00142427" w:rsidRDefault="00142427" w:rsidP="00142427"/>
    <w:p w14:paraId="204B2C22" w14:textId="77777777" w:rsidR="00C829FE" w:rsidRDefault="00C829FE" w:rsidP="00142427">
      <w:pPr>
        <w:pStyle w:val="Heading3"/>
      </w:pPr>
      <w:bookmarkStart w:id="37" w:name="_Toc453235056"/>
      <w:r>
        <w:t>Verification Methods</w:t>
      </w:r>
      <w:bookmarkEnd w:id="37"/>
    </w:p>
    <w:p w14:paraId="7EE8C4D4" w14:textId="34E29CDD" w:rsidR="00C829FE" w:rsidRDefault="00C829FE" w:rsidP="00C829FE">
      <w:r w:rsidRPr="00833961">
        <w:t>Verification is t</w:t>
      </w:r>
      <w:r w:rsidRPr="00833961">
        <w:rPr>
          <w:color w:val="252525"/>
          <w:shd w:val="clear" w:color="auto" w:fill="FFFFFF"/>
        </w:rPr>
        <w:t xml:space="preserve">he process of evaluating software to determine whether the products of a given development phase satisfy the conditions imposed at the start of that phase. </w:t>
      </w:r>
      <w:r w:rsidRPr="00833961">
        <w:t xml:space="preserve">The </w:t>
      </w:r>
      <w:proofErr w:type="gramStart"/>
      <w:r w:rsidR="00377B6A">
        <w:t>eCL</w:t>
      </w:r>
      <w:proofErr w:type="gramEnd"/>
      <w:r>
        <w:t xml:space="preserve"> team will use one or more of the following methods to verify the system is working according to specifications prior to software being placed into production.</w:t>
      </w:r>
    </w:p>
    <w:p w14:paraId="42D3E6DC" w14:textId="77777777" w:rsidR="00C829FE" w:rsidRDefault="00C829FE" w:rsidP="00C829FE"/>
    <w:p w14:paraId="564C6AD9" w14:textId="06BC9551" w:rsidR="00C829FE" w:rsidRPr="0032219F" w:rsidRDefault="00C829FE" w:rsidP="006E2EFF">
      <w:pPr>
        <w:pStyle w:val="ListParagraph"/>
        <w:numPr>
          <w:ilvl w:val="0"/>
          <w:numId w:val="14"/>
        </w:numPr>
      </w:pPr>
      <w:r w:rsidRPr="0032219F">
        <w:t>Analysis: the processing of accumulated data obtained from other qualification methods.  Examples are reduction, interpolation or extrapolation of test results.</w:t>
      </w:r>
    </w:p>
    <w:p w14:paraId="4CABFA5F" w14:textId="7F37B1B4" w:rsidR="00C829FE" w:rsidRPr="0032219F" w:rsidRDefault="00C829FE" w:rsidP="006E2EFF">
      <w:pPr>
        <w:pStyle w:val="ListParagraph"/>
        <w:numPr>
          <w:ilvl w:val="0"/>
          <w:numId w:val="14"/>
        </w:numPr>
      </w:pPr>
      <w:r w:rsidRPr="0032219F">
        <w:t>Demonstration:  the operation of the system, or a part of the system, that relies on observable functional operation not requiring the use of instrumentation, special test equipment, or subsequent analysis.</w:t>
      </w:r>
    </w:p>
    <w:p w14:paraId="7CB0EBCB" w14:textId="03EE3051" w:rsidR="00C829FE" w:rsidRPr="0032219F" w:rsidRDefault="00C829FE" w:rsidP="006E2EFF">
      <w:pPr>
        <w:pStyle w:val="ListParagraph"/>
        <w:numPr>
          <w:ilvl w:val="0"/>
          <w:numId w:val="14"/>
        </w:numPr>
      </w:pPr>
      <w:r w:rsidRPr="0032219F">
        <w:t>Inspection:  the visual examination of system components, documentation, etc.</w:t>
      </w:r>
    </w:p>
    <w:p w14:paraId="2A52D06B" w14:textId="642FB54D" w:rsidR="00C829FE" w:rsidRPr="0032219F" w:rsidRDefault="00C829FE" w:rsidP="006E2EFF">
      <w:pPr>
        <w:pStyle w:val="ListParagraph"/>
        <w:numPr>
          <w:ilvl w:val="0"/>
          <w:numId w:val="14"/>
        </w:numPr>
      </w:pPr>
      <w:r w:rsidRPr="0032219F">
        <w:t>Test:  the operation of the system, or a part of the system, using instrumentation or other special test equipment to collect data for later analysis.</w:t>
      </w:r>
    </w:p>
    <w:p w14:paraId="46127482" w14:textId="3DB13178" w:rsidR="00C829FE" w:rsidRDefault="00C829FE" w:rsidP="006E2EFF">
      <w:pPr>
        <w:pStyle w:val="ListParagraph"/>
        <w:numPr>
          <w:ilvl w:val="0"/>
          <w:numId w:val="14"/>
        </w:numPr>
      </w:pPr>
      <w:r w:rsidRPr="0032219F">
        <w:t>Special qualification methods:  any special qualification methods for the system, such as special tools, techniques, procedures, facilities, acceptance limits, use of standard samples, pre-production or periodic production samples, pilot models, or pilot lots</w:t>
      </w:r>
    </w:p>
    <w:p w14:paraId="4D0C7EAF" w14:textId="77777777" w:rsidR="00C829FE" w:rsidRDefault="00C829FE" w:rsidP="00C829FE"/>
    <w:p w14:paraId="7364E925" w14:textId="77777777" w:rsidR="00C829FE" w:rsidRDefault="00C829FE" w:rsidP="00142427">
      <w:pPr>
        <w:pStyle w:val="Heading3"/>
      </w:pPr>
      <w:bookmarkStart w:id="38" w:name="_Toc453235057"/>
      <w:r>
        <w:t>Validation Activities</w:t>
      </w:r>
      <w:bookmarkEnd w:id="38"/>
    </w:p>
    <w:p w14:paraId="01512E06" w14:textId="77777777" w:rsidR="00C829FE" w:rsidRDefault="00C829FE" w:rsidP="00C829FE">
      <w:r w:rsidRPr="00C829FE">
        <w:t xml:space="preserve">Validation is the </w:t>
      </w:r>
      <w:r w:rsidRPr="00C829FE">
        <w:rPr>
          <w:color w:val="252525"/>
          <w:shd w:val="clear" w:color="auto" w:fill="FFFFFF"/>
        </w:rPr>
        <w:t xml:space="preserve">process of evaluating software during or at the end of the development process to determine whether it satisfies specified requirements. </w:t>
      </w:r>
      <w:r w:rsidRPr="00C829FE">
        <w:t>The Tester will review change requests and test the system to ensure the system works as intended.  Results will be documented in the System Testing logs.  From time to time it may be necessary for the customer to participate in testing.  These results will also be documented.  In either case, if testing identifies defects, the defects must be corrected and</w:t>
      </w:r>
      <w:r>
        <w:t xml:space="preserve"> retested.</w:t>
      </w:r>
    </w:p>
    <w:p w14:paraId="0EC9DD76" w14:textId="77777777" w:rsidR="00C829FE" w:rsidRPr="00C829FE" w:rsidRDefault="00C829FE" w:rsidP="00C829FE"/>
    <w:p w14:paraId="290DBAF4" w14:textId="77777777" w:rsidR="00C829FE" w:rsidRDefault="00C829FE" w:rsidP="005A074F"/>
    <w:p w14:paraId="0E603226" w14:textId="77777777" w:rsidR="007479A3" w:rsidRPr="00096FD4" w:rsidRDefault="007479A3" w:rsidP="00A5525E">
      <w:pPr>
        <w:pStyle w:val="Heading1"/>
        <w:rPr>
          <w:rFonts w:ascii="Times New Roman" w:hAnsi="Times New Roman"/>
        </w:rPr>
      </w:pPr>
      <w:bookmarkStart w:id="39" w:name="_Toc453235058"/>
      <w:r w:rsidRPr="00096FD4">
        <w:rPr>
          <w:rFonts w:ascii="Times New Roman" w:hAnsi="Times New Roman"/>
        </w:rPr>
        <w:lastRenderedPageBreak/>
        <w:t>Formal Decision Approach</w:t>
      </w:r>
      <w:bookmarkEnd w:id="39"/>
    </w:p>
    <w:p w14:paraId="0E603228" w14:textId="09F88DA4" w:rsidR="00A96C96" w:rsidRDefault="00F7638E" w:rsidP="007479A3">
      <w:r>
        <w:t xml:space="preserve">The project will follow the Decision Analysis and Resolution process to make formal decisions. Meetings will be established for any DAR activity.  The DAR log </w:t>
      </w:r>
      <w:r w:rsidR="006C3EC3">
        <w:t xml:space="preserve">link </w:t>
      </w:r>
      <w:r w:rsidR="006C3EC3" w:rsidRPr="004553C7">
        <w:t>can be found in the CI/DI List (see section 14).</w:t>
      </w:r>
    </w:p>
    <w:p w14:paraId="0C3E69DD" w14:textId="77777777" w:rsidR="003C21C6" w:rsidRDefault="003C21C6" w:rsidP="007479A3"/>
    <w:p w14:paraId="0E603229" w14:textId="77777777" w:rsidR="00A96C96" w:rsidRPr="00A96C96" w:rsidRDefault="00A96C96" w:rsidP="00A96C96">
      <w:r w:rsidRPr="00A96C96">
        <w:t>When any of the following criteria are met, this project follows the DAR process.</w:t>
      </w:r>
    </w:p>
    <w:p w14:paraId="0E60322A" w14:textId="77777777" w:rsidR="00A96C96" w:rsidRPr="00A96C96" w:rsidRDefault="00A96C96" w:rsidP="000F0191">
      <w:pPr>
        <w:pStyle w:val="ListParagraph"/>
        <w:numPr>
          <w:ilvl w:val="0"/>
          <w:numId w:val="8"/>
        </w:numPr>
        <w:ind w:left="720"/>
      </w:pPr>
      <w:r w:rsidRPr="00A96C96">
        <w:t xml:space="preserve">Mitigation and contingency planning for a complex risk that has a risk exposure of medium or higher.  Complexity is determined by consensus. </w:t>
      </w:r>
    </w:p>
    <w:p w14:paraId="0E60322B" w14:textId="77777777" w:rsidR="00A96C96" w:rsidRPr="00A96C96" w:rsidRDefault="00A96C96" w:rsidP="000F0191">
      <w:pPr>
        <w:pStyle w:val="ListParagraph"/>
        <w:numPr>
          <w:ilvl w:val="0"/>
          <w:numId w:val="8"/>
        </w:numPr>
        <w:ind w:left="720"/>
      </w:pPr>
      <w:r w:rsidRPr="00A96C96">
        <w:t>Decisions which require documentation.</w:t>
      </w:r>
    </w:p>
    <w:p w14:paraId="0E60322C" w14:textId="77777777" w:rsidR="00A96C96" w:rsidRPr="00A96C96" w:rsidRDefault="00A96C96" w:rsidP="000F0191">
      <w:pPr>
        <w:pStyle w:val="ListParagraph"/>
        <w:numPr>
          <w:ilvl w:val="0"/>
          <w:numId w:val="8"/>
        </w:numPr>
        <w:ind w:left="720"/>
      </w:pPr>
      <w:r w:rsidRPr="00A96C96">
        <w:t>Solution determination which impacts the project cost by +/-10%.</w:t>
      </w:r>
    </w:p>
    <w:p w14:paraId="0E60322D" w14:textId="77777777" w:rsidR="00A96C96" w:rsidRPr="00A96C96" w:rsidRDefault="00A96C96" w:rsidP="000F0191">
      <w:pPr>
        <w:pStyle w:val="ListParagraph"/>
        <w:numPr>
          <w:ilvl w:val="0"/>
          <w:numId w:val="8"/>
        </w:numPr>
        <w:ind w:left="720"/>
      </w:pPr>
      <w:r w:rsidRPr="00A96C96">
        <w:t>Solution determination which negatively impacts the schedule of a critical deliverable.</w:t>
      </w:r>
    </w:p>
    <w:p w14:paraId="0E60322E" w14:textId="77777777" w:rsidR="00A96C96" w:rsidRPr="00A96C96" w:rsidRDefault="00A96C96" w:rsidP="000F0191">
      <w:pPr>
        <w:pStyle w:val="ListParagraph"/>
        <w:numPr>
          <w:ilvl w:val="0"/>
          <w:numId w:val="8"/>
        </w:numPr>
        <w:ind w:left="720"/>
      </w:pPr>
      <w:r w:rsidRPr="00A96C96">
        <w:t>Solution determination which impacts Operations performance or SLAs.</w:t>
      </w:r>
    </w:p>
    <w:p w14:paraId="0E60322F" w14:textId="77777777" w:rsidR="00A96C96" w:rsidRDefault="00A96C96" w:rsidP="007479A3"/>
    <w:p w14:paraId="1E8E6F08" w14:textId="77777777" w:rsidR="00A63B74" w:rsidRPr="00A63B74" w:rsidRDefault="00A63B74" w:rsidP="00A63B74">
      <w:pPr>
        <w:pStyle w:val="Heading1"/>
        <w:tabs>
          <w:tab w:val="num" w:pos="1080"/>
        </w:tabs>
        <w:rPr>
          <w:rFonts w:ascii="Times New Roman" w:hAnsi="Times New Roman"/>
        </w:rPr>
      </w:pPr>
      <w:bookmarkStart w:id="40" w:name="_Toc449526675"/>
      <w:bookmarkStart w:id="41" w:name="_Toc453235059"/>
      <w:r w:rsidRPr="00A63B74">
        <w:rPr>
          <w:rFonts w:ascii="Times New Roman" w:hAnsi="Times New Roman"/>
        </w:rPr>
        <w:t>Risk Management</w:t>
      </w:r>
      <w:bookmarkEnd w:id="40"/>
      <w:bookmarkEnd w:id="41"/>
    </w:p>
    <w:p w14:paraId="242B1B41" w14:textId="77777777" w:rsidR="00A63B74" w:rsidRDefault="00A63B74" w:rsidP="00A63B74"/>
    <w:p w14:paraId="73D2795D" w14:textId="03B78F73" w:rsidR="00A63B74" w:rsidRPr="00A63B74" w:rsidRDefault="00A63B74" w:rsidP="00A63B74">
      <w:r w:rsidRPr="00A63B74">
        <w:t>Risks are reviewed monthly with the Program Manager and with the Engineers.</w:t>
      </w:r>
      <w:r>
        <w:t xml:space="preserve">  Risk items are kept and tracked in the Risk Register.  The </w:t>
      </w:r>
      <w:r>
        <w:t xml:space="preserve">link </w:t>
      </w:r>
      <w:r w:rsidRPr="004553C7">
        <w:t>can be found in the CI/DI List (see section 14).</w:t>
      </w:r>
    </w:p>
    <w:p w14:paraId="0E603230" w14:textId="77777777" w:rsidR="00F7638E" w:rsidRPr="00096FD4" w:rsidRDefault="00F7638E" w:rsidP="007479A3"/>
    <w:p w14:paraId="0E603231" w14:textId="77777777" w:rsidR="00A5525E" w:rsidRPr="00096FD4" w:rsidRDefault="00A5525E" w:rsidP="00A5525E">
      <w:pPr>
        <w:pStyle w:val="Heading1"/>
        <w:rPr>
          <w:rFonts w:ascii="Times New Roman" w:hAnsi="Times New Roman"/>
        </w:rPr>
      </w:pPr>
      <w:bookmarkStart w:id="42" w:name="_Toc453235060"/>
      <w:r w:rsidRPr="00096FD4">
        <w:rPr>
          <w:rFonts w:ascii="Times New Roman" w:hAnsi="Times New Roman"/>
        </w:rPr>
        <w:t xml:space="preserve">Project Training </w:t>
      </w:r>
      <w:bookmarkEnd w:id="31"/>
      <w:r w:rsidRPr="00096FD4">
        <w:rPr>
          <w:rFonts w:ascii="Times New Roman" w:hAnsi="Times New Roman"/>
        </w:rPr>
        <w:t>Plan</w:t>
      </w:r>
      <w:bookmarkEnd w:id="32"/>
      <w:bookmarkEnd w:id="33"/>
      <w:bookmarkEnd w:id="42"/>
    </w:p>
    <w:p w14:paraId="0E603232" w14:textId="77777777" w:rsidR="008908CB" w:rsidRDefault="008908CB" w:rsidP="008908CB">
      <w:pPr>
        <w:pStyle w:val="Comment"/>
        <w:tabs>
          <w:tab w:val="left" w:pos="360"/>
        </w:tabs>
        <w:ind w:left="360"/>
      </w:pPr>
    </w:p>
    <w:p w14:paraId="0E603233" w14:textId="77777777" w:rsidR="0023397B" w:rsidRPr="0023397B" w:rsidRDefault="0023397B" w:rsidP="0023397B">
      <w:pPr>
        <w:pStyle w:val="Comment"/>
        <w:rPr>
          <w:b/>
          <w:i w:val="0"/>
          <w:color w:val="auto"/>
          <w:sz w:val="20"/>
        </w:rPr>
      </w:pPr>
      <w:r w:rsidRPr="0023397B">
        <w:rPr>
          <w:b/>
          <w:i w:val="0"/>
          <w:color w:val="auto"/>
          <w:sz w:val="20"/>
        </w:rPr>
        <w:t>GDIT and CCO Annual Required Training</w:t>
      </w:r>
    </w:p>
    <w:p w14:paraId="0E603234" w14:textId="473E65B1" w:rsidR="0023397B" w:rsidRPr="0023397B" w:rsidRDefault="0023397B" w:rsidP="0023397B">
      <w:pPr>
        <w:pStyle w:val="Comment"/>
        <w:rPr>
          <w:i w:val="0"/>
          <w:color w:val="auto"/>
          <w:sz w:val="20"/>
        </w:rPr>
      </w:pPr>
      <w:r w:rsidRPr="0023397B">
        <w:rPr>
          <w:i w:val="0"/>
          <w:color w:val="auto"/>
          <w:sz w:val="20"/>
        </w:rPr>
        <w:t xml:space="preserve">All GDIT employees are </w:t>
      </w:r>
      <w:r w:rsidRPr="0023397B">
        <w:rPr>
          <w:bCs/>
          <w:i w:val="0"/>
          <w:color w:val="auto"/>
          <w:sz w:val="20"/>
        </w:rPr>
        <w:t xml:space="preserve">required to complete </w:t>
      </w:r>
      <w:r w:rsidR="00B140BA">
        <w:rPr>
          <w:bCs/>
          <w:i w:val="0"/>
          <w:color w:val="auto"/>
          <w:sz w:val="20"/>
        </w:rPr>
        <w:t xml:space="preserve">GDIT and CCO quarterly and annual online training </w:t>
      </w:r>
      <w:r w:rsidR="008A0137">
        <w:rPr>
          <w:i w:val="0"/>
          <w:color w:val="auto"/>
          <w:sz w:val="20"/>
        </w:rPr>
        <w:t>available through myLMS</w:t>
      </w:r>
      <w:r w:rsidRPr="0023397B">
        <w:rPr>
          <w:i w:val="0"/>
          <w:color w:val="auto"/>
          <w:sz w:val="20"/>
        </w:rPr>
        <w:t>.</w:t>
      </w:r>
      <w:r w:rsidR="005249F7">
        <w:rPr>
          <w:i w:val="0"/>
          <w:color w:val="auto"/>
          <w:sz w:val="20"/>
        </w:rPr>
        <w:t xml:space="preserve"> CCO Communications alerts staff to all required training.</w:t>
      </w:r>
    </w:p>
    <w:p w14:paraId="0E603235" w14:textId="77777777" w:rsidR="0023397B" w:rsidRPr="0023397B" w:rsidRDefault="0023397B" w:rsidP="0023397B">
      <w:pPr>
        <w:pStyle w:val="Comment"/>
        <w:ind w:left="360"/>
        <w:rPr>
          <w:i w:val="0"/>
          <w:color w:val="auto"/>
          <w:sz w:val="20"/>
        </w:rPr>
      </w:pPr>
    </w:p>
    <w:p w14:paraId="0E603236" w14:textId="77777777" w:rsidR="0023397B" w:rsidRDefault="0023397B" w:rsidP="0023397B">
      <w:pPr>
        <w:pStyle w:val="Comment"/>
        <w:ind w:left="360"/>
        <w:rPr>
          <w:rFonts w:asciiTheme="minorHAnsi" w:hAnsiTheme="minorHAnsi" w:cstheme="minorHAnsi"/>
          <w:i w:val="0"/>
          <w:color w:val="auto"/>
          <w:sz w:val="24"/>
          <w:szCs w:val="24"/>
        </w:rPr>
      </w:pPr>
    </w:p>
    <w:p w14:paraId="0E603237" w14:textId="77777777" w:rsidR="0023397B" w:rsidRPr="00FD189D" w:rsidRDefault="0023397B" w:rsidP="005E0272">
      <w:pPr>
        <w:pStyle w:val="Comment"/>
        <w:rPr>
          <w:rFonts w:asciiTheme="minorHAnsi" w:hAnsiTheme="minorHAnsi" w:cstheme="minorHAnsi"/>
          <w:b/>
          <w:i w:val="0"/>
          <w:color w:val="auto"/>
          <w:sz w:val="24"/>
          <w:szCs w:val="24"/>
        </w:rPr>
      </w:pPr>
      <w:r w:rsidRPr="00FD189D">
        <w:rPr>
          <w:rFonts w:asciiTheme="minorHAnsi" w:hAnsiTheme="minorHAnsi" w:cstheme="minorHAnsi"/>
          <w:b/>
          <w:i w:val="0"/>
          <w:color w:val="auto"/>
          <w:sz w:val="24"/>
          <w:szCs w:val="24"/>
        </w:rPr>
        <w:t>CC</w:t>
      </w:r>
      <w:r w:rsidR="005249F7">
        <w:rPr>
          <w:rFonts w:asciiTheme="minorHAnsi" w:hAnsiTheme="minorHAnsi" w:cstheme="minorHAnsi"/>
          <w:b/>
          <w:i w:val="0"/>
          <w:color w:val="auto"/>
          <w:sz w:val="24"/>
          <w:szCs w:val="24"/>
        </w:rPr>
        <w:t>O</w:t>
      </w:r>
      <w:r w:rsidRPr="00FD189D">
        <w:rPr>
          <w:rFonts w:asciiTheme="minorHAnsi" w:hAnsiTheme="minorHAnsi" w:cstheme="minorHAnsi"/>
          <w:b/>
          <w:i w:val="0"/>
          <w:color w:val="auto"/>
          <w:sz w:val="24"/>
          <w:szCs w:val="24"/>
        </w:rPr>
        <w:t xml:space="preserve"> Project Training</w:t>
      </w:r>
    </w:p>
    <w:p w14:paraId="0E603238" w14:textId="47932833" w:rsidR="0023397B" w:rsidRPr="003C21C6" w:rsidRDefault="0023397B" w:rsidP="005E0272">
      <w:pPr>
        <w:pStyle w:val="Comment"/>
        <w:rPr>
          <w:i w:val="0"/>
          <w:color w:val="auto"/>
          <w:sz w:val="20"/>
        </w:rPr>
      </w:pPr>
      <w:r w:rsidRPr="003C21C6">
        <w:rPr>
          <w:i w:val="0"/>
          <w:color w:val="auto"/>
          <w:sz w:val="20"/>
        </w:rPr>
        <w:t>GDIT</w:t>
      </w:r>
      <w:r w:rsidR="00976DAA" w:rsidRPr="003C21C6">
        <w:rPr>
          <w:i w:val="0"/>
          <w:color w:val="auto"/>
          <w:sz w:val="20"/>
        </w:rPr>
        <w:t xml:space="preserve"> </w:t>
      </w:r>
      <w:r w:rsidRPr="003C21C6">
        <w:rPr>
          <w:i w:val="0"/>
          <w:color w:val="auto"/>
          <w:sz w:val="20"/>
        </w:rPr>
        <w:t>retains a wide and diverse group of technical professionals to staff its projects</w:t>
      </w:r>
      <w:r w:rsidR="005249F7" w:rsidRPr="003C21C6">
        <w:rPr>
          <w:i w:val="0"/>
          <w:color w:val="auto"/>
          <w:sz w:val="20"/>
        </w:rPr>
        <w:t>.</w:t>
      </w:r>
      <w:r w:rsidRPr="003C21C6">
        <w:rPr>
          <w:i w:val="0"/>
          <w:color w:val="auto"/>
          <w:sz w:val="20"/>
        </w:rPr>
        <w:t xml:space="preserve">  Any organizational or specific training and gap analysis is identified and tracked via the Organizational Detailed Training Plan. </w:t>
      </w:r>
    </w:p>
    <w:p w14:paraId="0E603239" w14:textId="77777777" w:rsidR="0023397B" w:rsidRPr="003C21C6" w:rsidRDefault="0023397B" w:rsidP="0023397B">
      <w:pPr>
        <w:pStyle w:val="Comment"/>
        <w:ind w:left="360"/>
        <w:rPr>
          <w:i w:val="0"/>
          <w:color w:val="auto"/>
          <w:sz w:val="20"/>
        </w:rPr>
      </w:pPr>
    </w:p>
    <w:p w14:paraId="0E60323A" w14:textId="77777777" w:rsidR="0023397B" w:rsidRPr="003C21C6" w:rsidRDefault="0023397B" w:rsidP="005E0272">
      <w:pPr>
        <w:pStyle w:val="Comment"/>
        <w:rPr>
          <w:i w:val="0"/>
          <w:color w:val="auto"/>
          <w:sz w:val="20"/>
        </w:rPr>
      </w:pPr>
      <w:r w:rsidRPr="003C21C6">
        <w:rPr>
          <w:i w:val="0"/>
          <w:color w:val="auto"/>
          <w:sz w:val="20"/>
        </w:rPr>
        <w:t>Team members working within the ident</w:t>
      </w:r>
      <w:r w:rsidR="008A0137" w:rsidRPr="003C21C6">
        <w:rPr>
          <w:i w:val="0"/>
          <w:color w:val="auto"/>
          <w:sz w:val="20"/>
        </w:rPr>
        <w:t>ified discipline</w:t>
      </w:r>
      <w:r w:rsidRPr="003C21C6">
        <w:rPr>
          <w:i w:val="0"/>
          <w:color w:val="auto"/>
          <w:sz w:val="20"/>
        </w:rPr>
        <w:t xml:space="preserve"> will require the skills identified below.</w:t>
      </w:r>
    </w:p>
    <w:p w14:paraId="0E60323B" w14:textId="77777777" w:rsidR="008908CB" w:rsidRDefault="008908CB" w:rsidP="008908CB">
      <w:pPr>
        <w:pStyle w:val="Comment"/>
        <w:tabs>
          <w:tab w:val="left" w:pos="360"/>
        </w:tabs>
        <w:ind w:left="360"/>
      </w:pPr>
    </w:p>
    <w:p w14:paraId="0E60323C" w14:textId="77777777" w:rsidR="008908CB" w:rsidRPr="008F5AB2" w:rsidRDefault="008908CB" w:rsidP="008908CB">
      <w:pPr>
        <w:pStyle w:val="Comment"/>
        <w:tabs>
          <w:tab w:val="left" w:pos="360"/>
        </w:tabs>
        <w:ind w:left="360"/>
      </w:pPr>
    </w:p>
    <w:tbl>
      <w:tblPr>
        <w:tblW w:w="0" w:type="auto"/>
        <w:tblCellMar>
          <w:left w:w="0" w:type="dxa"/>
          <w:right w:w="0" w:type="dxa"/>
        </w:tblCellMar>
        <w:tblLook w:val="04A0" w:firstRow="1" w:lastRow="0" w:firstColumn="1" w:lastColumn="0" w:noHBand="0" w:noVBand="1"/>
      </w:tblPr>
      <w:tblGrid>
        <w:gridCol w:w="1720"/>
        <w:gridCol w:w="2672"/>
        <w:gridCol w:w="1476"/>
        <w:gridCol w:w="3708"/>
      </w:tblGrid>
      <w:tr w:rsidR="008908CB" w:rsidRPr="008F5AB2" w14:paraId="0E603241" w14:textId="77777777" w:rsidTr="00F8155D">
        <w:trPr>
          <w:trHeight w:val="600"/>
          <w:tblHeader/>
        </w:trPr>
        <w:tc>
          <w:tcPr>
            <w:tcW w:w="1720"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E60323D"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Discipline</w:t>
            </w:r>
          </w:p>
        </w:tc>
        <w:tc>
          <w:tcPr>
            <w:tcW w:w="2672"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0E60323E"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Skill</w:t>
            </w:r>
          </w:p>
        </w:tc>
        <w:tc>
          <w:tcPr>
            <w:tcW w:w="147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0E60323F"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Training Required?</w:t>
            </w:r>
          </w:p>
        </w:tc>
        <w:tc>
          <w:tcPr>
            <w:tcW w:w="3708" w:type="dxa"/>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hideMark/>
          </w:tcPr>
          <w:p w14:paraId="0E603240"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Action to acquire</w:t>
            </w:r>
          </w:p>
        </w:tc>
      </w:tr>
      <w:tr w:rsidR="008908CB" w:rsidRPr="008F5AB2" w14:paraId="0E603246"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42"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General Team Skills</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4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Configuration Management tools (Version Management and defect tracking)</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44" w14:textId="418554BA" w:rsidR="008908CB" w:rsidRPr="008F5AB2" w:rsidRDefault="003C21C6"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5" w14:textId="33102DFA" w:rsidR="008908CB" w:rsidRPr="008F5AB2" w:rsidRDefault="003C21C6" w:rsidP="008908CB">
            <w:pPr>
              <w:pStyle w:val="Comment"/>
              <w:tabs>
                <w:tab w:val="left" w:pos="360"/>
              </w:tabs>
              <w:ind w:left="360"/>
              <w:rPr>
                <w:i w:val="0"/>
                <w:color w:val="auto"/>
                <w:sz w:val="20"/>
              </w:rPr>
            </w:pPr>
            <w:r>
              <w:rPr>
                <w:i w:val="0"/>
                <w:color w:val="auto"/>
                <w:sz w:val="20"/>
              </w:rPr>
              <w:t>On the job training for TFS</w:t>
            </w:r>
          </w:p>
        </w:tc>
      </w:tr>
      <w:tr w:rsidR="008908CB" w:rsidRPr="008F5AB2" w14:paraId="0E60324B"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47"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4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Product domain orientation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4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A" w14:textId="77777777" w:rsidR="008908CB" w:rsidRPr="008F5AB2" w:rsidRDefault="008908CB" w:rsidP="008908CB">
            <w:pPr>
              <w:pStyle w:val="Comment"/>
              <w:tabs>
                <w:tab w:val="left" w:pos="360"/>
              </w:tabs>
              <w:ind w:left="360"/>
              <w:rPr>
                <w:i w:val="0"/>
                <w:color w:val="auto"/>
                <w:sz w:val="20"/>
              </w:rPr>
            </w:pPr>
          </w:p>
        </w:tc>
      </w:tr>
      <w:tr w:rsidR="008908CB" w:rsidRPr="008F5AB2" w14:paraId="0E603250"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4C"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4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Risk Management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4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F" w14:textId="77777777" w:rsidR="008908CB" w:rsidRPr="008F5AB2" w:rsidRDefault="008908CB" w:rsidP="008908CB">
            <w:pPr>
              <w:pStyle w:val="Comment"/>
              <w:tabs>
                <w:tab w:val="left" w:pos="360"/>
              </w:tabs>
              <w:ind w:left="360"/>
              <w:rPr>
                <w:i w:val="0"/>
                <w:color w:val="auto"/>
                <w:sz w:val="20"/>
              </w:rPr>
            </w:pPr>
          </w:p>
        </w:tc>
      </w:tr>
      <w:tr w:rsidR="008908CB" w:rsidRPr="008F5AB2" w14:paraId="0E603255"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51"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52" w14:textId="77777777" w:rsidR="008908CB" w:rsidRPr="008F5AB2" w:rsidRDefault="00E75ED4" w:rsidP="008908CB">
            <w:pPr>
              <w:pStyle w:val="Comment"/>
              <w:tabs>
                <w:tab w:val="left" w:pos="360"/>
              </w:tabs>
              <w:ind w:left="360"/>
              <w:rPr>
                <w:i w:val="0"/>
                <w:color w:val="auto"/>
                <w:sz w:val="20"/>
              </w:rPr>
            </w:pPr>
            <w:r>
              <w:rPr>
                <w:i w:val="0"/>
                <w:color w:val="auto"/>
                <w:sz w:val="20"/>
              </w:rPr>
              <w:t>A</w:t>
            </w:r>
            <w:r w:rsidRPr="00E75ED4">
              <w:rPr>
                <w:i w:val="0"/>
                <w:color w:val="auto"/>
                <w:sz w:val="20"/>
              </w:rPr>
              <w:t>gile Process Library</w:t>
            </w:r>
            <w:r>
              <w:rPr>
                <w:i w:val="0"/>
                <w:color w:val="auto"/>
                <w:sz w:val="20"/>
              </w:rPr>
              <w:t xml:space="preserve"> (APL)</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53" w14:textId="3827C1E3" w:rsidR="008908CB" w:rsidRPr="008F5AB2" w:rsidRDefault="00F8155D"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54" w14:textId="1C3D7CCE" w:rsidR="008908CB" w:rsidRPr="008F5AB2" w:rsidRDefault="00B140BA" w:rsidP="008908CB">
            <w:pPr>
              <w:pStyle w:val="Comment"/>
              <w:tabs>
                <w:tab w:val="left" w:pos="360"/>
              </w:tabs>
              <w:ind w:left="360"/>
              <w:rPr>
                <w:i w:val="0"/>
                <w:color w:val="auto"/>
                <w:sz w:val="20"/>
              </w:rPr>
            </w:pPr>
            <w:r>
              <w:rPr>
                <w:i w:val="0"/>
                <w:color w:val="auto"/>
                <w:sz w:val="20"/>
              </w:rPr>
              <w:t>on GDIT myLMS</w:t>
            </w:r>
          </w:p>
        </w:tc>
      </w:tr>
      <w:tr w:rsidR="008908CB" w:rsidRPr="008F5AB2" w14:paraId="0E60325A"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56"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5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Risk Management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5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59" w14:textId="77777777" w:rsidR="008908CB" w:rsidRPr="008F5AB2" w:rsidRDefault="008908CB" w:rsidP="008908CB">
            <w:pPr>
              <w:pStyle w:val="Comment"/>
              <w:tabs>
                <w:tab w:val="left" w:pos="360"/>
              </w:tabs>
              <w:ind w:left="360"/>
              <w:rPr>
                <w:i w:val="0"/>
                <w:color w:val="auto"/>
                <w:sz w:val="20"/>
              </w:rPr>
            </w:pPr>
          </w:p>
        </w:tc>
      </w:tr>
      <w:tr w:rsidR="008908CB" w:rsidRPr="008F5AB2" w14:paraId="0E60325F"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5B"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lastRenderedPageBreak/>
              <w:t>Requirements</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5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Project’s requirements elicitation, definition and analysis approach</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5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5E" w14:textId="77777777" w:rsidR="008908CB" w:rsidRPr="008F5AB2" w:rsidRDefault="008908CB" w:rsidP="008908CB">
            <w:pPr>
              <w:pStyle w:val="Comment"/>
              <w:tabs>
                <w:tab w:val="left" w:pos="360"/>
              </w:tabs>
              <w:ind w:left="360"/>
              <w:rPr>
                <w:i w:val="0"/>
                <w:color w:val="auto"/>
                <w:sz w:val="20"/>
              </w:rPr>
            </w:pPr>
          </w:p>
        </w:tc>
      </w:tr>
      <w:tr w:rsidR="008908CB" w:rsidRPr="008F5AB2" w14:paraId="0E603264"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0"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6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Requirements modeling and specification development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6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3" w14:textId="77777777" w:rsidR="008908CB" w:rsidRPr="008F5AB2" w:rsidRDefault="008908CB" w:rsidP="008908CB">
            <w:pPr>
              <w:pStyle w:val="Comment"/>
              <w:tabs>
                <w:tab w:val="left" w:pos="360"/>
              </w:tabs>
              <w:ind w:left="360"/>
              <w:rPr>
                <w:i w:val="0"/>
                <w:color w:val="auto"/>
                <w:sz w:val="20"/>
              </w:rPr>
            </w:pPr>
          </w:p>
        </w:tc>
      </w:tr>
      <w:tr w:rsidR="008908CB" w:rsidRPr="008F5AB2" w14:paraId="0E603269"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5"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6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Understanding of requirements management and tracking</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6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8" w14:textId="77777777" w:rsidR="008908CB" w:rsidRPr="008F5AB2" w:rsidRDefault="008908CB" w:rsidP="008908CB">
            <w:pPr>
              <w:pStyle w:val="Comment"/>
              <w:tabs>
                <w:tab w:val="left" w:pos="360"/>
              </w:tabs>
              <w:ind w:left="360"/>
              <w:rPr>
                <w:i w:val="0"/>
                <w:color w:val="auto"/>
                <w:sz w:val="20"/>
              </w:rPr>
            </w:pPr>
          </w:p>
        </w:tc>
      </w:tr>
      <w:tr w:rsidR="008908CB" w:rsidRPr="008F5AB2" w14:paraId="0E60326E"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A"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6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Using requirements tools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6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D" w14:textId="77777777" w:rsidR="008908CB" w:rsidRPr="008F5AB2" w:rsidRDefault="008908CB" w:rsidP="008908CB">
            <w:pPr>
              <w:pStyle w:val="Comment"/>
              <w:tabs>
                <w:tab w:val="left" w:pos="360"/>
              </w:tabs>
              <w:ind w:left="360"/>
              <w:rPr>
                <w:i w:val="0"/>
                <w:color w:val="auto"/>
                <w:sz w:val="20"/>
              </w:rPr>
            </w:pPr>
          </w:p>
        </w:tc>
      </w:tr>
      <w:tr w:rsidR="008908CB" w:rsidRPr="008F5AB2" w14:paraId="0E603273"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6F"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7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Validation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7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72" w14:textId="77777777" w:rsidR="008908CB" w:rsidRPr="008F5AB2" w:rsidRDefault="008908CB" w:rsidP="008908CB">
            <w:pPr>
              <w:pStyle w:val="Comment"/>
              <w:tabs>
                <w:tab w:val="left" w:pos="360"/>
              </w:tabs>
              <w:ind w:left="360"/>
              <w:rPr>
                <w:i w:val="0"/>
                <w:color w:val="auto"/>
                <w:sz w:val="20"/>
              </w:rPr>
            </w:pPr>
          </w:p>
        </w:tc>
      </w:tr>
      <w:tr w:rsidR="008908CB" w:rsidRPr="008F5AB2" w14:paraId="0E60327D"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79" w14:textId="36C74090" w:rsidR="008908CB" w:rsidRPr="008F5AB2" w:rsidRDefault="00F8155D" w:rsidP="008908CB">
            <w:pPr>
              <w:pStyle w:val="Comment"/>
              <w:tabs>
                <w:tab w:val="left" w:pos="360"/>
              </w:tabs>
              <w:ind w:left="360"/>
              <w:rPr>
                <w:i w:val="0"/>
                <w:color w:val="auto"/>
                <w:sz w:val="20"/>
              </w:rPr>
            </w:pPr>
            <w:r w:rsidRPr="008F5AB2">
              <w:rPr>
                <w:b/>
                <w:bCs/>
                <w:i w:val="0"/>
                <w:color w:val="auto"/>
                <w:sz w:val="20"/>
              </w:rPr>
              <w:t>Architecture\ Development</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7A" w14:textId="0EC09176" w:rsidR="008908CB" w:rsidRPr="008F5AB2" w:rsidRDefault="003C21C6" w:rsidP="00CE079C">
            <w:pPr>
              <w:pStyle w:val="Comment"/>
              <w:tabs>
                <w:tab w:val="left" w:pos="360"/>
              </w:tabs>
              <w:ind w:left="360"/>
              <w:rPr>
                <w:i w:val="0"/>
                <w:color w:val="auto"/>
                <w:sz w:val="20"/>
              </w:rPr>
            </w:pPr>
            <w:r>
              <w:rPr>
                <w:i w:val="0"/>
                <w:color w:val="auto"/>
                <w:sz w:val="20"/>
              </w:rPr>
              <w:t xml:space="preserve">VB and </w:t>
            </w:r>
            <w:r w:rsidR="008908CB" w:rsidRPr="008F5AB2">
              <w:rPr>
                <w:i w:val="0"/>
                <w:color w:val="auto"/>
                <w:sz w:val="20"/>
              </w:rPr>
              <w:t>C</w:t>
            </w:r>
            <w:r w:rsidR="00CE079C">
              <w:rPr>
                <w:i w:val="0"/>
                <w:color w:val="auto"/>
                <w:sz w:val="20"/>
              </w:rPr>
              <w:t>#</w:t>
            </w:r>
            <w:r w:rsidR="008908CB" w:rsidRPr="008F5AB2">
              <w:rPr>
                <w:i w:val="0"/>
                <w:color w:val="auto"/>
                <w:sz w:val="20"/>
              </w:rPr>
              <w:t xml:space="preserve"> development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7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7C" w14:textId="77777777" w:rsidR="008908CB" w:rsidRPr="008F5AB2" w:rsidRDefault="008908CB" w:rsidP="008908CB">
            <w:pPr>
              <w:pStyle w:val="Comment"/>
              <w:tabs>
                <w:tab w:val="left" w:pos="360"/>
              </w:tabs>
              <w:ind w:left="360"/>
              <w:rPr>
                <w:i w:val="0"/>
                <w:color w:val="auto"/>
                <w:sz w:val="20"/>
              </w:rPr>
            </w:pPr>
          </w:p>
        </w:tc>
      </w:tr>
      <w:tr w:rsidR="008908CB" w:rsidRPr="008F5AB2" w14:paraId="0E603282"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7E"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7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Software Design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81" w14:textId="77777777" w:rsidR="008908CB" w:rsidRPr="008F5AB2" w:rsidRDefault="008908CB" w:rsidP="008908CB">
            <w:pPr>
              <w:pStyle w:val="Comment"/>
              <w:tabs>
                <w:tab w:val="left" w:pos="360"/>
              </w:tabs>
              <w:ind w:left="360"/>
              <w:rPr>
                <w:i w:val="0"/>
                <w:color w:val="auto"/>
                <w:sz w:val="20"/>
              </w:rPr>
            </w:pPr>
          </w:p>
        </w:tc>
      </w:tr>
      <w:tr w:rsidR="008908CB" w:rsidRPr="008F5AB2" w14:paraId="0E603287"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83"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8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System Architecture</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5"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86" w14:textId="77777777" w:rsidR="008908CB" w:rsidRPr="008F5AB2" w:rsidRDefault="008908CB" w:rsidP="008908CB">
            <w:pPr>
              <w:pStyle w:val="Comment"/>
              <w:tabs>
                <w:tab w:val="left" w:pos="360"/>
              </w:tabs>
              <w:ind w:left="360"/>
              <w:rPr>
                <w:i w:val="0"/>
                <w:color w:val="auto"/>
                <w:sz w:val="20"/>
              </w:rPr>
            </w:pPr>
          </w:p>
        </w:tc>
      </w:tr>
      <w:tr w:rsidR="008908CB" w:rsidRPr="008F5AB2" w14:paraId="0E60328C"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88"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8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Integration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8B" w14:textId="77777777" w:rsidR="008908CB" w:rsidRPr="008F5AB2" w:rsidRDefault="008908CB" w:rsidP="008908CB">
            <w:pPr>
              <w:pStyle w:val="Comment"/>
              <w:tabs>
                <w:tab w:val="left" w:pos="360"/>
              </w:tabs>
              <w:ind w:left="360"/>
              <w:rPr>
                <w:i w:val="0"/>
                <w:color w:val="auto"/>
                <w:sz w:val="20"/>
              </w:rPr>
            </w:pPr>
          </w:p>
        </w:tc>
      </w:tr>
      <w:tr w:rsidR="008908CB" w:rsidRPr="008F5AB2" w14:paraId="0E603291"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8D"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8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Unit Testing</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0" w14:textId="77777777" w:rsidR="008908CB" w:rsidRPr="008F5AB2" w:rsidRDefault="008908CB" w:rsidP="008908CB">
            <w:pPr>
              <w:pStyle w:val="Comment"/>
              <w:tabs>
                <w:tab w:val="left" w:pos="360"/>
              </w:tabs>
              <w:ind w:left="360"/>
              <w:rPr>
                <w:i w:val="0"/>
                <w:color w:val="auto"/>
                <w:sz w:val="20"/>
              </w:rPr>
            </w:pPr>
          </w:p>
        </w:tc>
      </w:tr>
      <w:tr w:rsidR="008908CB" w:rsidRPr="008F5AB2" w14:paraId="0E603296"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2"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9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Secure Coding practices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9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5" w14:textId="77777777" w:rsidR="008908CB" w:rsidRPr="008F5AB2" w:rsidRDefault="008908CB" w:rsidP="008908CB">
            <w:pPr>
              <w:pStyle w:val="Comment"/>
              <w:tabs>
                <w:tab w:val="left" w:pos="360"/>
              </w:tabs>
              <w:ind w:left="360"/>
              <w:rPr>
                <w:i w:val="0"/>
                <w:color w:val="auto"/>
                <w:sz w:val="20"/>
              </w:rPr>
            </w:pPr>
          </w:p>
        </w:tc>
      </w:tr>
      <w:tr w:rsidR="008908CB" w:rsidRPr="008F5AB2" w14:paraId="0E60329B"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7"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9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508 Compliance</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9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A" w14:textId="77777777" w:rsidR="008908CB" w:rsidRPr="008F5AB2" w:rsidRDefault="008908CB" w:rsidP="008908CB">
            <w:pPr>
              <w:pStyle w:val="Comment"/>
              <w:tabs>
                <w:tab w:val="left" w:pos="360"/>
              </w:tabs>
              <w:ind w:left="360"/>
              <w:rPr>
                <w:i w:val="0"/>
                <w:color w:val="auto"/>
                <w:sz w:val="20"/>
              </w:rPr>
            </w:pPr>
          </w:p>
        </w:tc>
      </w:tr>
      <w:tr w:rsidR="008908CB" w:rsidRPr="008F5AB2" w14:paraId="0E6032A0" w14:textId="77777777" w:rsidTr="00F8155D">
        <w:trPr>
          <w:trHeight w:val="9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C"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9D" w14:textId="679AECE1" w:rsidR="008908CB" w:rsidRPr="008F5AB2" w:rsidRDefault="008908CB" w:rsidP="003C21C6">
            <w:pPr>
              <w:pStyle w:val="Comment"/>
              <w:tabs>
                <w:tab w:val="left" w:pos="360"/>
              </w:tabs>
              <w:ind w:left="360"/>
              <w:rPr>
                <w:i w:val="0"/>
                <w:color w:val="auto"/>
                <w:sz w:val="20"/>
              </w:rPr>
            </w:pPr>
            <w:r w:rsidRPr="008F5AB2">
              <w:rPr>
                <w:i w:val="0"/>
                <w:color w:val="auto"/>
                <w:sz w:val="20"/>
              </w:rPr>
              <w:t xml:space="preserve">Defect Tracking and Version Management tools (e.g., </w:t>
            </w:r>
            <w:r w:rsidR="003C21C6">
              <w:rPr>
                <w:i w:val="0"/>
                <w:color w:val="auto"/>
                <w:sz w:val="20"/>
              </w:rPr>
              <w:t>TFS</w:t>
            </w:r>
            <w:r w:rsidRPr="008F5AB2">
              <w:rPr>
                <w:i w:val="0"/>
                <w:color w:val="auto"/>
                <w:sz w:val="20"/>
              </w:rPr>
              <w: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9E" w14:textId="626DF36C" w:rsidR="008908CB" w:rsidRPr="008F5AB2" w:rsidRDefault="00C334EF"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F" w14:textId="742DC3A8" w:rsidR="008908CB" w:rsidRPr="008F5AB2" w:rsidRDefault="00C334EF" w:rsidP="008908CB">
            <w:pPr>
              <w:pStyle w:val="Comment"/>
              <w:tabs>
                <w:tab w:val="left" w:pos="360"/>
              </w:tabs>
              <w:ind w:left="360"/>
              <w:rPr>
                <w:i w:val="0"/>
                <w:color w:val="auto"/>
                <w:sz w:val="20"/>
              </w:rPr>
            </w:pPr>
            <w:r>
              <w:rPr>
                <w:i w:val="0"/>
                <w:color w:val="auto"/>
                <w:sz w:val="20"/>
              </w:rPr>
              <w:t>Training will be on the job</w:t>
            </w:r>
          </w:p>
        </w:tc>
      </w:tr>
      <w:tr w:rsidR="008908CB" w:rsidRPr="008F5AB2" w14:paraId="0E6032A5" w14:textId="77777777" w:rsidTr="00F8155D">
        <w:trPr>
          <w:trHeight w:val="9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1"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Testing (unit, integration and system)</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A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Using testing tools (list tools as applicable)</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A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4" w14:textId="77777777" w:rsidR="008908CB" w:rsidRPr="008F5AB2" w:rsidRDefault="008908CB" w:rsidP="008908CB">
            <w:pPr>
              <w:pStyle w:val="Comment"/>
              <w:tabs>
                <w:tab w:val="left" w:pos="360"/>
              </w:tabs>
              <w:ind w:left="360"/>
              <w:rPr>
                <w:i w:val="0"/>
                <w:color w:val="auto"/>
                <w:sz w:val="20"/>
              </w:rPr>
            </w:pPr>
          </w:p>
        </w:tc>
      </w:tr>
      <w:tr w:rsidR="008908CB" w:rsidRPr="008F5AB2" w14:paraId="0E6032AA"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6"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A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Creation of test plans, cases, procedures, and scripts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A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9" w14:textId="77777777" w:rsidR="008908CB" w:rsidRPr="008F5AB2" w:rsidRDefault="008908CB" w:rsidP="008908CB">
            <w:pPr>
              <w:pStyle w:val="Comment"/>
              <w:tabs>
                <w:tab w:val="left" w:pos="360"/>
              </w:tabs>
              <w:ind w:left="360"/>
              <w:rPr>
                <w:i w:val="0"/>
                <w:color w:val="auto"/>
                <w:sz w:val="20"/>
              </w:rPr>
            </w:pPr>
          </w:p>
        </w:tc>
      </w:tr>
      <w:tr w:rsidR="008908CB" w:rsidRPr="008F5AB2" w14:paraId="0E6032AF"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B"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A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Familiarity with &lt;x&gt; testing methodology, test case creation and test case execution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A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E" w14:textId="77777777" w:rsidR="008908CB" w:rsidRPr="008F5AB2" w:rsidRDefault="008908CB" w:rsidP="008908CB">
            <w:pPr>
              <w:pStyle w:val="Comment"/>
              <w:tabs>
                <w:tab w:val="left" w:pos="360"/>
              </w:tabs>
              <w:ind w:left="360"/>
              <w:rPr>
                <w:i w:val="0"/>
                <w:color w:val="auto"/>
                <w:sz w:val="20"/>
              </w:rPr>
            </w:pPr>
          </w:p>
        </w:tc>
      </w:tr>
      <w:tr w:rsidR="008908CB" w:rsidRPr="008F5AB2" w14:paraId="0E6032B4"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0"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Configuration Management</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B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Planning and documenting an appropriate CM process based on project needs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B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B3" w14:textId="77777777" w:rsidR="008908CB" w:rsidRPr="008F5AB2" w:rsidRDefault="008908CB" w:rsidP="008908CB">
            <w:pPr>
              <w:pStyle w:val="Comment"/>
              <w:tabs>
                <w:tab w:val="left" w:pos="360"/>
              </w:tabs>
              <w:ind w:left="360"/>
              <w:rPr>
                <w:i w:val="0"/>
                <w:color w:val="auto"/>
                <w:sz w:val="20"/>
              </w:rPr>
            </w:pPr>
          </w:p>
        </w:tc>
      </w:tr>
      <w:tr w:rsidR="008908CB" w:rsidRPr="008F5AB2" w14:paraId="0E6032B9"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5"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B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Creation of baselines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B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B8" w14:textId="77777777" w:rsidR="008908CB" w:rsidRPr="008F5AB2" w:rsidRDefault="008908CB" w:rsidP="008908CB">
            <w:pPr>
              <w:pStyle w:val="Comment"/>
              <w:tabs>
                <w:tab w:val="left" w:pos="360"/>
              </w:tabs>
              <w:ind w:left="360"/>
              <w:rPr>
                <w:i w:val="0"/>
                <w:color w:val="auto"/>
                <w:sz w:val="20"/>
              </w:rPr>
            </w:pPr>
          </w:p>
        </w:tc>
      </w:tr>
      <w:tr w:rsidR="008908CB" w:rsidRPr="008F5AB2" w14:paraId="0E6032BE" w14:textId="77777777" w:rsidTr="00F8155D">
        <w:trPr>
          <w:trHeight w:val="386"/>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BA"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B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Release Management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B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BD" w14:textId="77777777" w:rsidR="008908CB" w:rsidRPr="008F5AB2" w:rsidRDefault="008908CB" w:rsidP="008908CB">
            <w:pPr>
              <w:pStyle w:val="Comment"/>
              <w:tabs>
                <w:tab w:val="left" w:pos="360"/>
              </w:tabs>
              <w:ind w:left="360"/>
              <w:rPr>
                <w:i w:val="0"/>
                <w:color w:val="auto"/>
                <w:sz w:val="20"/>
              </w:rPr>
            </w:pPr>
          </w:p>
        </w:tc>
      </w:tr>
      <w:tr w:rsidR="008908CB" w:rsidRPr="008F5AB2" w14:paraId="0E6032C3"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F"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In-depth knowledge of configuration management and change tracking tools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C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2" w14:textId="77777777" w:rsidR="008908CB" w:rsidRPr="008F5AB2" w:rsidRDefault="008908CB" w:rsidP="008908CB">
            <w:pPr>
              <w:pStyle w:val="Comment"/>
              <w:tabs>
                <w:tab w:val="left" w:pos="360"/>
              </w:tabs>
              <w:ind w:left="360"/>
              <w:rPr>
                <w:i w:val="0"/>
                <w:color w:val="auto"/>
                <w:sz w:val="20"/>
              </w:rPr>
            </w:pPr>
          </w:p>
        </w:tc>
      </w:tr>
      <w:tr w:rsidR="008908CB" w:rsidRPr="008F5AB2" w14:paraId="0E6032C8"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C4"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5"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Leading a configuration control group in all CM activities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C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7" w14:textId="77777777" w:rsidR="008908CB" w:rsidRPr="008F5AB2" w:rsidRDefault="008908CB" w:rsidP="008908CB">
            <w:pPr>
              <w:pStyle w:val="Comment"/>
              <w:tabs>
                <w:tab w:val="left" w:pos="360"/>
              </w:tabs>
              <w:ind w:left="360"/>
              <w:rPr>
                <w:i w:val="0"/>
                <w:color w:val="auto"/>
                <w:sz w:val="20"/>
              </w:rPr>
            </w:pPr>
          </w:p>
        </w:tc>
      </w:tr>
      <w:tr w:rsidR="008908CB" w:rsidRPr="008F5AB2" w14:paraId="0E6032CD" w14:textId="77777777" w:rsidTr="00F8155D">
        <w:trPr>
          <w:trHeight w:val="600"/>
        </w:trPr>
        <w:tc>
          <w:tcPr>
            <w:tcW w:w="172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0E6032C9"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Project Management</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Solicit, compile, and process estimates for all project development activities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C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C" w14:textId="77777777" w:rsidR="008908CB" w:rsidRPr="008F5AB2" w:rsidRDefault="008908CB" w:rsidP="008908CB">
            <w:pPr>
              <w:pStyle w:val="Comment"/>
              <w:tabs>
                <w:tab w:val="left" w:pos="360"/>
              </w:tabs>
              <w:ind w:left="360"/>
              <w:rPr>
                <w:i w:val="0"/>
                <w:color w:val="auto"/>
                <w:sz w:val="20"/>
              </w:rPr>
            </w:pPr>
          </w:p>
        </w:tc>
      </w:tr>
      <w:tr w:rsidR="008908CB" w:rsidRPr="008F5AB2" w14:paraId="0E6032D2"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CE"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Create and manage a software project plan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D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D1" w14:textId="77777777" w:rsidR="008908CB" w:rsidRPr="008F5AB2" w:rsidRDefault="008908CB" w:rsidP="008908CB">
            <w:pPr>
              <w:pStyle w:val="Comment"/>
              <w:tabs>
                <w:tab w:val="left" w:pos="360"/>
              </w:tabs>
              <w:ind w:left="360"/>
              <w:rPr>
                <w:i w:val="0"/>
                <w:color w:val="auto"/>
                <w:sz w:val="20"/>
              </w:rPr>
            </w:pPr>
          </w:p>
        </w:tc>
      </w:tr>
      <w:tr w:rsidR="00515AC0" w:rsidRPr="008F5AB2" w14:paraId="0E6032D7"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D3" w14:textId="77777777" w:rsidR="00515AC0" w:rsidRPr="008F5AB2" w:rsidRDefault="00515AC0"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tcPr>
          <w:p w14:paraId="0E6032D4" w14:textId="77777777" w:rsidR="00515AC0" w:rsidRPr="008F5AB2" w:rsidRDefault="00515AC0" w:rsidP="008908CB">
            <w:pPr>
              <w:pStyle w:val="Comment"/>
              <w:tabs>
                <w:tab w:val="left" w:pos="360"/>
              </w:tabs>
              <w:ind w:left="360"/>
              <w:rPr>
                <w:i w:val="0"/>
                <w:color w:val="auto"/>
                <w:sz w:val="20"/>
              </w:rPr>
            </w:pPr>
            <w:r>
              <w:rPr>
                <w:i w:val="0"/>
                <w:color w:val="auto"/>
                <w:sz w:val="20"/>
              </w:rPr>
              <w:t>Project Management growth training</w:t>
            </w:r>
          </w:p>
        </w:tc>
        <w:tc>
          <w:tcPr>
            <w:tcW w:w="1476" w:type="dxa"/>
            <w:tcBorders>
              <w:top w:val="nil"/>
              <w:left w:val="nil"/>
              <w:bottom w:val="single" w:sz="8" w:space="0" w:color="auto"/>
              <w:right w:val="single" w:sz="8" w:space="0" w:color="auto"/>
            </w:tcBorders>
            <w:tcMar>
              <w:top w:w="0" w:type="dxa"/>
              <w:left w:w="108" w:type="dxa"/>
              <w:bottom w:w="0" w:type="dxa"/>
              <w:right w:w="108" w:type="dxa"/>
            </w:tcMar>
          </w:tcPr>
          <w:p w14:paraId="0E6032D5" w14:textId="77777777" w:rsidR="00515AC0" w:rsidRPr="008F5AB2" w:rsidRDefault="00515AC0"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D6" w14:textId="77777777" w:rsidR="00515AC0" w:rsidRPr="008F5AB2" w:rsidRDefault="00515AC0" w:rsidP="008908CB">
            <w:pPr>
              <w:pStyle w:val="Comment"/>
              <w:tabs>
                <w:tab w:val="left" w:pos="360"/>
              </w:tabs>
              <w:ind w:left="360"/>
              <w:rPr>
                <w:i w:val="0"/>
                <w:color w:val="auto"/>
                <w:sz w:val="20"/>
              </w:rPr>
            </w:pPr>
            <w:r>
              <w:rPr>
                <w:i w:val="0"/>
                <w:color w:val="auto"/>
                <w:sz w:val="20"/>
              </w:rPr>
              <w:t>PMI training on GDIT myLMS</w:t>
            </w:r>
          </w:p>
        </w:tc>
      </w:tr>
      <w:tr w:rsidR="008908CB" w:rsidRPr="008F5AB2" w14:paraId="0E6032DC"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D8"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D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Plan, manage, and report measurement data for project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D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DB" w14:textId="77777777" w:rsidR="008908CB" w:rsidRPr="008F5AB2" w:rsidRDefault="008908CB" w:rsidP="008908CB">
            <w:pPr>
              <w:pStyle w:val="Comment"/>
              <w:tabs>
                <w:tab w:val="left" w:pos="360"/>
              </w:tabs>
              <w:ind w:left="360"/>
              <w:rPr>
                <w:i w:val="0"/>
                <w:color w:val="auto"/>
                <w:sz w:val="20"/>
              </w:rPr>
            </w:pPr>
          </w:p>
        </w:tc>
      </w:tr>
      <w:tr w:rsidR="008908CB" w:rsidRPr="008F5AB2" w14:paraId="0E6032E1"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DD"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D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Lead project activities to ensure project is delivered as planned</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DF" w14:textId="77777777" w:rsidR="008908CB" w:rsidRPr="008F5AB2" w:rsidRDefault="00515AC0" w:rsidP="008908CB">
            <w:pPr>
              <w:pStyle w:val="Comment"/>
              <w:tabs>
                <w:tab w:val="left" w:pos="360"/>
              </w:tabs>
              <w:ind w:left="360"/>
              <w:rPr>
                <w:i w:val="0"/>
                <w:color w:val="auto"/>
                <w:sz w:val="20"/>
              </w:rPr>
            </w:pPr>
            <w:r>
              <w:rPr>
                <w:i w:val="0"/>
                <w:color w:val="auto"/>
                <w:sz w:val="20"/>
              </w:rPr>
              <w:t>N</w:t>
            </w:r>
            <w:r w:rsidR="008908CB" w:rsidRPr="008F5AB2">
              <w:rPr>
                <w:i w:val="0"/>
                <w:color w:val="auto"/>
                <w:sz w:val="20"/>
              </w:rPr>
              <w:t>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E0" w14:textId="77777777" w:rsidR="008908CB" w:rsidRPr="008F5AB2" w:rsidRDefault="008908CB" w:rsidP="008908CB">
            <w:pPr>
              <w:pStyle w:val="Comment"/>
              <w:tabs>
                <w:tab w:val="left" w:pos="360"/>
              </w:tabs>
              <w:ind w:left="360"/>
              <w:rPr>
                <w:i w:val="0"/>
                <w:color w:val="auto"/>
                <w:sz w:val="20"/>
              </w:rPr>
            </w:pPr>
          </w:p>
        </w:tc>
      </w:tr>
      <w:tr w:rsidR="008908CB" w:rsidRPr="008F5AB2" w14:paraId="0E6032E6" w14:textId="77777777" w:rsidTr="00F8155D">
        <w:trPr>
          <w:trHeight w:val="600"/>
        </w:trPr>
        <w:tc>
          <w:tcPr>
            <w:tcW w:w="1720" w:type="dxa"/>
            <w:tcBorders>
              <w:top w:val="nil"/>
              <w:left w:val="single" w:sz="8" w:space="0" w:color="auto"/>
              <w:bottom w:val="nil"/>
              <w:right w:val="single" w:sz="8" w:space="0" w:color="auto"/>
            </w:tcBorders>
            <w:tcMar>
              <w:top w:w="0" w:type="dxa"/>
              <w:left w:w="108" w:type="dxa"/>
              <w:bottom w:w="0" w:type="dxa"/>
              <w:right w:w="108" w:type="dxa"/>
            </w:tcMar>
            <w:hideMark/>
          </w:tcPr>
          <w:p w14:paraId="0E6032E2"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nil"/>
              <w:right w:val="single" w:sz="8" w:space="0" w:color="auto"/>
            </w:tcBorders>
            <w:tcMar>
              <w:top w:w="0" w:type="dxa"/>
              <w:left w:w="108" w:type="dxa"/>
              <w:bottom w:w="0" w:type="dxa"/>
              <w:right w:w="108" w:type="dxa"/>
            </w:tcMar>
            <w:hideMark/>
          </w:tcPr>
          <w:p w14:paraId="0E6032E3" w14:textId="77777777" w:rsidR="008908CB" w:rsidRPr="008F5AB2" w:rsidRDefault="008908CB" w:rsidP="00F90DF4">
            <w:pPr>
              <w:pStyle w:val="Comment"/>
              <w:tabs>
                <w:tab w:val="left" w:pos="360"/>
              </w:tabs>
              <w:ind w:left="360"/>
              <w:rPr>
                <w:i w:val="0"/>
                <w:color w:val="auto"/>
                <w:sz w:val="20"/>
              </w:rPr>
            </w:pPr>
            <w:r w:rsidRPr="008F5AB2">
              <w:rPr>
                <w:i w:val="0"/>
                <w:color w:val="auto"/>
                <w:sz w:val="20"/>
              </w:rPr>
              <w:t xml:space="preserve">Formal </w:t>
            </w:r>
            <w:r w:rsidR="00E75ED4">
              <w:rPr>
                <w:i w:val="0"/>
                <w:color w:val="auto"/>
                <w:sz w:val="20"/>
              </w:rPr>
              <w:t>d</w:t>
            </w:r>
            <w:r w:rsidRPr="008F5AB2">
              <w:rPr>
                <w:i w:val="0"/>
                <w:color w:val="auto"/>
                <w:sz w:val="20"/>
              </w:rPr>
              <w:t>ecision making</w:t>
            </w:r>
            <w:r w:rsidR="00E75ED4">
              <w:rPr>
                <w:i w:val="0"/>
                <w:color w:val="auto"/>
                <w:sz w:val="20"/>
              </w:rPr>
              <w:t xml:space="preserve"> (</w:t>
            </w:r>
            <w:r w:rsidR="00F90DF4">
              <w:rPr>
                <w:i w:val="0"/>
                <w:color w:val="auto"/>
                <w:sz w:val="20"/>
              </w:rPr>
              <w:t xml:space="preserve">included in </w:t>
            </w:r>
            <w:r w:rsidR="00E75ED4">
              <w:rPr>
                <w:i w:val="0"/>
                <w:color w:val="auto"/>
                <w:sz w:val="20"/>
              </w:rPr>
              <w:t>APL)</w:t>
            </w:r>
          </w:p>
        </w:tc>
        <w:tc>
          <w:tcPr>
            <w:tcW w:w="1476" w:type="dxa"/>
            <w:tcBorders>
              <w:top w:val="nil"/>
              <w:left w:val="nil"/>
              <w:bottom w:val="nil"/>
              <w:right w:val="single" w:sz="8" w:space="0" w:color="auto"/>
            </w:tcBorders>
            <w:tcMar>
              <w:top w:w="0" w:type="dxa"/>
              <w:left w:w="108" w:type="dxa"/>
              <w:bottom w:w="0" w:type="dxa"/>
              <w:right w:w="108" w:type="dxa"/>
            </w:tcMar>
            <w:hideMark/>
          </w:tcPr>
          <w:p w14:paraId="0E6032E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nil"/>
              <w:right w:val="single" w:sz="8" w:space="0" w:color="auto"/>
            </w:tcBorders>
            <w:noWrap/>
            <w:tcMar>
              <w:top w:w="0" w:type="dxa"/>
              <w:left w:w="108" w:type="dxa"/>
              <w:bottom w:w="0" w:type="dxa"/>
              <w:right w:w="108" w:type="dxa"/>
            </w:tcMar>
            <w:hideMark/>
          </w:tcPr>
          <w:p w14:paraId="0E6032E5" w14:textId="77777777" w:rsidR="008908CB" w:rsidRPr="008F5AB2" w:rsidRDefault="008908CB" w:rsidP="008908CB">
            <w:pPr>
              <w:pStyle w:val="Comment"/>
              <w:tabs>
                <w:tab w:val="left" w:pos="360"/>
              </w:tabs>
              <w:ind w:left="360"/>
              <w:rPr>
                <w:i w:val="0"/>
                <w:color w:val="auto"/>
                <w:sz w:val="20"/>
              </w:rPr>
            </w:pPr>
          </w:p>
        </w:tc>
      </w:tr>
      <w:tr w:rsidR="00515AC0" w:rsidRPr="008F5AB2" w14:paraId="0E6032EB"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E7" w14:textId="48A7BDC7" w:rsidR="00515AC0" w:rsidRPr="008F5AB2" w:rsidRDefault="00515AC0"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tcPr>
          <w:p w14:paraId="0E6032E8" w14:textId="08D25910" w:rsidR="00515AC0" w:rsidRPr="008F5AB2" w:rsidRDefault="00515AC0" w:rsidP="008908CB">
            <w:pPr>
              <w:pStyle w:val="Comment"/>
              <w:tabs>
                <w:tab w:val="left" w:pos="360"/>
              </w:tabs>
              <w:ind w:left="360"/>
              <w:rPr>
                <w:i w:val="0"/>
                <w:color w:val="auto"/>
                <w:sz w:val="20"/>
              </w:rPr>
            </w:pPr>
          </w:p>
        </w:tc>
        <w:tc>
          <w:tcPr>
            <w:tcW w:w="1476" w:type="dxa"/>
            <w:tcBorders>
              <w:top w:val="nil"/>
              <w:left w:val="nil"/>
              <w:bottom w:val="single" w:sz="8" w:space="0" w:color="auto"/>
              <w:right w:val="single" w:sz="8" w:space="0" w:color="auto"/>
            </w:tcBorders>
            <w:tcMar>
              <w:top w:w="0" w:type="dxa"/>
              <w:left w:w="108" w:type="dxa"/>
              <w:bottom w:w="0" w:type="dxa"/>
              <w:right w:w="108" w:type="dxa"/>
            </w:tcMar>
          </w:tcPr>
          <w:p w14:paraId="0E6032E9" w14:textId="7DE9AE58" w:rsidR="00515AC0" w:rsidRPr="008F5AB2" w:rsidRDefault="00515AC0" w:rsidP="008908CB">
            <w:pPr>
              <w:pStyle w:val="Comment"/>
              <w:tabs>
                <w:tab w:val="left" w:pos="360"/>
              </w:tabs>
              <w:ind w:left="360"/>
              <w:rPr>
                <w:i w:val="0"/>
                <w:color w:val="auto"/>
                <w:sz w:val="20"/>
              </w:rPr>
            </w:pP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EA" w14:textId="1F2424E2" w:rsidR="00515AC0" w:rsidRPr="008F5AB2" w:rsidRDefault="00515AC0" w:rsidP="008908CB">
            <w:pPr>
              <w:pStyle w:val="Comment"/>
              <w:tabs>
                <w:tab w:val="left" w:pos="360"/>
              </w:tabs>
              <w:ind w:left="360"/>
              <w:rPr>
                <w:i w:val="0"/>
                <w:color w:val="auto"/>
                <w:sz w:val="20"/>
              </w:rPr>
            </w:pPr>
          </w:p>
        </w:tc>
      </w:tr>
    </w:tbl>
    <w:p w14:paraId="0E6032EC" w14:textId="77777777" w:rsidR="001A0A66" w:rsidRPr="001A0A66" w:rsidRDefault="001A0A66" w:rsidP="001A0A66">
      <w:pPr>
        <w:pStyle w:val="BodyText"/>
      </w:pPr>
    </w:p>
    <w:p w14:paraId="0E6032ED" w14:textId="77777777" w:rsidR="00B42205" w:rsidRDefault="00B42205" w:rsidP="00B42205">
      <w:pPr>
        <w:pStyle w:val="Heading1"/>
        <w:rPr>
          <w:rFonts w:ascii="Times New Roman" w:hAnsi="Times New Roman"/>
        </w:rPr>
      </w:pPr>
      <w:bookmarkStart w:id="43" w:name="_Toc453235061"/>
      <w:r w:rsidRPr="00096FD4">
        <w:rPr>
          <w:rFonts w:ascii="Times New Roman" w:hAnsi="Times New Roman"/>
        </w:rPr>
        <w:t>Deployment</w:t>
      </w:r>
      <w:bookmarkEnd w:id="43"/>
    </w:p>
    <w:p w14:paraId="4D1F20EE" w14:textId="49F5D064" w:rsidR="00FA25C9" w:rsidRPr="0032219F" w:rsidRDefault="00FA25C9" w:rsidP="00FA25C9">
      <w:r w:rsidRPr="0032219F">
        <w:t>.</w:t>
      </w:r>
    </w:p>
    <w:p w14:paraId="402C886B" w14:textId="77777777" w:rsidR="00FA25C9" w:rsidRPr="00FA25C9" w:rsidRDefault="00FA25C9" w:rsidP="00FA25C9"/>
    <w:p w14:paraId="4281B798" w14:textId="5AB2FB75" w:rsidR="00386694" w:rsidRDefault="00386694" w:rsidP="00386694">
      <w:pPr>
        <w:pStyle w:val="Heading2"/>
      </w:pPr>
      <w:bookmarkStart w:id="44" w:name="_Toc453235062"/>
      <w:r>
        <w:t>Maintenance</w:t>
      </w:r>
      <w:bookmarkEnd w:id="44"/>
    </w:p>
    <w:p w14:paraId="0E6032EE" w14:textId="77777777" w:rsidR="0028752B" w:rsidRDefault="00F153B7" w:rsidP="001A0A66">
      <w:pPr>
        <w:pStyle w:val="InfoBlue"/>
        <w:ind w:left="0"/>
        <w:jc w:val="both"/>
        <w:rPr>
          <w:rFonts w:ascii="Times New Roman" w:hAnsi="Times New Roman"/>
          <w:color w:val="auto"/>
        </w:rPr>
      </w:pPr>
      <w:r>
        <w:rPr>
          <w:rFonts w:ascii="Times New Roman" w:hAnsi="Times New Roman"/>
          <w:color w:val="auto"/>
        </w:rPr>
        <w:t>Once a software configuration change request (SCR) is approved for impact assessment, the SPM assigns the record to the Requirements and Test engineer and developer for their individual assessments.</w:t>
      </w:r>
    </w:p>
    <w:p w14:paraId="0E6032EF" w14:textId="77777777" w:rsidR="00F153B7" w:rsidRDefault="00F153B7" w:rsidP="00F153B7">
      <w:pPr>
        <w:pStyle w:val="BodyText"/>
        <w:ind w:left="0"/>
      </w:pPr>
      <w:r>
        <w:t>An SCR is initially deployed in the development environment.  Following successful unit and development testing, the change is promoted into the system test environment by an individual other than the developer.  The promoter role is called the implementer.  The implementer follows the instructions provided by the developer for promotion and implementation.</w:t>
      </w:r>
    </w:p>
    <w:p w14:paraId="0E6032F1" w14:textId="1AB2E5AC" w:rsidR="00F153B7" w:rsidRDefault="00F153B7" w:rsidP="00F153B7">
      <w:pPr>
        <w:pStyle w:val="BodyText"/>
        <w:ind w:left="0"/>
      </w:pPr>
      <w:r>
        <w:t xml:space="preserve">A successful system test performed by the Test Engineer then routes the change request to be approved for release to the production environment.  Once the SCCB approves to release the SCR to production, the implementer follows implementation instructions to promote to production.  </w:t>
      </w:r>
    </w:p>
    <w:p w14:paraId="0E6032F3" w14:textId="77777777" w:rsidR="00F153B7" w:rsidRDefault="00F153B7" w:rsidP="00F153B7">
      <w:pPr>
        <w:pStyle w:val="BodyText"/>
        <w:ind w:left="0"/>
      </w:pPr>
      <w:r>
        <w:t>A post-production implementation review is conducted to ensure the software is functioning as expected in the production environment.  This is done by the Test Engineer and a user of the scorecard system.</w:t>
      </w:r>
    </w:p>
    <w:p w14:paraId="0E6032F5" w14:textId="4C22C6BC" w:rsidR="00F153B7" w:rsidRDefault="00F153B7" w:rsidP="00F153B7">
      <w:pPr>
        <w:pStyle w:val="BodyText"/>
        <w:ind w:left="0"/>
      </w:pPr>
      <w:r>
        <w:t>Configuration items implemented into production are base</w:t>
      </w:r>
      <w:r w:rsidR="00286D1B">
        <w:t xml:space="preserve"> </w:t>
      </w:r>
      <w:r>
        <w:t xml:space="preserve">lined in </w:t>
      </w:r>
      <w:r w:rsidR="003C21C6">
        <w:t>TFS</w:t>
      </w:r>
      <w:r>
        <w:t>.</w:t>
      </w:r>
    </w:p>
    <w:p w14:paraId="6153FFC5" w14:textId="77777777" w:rsidR="00B46350" w:rsidRDefault="00B46350" w:rsidP="00B46350">
      <w:pPr>
        <w:pStyle w:val="BodyText"/>
        <w:ind w:left="0"/>
      </w:pPr>
      <w:r>
        <w:t>Two types of maintenance activities will be performed (1) Bug fixes and (2) Development/Migration.</w:t>
      </w:r>
    </w:p>
    <w:p w14:paraId="6E880CBE" w14:textId="77777777" w:rsidR="00B46350" w:rsidRDefault="00B46350" w:rsidP="00B46350">
      <w:pPr>
        <w:pStyle w:val="BodyText"/>
        <w:ind w:left="0"/>
      </w:pPr>
      <w:r>
        <w:t>Bug fixes will address corrective maintenance which identifies and removes defects and corrects actual errors.  Preventative maintenance will identify and detect latent faults.  Emergency maintenance (critical) to address errors that are causing the system to fail.</w:t>
      </w:r>
    </w:p>
    <w:p w14:paraId="745DCF9A" w14:textId="77777777" w:rsidR="00B46350" w:rsidRDefault="00B46350" w:rsidP="00B46350">
      <w:pPr>
        <w:pStyle w:val="BodyText"/>
        <w:ind w:left="0"/>
      </w:pPr>
      <w:r>
        <w:t>Development/Migration will address improvements in performance, dependability and additional functionality.  This will also address upgrades to the environment (hardware, OS, database).</w:t>
      </w:r>
    </w:p>
    <w:p w14:paraId="1B7B395A" w14:textId="77777777" w:rsidR="00B46350" w:rsidRDefault="00B46350" w:rsidP="00F153B7">
      <w:pPr>
        <w:pStyle w:val="BodyText"/>
        <w:ind w:left="0"/>
      </w:pPr>
    </w:p>
    <w:p w14:paraId="4E710BF3" w14:textId="7550E507" w:rsidR="00386694" w:rsidRDefault="00386694" w:rsidP="00386694">
      <w:pPr>
        <w:pStyle w:val="Heading2"/>
      </w:pPr>
      <w:bookmarkStart w:id="45" w:name="_Toc453235063"/>
      <w:r>
        <w:t>New Development</w:t>
      </w:r>
      <w:bookmarkEnd w:id="45"/>
    </w:p>
    <w:p w14:paraId="11A28C74" w14:textId="23F2EBA0" w:rsidR="00386694" w:rsidRDefault="00386694" w:rsidP="00386694">
      <w:pPr>
        <w:pStyle w:val="NormalWeb"/>
        <w:rPr>
          <w:sz w:val="20"/>
          <w:szCs w:val="20"/>
        </w:rPr>
      </w:pPr>
      <w:r w:rsidRPr="00386694">
        <w:rPr>
          <w:sz w:val="20"/>
          <w:szCs w:val="20"/>
        </w:rPr>
        <w:t xml:space="preserve">Occasionally, software will be developed that will be managed as a project activity and not under a SCR. The work will be initially performed in the development environment. Upon completion of the development, the software will be moved to the test environment. A successful test will result in User Acceptance Testing where the end users will perform testing. The system will be deployed to production upon user approval following implementation instructions. </w:t>
      </w:r>
    </w:p>
    <w:p w14:paraId="0E6032F7" w14:textId="77777777" w:rsidR="00B14758" w:rsidRPr="00096FD4" w:rsidRDefault="00B14758" w:rsidP="00B14758">
      <w:pPr>
        <w:pStyle w:val="Heading1"/>
        <w:rPr>
          <w:rFonts w:ascii="Times New Roman" w:hAnsi="Times New Roman"/>
        </w:rPr>
      </w:pPr>
      <w:bookmarkStart w:id="46" w:name="_Toc453235064"/>
      <w:r w:rsidRPr="00096FD4">
        <w:rPr>
          <w:rFonts w:ascii="Times New Roman" w:hAnsi="Times New Roman"/>
        </w:rPr>
        <w:t>Lessons learned</w:t>
      </w:r>
      <w:bookmarkEnd w:id="46"/>
    </w:p>
    <w:p w14:paraId="40049E1F" w14:textId="3D485004" w:rsidR="004553C7" w:rsidRPr="004553C7" w:rsidRDefault="001A0A66" w:rsidP="004553C7">
      <w:pPr>
        <w:pStyle w:val="InfoBlue"/>
        <w:ind w:left="0"/>
        <w:rPr>
          <w:rFonts w:ascii="Times New Roman" w:hAnsi="Times New Roman"/>
          <w:color w:val="auto"/>
        </w:rPr>
      </w:pPr>
      <w:r w:rsidRPr="001A0A66">
        <w:rPr>
          <w:rFonts w:ascii="Times New Roman" w:hAnsi="Times New Roman"/>
          <w:color w:val="auto"/>
        </w:rPr>
        <w:t>Lessons Learned are added and updated as the project progresses.</w:t>
      </w:r>
      <w:r w:rsidR="00282FE9">
        <w:rPr>
          <w:rFonts w:ascii="Times New Roman" w:hAnsi="Times New Roman"/>
          <w:color w:val="auto"/>
        </w:rPr>
        <w:t xml:space="preserve">  The Lessons Learned document </w:t>
      </w:r>
      <w:r w:rsidR="004553C7">
        <w:rPr>
          <w:rFonts w:ascii="Times New Roman" w:hAnsi="Times New Roman"/>
          <w:color w:val="auto"/>
        </w:rPr>
        <w:t xml:space="preserve">link </w:t>
      </w:r>
      <w:r w:rsidR="004553C7" w:rsidRPr="004553C7">
        <w:rPr>
          <w:rFonts w:ascii="Times New Roman" w:hAnsi="Times New Roman"/>
          <w:color w:val="auto"/>
        </w:rPr>
        <w:t xml:space="preserve">can be found in the CI/DI List (see section 14). </w:t>
      </w:r>
    </w:p>
    <w:p w14:paraId="0619C2CD" w14:textId="77777777" w:rsidR="00046FDB" w:rsidRDefault="00046FDB" w:rsidP="00282FE9">
      <w:pPr>
        <w:pStyle w:val="BodyText"/>
        <w:ind w:left="0"/>
      </w:pPr>
    </w:p>
    <w:p w14:paraId="0E6032FB" w14:textId="77777777" w:rsidR="00B14758" w:rsidRPr="00096FD4" w:rsidRDefault="00B14758" w:rsidP="00B14758">
      <w:pPr>
        <w:pStyle w:val="Heading1"/>
        <w:rPr>
          <w:rFonts w:ascii="Times New Roman" w:hAnsi="Times New Roman"/>
        </w:rPr>
      </w:pPr>
      <w:bookmarkStart w:id="47" w:name="_Toc453235065"/>
      <w:r w:rsidRPr="00096FD4">
        <w:rPr>
          <w:rFonts w:ascii="Times New Roman" w:hAnsi="Times New Roman"/>
        </w:rPr>
        <w:t>Governance Plan</w:t>
      </w:r>
      <w:bookmarkEnd w:id="47"/>
    </w:p>
    <w:p w14:paraId="0E6032FC" w14:textId="77777777" w:rsidR="007C48D9" w:rsidRPr="005E51DC" w:rsidRDefault="007C48D9" w:rsidP="007C48D9">
      <w:r w:rsidRPr="005E51DC">
        <w:t>The Software Governance activities for this maintenance proje</w:t>
      </w:r>
      <w:r w:rsidR="007E36E5">
        <w:t xml:space="preserve">ct are based on the </w:t>
      </w:r>
      <w:r w:rsidR="007E36E5" w:rsidRPr="007E36E5">
        <w:t>Agile Process Library (APL)</w:t>
      </w:r>
      <w:r w:rsidR="007E36E5">
        <w:rPr>
          <w:i/>
        </w:rPr>
        <w:t xml:space="preserve"> </w:t>
      </w:r>
      <w:r w:rsidRPr="005E51DC">
        <w:t>process. The resources and dates are identified below.  Minimal SCRs are planned as the work is being tracked under this project and releases will be in phases.</w:t>
      </w:r>
    </w:p>
    <w:p w14:paraId="0E6032FD" w14:textId="77777777" w:rsidR="007C48D9" w:rsidRDefault="007C48D9" w:rsidP="007C48D9">
      <w:pPr>
        <w:rPr>
          <w:rFonts w:ascii="Arial" w:hAnsi="Arial" w:cs="Arial"/>
        </w:rPr>
      </w:pPr>
    </w:p>
    <w:p w14:paraId="0E6032FE" w14:textId="77777777" w:rsidR="007C48D9" w:rsidRPr="005604A8" w:rsidRDefault="007C48D9" w:rsidP="007C48D9">
      <w:pPr>
        <w:rPr>
          <w:rFonts w:ascii="Arial" w:hAnsi="Arial" w:cs="Arial"/>
        </w:rPr>
      </w:pPr>
    </w:p>
    <w:p w14:paraId="0E6032FF" w14:textId="77777777" w:rsidR="007C48D9" w:rsidRPr="00DD0263" w:rsidRDefault="007C48D9" w:rsidP="007C48D9">
      <w:pPr>
        <w:pStyle w:val="Comment"/>
        <w:rPr>
          <w:rFonts w:ascii="Arial" w:hAnsi="Arial"/>
          <w:i w:val="0"/>
          <w:color w:val="auto"/>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011"/>
        <w:gridCol w:w="1597"/>
        <w:gridCol w:w="1324"/>
        <w:gridCol w:w="2726"/>
      </w:tblGrid>
      <w:tr w:rsidR="007C48D9" w:rsidRPr="00071F6F" w14:paraId="0E603304" w14:textId="77777777" w:rsidTr="000D1370">
        <w:tc>
          <w:tcPr>
            <w:tcW w:w="3011" w:type="dxa"/>
            <w:tcBorders>
              <w:top w:val="single" w:sz="4" w:space="0" w:color="auto"/>
              <w:bottom w:val="single" w:sz="4" w:space="0" w:color="auto"/>
              <w:right w:val="single" w:sz="4" w:space="0" w:color="auto"/>
            </w:tcBorders>
            <w:shd w:val="clear" w:color="auto" w:fill="D9D9D9"/>
          </w:tcPr>
          <w:p w14:paraId="0E603300"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Audit</w:t>
            </w:r>
          </w:p>
        </w:tc>
        <w:tc>
          <w:tcPr>
            <w:tcW w:w="1597" w:type="dxa"/>
            <w:tcBorders>
              <w:top w:val="single" w:sz="4" w:space="0" w:color="auto"/>
              <w:left w:val="single" w:sz="4" w:space="0" w:color="auto"/>
              <w:bottom w:val="single" w:sz="4" w:space="0" w:color="auto"/>
              <w:right w:val="single" w:sz="4" w:space="0" w:color="auto"/>
            </w:tcBorders>
            <w:shd w:val="clear" w:color="auto" w:fill="D9D9D9"/>
          </w:tcPr>
          <w:p w14:paraId="0E603301"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Planned Date</w:t>
            </w:r>
          </w:p>
        </w:tc>
        <w:tc>
          <w:tcPr>
            <w:tcW w:w="1324" w:type="dxa"/>
            <w:tcBorders>
              <w:top w:val="single" w:sz="4" w:space="0" w:color="auto"/>
              <w:left w:val="single" w:sz="4" w:space="0" w:color="auto"/>
              <w:bottom w:val="single" w:sz="4" w:space="0" w:color="auto"/>
              <w:right w:val="single" w:sz="4" w:space="0" w:color="auto"/>
            </w:tcBorders>
            <w:shd w:val="clear" w:color="auto" w:fill="D9D9D9"/>
          </w:tcPr>
          <w:p w14:paraId="0E603302"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Planned Effort</w:t>
            </w:r>
          </w:p>
        </w:tc>
        <w:tc>
          <w:tcPr>
            <w:tcW w:w="2726" w:type="dxa"/>
            <w:tcBorders>
              <w:top w:val="single" w:sz="4" w:space="0" w:color="auto"/>
              <w:left w:val="single" w:sz="4" w:space="0" w:color="auto"/>
              <w:bottom w:val="single" w:sz="4" w:space="0" w:color="auto"/>
            </w:tcBorders>
            <w:shd w:val="clear" w:color="auto" w:fill="D9D9D9"/>
          </w:tcPr>
          <w:p w14:paraId="0E603303"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Resources</w:t>
            </w:r>
          </w:p>
        </w:tc>
      </w:tr>
      <w:tr w:rsidR="007C48D9" w:rsidRPr="00071F6F" w14:paraId="0E603311" w14:textId="77777777" w:rsidTr="000D1370">
        <w:tc>
          <w:tcPr>
            <w:tcW w:w="3011" w:type="dxa"/>
            <w:tcBorders>
              <w:top w:val="single" w:sz="4" w:space="0" w:color="auto"/>
              <w:bottom w:val="single" w:sz="4" w:space="0" w:color="auto"/>
              <w:right w:val="single" w:sz="4" w:space="0" w:color="auto"/>
            </w:tcBorders>
          </w:tcPr>
          <w:p w14:paraId="0E60330A" w14:textId="77777777" w:rsidR="007C48D9" w:rsidRPr="00071F6F" w:rsidRDefault="007C48D9" w:rsidP="00781B73">
            <w:pPr>
              <w:autoSpaceDE w:val="0"/>
              <w:autoSpaceDN w:val="0"/>
              <w:adjustRightInd w:val="0"/>
              <w:spacing w:after="120"/>
              <w:rPr>
                <w:rFonts w:ascii="Arial" w:hAnsi="Arial" w:cs="Arial"/>
              </w:rPr>
            </w:pPr>
            <w:r w:rsidRPr="00071F6F">
              <w:rPr>
                <w:rFonts w:ascii="Arial" w:hAnsi="Arial" w:cs="Arial"/>
              </w:rPr>
              <w:t>Project Plan Review(s)</w:t>
            </w:r>
          </w:p>
        </w:tc>
        <w:tc>
          <w:tcPr>
            <w:tcW w:w="1597" w:type="dxa"/>
            <w:tcBorders>
              <w:top w:val="single" w:sz="4" w:space="0" w:color="auto"/>
              <w:left w:val="single" w:sz="4" w:space="0" w:color="auto"/>
              <w:bottom w:val="single" w:sz="4" w:space="0" w:color="auto"/>
              <w:right w:val="single" w:sz="4" w:space="0" w:color="auto"/>
            </w:tcBorders>
          </w:tcPr>
          <w:p w14:paraId="0E60330B" w14:textId="5662D43E" w:rsidR="007C48D9" w:rsidRPr="00071F6F" w:rsidRDefault="00046FDB" w:rsidP="00046FDB">
            <w:pPr>
              <w:autoSpaceDE w:val="0"/>
              <w:autoSpaceDN w:val="0"/>
              <w:adjustRightInd w:val="0"/>
              <w:spacing w:after="120"/>
              <w:rPr>
                <w:rFonts w:ascii="Arial" w:hAnsi="Arial" w:cs="Arial"/>
              </w:rPr>
            </w:pPr>
            <w:r>
              <w:rPr>
                <w:rFonts w:ascii="Arial" w:hAnsi="Arial" w:cs="Arial"/>
              </w:rPr>
              <w:t>June 10</w:t>
            </w:r>
            <w:r w:rsidR="00FD0659">
              <w:rPr>
                <w:rFonts w:ascii="Arial" w:hAnsi="Arial" w:cs="Arial"/>
              </w:rPr>
              <w:t xml:space="preserve"> – June </w:t>
            </w:r>
            <w:r>
              <w:rPr>
                <w:rFonts w:ascii="Arial" w:hAnsi="Arial" w:cs="Arial"/>
              </w:rPr>
              <w:t>20</w:t>
            </w:r>
          </w:p>
        </w:tc>
        <w:tc>
          <w:tcPr>
            <w:tcW w:w="1324" w:type="dxa"/>
            <w:tcBorders>
              <w:top w:val="single" w:sz="4" w:space="0" w:color="auto"/>
              <w:left w:val="single" w:sz="4" w:space="0" w:color="auto"/>
              <w:bottom w:val="single" w:sz="4" w:space="0" w:color="auto"/>
              <w:right w:val="single" w:sz="4" w:space="0" w:color="auto"/>
            </w:tcBorders>
          </w:tcPr>
          <w:p w14:paraId="0E60330C" w14:textId="738BF849" w:rsidR="007C48D9" w:rsidRPr="00071F6F" w:rsidRDefault="00877977" w:rsidP="00781B73">
            <w:pPr>
              <w:autoSpaceDE w:val="0"/>
              <w:autoSpaceDN w:val="0"/>
              <w:adjustRightInd w:val="0"/>
              <w:spacing w:after="120"/>
              <w:rPr>
                <w:rFonts w:ascii="Arial" w:hAnsi="Arial" w:cs="Arial"/>
              </w:rPr>
            </w:pPr>
            <w:r>
              <w:rPr>
                <w:rFonts w:ascii="Arial" w:hAnsi="Arial" w:cs="Arial"/>
              </w:rPr>
              <w:t>8</w:t>
            </w:r>
            <w:r w:rsidR="007C48D9" w:rsidRPr="00071F6F">
              <w:rPr>
                <w:rFonts w:ascii="Arial" w:hAnsi="Arial" w:cs="Arial"/>
              </w:rPr>
              <w:t xml:space="preserve"> hours</w:t>
            </w:r>
          </w:p>
        </w:tc>
        <w:tc>
          <w:tcPr>
            <w:tcW w:w="2726" w:type="dxa"/>
            <w:tcBorders>
              <w:top w:val="single" w:sz="4" w:space="0" w:color="auto"/>
              <w:left w:val="single" w:sz="4" w:space="0" w:color="auto"/>
              <w:bottom w:val="single" w:sz="4" w:space="0" w:color="auto"/>
            </w:tcBorders>
          </w:tcPr>
          <w:p w14:paraId="0E60330D" w14:textId="77777777" w:rsidR="007C48D9" w:rsidRPr="00071F6F" w:rsidRDefault="007C48D9" w:rsidP="00781B73">
            <w:pPr>
              <w:autoSpaceDE w:val="0"/>
              <w:autoSpaceDN w:val="0"/>
              <w:adjustRightInd w:val="0"/>
              <w:spacing w:after="120"/>
              <w:rPr>
                <w:rFonts w:ascii="Arial" w:hAnsi="Arial" w:cs="Arial"/>
              </w:rPr>
            </w:pPr>
            <w:r>
              <w:rPr>
                <w:rFonts w:ascii="Arial" w:hAnsi="Arial" w:cs="Arial"/>
              </w:rPr>
              <w:t>Karen Black</w:t>
            </w:r>
          </w:p>
          <w:p w14:paraId="0E60330E" w14:textId="77777777" w:rsidR="007C48D9" w:rsidRPr="00071F6F" w:rsidRDefault="007C48D9" w:rsidP="00781B73">
            <w:pPr>
              <w:autoSpaceDE w:val="0"/>
              <w:autoSpaceDN w:val="0"/>
              <w:adjustRightInd w:val="0"/>
              <w:spacing w:after="120"/>
              <w:rPr>
                <w:rFonts w:ascii="Arial" w:hAnsi="Arial" w:cs="Arial"/>
              </w:rPr>
            </w:pPr>
            <w:r w:rsidRPr="00071F6F">
              <w:rPr>
                <w:rFonts w:ascii="Arial" w:hAnsi="Arial" w:cs="Arial"/>
              </w:rPr>
              <w:t>Jacquie Haltmeyer</w:t>
            </w:r>
          </w:p>
          <w:p w14:paraId="0E603310" w14:textId="30EA9ED0" w:rsidR="007C48D9" w:rsidRPr="00071F6F" w:rsidRDefault="00691B08" w:rsidP="00781B73">
            <w:pPr>
              <w:autoSpaceDE w:val="0"/>
              <w:autoSpaceDN w:val="0"/>
              <w:adjustRightInd w:val="0"/>
              <w:spacing w:after="120"/>
              <w:rPr>
                <w:rFonts w:ascii="Arial" w:hAnsi="Arial" w:cs="Arial"/>
              </w:rPr>
            </w:pPr>
            <w:r>
              <w:rPr>
                <w:rFonts w:ascii="Arial" w:hAnsi="Arial" w:cs="Arial"/>
              </w:rPr>
              <w:t>John Tiongson</w:t>
            </w:r>
          </w:p>
        </w:tc>
      </w:tr>
      <w:tr w:rsidR="00A82931" w:rsidRPr="00071F6F" w14:paraId="0E603316" w14:textId="77777777" w:rsidTr="000D1370">
        <w:tc>
          <w:tcPr>
            <w:tcW w:w="3011" w:type="dxa"/>
            <w:tcBorders>
              <w:top w:val="single" w:sz="4" w:space="0" w:color="auto"/>
              <w:bottom w:val="single" w:sz="4" w:space="0" w:color="auto"/>
              <w:right w:val="single" w:sz="4" w:space="0" w:color="auto"/>
            </w:tcBorders>
          </w:tcPr>
          <w:p w14:paraId="0E603312"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APL Process</w:t>
            </w:r>
            <w:r w:rsidRPr="00071F6F">
              <w:rPr>
                <w:rFonts w:ascii="Arial" w:hAnsi="Arial" w:cs="Arial"/>
              </w:rPr>
              <w:t xml:space="preserve"> Audit</w:t>
            </w:r>
          </w:p>
        </w:tc>
        <w:tc>
          <w:tcPr>
            <w:tcW w:w="1597" w:type="dxa"/>
            <w:tcBorders>
              <w:top w:val="single" w:sz="4" w:space="0" w:color="auto"/>
              <w:left w:val="single" w:sz="4" w:space="0" w:color="auto"/>
              <w:bottom w:val="single" w:sz="4" w:space="0" w:color="auto"/>
              <w:right w:val="single" w:sz="4" w:space="0" w:color="auto"/>
            </w:tcBorders>
          </w:tcPr>
          <w:p w14:paraId="0E603313" w14:textId="2F894C4D" w:rsidR="00A82931" w:rsidRPr="00071F6F" w:rsidRDefault="00877977" w:rsidP="00877977">
            <w:pPr>
              <w:autoSpaceDE w:val="0"/>
              <w:autoSpaceDN w:val="0"/>
              <w:adjustRightInd w:val="0"/>
              <w:spacing w:after="120"/>
              <w:rPr>
                <w:rFonts w:ascii="Arial" w:hAnsi="Arial" w:cs="Arial"/>
              </w:rPr>
            </w:pPr>
            <w:r>
              <w:rPr>
                <w:rFonts w:ascii="Arial" w:hAnsi="Arial" w:cs="Arial"/>
              </w:rPr>
              <w:t>July 11 - 22</w:t>
            </w:r>
          </w:p>
        </w:tc>
        <w:tc>
          <w:tcPr>
            <w:tcW w:w="1324" w:type="dxa"/>
            <w:tcBorders>
              <w:top w:val="single" w:sz="4" w:space="0" w:color="auto"/>
              <w:left w:val="single" w:sz="4" w:space="0" w:color="auto"/>
              <w:bottom w:val="single" w:sz="4" w:space="0" w:color="auto"/>
              <w:right w:val="single" w:sz="4" w:space="0" w:color="auto"/>
            </w:tcBorders>
          </w:tcPr>
          <w:p w14:paraId="0E603314" w14:textId="05BF55DD" w:rsidR="00A82931" w:rsidRPr="00071F6F" w:rsidRDefault="00A82931" w:rsidP="00877977">
            <w:pPr>
              <w:autoSpaceDE w:val="0"/>
              <w:autoSpaceDN w:val="0"/>
              <w:adjustRightInd w:val="0"/>
              <w:spacing w:after="120"/>
              <w:rPr>
                <w:rFonts w:ascii="Arial" w:hAnsi="Arial" w:cs="Arial"/>
              </w:rPr>
            </w:pPr>
            <w:r>
              <w:rPr>
                <w:rFonts w:ascii="Arial" w:hAnsi="Arial" w:cs="Arial"/>
              </w:rPr>
              <w:t>2</w:t>
            </w:r>
            <w:r w:rsidR="00877977">
              <w:rPr>
                <w:rFonts w:ascii="Arial" w:hAnsi="Arial" w:cs="Arial"/>
              </w:rPr>
              <w:t>6</w:t>
            </w:r>
            <w:r w:rsidRPr="00071F6F">
              <w:rPr>
                <w:rFonts w:ascii="Arial" w:hAnsi="Arial" w:cs="Arial"/>
              </w:rPr>
              <w:t xml:space="preserve"> hours</w:t>
            </w:r>
          </w:p>
        </w:tc>
        <w:tc>
          <w:tcPr>
            <w:tcW w:w="2726" w:type="dxa"/>
            <w:tcBorders>
              <w:top w:val="single" w:sz="4" w:space="0" w:color="auto"/>
              <w:left w:val="single" w:sz="4" w:space="0" w:color="auto"/>
              <w:bottom w:val="single" w:sz="4" w:space="0" w:color="auto"/>
            </w:tcBorders>
          </w:tcPr>
          <w:p w14:paraId="0E603315"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Karen Black</w:t>
            </w:r>
          </w:p>
        </w:tc>
      </w:tr>
      <w:tr w:rsidR="00A82931" w:rsidRPr="00071F6F" w14:paraId="0E60331B" w14:textId="77777777" w:rsidTr="000D1370">
        <w:tc>
          <w:tcPr>
            <w:tcW w:w="3011" w:type="dxa"/>
            <w:tcBorders>
              <w:top w:val="single" w:sz="4" w:space="0" w:color="auto"/>
              <w:bottom w:val="single" w:sz="4" w:space="0" w:color="auto"/>
              <w:right w:val="single" w:sz="4" w:space="0" w:color="auto"/>
            </w:tcBorders>
          </w:tcPr>
          <w:p w14:paraId="0E603317" w14:textId="77777777" w:rsidR="00A82931" w:rsidRPr="00071F6F" w:rsidRDefault="00A82931" w:rsidP="00A82931">
            <w:pPr>
              <w:autoSpaceDE w:val="0"/>
              <w:autoSpaceDN w:val="0"/>
              <w:adjustRightInd w:val="0"/>
              <w:spacing w:after="120"/>
              <w:rPr>
                <w:rFonts w:ascii="Arial" w:hAnsi="Arial" w:cs="Arial"/>
              </w:rPr>
            </w:pPr>
            <w:r w:rsidRPr="00071F6F">
              <w:rPr>
                <w:rFonts w:ascii="Arial" w:hAnsi="Arial" w:cs="Arial"/>
              </w:rPr>
              <w:t>Baseline Audit</w:t>
            </w:r>
          </w:p>
        </w:tc>
        <w:tc>
          <w:tcPr>
            <w:tcW w:w="1597" w:type="dxa"/>
            <w:tcBorders>
              <w:top w:val="single" w:sz="4" w:space="0" w:color="auto"/>
              <w:left w:val="single" w:sz="4" w:space="0" w:color="auto"/>
              <w:bottom w:val="single" w:sz="4" w:space="0" w:color="auto"/>
              <w:right w:val="single" w:sz="4" w:space="0" w:color="auto"/>
            </w:tcBorders>
          </w:tcPr>
          <w:p w14:paraId="0E603318" w14:textId="65EFD362" w:rsidR="00A82931" w:rsidRPr="00071F6F" w:rsidRDefault="000D1370" w:rsidP="00A82931">
            <w:pPr>
              <w:autoSpaceDE w:val="0"/>
              <w:autoSpaceDN w:val="0"/>
              <w:adjustRightInd w:val="0"/>
              <w:spacing w:after="120"/>
              <w:rPr>
                <w:rFonts w:ascii="Arial" w:hAnsi="Arial" w:cs="Arial"/>
              </w:rPr>
            </w:pPr>
            <w:r>
              <w:rPr>
                <w:rFonts w:ascii="Arial" w:hAnsi="Arial" w:cs="Arial"/>
              </w:rPr>
              <w:t>September</w:t>
            </w:r>
            <w:r w:rsidR="00FD0659">
              <w:rPr>
                <w:rFonts w:ascii="Arial" w:hAnsi="Arial" w:cs="Arial"/>
              </w:rPr>
              <w:t xml:space="preserve"> </w:t>
            </w:r>
            <w:r>
              <w:rPr>
                <w:rFonts w:ascii="Arial" w:hAnsi="Arial" w:cs="Arial"/>
              </w:rPr>
              <w:t>12 -</w:t>
            </w:r>
            <w:r w:rsidR="00FD0659">
              <w:rPr>
                <w:rFonts w:ascii="Arial" w:hAnsi="Arial" w:cs="Arial"/>
              </w:rPr>
              <w:t>1</w:t>
            </w:r>
            <w:r>
              <w:rPr>
                <w:rFonts w:ascii="Arial" w:hAnsi="Arial" w:cs="Arial"/>
              </w:rPr>
              <w:t>6</w:t>
            </w:r>
          </w:p>
        </w:tc>
        <w:tc>
          <w:tcPr>
            <w:tcW w:w="1324" w:type="dxa"/>
            <w:tcBorders>
              <w:top w:val="single" w:sz="4" w:space="0" w:color="auto"/>
              <w:left w:val="single" w:sz="4" w:space="0" w:color="auto"/>
              <w:bottom w:val="single" w:sz="4" w:space="0" w:color="auto"/>
              <w:right w:val="single" w:sz="4" w:space="0" w:color="auto"/>
            </w:tcBorders>
          </w:tcPr>
          <w:p w14:paraId="0E603319" w14:textId="174A7507" w:rsidR="00A82931" w:rsidRPr="00071F6F" w:rsidRDefault="00877977" w:rsidP="00A82931">
            <w:pPr>
              <w:autoSpaceDE w:val="0"/>
              <w:autoSpaceDN w:val="0"/>
              <w:adjustRightInd w:val="0"/>
              <w:spacing w:after="120"/>
              <w:rPr>
                <w:rFonts w:ascii="Arial" w:hAnsi="Arial" w:cs="Arial"/>
              </w:rPr>
            </w:pPr>
            <w:r>
              <w:rPr>
                <w:rFonts w:ascii="Arial" w:hAnsi="Arial" w:cs="Arial"/>
              </w:rPr>
              <w:t>2</w:t>
            </w:r>
            <w:r w:rsidR="00A82931" w:rsidRPr="00071F6F">
              <w:rPr>
                <w:rFonts w:ascii="Arial" w:hAnsi="Arial" w:cs="Arial"/>
              </w:rPr>
              <w:t xml:space="preserve"> hours</w:t>
            </w:r>
          </w:p>
        </w:tc>
        <w:tc>
          <w:tcPr>
            <w:tcW w:w="2726" w:type="dxa"/>
            <w:tcBorders>
              <w:top w:val="single" w:sz="4" w:space="0" w:color="auto"/>
              <w:left w:val="single" w:sz="4" w:space="0" w:color="auto"/>
              <w:bottom w:val="single" w:sz="4" w:space="0" w:color="auto"/>
            </w:tcBorders>
          </w:tcPr>
          <w:p w14:paraId="0E60331A"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Karen Black</w:t>
            </w:r>
          </w:p>
        </w:tc>
      </w:tr>
    </w:tbl>
    <w:p w14:paraId="0E0AE1CD" w14:textId="7C8F8AD8" w:rsidR="00240B76" w:rsidRDefault="00240B76" w:rsidP="00240B76">
      <w:pPr>
        <w:pStyle w:val="NormalWeb"/>
        <w:rPr>
          <w:rStyle w:val="Hyperlink"/>
          <w:sz w:val="20"/>
          <w:szCs w:val="20"/>
        </w:rPr>
      </w:pPr>
      <w:r w:rsidRPr="001602C7">
        <w:rPr>
          <w:sz w:val="20"/>
          <w:szCs w:val="20"/>
        </w:rPr>
        <w:t xml:space="preserve">The GDIT HCSD Governance Plan </w:t>
      </w:r>
      <w:r w:rsidR="004553C7">
        <w:rPr>
          <w:sz w:val="20"/>
          <w:szCs w:val="20"/>
        </w:rPr>
        <w:t>link</w:t>
      </w:r>
      <w:r w:rsidR="006C3EC3">
        <w:rPr>
          <w:sz w:val="20"/>
          <w:szCs w:val="20"/>
        </w:rPr>
        <w:t xml:space="preserve"> </w:t>
      </w:r>
      <w:r w:rsidR="006C3EC3" w:rsidRPr="004553C7">
        <w:rPr>
          <w:sz w:val="20"/>
          <w:szCs w:val="20"/>
        </w:rPr>
        <w:t xml:space="preserve">can be found in the CI/DI List (see section 14). </w:t>
      </w:r>
      <w:r w:rsidR="004553C7">
        <w:rPr>
          <w:sz w:val="20"/>
          <w:szCs w:val="20"/>
        </w:rPr>
        <w:t xml:space="preserve"> </w:t>
      </w:r>
    </w:p>
    <w:p w14:paraId="1B977D02" w14:textId="77777777" w:rsidR="00F619AD" w:rsidRDefault="00F619AD" w:rsidP="00240B76">
      <w:pPr>
        <w:pStyle w:val="NormalWeb"/>
        <w:rPr>
          <w:sz w:val="20"/>
          <w:szCs w:val="20"/>
        </w:rPr>
        <w:sectPr w:rsidR="00F619AD" w:rsidSect="00BB2C10">
          <w:pgSz w:w="12240" w:h="15840" w:code="1"/>
          <w:pgMar w:top="1440" w:right="1440" w:bottom="1440" w:left="1440" w:header="720" w:footer="720" w:gutter="0"/>
          <w:cols w:space="720"/>
          <w:docGrid w:linePitch="360"/>
        </w:sectPr>
      </w:pPr>
    </w:p>
    <w:p w14:paraId="0E60331C" w14:textId="5109ECCF" w:rsidR="007C48D9" w:rsidRDefault="00A96C96" w:rsidP="007C48D9">
      <w:pPr>
        <w:pStyle w:val="Heading1"/>
        <w:ind w:left="216"/>
      </w:pPr>
      <w:bookmarkStart w:id="48" w:name="_Toc453235066"/>
      <w:r>
        <w:lastRenderedPageBreak/>
        <w:t xml:space="preserve">Configuration </w:t>
      </w:r>
      <w:r w:rsidR="009803B7">
        <w:t xml:space="preserve">and Data </w:t>
      </w:r>
      <w:r>
        <w:t>Management Plan</w:t>
      </w:r>
      <w:bookmarkEnd w:id="48"/>
    </w:p>
    <w:p w14:paraId="04CE8F81" w14:textId="77777777" w:rsidR="009803B7" w:rsidRDefault="009803B7" w:rsidP="00A96C96"/>
    <w:p w14:paraId="0E60331D" w14:textId="041A97E5" w:rsidR="00A96C96" w:rsidRDefault="00A96C96" w:rsidP="00A96C96">
      <w:r>
        <w:t xml:space="preserve">The Configuration Management (CM) activities performed to manage the configuration of the CCO </w:t>
      </w:r>
      <w:r w:rsidR="00377B6A">
        <w:t>eCL</w:t>
      </w:r>
      <w:r>
        <w:t xml:space="preserve"> are specified in the </w:t>
      </w:r>
      <w:r w:rsidR="002D2995">
        <w:t>GDIT</w:t>
      </w:r>
      <w:r>
        <w:t xml:space="preserve"> Healt</w:t>
      </w:r>
      <w:r w:rsidR="001602C7">
        <w:t xml:space="preserve">h Solutions </w:t>
      </w:r>
      <w:r w:rsidR="00F56F07">
        <w:t xml:space="preserve">(HS) </w:t>
      </w:r>
      <w:r w:rsidR="001602C7">
        <w:t>SCM plan and the CCO</w:t>
      </w:r>
      <w:r>
        <w:t xml:space="preserve"> SCM Charter.</w:t>
      </w:r>
    </w:p>
    <w:p w14:paraId="35E64F89" w14:textId="77777777" w:rsidR="00907F36" w:rsidRDefault="00907F36" w:rsidP="00907F36"/>
    <w:p w14:paraId="42E60B1C" w14:textId="1544CC65" w:rsidR="00D50D50" w:rsidRDefault="004553C7" w:rsidP="00907F36">
      <w:r>
        <w:t>The</w:t>
      </w:r>
      <w:r w:rsidR="001602C7">
        <w:t xml:space="preserve"> HS SCM plan </w:t>
      </w:r>
      <w:r>
        <w:t xml:space="preserve">link </w:t>
      </w:r>
      <w:r w:rsidR="001602C7">
        <w:t xml:space="preserve">can be found </w:t>
      </w:r>
      <w:r w:rsidR="009803B7">
        <w:t xml:space="preserve">in </w:t>
      </w:r>
      <w:r w:rsidR="00D50D50">
        <w:t xml:space="preserve">the </w:t>
      </w:r>
      <w:r>
        <w:t>CI/DI List listed below.</w:t>
      </w:r>
    </w:p>
    <w:p w14:paraId="29F61531" w14:textId="62E1E09A" w:rsidR="00D80978" w:rsidRPr="008B7E26" w:rsidRDefault="001602C7" w:rsidP="00D80978">
      <w:pPr>
        <w:pStyle w:val="NormalWeb"/>
        <w:rPr>
          <w:sz w:val="20"/>
          <w:szCs w:val="20"/>
        </w:rPr>
      </w:pPr>
      <w:r>
        <w:rPr>
          <w:sz w:val="20"/>
          <w:szCs w:val="20"/>
        </w:rPr>
        <w:t xml:space="preserve">HS SCM </w:t>
      </w:r>
      <w:r w:rsidR="00F56F07">
        <w:rPr>
          <w:sz w:val="20"/>
          <w:szCs w:val="20"/>
        </w:rPr>
        <w:t xml:space="preserve">charter </w:t>
      </w:r>
      <w:r w:rsidR="004553C7">
        <w:rPr>
          <w:sz w:val="20"/>
          <w:szCs w:val="20"/>
        </w:rPr>
        <w:t xml:space="preserve">link </w:t>
      </w:r>
      <w:r w:rsidR="00F56F07">
        <w:rPr>
          <w:sz w:val="20"/>
          <w:szCs w:val="20"/>
        </w:rPr>
        <w:t xml:space="preserve">can be found </w:t>
      </w:r>
      <w:r w:rsidR="00D50D50">
        <w:rPr>
          <w:sz w:val="20"/>
          <w:szCs w:val="20"/>
        </w:rPr>
        <w:t xml:space="preserve">in the </w:t>
      </w:r>
      <w:r w:rsidR="00D50D50" w:rsidRPr="004553C7">
        <w:rPr>
          <w:sz w:val="20"/>
          <w:szCs w:val="20"/>
        </w:rPr>
        <w:t>CI/DI List</w:t>
      </w:r>
      <w:r w:rsidR="004553C7" w:rsidRPr="004553C7">
        <w:rPr>
          <w:sz w:val="20"/>
          <w:szCs w:val="20"/>
        </w:rPr>
        <w:t xml:space="preserve"> </w:t>
      </w:r>
      <w:r w:rsidR="004553C7">
        <w:rPr>
          <w:sz w:val="20"/>
          <w:szCs w:val="20"/>
        </w:rPr>
        <w:t>listed below.</w:t>
      </w:r>
      <w:r w:rsidR="00D80978" w:rsidRPr="008B7E26">
        <w:rPr>
          <w:sz w:val="20"/>
          <w:szCs w:val="20"/>
        </w:rPr>
        <w:t xml:space="preserve"> </w:t>
      </w:r>
    </w:p>
    <w:p w14:paraId="554DEA41" w14:textId="30B7C7A8" w:rsidR="00D80978" w:rsidRPr="00997DFB" w:rsidRDefault="00D80978" w:rsidP="00D80978">
      <w:pPr>
        <w:pStyle w:val="NormalWeb"/>
        <w:rPr>
          <w:sz w:val="20"/>
          <w:szCs w:val="20"/>
        </w:rPr>
      </w:pPr>
      <w:r w:rsidRPr="00997DFB">
        <w:rPr>
          <w:sz w:val="20"/>
          <w:szCs w:val="20"/>
        </w:rPr>
        <w:t>Documents will be named one of two ways depending on the nature of the document.  Documents that are specific to an option period, such as this document,</w:t>
      </w:r>
      <w:r w:rsidR="00587A95" w:rsidRPr="00997DFB">
        <w:rPr>
          <w:sz w:val="20"/>
          <w:szCs w:val="20"/>
        </w:rPr>
        <w:t> will</w:t>
      </w:r>
      <w:r w:rsidRPr="00997DFB">
        <w:rPr>
          <w:sz w:val="20"/>
          <w:szCs w:val="20"/>
        </w:rPr>
        <w:t xml:space="preserve"> be named CCO </w:t>
      </w:r>
      <w:proofErr w:type="spellStart"/>
      <w:r w:rsidRPr="00997DFB">
        <w:rPr>
          <w:sz w:val="20"/>
          <w:szCs w:val="20"/>
        </w:rPr>
        <w:t>OYx</w:t>
      </w:r>
      <w:proofErr w:type="spellEnd"/>
      <w:r w:rsidRPr="00997DFB">
        <w:rPr>
          <w:sz w:val="20"/>
          <w:szCs w:val="20"/>
        </w:rPr>
        <w:t xml:space="preserve"> </w:t>
      </w:r>
      <w:proofErr w:type="spellStart"/>
      <w:r w:rsidR="00046FDB">
        <w:rPr>
          <w:sz w:val="20"/>
          <w:szCs w:val="20"/>
        </w:rPr>
        <w:t>eCoaching</w:t>
      </w:r>
      <w:proofErr w:type="spellEnd"/>
      <w:r w:rsidR="00046FDB">
        <w:rPr>
          <w:sz w:val="20"/>
          <w:szCs w:val="20"/>
        </w:rPr>
        <w:t xml:space="preserve"> </w:t>
      </w:r>
      <w:r w:rsidR="00587A95">
        <w:rPr>
          <w:sz w:val="20"/>
          <w:szCs w:val="20"/>
        </w:rPr>
        <w:t>Log</w:t>
      </w:r>
      <w:r w:rsidR="00587A95" w:rsidRPr="00997DFB">
        <w:rPr>
          <w:sz w:val="20"/>
          <w:szCs w:val="20"/>
        </w:rPr>
        <w:t xml:space="preserve"> [</w:t>
      </w:r>
      <w:r w:rsidRPr="00997DFB">
        <w:rPr>
          <w:sz w:val="20"/>
          <w:szCs w:val="20"/>
        </w:rPr>
        <w:t xml:space="preserve">document name] where x represents the option year number.  Documents that are not specific to an option period, such as the FS will follow the convention of CCO </w:t>
      </w:r>
      <w:r w:rsidR="00046FDB">
        <w:rPr>
          <w:sz w:val="20"/>
          <w:szCs w:val="20"/>
        </w:rPr>
        <w:t>eCoaching Log</w:t>
      </w:r>
      <w:r w:rsidRPr="00997DFB">
        <w:rPr>
          <w:sz w:val="20"/>
          <w:szCs w:val="20"/>
        </w:rPr>
        <w:t xml:space="preserve"> [document name]. Documents that do not currently meet that specification will be renamed when they are worked on as part of </w:t>
      </w:r>
      <w:r w:rsidR="00046FDB">
        <w:rPr>
          <w:sz w:val="20"/>
          <w:szCs w:val="20"/>
        </w:rPr>
        <w:t>Work Item</w:t>
      </w:r>
      <w:r w:rsidRPr="00997DFB">
        <w:rPr>
          <w:sz w:val="20"/>
          <w:szCs w:val="20"/>
        </w:rPr>
        <w:t>.  New documents that are created will follow the appropriate naming convention.</w:t>
      </w:r>
    </w:p>
    <w:p w14:paraId="5C31DA7B" w14:textId="79FA6660" w:rsidR="009803B7" w:rsidRDefault="009803B7" w:rsidP="009803B7">
      <w:pPr>
        <w:pStyle w:val="BodyText"/>
        <w:ind w:left="0"/>
      </w:pPr>
      <w:r>
        <w:t xml:space="preserve">The CI/DI List can </w:t>
      </w:r>
      <w:r w:rsidR="0080493E">
        <w:t xml:space="preserve">be found </w:t>
      </w:r>
      <w:hyperlink r:id="rId62" w:anchor="path=%24%2FeCoaching_V2%2FProject+Management%2FeCL+OY4&amp;_a=contents" w:history="1">
        <w:r w:rsidR="0080493E" w:rsidRPr="0080493E">
          <w:rPr>
            <w:rStyle w:val="Hyperlink"/>
          </w:rPr>
          <w:t>here</w:t>
        </w:r>
      </w:hyperlink>
      <w:r w:rsidR="0080493E">
        <w:t xml:space="preserve"> </w:t>
      </w:r>
    </w:p>
    <w:p w14:paraId="0E60331F" w14:textId="77777777" w:rsidR="00273D14" w:rsidRPr="00A96C96" w:rsidRDefault="00273D14" w:rsidP="00A96C96"/>
    <w:p w14:paraId="0E603320" w14:textId="77777777" w:rsidR="007C48D9" w:rsidRPr="00B95808" w:rsidRDefault="00273D14" w:rsidP="00273D14">
      <w:pPr>
        <w:pStyle w:val="Heading1"/>
      </w:pPr>
      <w:bookmarkStart w:id="49" w:name="_Toc453235067"/>
      <w:r w:rsidRPr="00B95808">
        <w:t>Lifecycle Selection</w:t>
      </w:r>
      <w:bookmarkEnd w:id="49"/>
    </w:p>
    <w:p w14:paraId="0E603321" w14:textId="5F3ADFA8" w:rsidR="00273D14" w:rsidRDefault="00273D14" w:rsidP="00273D14">
      <w:r w:rsidRPr="00B95808">
        <w:t>The Lifecycle selection process has been completed w</w:t>
      </w:r>
      <w:r w:rsidR="007E36E5" w:rsidRPr="00B95808">
        <w:t>ith a suggested lifecycle of APL</w:t>
      </w:r>
      <w:r w:rsidRPr="00B95808">
        <w:t xml:space="preserve"> Maintenance.  A screen shot of the selection process is below.</w:t>
      </w:r>
    </w:p>
    <w:p w14:paraId="0E603322" w14:textId="5741507C" w:rsidR="00273D14" w:rsidRDefault="00273D14" w:rsidP="00273D14">
      <w:pPr>
        <w:rPr>
          <w:noProof/>
        </w:rPr>
      </w:pPr>
    </w:p>
    <w:p w14:paraId="7FB9979C" w14:textId="54B78F62" w:rsidR="00B95808" w:rsidRPr="00273D14" w:rsidRDefault="00B95808" w:rsidP="00273D14">
      <w:r>
        <w:rPr>
          <w:noProof/>
        </w:rPr>
        <w:lastRenderedPageBreak/>
        <w:drawing>
          <wp:inline distT="0" distB="0" distL="0" distR="0" wp14:anchorId="21048BA7" wp14:editId="033A25DD">
            <wp:extent cx="5236468" cy="7712765"/>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36468" cy="7712765"/>
                    </a:xfrm>
                    <a:prstGeom prst="rect">
                      <a:avLst/>
                    </a:prstGeom>
                  </pic:spPr>
                </pic:pic>
              </a:graphicData>
            </a:graphic>
          </wp:inline>
        </w:drawing>
      </w:r>
    </w:p>
    <w:sectPr w:rsidR="00B95808" w:rsidRPr="00273D14" w:rsidSect="00F619AD">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101642" w14:textId="77777777" w:rsidR="00174C24" w:rsidRDefault="00174C24">
      <w:r>
        <w:separator/>
      </w:r>
    </w:p>
  </w:endnote>
  <w:endnote w:type="continuationSeparator" w:id="0">
    <w:p w14:paraId="3699496F" w14:textId="77777777" w:rsidR="00174C24" w:rsidRDefault="00174C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2E" w14:textId="77777777" w:rsidR="00135CCA" w:rsidRPr="00BA590C" w:rsidRDefault="00135CCA" w:rsidP="00BA590C">
    <w:pPr>
      <w:widowControl/>
      <w:spacing w:before="120" w:line="240" w:lineRule="auto"/>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0E60332F" w14:textId="77777777" w:rsidR="00135CCA" w:rsidRPr="00BA590C" w:rsidRDefault="00135CCA" w:rsidP="00BA590C">
    <w:pPr>
      <w:widowControl/>
      <w:spacing w:line="240" w:lineRule="auto"/>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GDIT business affairs.</w:t>
    </w:r>
  </w:p>
  <w:p w14:paraId="0E603330" w14:textId="77777777" w:rsidR="00135CCA" w:rsidRPr="00BA590C" w:rsidRDefault="00135CCA" w:rsidP="00BA590C">
    <w:pPr>
      <w:widowControl/>
      <w:tabs>
        <w:tab w:val="center" w:pos="4320"/>
        <w:tab w:val="right" w:pos="8640"/>
      </w:tabs>
      <w:spacing w:line="240" w:lineRule="auto"/>
      <w:rPr>
        <w:rFonts w:ascii="Arial" w:hAnsi="Arial" w:cs="Arial"/>
        <w:sz w:val="18"/>
        <w:szCs w:val="18"/>
      </w:rPr>
    </w:pPr>
    <w:r w:rsidRPr="00BA590C">
      <w:rPr>
        <w:rFonts w:ascii="Arial" w:hAnsi="Arial" w:cs="Arial"/>
        <w:sz w:val="18"/>
        <w:szCs w:val="18"/>
      </w:rPr>
      <w:t>Revised 9/10/2012</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A63B74">
      <w:rPr>
        <w:rFonts w:ascii="Arial" w:hAnsi="Arial" w:cs="Arial"/>
        <w:noProof/>
        <w:sz w:val="18"/>
        <w:szCs w:val="18"/>
      </w:rPr>
      <w:t>28</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A63B74">
      <w:rPr>
        <w:rFonts w:ascii="Arial" w:hAnsi="Arial" w:cs="Arial"/>
        <w:noProof/>
        <w:sz w:val="18"/>
        <w:szCs w:val="18"/>
      </w:rPr>
      <w:t>28</w:t>
    </w:r>
    <w:r w:rsidRPr="005D1361">
      <w:rPr>
        <w:rFonts w:ascii="Arial" w:hAnsi="Arial" w:cs="Arial"/>
        <w:sz w:val="18"/>
        <w:szCs w:val="18"/>
      </w:rPr>
      <w:fldChar w:fldCharType="end"/>
    </w:r>
  </w:p>
  <w:p w14:paraId="0E603331" w14:textId="77777777" w:rsidR="00135CCA" w:rsidRPr="00BA590C" w:rsidRDefault="00135CCA" w:rsidP="00BA59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34" w14:textId="77777777" w:rsidR="00135CCA" w:rsidRPr="00BA590C" w:rsidRDefault="00135CCA" w:rsidP="004D7F6B">
    <w:pPr>
      <w:widowControl/>
      <w:spacing w:before="120" w:line="240" w:lineRule="auto"/>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0E603335" w14:textId="77777777" w:rsidR="00135CCA" w:rsidRPr="00BA590C" w:rsidRDefault="00135CCA" w:rsidP="004D7F6B">
    <w:pPr>
      <w:widowControl/>
      <w:spacing w:line="240" w:lineRule="auto"/>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GDIT business affairs.</w:t>
    </w:r>
  </w:p>
  <w:p w14:paraId="0E603336" w14:textId="77777777" w:rsidR="00135CCA" w:rsidRPr="00BA590C" w:rsidRDefault="00135CCA" w:rsidP="004D7F6B">
    <w:pPr>
      <w:widowControl/>
      <w:tabs>
        <w:tab w:val="center" w:pos="4320"/>
        <w:tab w:val="right" w:pos="8640"/>
      </w:tabs>
      <w:spacing w:line="240" w:lineRule="auto"/>
      <w:rPr>
        <w:rFonts w:ascii="Arial" w:hAnsi="Arial" w:cs="Arial"/>
        <w:sz w:val="18"/>
        <w:szCs w:val="18"/>
      </w:rPr>
    </w:pPr>
    <w:r w:rsidRPr="00BA590C">
      <w:rPr>
        <w:rFonts w:ascii="Arial" w:hAnsi="Arial" w:cs="Arial"/>
        <w:sz w:val="18"/>
        <w:szCs w:val="18"/>
      </w:rPr>
      <w:t>Revised 9/10/2012</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A63B74">
      <w:rPr>
        <w:rFonts w:ascii="Arial" w:hAnsi="Arial" w:cs="Arial"/>
        <w:noProof/>
        <w:sz w:val="18"/>
        <w:szCs w:val="18"/>
      </w:rPr>
      <w:t>3</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A63B74">
      <w:rPr>
        <w:rFonts w:ascii="Arial" w:hAnsi="Arial" w:cs="Arial"/>
        <w:noProof/>
        <w:sz w:val="18"/>
        <w:szCs w:val="18"/>
      </w:rPr>
      <w:t>28</w:t>
    </w:r>
    <w:r w:rsidRPr="005D1361">
      <w:rPr>
        <w:rFonts w:ascii="Arial" w:hAnsi="Arial" w:cs="Arial"/>
        <w:sz w:val="18"/>
        <w:szCs w:val="18"/>
      </w:rPr>
      <w:fldChar w:fldCharType="end"/>
    </w:r>
  </w:p>
  <w:p w14:paraId="0E603337" w14:textId="77777777" w:rsidR="00135CCA" w:rsidRPr="004D7F6B" w:rsidRDefault="00135CCA" w:rsidP="004D7F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C964F9" w14:textId="77777777" w:rsidR="00174C24" w:rsidRDefault="00174C24">
      <w:r>
        <w:separator/>
      </w:r>
    </w:p>
  </w:footnote>
  <w:footnote w:type="continuationSeparator" w:id="0">
    <w:p w14:paraId="4C22A214" w14:textId="77777777" w:rsidR="00174C24" w:rsidRDefault="00174C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2C" w14:textId="77777777" w:rsidR="00135CCA" w:rsidRPr="0068071B" w:rsidRDefault="00135CCA" w:rsidP="00CE0D79">
    <w:pPr>
      <w:pStyle w:val="Header"/>
      <w:jc w:val="right"/>
      <w:rPr>
        <w:sz w:val="18"/>
        <w:szCs w:val="18"/>
      </w:rPr>
    </w:pPr>
    <w:r>
      <w:rPr>
        <w:noProof/>
      </w:rPr>
      <w:drawing>
        <wp:anchor distT="0" distB="0" distL="114300" distR="114300" simplePos="0" relativeHeight="251661312" behindDoc="0" locked="0" layoutInCell="1" allowOverlap="1" wp14:anchorId="0E603338" wp14:editId="0E603339">
          <wp:simplePos x="0" y="0"/>
          <wp:positionH relativeFrom="column">
            <wp:posOffset>-144145</wp:posOffset>
          </wp:positionH>
          <wp:positionV relativeFrom="paragraph">
            <wp:posOffset>-47625</wp:posOffset>
          </wp:positionV>
          <wp:extent cx="1905000" cy="381000"/>
          <wp:effectExtent l="0" t="0" r="0" b="0"/>
          <wp:wrapNone/>
          <wp:docPr id="1" name="Picture 3"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eCoaching Log</w:t>
    </w:r>
  </w:p>
  <w:p w14:paraId="0E60332D" w14:textId="77777777" w:rsidR="00135CCA" w:rsidRDefault="00135CC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32" w14:textId="77777777" w:rsidR="00135CCA" w:rsidRPr="0068071B" w:rsidRDefault="00135CCA" w:rsidP="00D81414">
    <w:pPr>
      <w:pStyle w:val="Header"/>
      <w:jc w:val="right"/>
      <w:rPr>
        <w:sz w:val="18"/>
        <w:szCs w:val="18"/>
      </w:rPr>
    </w:pPr>
    <w:r>
      <w:rPr>
        <w:noProof/>
      </w:rPr>
      <w:drawing>
        <wp:anchor distT="0" distB="0" distL="114300" distR="114300" simplePos="0" relativeHeight="251659264" behindDoc="0" locked="0" layoutInCell="1" allowOverlap="1" wp14:anchorId="0E60333A" wp14:editId="0E60333B">
          <wp:simplePos x="0" y="0"/>
          <wp:positionH relativeFrom="column">
            <wp:posOffset>-144145</wp:posOffset>
          </wp:positionH>
          <wp:positionV relativeFrom="paragraph">
            <wp:posOffset>-47625</wp:posOffset>
          </wp:positionV>
          <wp:extent cx="1905000" cy="381000"/>
          <wp:effectExtent l="0" t="0" r="0" b="0"/>
          <wp:wrapNone/>
          <wp:docPr id="9" name="Picture 3"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CCO eCoaching Log</w:t>
    </w:r>
  </w:p>
  <w:p w14:paraId="0E603333" w14:textId="77777777" w:rsidR="00135CCA" w:rsidRDefault="00135C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B2AAD940"/>
    <w:lvl w:ilvl="0">
      <w:start w:val="1"/>
      <w:numFmt w:val="decimal"/>
      <w:lvlText w:val="%1)"/>
      <w:lvlJc w:val="left"/>
      <w:pPr>
        <w:tabs>
          <w:tab w:val="num" w:pos="360"/>
        </w:tabs>
        <w:ind w:left="360" w:hanging="360"/>
      </w:p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4D8786F"/>
    <w:multiLevelType w:val="hybridMultilevel"/>
    <w:tmpl w:val="36B40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495D12"/>
    <w:multiLevelType w:val="hybridMultilevel"/>
    <w:tmpl w:val="CF463C0A"/>
    <w:lvl w:ilvl="0" w:tplc="FD2403B6">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4D71FE9"/>
    <w:multiLevelType w:val="hybridMultilevel"/>
    <w:tmpl w:val="C160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C11DE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85F5FA1"/>
    <w:multiLevelType w:val="hybridMultilevel"/>
    <w:tmpl w:val="EFCA9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8D2DDE"/>
    <w:multiLevelType w:val="hybridMultilevel"/>
    <w:tmpl w:val="D3748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593F82"/>
    <w:multiLevelType w:val="hybridMultilevel"/>
    <w:tmpl w:val="5128B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CE2500A"/>
    <w:multiLevelType w:val="hybridMultilevel"/>
    <w:tmpl w:val="3BC46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C25774"/>
    <w:multiLevelType w:val="hybridMultilevel"/>
    <w:tmpl w:val="876CA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5E0770"/>
    <w:multiLevelType w:val="hybridMultilevel"/>
    <w:tmpl w:val="0132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A73C3D"/>
    <w:multiLevelType w:val="hybridMultilevel"/>
    <w:tmpl w:val="7646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D05FE7"/>
    <w:multiLevelType w:val="hybridMultilevel"/>
    <w:tmpl w:val="C1600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124AA4"/>
    <w:multiLevelType w:val="hybridMultilevel"/>
    <w:tmpl w:val="59048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7B327F"/>
    <w:multiLevelType w:val="hybridMultilevel"/>
    <w:tmpl w:val="8BFE37EE"/>
    <w:lvl w:ilvl="0" w:tplc="AEFC7EC0">
      <w:start w:val="1"/>
      <w:numFmt w:val="decimal"/>
      <w:lvlText w:val="%1"/>
      <w:lvlJc w:val="center"/>
      <w:pPr>
        <w:tabs>
          <w:tab w:val="num" w:pos="360"/>
        </w:tabs>
        <w:ind w:left="360" w:hanging="360"/>
      </w:pPr>
      <w:rPr>
        <w:rFonts w:ascii="Arial" w:hAnsi="Arial" w:cs="Times New Roman"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7C3D0370"/>
    <w:multiLevelType w:val="hybridMultilevel"/>
    <w:tmpl w:val="18FA7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4"/>
  </w:num>
  <w:num w:numId="4">
    <w:abstractNumId w:val="15"/>
  </w:num>
  <w:num w:numId="5">
    <w:abstractNumId w:val="2"/>
  </w:num>
  <w:num w:numId="6">
    <w:abstractNumId w:val="13"/>
  </w:num>
  <w:num w:numId="7">
    <w:abstractNumId w:val="1"/>
  </w:num>
  <w:num w:numId="8">
    <w:abstractNumId w:val="7"/>
  </w:num>
  <w:num w:numId="9">
    <w:abstractNumId w:val="12"/>
  </w:num>
  <w:num w:numId="10">
    <w:abstractNumId w:val="5"/>
  </w:num>
  <w:num w:numId="11">
    <w:abstractNumId w:val="6"/>
  </w:num>
  <w:num w:numId="12">
    <w:abstractNumId w:val="8"/>
  </w:num>
  <w:num w:numId="13">
    <w:abstractNumId w:val="3"/>
  </w:num>
  <w:num w:numId="14">
    <w:abstractNumId w:val="9"/>
  </w:num>
  <w:num w:numId="15">
    <w:abstractNumId w:val="10"/>
  </w:num>
  <w:num w:numId="16">
    <w:abstractNumId w:val="11"/>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E0C"/>
    <w:rsid w:val="00002CF5"/>
    <w:rsid w:val="00016A9D"/>
    <w:rsid w:val="00017F6F"/>
    <w:rsid w:val="0002238E"/>
    <w:rsid w:val="00034F90"/>
    <w:rsid w:val="00036D16"/>
    <w:rsid w:val="0004533D"/>
    <w:rsid w:val="00046FDB"/>
    <w:rsid w:val="000502AC"/>
    <w:rsid w:val="00051F57"/>
    <w:rsid w:val="00057112"/>
    <w:rsid w:val="00071391"/>
    <w:rsid w:val="0008385E"/>
    <w:rsid w:val="00096FD4"/>
    <w:rsid w:val="000B5282"/>
    <w:rsid w:val="000C1C94"/>
    <w:rsid w:val="000C2254"/>
    <w:rsid w:val="000C4C99"/>
    <w:rsid w:val="000D1370"/>
    <w:rsid w:val="000D54DC"/>
    <w:rsid w:val="000F0191"/>
    <w:rsid w:val="000F0482"/>
    <w:rsid w:val="000F7FEC"/>
    <w:rsid w:val="0011257B"/>
    <w:rsid w:val="001278A9"/>
    <w:rsid w:val="00132094"/>
    <w:rsid w:val="00135CCA"/>
    <w:rsid w:val="00142427"/>
    <w:rsid w:val="0015280F"/>
    <w:rsid w:val="0015342F"/>
    <w:rsid w:val="001602C7"/>
    <w:rsid w:val="00167C3E"/>
    <w:rsid w:val="00174C24"/>
    <w:rsid w:val="00181215"/>
    <w:rsid w:val="00195B7F"/>
    <w:rsid w:val="00196471"/>
    <w:rsid w:val="00197013"/>
    <w:rsid w:val="00197BD1"/>
    <w:rsid w:val="001A091E"/>
    <w:rsid w:val="001A0A66"/>
    <w:rsid w:val="001A10FC"/>
    <w:rsid w:val="001B5921"/>
    <w:rsid w:val="001C105F"/>
    <w:rsid w:val="001C1272"/>
    <w:rsid w:val="001C3AAF"/>
    <w:rsid w:val="001C4707"/>
    <w:rsid w:val="001C4FD7"/>
    <w:rsid w:val="001D54F6"/>
    <w:rsid w:val="001D6333"/>
    <w:rsid w:val="001E1877"/>
    <w:rsid w:val="001E6EB2"/>
    <w:rsid w:val="001F4749"/>
    <w:rsid w:val="001F7361"/>
    <w:rsid w:val="0023397B"/>
    <w:rsid w:val="00240B76"/>
    <w:rsid w:val="00240BA2"/>
    <w:rsid w:val="002465DC"/>
    <w:rsid w:val="00247A51"/>
    <w:rsid w:val="00253D6C"/>
    <w:rsid w:val="00253E8E"/>
    <w:rsid w:val="00254EF2"/>
    <w:rsid w:val="002577F8"/>
    <w:rsid w:val="00257AEE"/>
    <w:rsid w:val="00264719"/>
    <w:rsid w:val="00273D14"/>
    <w:rsid w:val="00282FE9"/>
    <w:rsid w:val="00286D1B"/>
    <w:rsid w:val="0028752B"/>
    <w:rsid w:val="002B6625"/>
    <w:rsid w:val="002C1B2B"/>
    <w:rsid w:val="002C25EC"/>
    <w:rsid w:val="002C48B6"/>
    <w:rsid w:val="002D1FDD"/>
    <w:rsid w:val="002D2995"/>
    <w:rsid w:val="002D7933"/>
    <w:rsid w:val="002E28AA"/>
    <w:rsid w:val="002E35C9"/>
    <w:rsid w:val="002E4E2B"/>
    <w:rsid w:val="002F3517"/>
    <w:rsid w:val="003041BF"/>
    <w:rsid w:val="003068A9"/>
    <w:rsid w:val="00310D8F"/>
    <w:rsid w:val="00312DB1"/>
    <w:rsid w:val="0032219F"/>
    <w:rsid w:val="00326937"/>
    <w:rsid w:val="003306B3"/>
    <w:rsid w:val="0033213D"/>
    <w:rsid w:val="00341598"/>
    <w:rsid w:val="00354B06"/>
    <w:rsid w:val="00362F20"/>
    <w:rsid w:val="00363BBA"/>
    <w:rsid w:val="00364E0C"/>
    <w:rsid w:val="00366409"/>
    <w:rsid w:val="00377B6A"/>
    <w:rsid w:val="00386694"/>
    <w:rsid w:val="00390CD3"/>
    <w:rsid w:val="003957BA"/>
    <w:rsid w:val="003A79F2"/>
    <w:rsid w:val="003C0666"/>
    <w:rsid w:val="003C21C6"/>
    <w:rsid w:val="003C411F"/>
    <w:rsid w:val="003C4F50"/>
    <w:rsid w:val="003E0ABB"/>
    <w:rsid w:val="003E2D30"/>
    <w:rsid w:val="003E3BD0"/>
    <w:rsid w:val="003E6435"/>
    <w:rsid w:val="003E6D47"/>
    <w:rsid w:val="003F4175"/>
    <w:rsid w:val="00400445"/>
    <w:rsid w:val="00413195"/>
    <w:rsid w:val="004217B3"/>
    <w:rsid w:val="0042649F"/>
    <w:rsid w:val="0044053F"/>
    <w:rsid w:val="00443E46"/>
    <w:rsid w:val="00450935"/>
    <w:rsid w:val="004553C7"/>
    <w:rsid w:val="00461721"/>
    <w:rsid w:val="00466E89"/>
    <w:rsid w:val="00473E49"/>
    <w:rsid w:val="00490B47"/>
    <w:rsid w:val="0049211F"/>
    <w:rsid w:val="00496DE0"/>
    <w:rsid w:val="0049730E"/>
    <w:rsid w:val="004A452B"/>
    <w:rsid w:val="004B5673"/>
    <w:rsid w:val="004C05C8"/>
    <w:rsid w:val="004C4BB0"/>
    <w:rsid w:val="004C55ED"/>
    <w:rsid w:val="004D7C52"/>
    <w:rsid w:val="004D7F6B"/>
    <w:rsid w:val="004F4CDA"/>
    <w:rsid w:val="004F60C4"/>
    <w:rsid w:val="00515AC0"/>
    <w:rsid w:val="0051713E"/>
    <w:rsid w:val="005249F7"/>
    <w:rsid w:val="00554AB1"/>
    <w:rsid w:val="0055750C"/>
    <w:rsid w:val="0056241B"/>
    <w:rsid w:val="0056368E"/>
    <w:rsid w:val="005667F8"/>
    <w:rsid w:val="00584397"/>
    <w:rsid w:val="0058617A"/>
    <w:rsid w:val="00586B16"/>
    <w:rsid w:val="00587A95"/>
    <w:rsid w:val="00591458"/>
    <w:rsid w:val="00592872"/>
    <w:rsid w:val="005930F7"/>
    <w:rsid w:val="005A074F"/>
    <w:rsid w:val="005B0927"/>
    <w:rsid w:val="005D1361"/>
    <w:rsid w:val="005E00C1"/>
    <w:rsid w:val="005E0272"/>
    <w:rsid w:val="0060091E"/>
    <w:rsid w:val="00606F39"/>
    <w:rsid w:val="00610B9F"/>
    <w:rsid w:val="00615767"/>
    <w:rsid w:val="00616D42"/>
    <w:rsid w:val="00617192"/>
    <w:rsid w:val="0062565E"/>
    <w:rsid w:val="00625FE9"/>
    <w:rsid w:val="0062773A"/>
    <w:rsid w:val="0063160C"/>
    <w:rsid w:val="00646070"/>
    <w:rsid w:val="00656AB2"/>
    <w:rsid w:val="00656AE5"/>
    <w:rsid w:val="00666FC9"/>
    <w:rsid w:val="00667C96"/>
    <w:rsid w:val="00676A08"/>
    <w:rsid w:val="00683259"/>
    <w:rsid w:val="00691B08"/>
    <w:rsid w:val="006B3CEE"/>
    <w:rsid w:val="006B6757"/>
    <w:rsid w:val="006B75E1"/>
    <w:rsid w:val="006C1A10"/>
    <w:rsid w:val="006C338D"/>
    <w:rsid w:val="006C3EA1"/>
    <w:rsid w:val="006C3EC3"/>
    <w:rsid w:val="006D00B9"/>
    <w:rsid w:val="006E16C2"/>
    <w:rsid w:val="006E2EFF"/>
    <w:rsid w:val="006E2F00"/>
    <w:rsid w:val="006E344F"/>
    <w:rsid w:val="006E44DA"/>
    <w:rsid w:val="006F319E"/>
    <w:rsid w:val="006F3C09"/>
    <w:rsid w:val="00701F0D"/>
    <w:rsid w:val="00705A02"/>
    <w:rsid w:val="0070640C"/>
    <w:rsid w:val="00713B62"/>
    <w:rsid w:val="00724D1C"/>
    <w:rsid w:val="00730E8A"/>
    <w:rsid w:val="00735F6E"/>
    <w:rsid w:val="007459E1"/>
    <w:rsid w:val="007479A3"/>
    <w:rsid w:val="00750A5C"/>
    <w:rsid w:val="007537B7"/>
    <w:rsid w:val="00767519"/>
    <w:rsid w:val="007714A3"/>
    <w:rsid w:val="00781B73"/>
    <w:rsid w:val="00786E04"/>
    <w:rsid w:val="007905D1"/>
    <w:rsid w:val="007C2024"/>
    <w:rsid w:val="007C473F"/>
    <w:rsid w:val="007C48D9"/>
    <w:rsid w:val="007D148A"/>
    <w:rsid w:val="007D4680"/>
    <w:rsid w:val="007E36E5"/>
    <w:rsid w:val="007E6D18"/>
    <w:rsid w:val="0080493E"/>
    <w:rsid w:val="00806F50"/>
    <w:rsid w:val="0081279A"/>
    <w:rsid w:val="00815F5C"/>
    <w:rsid w:val="00817A11"/>
    <w:rsid w:val="008249D5"/>
    <w:rsid w:val="008273B6"/>
    <w:rsid w:val="00833961"/>
    <w:rsid w:val="00837464"/>
    <w:rsid w:val="00840E6B"/>
    <w:rsid w:val="00844C46"/>
    <w:rsid w:val="0084539F"/>
    <w:rsid w:val="00845592"/>
    <w:rsid w:val="00852457"/>
    <w:rsid w:val="00853CE0"/>
    <w:rsid w:val="00865ABB"/>
    <w:rsid w:val="0087082E"/>
    <w:rsid w:val="00877977"/>
    <w:rsid w:val="00880534"/>
    <w:rsid w:val="008866BF"/>
    <w:rsid w:val="008908B6"/>
    <w:rsid w:val="008908CB"/>
    <w:rsid w:val="00891B5E"/>
    <w:rsid w:val="008A0137"/>
    <w:rsid w:val="008A0E33"/>
    <w:rsid w:val="008A0E71"/>
    <w:rsid w:val="008A1670"/>
    <w:rsid w:val="008A31FA"/>
    <w:rsid w:val="008B1983"/>
    <w:rsid w:val="008B526A"/>
    <w:rsid w:val="008D0D01"/>
    <w:rsid w:val="008D6CE2"/>
    <w:rsid w:val="008F3073"/>
    <w:rsid w:val="008F5AB2"/>
    <w:rsid w:val="0090284C"/>
    <w:rsid w:val="00904E6E"/>
    <w:rsid w:val="009059FC"/>
    <w:rsid w:val="00907F36"/>
    <w:rsid w:val="00910B95"/>
    <w:rsid w:val="00917BB3"/>
    <w:rsid w:val="00924671"/>
    <w:rsid w:val="00926497"/>
    <w:rsid w:val="00927658"/>
    <w:rsid w:val="009346DA"/>
    <w:rsid w:val="00943A61"/>
    <w:rsid w:val="00945391"/>
    <w:rsid w:val="00945825"/>
    <w:rsid w:val="00953F35"/>
    <w:rsid w:val="0095422D"/>
    <w:rsid w:val="009552E7"/>
    <w:rsid w:val="00964E1B"/>
    <w:rsid w:val="009653D0"/>
    <w:rsid w:val="0096543F"/>
    <w:rsid w:val="00974F01"/>
    <w:rsid w:val="00976DAA"/>
    <w:rsid w:val="009773CD"/>
    <w:rsid w:val="00977BDD"/>
    <w:rsid w:val="009803B7"/>
    <w:rsid w:val="00985541"/>
    <w:rsid w:val="00991EB4"/>
    <w:rsid w:val="00995672"/>
    <w:rsid w:val="009A38FD"/>
    <w:rsid w:val="009A4CD8"/>
    <w:rsid w:val="009B1228"/>
    <w:rsid w:val="009B5EA9"/>
    <w:rsid w:val="009D4811"/>
    <w:rsid w:val="009D5083"/>
    <w:rsid w:val="009E0F52"/>
    <w:rsid w:val="009E1703"/>
    <w:rsid w:val="009E4C28"/>
    <w:rsid w:val="009F1F07"/>
    <w:rsid w:val="009F3E15"/>
    <w:rsid w:val="00A1491E"/>
    <w:rsid w:val="00A231CF"/>
    <w:rsid w:val="00A246D6"/>
    <w:rsid w:val="00A32EAC"/>
    <w:rsid w:val="00A37B8A"/>
    <w:rsid w:val="00A5525E"/>
    <w:rsid w:val="00A6376B"/>
    <w:rsid w:val="00A63B74"/>
    <w:rsid w:val="00A65873"/>
    <w:rsid w:val="00A66578"/>
    <w:rsid w:val="00A73CB7"/>
    <w:rsid w:val="00A7746D"/>
    <w:rsid w:val="00A82931"/>
    <w:rsid w:val="00A845F1"/>
    <w:rsid w:val="00A96C96"/>
    <w:rsid w:val="00AA0405"/>
    <w:rsid w:val="00AA0BBB"/>
    <w:rsid w:val="00AB18F3"/>
    <w:rsid w:val="00AB4B92"/>
    <w:rsid w:val="00AB6361"/>
    <w:rsid w:val="00AD05E9"/>
    <w:rsid w:val="00AD349F"/>
    <w:rsid w:val="00AE272A"/>
    <w:rsid w:val="00AE6F81"/>
    <w:rsid w:val="00AF0526"/>
    <w:rsid w:val="00B02AE2"/>
    <w:rsid w:val="00B052BB"/>
    <w:rsid w:val="00B1223A"/>
    <w:rsid w:val="00B124F7"/>
    <w:rsid w:val="00B140BA"/>
    <w:rsid w:val="00B14758"/>
    <w:rsid w:val="00B20AEE"/>
    <w:rsid w:val="00B22BE7"/>
    <w:rsid w:val="00B27367"/>
    <w:rsid w:val="00B27740"/>
    <w:rsid w:val="00B277CD"/>
    <w:rsid w:val="00B3080C"/>
    <w:rsid w:val="00B419B1"/>
    <w:rsid w:val="00B42205"/>
    <w:rsid w:val="00B46350"/>
    <w:rsid w:val="00B46D82"/>
    <w:rsid w:val="00B6735C"/>
    <w:rsid w:val="00B72FBF"/>
    <w:rsid w:val="00B75979"/>
    <w:rsid w:val="00B76723"/>
    <w:rsid w:val="00B83E0F"/>
    <w:rsid w:val="00B860E9"/>
    <w:rsid w:val="00B95808"/>
    <w:rsid w:val="00B96CB4"/>
    <w:rsid w:val="00BA590C"/>
    <w:rsid w:val="00BA5FA7"/>
    <w:rsid w:val="00BB2C10"/>
    <w:rsid w:val="00BB63A0"/>
    <w:rsid w:val="00BD335C"/>
    <w:rsid w:val="00BD6BB0"/>
    <w:rsid w:val="00C01BAD"/>
    <w:rsid w:val="00C14D3B"/>
    <w:rsid w:val="00C334EF"/>
    <w:rsid w:val="00C40552"/>
    <w:rsid w:val="00C412C4"/>
    <w:rsid w:val="00C463A4"/>
    <w:rsid w:val="00C628EB"/>
    <w:rsid w:val="00C751CE"/>
    <w:rsid w:val="00C829FE"/>
    <w:rsid w:val="00C87E6E"/>
    <w:rsid w:val="00C93CA2"/>
    <w:rsid w:val="00CA22B9"/>
    <w:rsid w:val="00CA4D52"/>
    <w:rsid w:val="00CA66C8"/>
    <w:rsid w:val="00CB1833"/>
    <w:rsid w:val="00CD47E3"/>
    <w:rsid w:val="00CE079C"/>
    <w:rsid w:val="00CE0D79"/>
    <w:rsid w:val="00CE4427"/>
    <w:rsid w:val="00CE5612"/>
    <w:rsid w:val="00CF3857"/>
    <w:rsid w:val="00D05E66"/>
    <w:rsid w:val="00D105E7"/>
    <w:rsid w:val="00D17CD2"/>
    <w:rsid w:val="00D26D37"/>
    <w:rsid w:val="00D27225"/>
    <w:rsid w:val="00D3676A"/>
    <w:rsid w:val="00D407C0"/>
    <w:rsid w:val="00D425BF"/>
    <w:rsid w:val="00D50D50"/>
    <w:rsid w:val="00D55FB2"/>
    <w:rsid w:val="00D570FA"/>
    <w:rsid w:val="00D66E51"/>
    <w:rsid w:val="00D71FD0"/>
    <w:rsid w:val="00D75440"/>
    <w:rsid w:val="00D80978"/>
    <w:rsid w:val="00D81414"/>
    <w:rsid w:val="00D83007"/>
    <w:rsid w:val="00D85BA3"/>
    <w:rsid w:val="00D90A3B"/>
    <w:rsid w:val="00D92EA5"/>
    <w:rsid w:val="00D9709C"/>
    <w:rsid w:val="00DA16D8"/>
    <w:rsid w:val="00DA6B8A"/>
    <w:rsid w:val="00DB3991"/>
    <w:rsid w:val="00DB4511"/>
    <w:rsid w:val="00DC206B"/>
    <w:rsid w:val="00DE0ACE"/>
    <w:rsid w:val="00E10E75"/>
    <w:rsid w:val="00E11196"/>
    <w:rsid w:val="00E11C66"/>
    <w:rsid w:val="00E11FC4"/>
    <w:rsid w:val="00E137CE"/>
    <w:rsid w:val="00E16AB7"/>
    <w:rsid w:val="00E20DC9"/>
    <w:rsid w:val="00E34F84"/>
    <w:rsid w:val="00E45CB2"/>
    <w:rsid w:val="00E46733"/>
    <w:rsid w:val="00E65DE6"/>
    <w:rsid w:val="00E65F3F"/>
    <w:rsid w:val="00E75ED4"/>
    <w:rsid w:val="00E86A73"/>
    <w:rsid w:val="00E91D41"/>
    <w:rsid w:val="00EB2459"/>
    <w:rsid w:val="00EB2CC4"/>
    <w:rsid w:val="00EC1F91"/>
    <w:rsid w:val="00EC4D30"/>
    <w:rsid w:val="00EF0522"/>
    <w:rsid w:val="00EF3E26"/>
    <w:rsid w:val="00EF6643"/>
    <w:rsid w:val="00F07377"/>
    <w:rsid w:val="00F07BF3"/>
    <w:rsid w:val="00F153B7"/>
    <w:rsid w:val="00F22D93"/>
    <w:rsid w:val="00F22F12"/>
    <w:rsid w:val="00F305C6"/>
    <w:rsid w:val="00F36C99"/>
    <w:rsid w:val="00F45541"/>
    <w:rsid w:val="00F54EBF"/>
    <w:rsid w:val="00F56F07"/>
    <w:rsid w:val="00F60E86"/>
    <w:rsid w:val="00F619AD"/>
    <w:rsid w:val="00F72DA9"/>
    <w:rsid w:val="00F731CC"/>
    <w:rsid w:val="00F7638E"/>
    <w:rsid w:val="00F8155D"/>
    <w:rsid w:val="00F86BDA"/>
    <w:rsid w:val="00F90DF4"/>
    <w:rsid w:val="00F96BD6"/>
    <w:rsid w:val="00FA25C9"/>
    <w:rsid w:val="00FB41CC"/>
    <w:rsid w:val="00FB4AA2"/>
    <w:rsid w:val="00FB573B"/>
    <w:rsid w:val="00FC0675"/>
    <w:rsid w:val="00FC576A"/>
    <w:rsid w:val="00FC7B92"/>
    <w:rsid w:val="00FD0659"/>
    <w:rsid w:val="00FD3879"/>
    <w:rsid w:val="00FE5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602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ABB"/>
    <w:pPr>
      <w:widowControl w:val="0"/>
      <w:spacing w:line="240" w:lineRule="atLeast"/>
    </w:pPr>
  </w:style>
  <w:style w:type="paragraph" w:styleId="Heading1">
    <w:name w:val="heading 1"/>
    <w:basedOn w:val="Normal"/>
    <w:next w:val="Normal"/>
    <w:link w:val="Heading1Char"/>
    <w:qFormat/>
    <w:rsid w:val="00EF0522"/>
    <w:pPr>
      <w:keepNext/>
      <w:numPr>
        <w:numId w:val="2"/>
      </w:numPr>
      <w:spacing w:before="120" w:after="60"/>
      <w:outlineLvl w:val="0"/>
    </w:pPr>
    <w:rPr>
      <w:rFonts w:ascii="Arial" w:hAnsi="Arial"/>
      <w:b/>
      <w:sz w:val="24"/>
    </w:rPr>
  </w:style>
  <w:style w:type="paragraph" w:styleId="Heading2">
    <w:name w:val="heading 2"/>
    <w:basedOn w:val="Heading1"/>
    <w:next w:val="Normal"/>
    <w:qFormat/>
    <w:rsid w:val="00EF0522"/>
    <w:pPr>
      <w:numPr>
        <w:ilvl w:val="1"/>
      </w:numPr>
      <w:outlineLvl w:val="1"/>
    </w:pPr>
    <w:rPr>
      <w:sz w:val="20"/>
    </w:rPr>
  </w:style>
  <w:style w:type="paragraph" w:styleId="Heading3">
    <w:name w:val="heading 3"/>
    <w:basedOn w:val="Heading1"/>
    <w:next w:val="Normal"/>
    <w:qFormat/>
    <w:rsid w:val="00EF0522"/>
    <w:pPr>
      <w:numPr>
        <w:ilvl w:val="2"/>
      </w:numPr>
      <w:outlineLvl w:val="2"/>
    </w:pPr>
    <w:rPr>
      <w:sz w:val="20"/>
    </w:rPr>
  </w:style>
  <w:style w:type="paragraph" w:styleId="Heading4">
    <w:name w:val="heading 4"/>
    <w:basedOn w:val="Heading1"/>
    <w:next w:val="Normal"/>
    <w:qFormat/>
    <w:rsid w:val="00C01BAD"/>
    <w:pPr>
      <w:numPr>
        <w:ilvl w:val="3"/>
      </w:numPr>
      <w:outlineLvl w:val="3"/>
    </w:pPr>
    <w:rPr>
      <w:b w:val="0"/>
      <w:sz w:val="20"/>
    </w:rPr>
  </w:style>
  <w:style w:type="paragraph" w:styleId="Heading5">
    <w:name w:val="heading 5"/>
    <w:basedOn w:val="Normal"/>
    <w:next w:val="Normal"/>
    <w:qFormat/>
    <w:rsid w:val="00C01BAD"/>
    <w:pPr>
      <w:numPr>
        <w:ilvl w:val="4"/>
        <w:numId w:val="2"/>
      </w:numPr>
      <w:spacing w:before="240" w:after="60"/>
      <w:outlineLvl w:val="4"/>
    </w:pPr>
    <w:rPr>
      <w:sz w:val="22"/>
    </w:rPr>
  </w:style>
  <w:style w:type="paragraph" w:styleId="Heading6">
    <w:name w:val="heading 6"/>
    <w:basedOn w:val="Normal"/>
    <w:next w:val="Normal"/>
    <w:qFormat/>
    <w:rsid w:val="00C01BAD"/>
    <w:pPr>
      <w:numPr>
        <w:ilvl w:val="5"/>
        <w:numId w:val="2"/>
      </w:numPr>
      <w:spacing w:before="240" w:after="60"/>
      <w:outlineLvl w:val="5"/>
    </w:pPr>
    <w:rPr>
      <w:i/>
      <w:sz w:val="22"/>
    </w:rPr>
  </w:style>
  <w:style w:type="paragraph" w:styleId="Heading7">
    <w:name w:val="heading 7"/>
    <w:basedOn w:val="Normal"/>
    <w:next w:val="Normal"/>
    <w:qFormat/>
    <w:rsid w:val="00C01BAD"/>
    <w:pPr>
      <w:numPr>
        <w:ilvl w:val="6"/>
        <w:numId w:val="2"/>
      </w:numPr>
      <w:spacing w:before="240" w:after="60"/>
      <w:outlineLvl w:val="6"/>
    </w:pPr>
  </w:style>
  <w:style w:type="paragraph" w:styleId="Heading8">
    <w:name w:val="heading 8"/>
    <w:basedOn w:val="Normal"/>
    <w:next w:val="Normal"/>
    <w:qFormat/>
    <w:rsid w:val="00C01BAD"/>
    <w:pPr>
      <w:numPr>
        <w:ilvl w:val="7"/>
        <w:numId w:val="2"/>
      </w:numPr>
      <w:spacing w:before="240" w:after="60"/>
      <w:outlineLvl w:val="7"/>
    </w:pPr>
    <w:rPr>
      <w:i/>
    </w:rPr>
  </w:style>
  <w:style w:type="paragraph" w:styleId="Heading9">
    <w:name w:val="heading 9"/>
    <w:basedOn w:val="Normal"/>
    <w:next w:val="Normal"/>
    <w:qFormat/>
    <w:rsid w:val="00C01BAD"/>
    <w:pPr>
      <w:numPr>
        <w:ilvl w:val="8"/>
        <w:numId w:val="2"/>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C01BAD"/>
    <w:pPr>
      <w:spacing w:before="80"/>
      <w:ind w:left="720"/>
      <w:jc w:val="both"/>
    </w:pPr>
    <w:rPr>
      <w:color w:val="000000"/>
      <w:lang w:val="en-AU"/>
    </w:rPr>
  </w:style>
  <w:style w:type="paragraph" w:styleId="Title">
    <w:name w:val="Title"/>
    <w:basedOn w:val="Normal"/>
    <w:next w:val="Normal"/>
    <w:qFormat/>
    <w:rsid w:val="00C01BAD"/>
    <w:pPr>
      <w:spacing w:line="240" w:lineRule="auto"/>
      <w:jc w:val="center"/>
    </w:pPr>
    <w:rPr>
      <w:rFonts w:ascii="Arial" w:hAnsi="Arial"/>
      <w:b/>
      <w:sz w:val="36"/>
    </w:rPr>
  </w:style>
  <w:style w:type="paragraph" w:styleId="Subtitle">
    <w:name w:val="Subtitle"/>
    <w:basedOn w:val="Normal"/>
    <w:qFormat/>
    <w:rsid w:val="00C01BAD"/>
    <w:pPr>
      <w:spacing w:after="60"/>
      <w:jc w:val="center"/>
    </w:pPr>
    <w:rPr>
      <w:rFonts w:ascii="Arial" w:hAnsi="Arial"/>
      <w:i/>
      <w:sz w:val="36"/>
      <w:lang w:val="en-AU"/>
    </w:rPr>
  </w:style>
  <w:style w:type="paragraph" w:styleId="NormalIndent">
    <w:name w:val="Normal Indent"/>
    <w:basedOn w:val="Normal"/>
    <w:rsid w:val="00C01BAD"/>
    <w:pPr>
      <w:ind w:left="900" w:hanging="900"/>
    </w:pPr>
  </w:style>
  <w:style w:type="paragraph" w:styleId="TOC1">
    <w:name w:val="toc 1"/>
    <w:basedOn w:val="Normal"/>
    <w:next w:val="Normal"/>
    <w:uiPriority w:val="39"/>
    <w:rsid w:val="00C01BAD"/>
    <w:pPr>
      <w:spacing w:before="240" w:after="120"/>
    </w:pPr>
    <w:rPr>
      <w:b/>
      <w:bCs/>
      <w:szCs w:val="24"/>
    </w:rPr>
  </w:style>
  <w:style w:type="paragraph" w:styleId="TOC2">
    <w:name w:val="toc 2"/>
    <w:basedOn w:val="Normal"/>
    <w:next w:val="Normal"/>
    <w:uiPriority w:val="39"/>
    <w:rsid w:val="00C01BAD"/>
    <w:pPr>
      <w:spacing w:before="120"/>
      <w:ind w:left="200"/>
    </w:pPr>
    <w:rPr>
      <w:i/>
      <w:iCs/>
      <w:szCs w:val="24"/>
    </w:rPr>
  </w:style>
  <w:style w:type="paragraph" w:styleId="TOC3">
    <w:name w:val="toc 3"/>
    <w:basedOn w:val="Normal"/>
    <w:next w:val="Normal"/>
    <w:uiPriority w:val="39"/>
    <w:rsid w:val="00C01BAD"/>
    <w:pPr>
      <w:ind w:left="400"/>
    </w:pPr>
    <w:rPr>
      <w:szCs w:val="24"/>
    </w:rPr>
  </w:style>
  <w:style w:type="paragraph" w:styleId="Header">
    <w:name w:val="header"/>
    <w:aliases w:val="Header Char"/>
    <w:basedOn w:val="Normal"/>
    <w:rsid w:val="00C01BAD"/>
    <w:pPr>
      <w:tabs>
        <w:tab w:val="center" w:pos="4320"/>
        <w:tab w:val="right" w:pos="8640"/>
      </w:tabs>
    </w:pPr>
  </w:style>
  <w:style w:type="paragraph" w:styleId="Footer">
    <w:name w:val="footer"/>
    <w:basedOn w:val="Normal"/>
    <w:link w:val="FooterChar"/>
    <w:uiPriority w:val="99"/>
    <w:rsid w:val="00C01BAD"/>
    <w:pPr>
      <w:tabs>
        <w:tab w:val="center" w:pos="4320"/>
        <w:tab w:val="right" w:pos="8640"/>
      </w:tabs>
    </w:pPr>
  </w:style>
  <w:style w:type="character" w:styleId="PageNumber">
    <w:name w:val="page number"/>
    <w:basedOn w:val="DefaultParagraphFont"/>
    <w:rsid w:val="00C01BAD"/>
  </w:style>
  <w:style w:type="paragraph" w:customStyle="1" w:styleId="Tabletext">
    <w:name w:val="Tabletext"/>
    <w:basedOn w:val="Normal"/>
    <w:rsid w:val="00C01BAD"/>
    <w:pPr>
      <w:keepLines/>
      <w:spacing w:after="120"/>
    </w:pPr>
  </w:style>
  <w:style w:type="paragraph" w:styleId="BodyText">
    <w:name w:val="Body Text"/>
    <w:basedOn w:val="Normal"/>
    <w:link w:val="BodyTextChar"/>
    <w:rsid w:val="00C01BAD"/>
    <w:pPr>
      <w:keepLines/>
      <w:spacing w:after="120"/>
      <w:ind w:left="720"/>
    </w:pPr>
  </w:style>
  <w:style w:type="paragraph" w:customStyle="1" w:styleId="Blockquote">
    <w:name w:val="Blockquote"/>
    <w:basedOn w:val="Normal"/>
    <w:rsid w:val="00C01BAD"/>
    <w:pPr>
      <w:widowControl/>
      <w:spacing w:before="100" w:after="100" w:line="240" w:lineRule="auto"/>
      <w:ind w:left="360" w:right="360"/>
    </w:pPr>
    <w:rPr>
      <w:snapToGrid w:val="0"/>
      <w:sz w:val="24"/>
      <w:lang w:val="en-CA"/>
    </w:rPr>
  </w:style>
  <w:style w:type="paragraph" w:customStyle="1" w:styleId="Bullet1">
    <w:name w:val="Bullet1"/>
    <w:basedOn w:val="Normal"/>
    <w:rsid w:val="00C01BAD"/>
    <w:pPr>
      <w:ind w:left="720" w:hanging="432"/>
    </w:pPr>
  </w:style>
  <w:style w:type="paragraph" w:customStyle="1" w:styleId="Bullet2">
    <w:name w:val="Bullet2"/>
    <w:basedOn w:val="Normal"/>
    <w:rsid w:val="00C01BAD"/>
    <w:pPr>
      <w:ind w:left="1440" w:hanging="360"/>
    </w:pPr>
    <w:rPr>
      <w:color w:val="000080"/>
    </w:rPr>
  </w:style>
  <w:style w:type="paragraph" w:styleId="DocumentMap">
    <w:name w:val="Document Map"/>
    <w:basedOn w:val="Normal"/>
    <w:semiHidden/>
    <w:rsid w:val="00C01BAD"/>
    <w:pPr>
      <w:shd w:val="clear" w:color="auto" w:fill="000080"/>
    </w:pPr>
    <w:rPr>
      <w:rFonts w:ascii="Tahoma" w:hAnsi="Tahoma"/>
    </w:rPr>
  </w:style>
  <w:style w:type="character" w:styleId="FootnoteReference">
    <w:name w:val="footnote reference"/>
    <w:semiHidden/>
    <w:rsid w:val="00C01BAD"/>
    <w:rPr>
      <w:sz w:val="20"/>
      <w:vertAlign w:val="superscript"/>
    </w:rPr>
  </w:style>
  <w:style w:type="paragraph" w:styleId="FootnoteText">
    <w:name w:val="footnote text"/>
    <w:basedOn w:val="Normal"/>
    <w:semiHidden/>
    <w:rsid w:val="00C01BAD"/>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C01BAD"/>
    <w:pPr>
      <w:spacing w:before="480" w:after="60" w:line="240" w:lineRule="auto"/>
      <w:jc w:val="center"/>
    </w:pPr>
    <w:rPr>
      <w:rFonts w:ascii="Arial" w:hAnsi="Arial"/>
      <w:b/>
      <w:kern w:val="28"/>
      <w:sz w:val="32"/>
    </w:rPr>
  </w:style>
  <w:style w:type="paragraph" w:customStyle="1" w:styleId="Paragraph1">
    <w:name w:val="Paragraph1"/>
    <w:basedOn w:val="Normal"/>
    <w:rsid w:val="00C01BAD"/>
    <w:pPr>
      <w:spacing w:before="80" w:line="240" w:lineRule="auto"/>
      <w:jc w:val="both"/>
    </w:pPr>
  </w:style>
  <w:style w:type="paragraph" w:customStyle="1" w:styleId="Paragraph3">
    <w:name w:val="Paragraph3"/>
    <w:basedOn w:val="Normal"/>
    <w:rsid w:val="00C01BAD"/>
    <w:pPr>
      <w:spacing w:before="80" w:line="240" w:lineRule="auto"/>
      <w:ind w:left="1530"/>
      <w:jc w:val="both"/>
    </w:pPr>
  </w:style>
  <w:style w:type="paragraph" w:customStyle="1" w:styleId="Paragraph4">
    <w:name w:val="Paragraph4"/>
    <w:basedOn w:val="Normal"/>
    <w:rsid w:val="00C01BAD"/>
    <w:pPr>
      <w:spacing w:before="80" w:line="240" w:lineRule="auto"/>
      <w:ind w:left="2250"/>
      <w:jc w:val="both"/>
    </w:pPr>
  </w:style>
  <w:style w:type="paragraph" w:styleId="TOC4">
    <w:name w:val="toc 4"/>
    <w:basedOn w:val="Normal"/>
    <w:next w:val="Normal"/>
    <w:autoRedefine/>
    <w:semiHidden/>
    <w:rsid w:val="00C01BAD"/>
    <w:pPr>
      <w:ind w:left="600"/>
    </w:pPr>
    <w:rPr>
      <w:szCs w:val="24"/>
    </w:rPr>
  </w:style>
  <w:style w:type="paragraph" w:styleId="TOC5">
    <w:name w:val="toc 5"/>
    <w:basedOn w:val="Normal"/>
    <w:next w:val="Normal"/>
    <w:autoRedefine/>
    <w:semiHidden/>
    <w:rsid w:val="00C01BAD"/>
    <w:pPr>
      <w:ind w:left="800"/>
    </w:pPr>
    <w:rPr>
      <w:szCs w:val="24"/>
    </w:rPr>
  </w:style>
  <w:style w:type="paragraph" w:styleId="TOC6">
    <w:name w:val="toc 6"/>
    <w:basedOn w:val="Normal"/>
    <w:next w:val="Normal"/>
    <w:autoRedefine/>
    <w:semiHidden/>
    <w:rsid w:val="00C01BAD"/>
    <w:pPr>
      <w:ind w:left="1000"/>
    </w:pPr>
    <w:rPr>
      <w:szCs w:val="24"/>
    </w:rPr>
  </w:style>
  <w:style w:type="paragraph" w:styleId="TOC7">
    <w:name w:val="toc 7"/>
    <w:basedOn w:val="Normal"/>
    <w:next w:val="Normal"/>
    <w:autoRedefine/>
    <w:semiHidden/>
    <w:rsid w:val="00C01BAD"/>
    <w:pPr>
      <w:ind w:left="1200"/>
    </w:pPr>
    <w:rPr>
      <w:szCs w:val="24"/>
    </w:rPr>
  </w:style>
  <w:style w:type="paragraph" w:styleId="TOC8">
    <w:name w:val="toc 8"/>
    <w:basedOn w:val="Normal"/>
    <w:next w:val="Normal"/>
    <w:autoRedefine/>
    <w:semiHidden/>
    <w:rsid w:val="00C01BAD"/>
    <w:pPr>
      <w:ind w:left="1400"/>
    </w:pPr>
    <w:rPr>
      <w:szCs w:val="24"/>
    </w:rPr>
  </w:style>
  <w:style w:type="paragraph" w:styleId="TOC9">
    <w:name w:val="toc 9"/>
    <w:basedOn w:val="Normal"/>
    <w:next w:val="Normal"/>
    <w:autoRedefine/>
    <w:semiHidden/>
    <w:rsid w:val="00C01BAD"/>
    <w:pPr>
      <w:ind w:left="1600"/>
    </w:pPr>
    <w:rPr>
      <w:szCs w:val="24"/>
    </w:rPr>
  </w:style>
  <w:style w:type="paragraph" w:styleId="BodyText2">
    <w:name w:val="Body Text 2"/>
    <w:basedOn w:val="Normal"/>
    <w:rsid w:val="00C01BAD"/>
    <w:rPr>
      <w:i/>
      <w:color w:val="0000FF"/>
    </w:rPr>
  </w:style>
  <w:style w:type="paragraph" w:styleId="BodyTextIndent">
    <w:name w:val="Body Text Indent"/>
    <w:basedOn w:val="Normal"/>
    <w:rsid w:val="00C01BAD"/>
    <w:pPr>
      <w:ind w:left="720"/>
    </w:pPr>
    <w:rPr>
      <w:i/>
      <w:color w:val="0000FF"/>
      <w:u w:val="single"/>
    </w:rPr>
  </w:style>
  <w:style w:type="paragraph" w:customStyle="1" w:styleId="Body">
    <w:name w:val="Body"/>
    <w:basedOn w:val="Normal"/>
    <w:rsid w:val="00C01BAD"/>
    <w:pPr>
      <w:widowControl/>
      <w:spacing w:before="120" w:line="240" w:lineRule="auto"/>
      <w:jc w:val="both"/>
    </w:pPr>
    <w:rPr>
      <w:rFonts w:ascii="Book Antiqua" w:hAnsi="Book Antiqua"/>
    </w:rPr>
  </w:style>
  <w:style w:type="paragraph" w:customStyle="1" w:styleId="Bullet">
    <w:name w:val="Bullet"/>
    <w:basedOn w:val="Normal"/>
    <w:rsid w:val="00C01BAD"/>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rsid w:val="00EF0522"/>
    <w:pPr>
      <w:spacing w:after="120"/>
      <w:ind w:left="360"/>
    </w:pPr>
    <w:rPr>
      <w:rFonts w:ascii="Times" w:hAnsi="Times"/>
      <w:color w:val="0000FF"/>
    </w:rPr>
  </w:style>
  <w:style w:type="character" w:styleId="Hyperlink">
    <w:name w:val="Hyperlink"/>
    <w:uiPriority w:val="99"/>
    <w:rsid w:val="00C01BAD"/>
    <w:rPr>
      <w:color w:val="0000FF"/>
      <w:u w:val="single"/>
    </w:rPr>
  </w:style>
  <w:style w:type="paragraph" w:styleId="NormalWeb">
    <w:name w:val="Normal (Web)"/>
    <w:basedOn w:val="Normal"/>
    <w:uiPriority w:val="99"/>
    <w:rsid w:val="00C01BAD"/>
    <w:pPr>
      <w:widowControl/>
      <w:spacing w:before="100" w:beforeAutospacing="1" w:after="100" w:afterAutospacing="1" w:line="240" w:lineRule="auto"/>
    </w:pPr>
    <w:rPr>
      <w:sz w:val="24"/>
      <w:szCs w:val="24"/>
    </w:rPr>
  </w:style>
  <w:style w:type="character" w:styleId="Strong">
    <w:name w:val="Strong"/>
    <w:qFormat/>
    <w:rsid w:val="00C01BAD"/>
    <w:rPr>
      <w:b/>
      <w:bCs/>
    </w:rPr>
  </w:style>
  <w:style w:type="paragraph" w:customStyle="1" w:styleId="infoblue0">
    <w:name w:val="infoblue"/>
    <w:basedOn w:val="Normal"/>
    <w:rsid w:val="00C01BAD"/>
    <w:pPr>
      <w:widowControl/>
      <w:spacing w:after="120"/>
      <w:ind w:left="720"/>
    </w:pPr>
    <w:rPr>
      <w:i/>
      <w:iCs/>
      <w:color w:val="0000FF"/>
    </w:rPr>
  </w:style>
  <w:style w:type="character" w:styleId="FollowedHyperlink">
    <w:name w:val="FollowedHyperlink"/>
    <w:rsid w:val="00C01BAD"/>
    <w:rPr>
      <w:color w:val="800080"/>
      <w:u w:val="single"/>
    </w:rPr>
  </w:style>
  <w:style w:type="character" w:styleId="CommentReference">
    <w:name w:val="annotation reference"/>
    <w:semiHidden/>
    <w:rsid w:val="00C01BAD"/>
    <w:rPr>
      <w:sz w:val="16"/>
      <w:szCs w:val="16"/>
    </w:rPr>
  </w:style>
  <w:style w:type="paragraph" w:styleId="CommentText">
    <w:name w:val="annotation text"/>
    <w:basedOn w:val="Normal"/>
    <w:semiHidden/>
    <w:rsid w:val="00C01BAD"/>
    <w:pPr>
      <w:widowControl/>
      <w:spacing w:line="240" w:lineRule="auto"/>
    </w:pPr>
  </w:style>
  <w:style w:type="paragraph" w:styleId="BalloonText">
    <w:name w:val="Balloon Text"/>
    <w:basedOn w:val="Normal"/>
    <w:semiHidden/>
    <w:rsid w:val="00C01BAD"/>
    <w:rPr>
      <w:rFonts w:ascii="Tahoma" w:hAnsi="Tahoma" w:cs="Tahoma"/>
      <w:sz w:val="16"/>
      <w:szCs w:val="16"/>
    </w:rPr>
  </w:style>
  <w:style w:type="character" w:customStyle="1" w:styleId="grame">
    <w:name w:val="grame"/>
    <w:basedOn w:val="DefaultParagraphFont"/>
    <w:rsid w:val="00C01BAD"/>
  </w:style>
  <w:style w:type="character" w:customStyle="1" w:styleId="spelle">
    <w:name w:val="spelle"/>
    <w:basedOn w:val="DefaultParagraphFont"/>
    <w:rsid w:val="00C01BAD"/>
  </w:style>
  <w:style w:type="paragraph" w:styleId="CommentSubject">
    <w:name w:val="annotation subject"/>
    <w:basedOn w:val="CommentText"/>
    <w:next w:val="CommentText"/>
    <w:semiHidden/>
    <w:rsid w:val="00C01BAD"/>
    <w:pPr>
      <w:widowControl w:val="0"/>
      <w:spacing w:line="240" w:lineRule="atLeast"/>
    </w:pPr>
    <w:rPr>
      <w:b/>
      <w:bCs/>
    </w:rPr>
  </w:style>
  <w:style w:type="paragraph" w:customStyle="1" w:styleId="Comment">
    <w:name w:val="Comment"/>
    <w:basedOn w:val="Normal"/>
    <w:rsid w:val="00D75440"/>
    <w:pPr>
      <w:widowControl/>
      <w:overflowPunct w:val="0"/>
      <w:autoSpaceDE w:val="0"/>
      <w:autoSpaceDN w:val="0"/>
      <w:adjustRightInd w:val="0"/>
      <w:spacing w:line="240" w:lineRule="auto"/>
      <w:textAlignment w:val="baseline"/>
    </w:pPr>
    <w:rPr>
      <w:i/>
      <w:color w:val="000080"/>
      <w:sz w:val="22"/>
    </w:rPr>
  </w:style>
  <w:style w:type="paragraph" w:customStyle="1" w:styleId="Table-Text">
    <w:name w:val="Table - Text"/>
    <w:basedOn w:val="Normal"/>
    <w:rsid w:val="00D75440"/>
    <w:pPr>
      <w:widowControl/>
      <w:overflowPunct w:val="0"/>
      <w:autoSpaceDE w:val="0"/>
      <w:autoSpaceDN w:val="0"/>
      <w:adjustRightInd w:val="0"/>
      <w:spacing w:before="60" w:after="60" w:line="240" w:lineRule="auto"/>
      <w:textAlignment w:val="baseline"/>
    </w:pPr>
  </w:style>
  <w:style w:type="paragraph" w:customStyle="1" w:styleId="Table-ColHead">
    <w:name w:val="Table - Col. Head"/>
    <w:basedOn w:val="Normal"/>
    <w:rsid w:val="00D75440"/>
    <w:pPr>
      <w:keepNext/>
      <w:widowControl/>
      <w:overflowPunct w:val="0"/>
      <w:autoSpaceDE w:val="0"/>
      <w:autoSpaceDN w:val="0"/>
      <w:adjustRightInd w:val="0"/>
      <w:spacing w:before="60" w:after="60" w:line="240" w:lineRule="auto"/>
      <w:jc w:val="center"/>
      <w:textAlignment w:val="baseline"/>
    </w:pPr>
    <w:rPr>
      <w:rFonts w:ascii="Arial" w:hAnsi="Arial"/>
      <w:b/>
      <w:sz w:val="18"/>
    </w:rPr>
  </w:style>
  <w:style w:type="paragraph" w:customStyle="1" w:styleId="TableHeader">
    <w:name w:val="Table Header"/>
    <w:basedOn w:val="Normal"/>
    <w:rsid w:val="009059FC"/>
    <w:pPr>
      <w:widowControl/>
      <w:tabs>
        <w:tab w:val="left" w:pos="360"/>
      </w:tabs>
      <w:overflowPunct w:val="0"/>
      <w:autoSpaceDE w:val="0"/>
      <w:autoSpaceDN w:val="0"/>
      <w:adjustRightInd w:val="0"/>
      <w:spacing w:after="120" w:line="240" w:lineRule="auto"/>
      <w:textAlignment w:val="baseline"/>
    </w:pPr>
    <w:rPr>
      <w:rFonts w:ascii="Arial" w:hAnsi="Arial"/>
      <w:b/>
      <w:sz w:val="22"/>
    </w:rPr>
  </w:style>
  <w:style w:type="paragraph" w:styleId="EndnoteText">
    <w:name w:val="endnote text"/>
    <w:basedOn w:val="Normal"/>
    <w:link w:val="EndnoteTextChar"/>
    <w:semiHidden/>
    <w:rsid w:val="003306B3"/>
    <w:pPr>
      <w:widowControl/>
      <w:spacing w:line="240" w:lineRule="auto"/>
    </w:pPr>
  </w:style>
  <w:style w:type="character" w:customStyle="1" w:styleId="EndnoteTextChar">
    <w:name w:val="Endnote Text Char"/>
    <w:basedOn w:val="DefaultParagraphFont"/>
    <w:link w:val="EndnoteText"/>
    <w:semiHidden/>
    <w:rsid w:val="003306B3"/>
  </w:style>
  <w:style w:type="character" w:styleId="EndnoteReference">
    <w:name w:val="endnote reference"/>
    <w:rsid w:val="003306B3"/>
    <w:rPr>
      <w:vertAlign w:val="superscript"/>
    </w:rPr>
  </w:style>
  <w:style w:type="character" w:customStyle="1" w:styleId="Heading1Char">
    <w:name w:val="Heading 1 Char"/>
    <w:link w:val="Heading1"/>
    <w:rsid w:val="00B14758"/>
    <w:rPr>
      <w:rFonts w:ascii="Arial" w:hAnsi="Arial"/>
      <w:b/>
      <w:sz w:val="24"/>
    </w:rPr>
  </w:style>
  <w:style w:type="character" w:customStyle="1" w:styleId="BodyTextChar">
    <w:name w:val="Body Text Char"/>
    <w:link w:val="BodyText"/>
    <w:rsid w:val="008D6CE2"/>
  </w:style>
  <w:style w:type="paragraph" w:customStyle="1" w:styleId="hd1">
    <w:name w:val="hd1"/>
    <w:basedOn w:val="Header"/>
    <w:next w:val="Normal"/>
    <w:rsid w:val="00D81414"/>
    <w:pPr>
      <w:widowControl/>
      <w:spacing w:before="360" w:after="120" w:line="240" w:lineRule="auto"/>
    </w:pPr>
    <w:rPr>
      <w:rFonts w:ascii="Arial" w:hAnsi="Arial"/>
      <w:b/>
      <w:noProof/>
      <w:sz w:val="24"/>
    </w:rPr>
  </w:style>
  <w:style w:type="paragraph" w:customStyle="1" w:styleId="Footertext1">
    <w:name w:val="Footer text 1"/>
    <w:basedOn w:val="Footer"/>
    <w:rsid w:val="00D81414"/>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D81414"/>
    <w:pPr>
      <w:widowControl/>
      <w:tabs>
        <w:tab w:val="clear" w:pos="4320"/>
        <w:tab w:val="clear" w:pos="8640"/>
      </w:tabs>
      <w:spacing w:line="240" w:lineRule="auto"/>
      <w:jc w:val="center"/>
    </w:pPr>
    <w:rPr>
      <w:rFonts w:ascii="CG Times" w:hAnsi="CG Times" w:cs="Vrinda"/>
      <w:sz w:val="18"/>
      <w:szCs w:val="18"/>
    </w:rPr>
  </w:style>
  <w:style w:type="paragraph" w:styleId="TOCHeading">
    <w:name w:val="TOC Heading"/>
    <w:basedOn w:val="Heading1"/>
    <w:next w:val="Normal"/>
    <w:uiPriority w:val="39"/>
    <w:semiHidden/>
    <w:unhideWhenUsed/>
    <w:qFormat/>
    <w:rsid w:val="00BA590C"/>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character" w:customStyle="1" w:styleId="FooterChar">
    <w:name w:val="Footer Char"/>
    <w:link w:val="Footer"/>
    <w:uiPriority w:val="99"/>
    <w:rsid w:val="004D7F6B"/>
  </w:style>
  <w:style w:type="paragraph" w:customStyle="1" w:styleId="NormalArial">
    <w:name w:val="Normal + Arial"/>
    <w:aliases w:val="11 pt"/>
    <w:basedOn w:val="Normal"/>
    <w:link w:val="NormalArialChar"/>
    <w:rsid w:val="006C338D"/>
    <w:pPr>
      <w:widowControl/>
      <w:spacing w:line="240" w:lineRule="auto"/>
    </w:pPr>
    <w:rPr>
      <w:sz w:val="24"/>
      <w:szCs w:val="24"/>
      <w:lang w:val="x-none" w:eastAsia="x-none"/>
    </w:rPr>
  </w:style>
  <w:style w:type="character" w:customStyle="1" w:styleId="NormalArialChar">
    <w:name w:val="Normal + Arial Char"/>
    <w:aliases w:val="11 pt Char"/>
    <w:link w:val="NormalArial"/>
    <w:rsid w:val="006C338D"/>
    <w:rPr>
      <w:sz w:val="24"/>
      <w:szCs w:val="24"/>
      <w:lang w:val="x-none" w:eastAsia="x-none"/>
    </w:rPr>
  </w:style>
  <w:style w:type="paragraph" w:styleId="ListParagraph">
    <w:name w:val="List Paragraph"/>
    <w:basedOn w:val="Normal"/>
    <w:uiPriority w:val="34"/>
    <w:qFormat/>
    <w:rsid w:val="005A074F"/>
    <w:pPr>
      <w:ind w:left="720"/>
      <w:contextualSpacing/>
    </w:pPr>
  </w:style>
  <w:style w:type="paragraph" w:styleId="Revision">
    <w:name w:val="Revision"/>
    <w:hidden/>
    <w:uiPriority w:val="99"/>
    <w:semiHidden/>
    <w:rsid w:val="006F319E"/>
  </w:style>
  <w:style w:type="table" w:styleId="TableGrid">
    <w:name w:val="Table Grid"/>
    <w:basedOn w:val="TableNormal"/>
    <w:uiPriority w:val="59"/>
    <w:rsid w:val="00253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ABB"/>
    <w:pPr>
      <w:widowControl w:val="0"/>
      <w:spacing w:line="240" w:lineRule="atLeast"/>
    </w:pPr>
  </w:style>
  <w:style w:type="paragraph" w:styleId="Heading1">
    <w:name w:val="heading 1"/>
    <w:basedOn w:val="Normal"/>
    <w:next w:val="Normal"/>
    <w:link w:val="Heading1Char"/>
    <w:qFormat/>
    <w:rsid w:val="00EF0522"/>
    <w:pPr>
      <w:keepNext/>
      <w:numPr>
        <w:numId w:val="2"/>
      </w:numPr>
      <w:spacing w:before="120" w:after="60"/>
      <w:outlineLvl w:val="0"/>
    </w:pPr>
    <w:rPr>
      <w:rFonts w:ascii="Arial" w:hAnsi="Arial"/>
      <w:b/>
      <w:sz w:val="24"/>
    </w:rPr>
  </w:style>
  <w:style w:type="paragraph" w:styleId="Heading2">
    <w:name w:val="heading 2"/>
    <w:basedOn w:val="Heading1"/>
    <w:next w:val="Normal"/>
    <w:qFormat/>
    <w:rsid w:val="00EF0522"/>
    <w:pPr>
      <w:numPr>
        <w:ilvl w:val="1"/>
      </w:numPr>
      <w:outlineLvl w:val="1"/>
    </w:pPr>
    <w:rPr>
      <w:sz w:val="20"/>
    </w:rPr>
  </w:style>
  <w:style w:type="paragraph" w:styleId="Heading3">
    <w:name w:val="heading 3"/>
    <w:basedOn w:val="Heading1"/>
    <w:next w:val="Normal"/>
    <w:qFormat/>
    <w:rsid w:val="00EF0522"/>
    <w:pPr>
      <w:numPr>
        <w:ilvl w:val="2"/>
      </w:numPr>
      <w:outlineLvl w:val="2"/>
    </w:pPr>
    <w:rPr>
      <w:sz w:val="20"/>
    </w:rPr>
  </w:style>
  <w:style w:type="paragraph" w:styleId="Heading4">
    <w:name w:val="heading 4"/>
    <w:basedOn w:val="Heading1"/>
    <w:next w:val="Normal"/>
    <w:qFormat/>
    <w:rsid w:val="00C01BAD"/>
    <w:pPr>
      <w:numPr>
        <w:ilvl w:val="3"/>
      </w:numPr>
      <w:outlineLvl w:val="3"/>
    </w:pPr>
    <w:rPr>
      <w:b w:val="0"/>
      <w:sz w:val="20"/>
    </w:rPr>
  </w:style>
  <w:style w:type="paragraph" w:styleId="Heading5">
    <w:name w:val="heading 5"/>
    <w:basedOn w:val="Normal"/>
    <w:next w:val="Normal"/>
    <w:qFormat/>
    <w:rsid w:val="00C01BAD"/>
    <w:pPr>
      <w:numPr>
        <w:ilvl w:val="4"/>
        <w:numId w:val="2"/>
      </w:numPr>
      <w:spacing w:before="240" w:after="60"/>
      <w:outlineLvl w:val="4"/>
    </w:pPr>
    <w:rPr>
      <w:sz w:val="22"/>
    </w:rPr>
  </w:style>
  <w:style w:type="paragraph" w:styleId="Heading6">
    <w:name w:val="heading 6"/>
    <w:basedOn w:val="Normal"/>
    <w:next w:val="Normal"/>
    <w:qFormat/>
    <w:rsid w:val="00C01BAD"/>
    <w:pPr>
      <w:numPr>
        <w:ilvl w:val="5"/>
        <w:numId w:val="2"/>
      </w:numPr>
      <w:spacing w:before="240" w:after="60"/>
      <w:outlineLvl w:val="5"/>
    </w:pPr>
    <w:rPr>
      <w:i/>
      <w:sz w:val="22"/>
    </w:rPr>
  </w:style>
  <w:style w:type="paragraph" w:styleId="Heading7">
    <w:name w:val="heading 7"/>
    <w:basedOn w:val="Normal"/>
    <w:next w:val="Normal"/>
    <w:qFormat/>
    <w:rsid w:val="00C01BAD"/>
    <w:pPr>
      <w:numPr>
        <w:ilvl w:val="6"/>
        <w:numId w:val="2"/>
      </w:numPr>
      <w:spacing w:before="240" w:after="60"/>
      <w:outlineLvl w:val="6"/>
    </w:pPr>
  </w:style>
  <w:style w:type="paragraph" w:styleId="Heading8">
    <w:name w:val="heading 8"/>
    <w:basedOn w:val="Normal"/>
    <w:next w:val="Normal"/>
    <w:qFormat/>
    <w:rsid w:val="00C01BAD"/>
    <w:pPr>
      <w:numPr>
        <w:ilvl w:val="7"/>
        <w:numId w:val="2"/>
      </w:numPr>
      <w:spacing w:before="240" w:after="60"/>
      <w:outlineLvl w:val="7"/>
    </w:pPr>
    <w:rPr>
      <w:i/>
    </w:rPr>
  </w:style>
  <w:style w:type="paragraph" w:styleId="Heading9">
    <w:name w:val="heading 9"/>
    <w:basedOn w:val="Normal"/>
    <w:next w:val="Normal"/>
    <w:qFormat/>
    <w:rsid w:val="00C01BAD"/>
    <w:pPr>
      <w:numPr>
        <w:ilvl w:val="8"/>
        <w:numId w:val="2"/>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C01BAD"/>
    <w:pPr>
      <w:spacing w:before="80"/>
      <w:ind w:left="720"/>
      <w:jc w:val="both"/>
    </w:pPr>
    <w:rPr>
      <w:color w:val="000000"/>
      <w:lang w:val="en-AU"/>
    </w:rPr>
  </w:style>
  <w:style w:type="paragraph" w:styleId="Title">
    <w:name w:val="Title"/>
    <w:basedOn w:val="Normal"/>
    <w:next w:val="Normal"/>
    <w:qFormat/>
    <w:rsid w:val="00C01BAD"/>
    <w:pPr>
      <w:spacing w:line="240" w:lineRule="auto"/>
      <w:jc w:val="center"/>
    </w:pPr>
    <w:rPr>
      <w:rFonts w:ascii="Arial" w:hAnsi="Arial"/>
      <w:b/>
      <w:sz w:val="36"/>
    </w:rPr>
  </w:style>
  <w:style w:type="paragraph" w:styleId="Subtitle">
    <w:name w:val="Subtitle"/>
    <w:basedOn w:val="Normal"/>
    <w:qFormat/>
    <w:rsid w:val="00C01BAD"/>
    <w:pPr>
      <w:spacing w:after="60"/>
      <w:jc w:val="center"/>
    </w:pPr>
    <w:rPr>
      <w:rFonts w:ascii="Arial" w:hAnsi="Arial"/>
      <w:i/>
      <w:sz w:val="36"/>
      <w:lang w:val="en-AU"/>
    </w:rPr>
  </w:style>
  <w:style w:type="paragraph" w:styleId="NormalIndent">
    <w:name w:val="Normal Indent"/>
    <w:basedOn w:val="Normal"/>
    <w:rsid w:val="00C01BAD"/>
    <w:pPr>
      <w:ind w:left="900" w:hanging="900"/>
    </w:pPr>
  </w:style>
  <w:style w:type="paragraph" w:styleId="TOC1">
    <w:name w:val="toc 1"/>
    <w:basedOn w:val="Normal"/>
    <w:next w:val="Normal"/>
    <w:uiPriority w:val="39"/>
    <w:rsid w:val="00C01BAD"/>
    <w:pPr>
      <w:spacing w:before="240" w:after="120"/>
    </w:pPr>
    <w:rPr>
      <w:b/>
      <w:bCs/>
      <w:szCs w:val="24"/>
    </w:rPr>
  </w:style>
  <w:style w:type="paragraph" w:styleId="TOC2">
    <w:name w:val="toc 2"/>
    <w:basedOn w:val="Normal"/>
    <w:next w:val="Normal"/>
    <w:uiPriority w:val="39"/>
    <w:rsid w:val="00C01BAD"/>
    <w:pPr>
      <w:spacing w:before="120"/>
      <w:ind w:left="200"/>
    </w:pPr>
    <w:rPr>
      <w:i/>
      <w:iCs/>
      <w:szCs w:val="24"/>
    </w:rPr>
  </w:style>
  <w:style w:type="paragraph" w:styleId="TOC3">
    <w:name w:val="toc 3"/>
    <w:basedOn w:val="Normal"/>
    <w:next w:val="Normal"/>
    <w:uiPriority w:val="39"/>
    <w:rsid w:val="00C01BAD"/>
    <w:pPr>
      <w:ind w:left="400"/>
    </w:pPr>
    <w:rPr>
      <w:szCs w:val="24"/>
    </w:rPr>
  </w:style>
  <w:style w:type="paragraph" w:styleId="Header">
    <w:name w:val="header"/>
    <w:aliases w:val="Header Char"/>
    <w:basedOn w:val="Normal"/>
    <w:rsid w:val="00C01BAD"/>
    <w:pPr>
      <w:tabs>
        <w:tab w:val="center" w:pos="4320"/>
        <w:tab w:val="right" w:pos="8640"/>
      </w:tabs>
    </w:pPr>
  </w:style>
  <w:style w:type="paragraph" w:styleId="Footer">
    <w:name w:val="footer"/>
    <w:basedOn w:val="Normal"/>
    <w:link w:val="FooterChar"/>
    <w:uiPriority w:val="99"/>
    <w:rsid w:val="00C01BAD"/>
    <w:pPr>
      <w:tabs>
        <w:tab w:val="center" w:pos="4320"/>
        <w:tab w:val="right" w:pos="8640"/>
      </w:tabs>
    </w:pPr>
  </w:style>
  <w:style w:type="character" w:styleId="PageNumber">
    <w:name w:val="page number"/>
    <w:basedOn w:val="DefaultParagraphFont"/>
    <w:rsid w:val="00C01BAD"/>
  </w:style>
  <w:style w:type="paragraph" w:customStyle="1" w:styleId="Tabletext">
    <w:name w:val="Tabletext"/>
    <w:basedOn w:val="Normal"/>
    <w:rsid w:val="00C01BAD"/>
    <w:pPr>
      <w:keepLines/>
      <w:spacing w:after="120"/>
    </w:pPr>
  </w:style>
  <w:style w:type="paragraph" w:styleId="BodyText">
    <w:name w:val="Body Text"/>
    <w:basedOn w:val="Normal"/>
    <w:link w:val="BodyTextChar"/>
    <w:rsid w:val="00C01BAD"/>
    <w:pPr>
      <w:keepLines/>
      <w:spacing w:after="120"/>
      <w:ind w:left="720"/>
    </w:pPr>
  </w:style>
  <w:style w:type="paragraph" w:customStyle="1" w:styleId="Blockquote">
    <w:name w:val="Blockquote"/>
    <w:basedOn w:val="Normal"/>
    <w:rsid w:val="00C01BAD"/>
    <w:pPr>
      <w:widowControl/>
      <w:spacing w:before="100" w:after="100" w:line="240" w:lineRule="auto"/>
      <w:ind w:left="360" w:right="360"/>
    </w:pPr>
    <w:rPr>
      <w:snapToGrid w:val="0"/>
      <w:sz w:val="24"/>
      <w:lang w:val="en-CA"/>
    </w:rPr>
  </w:style>
  <w:style w:type="paragraph" w:customStyle="1" w:styleId="Bullet1">
    <w:name w:val="Bullet1"/>
    <w:basedOn w:val="Normal"/>
    <w:rsid w:val="00C01BAD"/>
    <w:pPr>
      <w:ind w:left="720" w:hanging="432"/>
    </w:pPr>
  </w:style>
  <w:style w:type="paragraph" w:customStyle="1" w:styleId="Bullet2">
    <w:name w:val="Bullet2"/>
    <w:basedOn w:val="Normal"/>
    <w:rsid w:val="00C01BAD"/>
    <w:pPr>
      <w:ind w:left="1440" w:hanging="360"/>
    </w:pPr>
    <w:rPr>
      <w:color w:val="000080"/>
    </w:rPr>
  </w:style>
  <w:style w:type="paragraph" w:styleId="DocumentMap">
    <w:name w:val="Document Map"/>
    <w:basedOn w:val="Normal"/>
    <w:semiHidden/>
    <w:rsid w:val="00C01BAD"/>
    <w:pPr>
      <w:shd w:val="clear" w:color="auto" w:fill="000080"/>
    </w:pPr>
    <w:rPr>
      <w:rFonts w:ascii="Tahoma" w:hAnsi="Tahoma"/>
    </w:rPr>
  </w:style>
  <w:style w:type="character" w:styleId="FootnoteReference">
    <w:name w:val="footnote reference"/>
    <w:semiHidden/>
    <w:rsid w:val="00C01BAD"/>
    <w:rPr>
      <w:sz w:val="20"/>
      <w:vertAlign w:val="superscript"/>
    </w:rPr>
  </w:style>
  <w:style w:type="paragraph" w:styleId="FootnoteText">
    <w:name w:val="footnote text"/>
    <w:basedOn w:val="Normal"/>
    <w:semiHidden/>
    <w:rsid w:val="00C01BAD"/>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C01BAD"/>
    <w:pPr>
      <w:spacing w:before="480" w:after="60" w:line="240" w:lineRule="auto"/>
      <w:jc w:val="center"/>
    </w:pPr>
    <w:rPr>
      <w:rFonts w:ascii="Arial" w:hAnsi="Arial"/>
      <w:b/>
      <w:kern w:val="28"/>
      <w:sz w:val="32"/>
    </w:rPr>
  </w:style>
  <w:style w:type="paragraph" w:customStyle="1" w:styleId="Paragraph1">
    <w:name w:val="Paragraph1"/>
    <w:basedOn w:val="Normal"/>
    <w:rsid w:val="00C01BAD"/>
    <w:pPr>
      <w:spacing w:before="80" w:line="240" w:lineRule="auto"/>
      <w:jc w:val="both"/>
    </w:pPr>
  </w:style>
  <w:style w:type="paragraph" w:customStyle="1" w:styleId="Paragraph3">
    <w:name w:val="Paragraph3"/>
    <w:basedOn w:val="Normal"/>
    <w:rsid w:val="00C01BAD"/>
    <w:pPr>
      <w:spacing w:before="80" w:line="240" w:lineRule="auto"/>
      <w:ind w:left="1530"/>
      <w:jc w:val="both"/>
    </w:pPr>
  </w:style>
  <w:style w:type="paragraph" w:customStyle="1" w:styleId="Paragraph4">
    <w:name w:val="Paragraph4"/>
    <w:basedOn w:val="Normal"/>
    <w:rsid w:val="00C01BAD"/>
    <w:pPr>
      <w:spacing w:before="80" w:line="240" w:lineRule="auto"/>
      <w:ind w:left="2250"/>
      <w:jc w:val="both"/>
    </w:pPr>
  </w:style>
  <w:style w:type="paragraph" w:styleId="TOC4">
    <w:name w:val="toc 4"/>
    <w:basedOn w:val="Normal"/>
    <w:next w:val="Normal"/>
    <w:autoRedefine/>
    <w:semiHidden/>
    <w:rsid w:val="00C01BAD"/>
    <w:pPr>
      <w:ind w:left="600"/>
    </w:pPr>
    <w:rPr>
      <w:szCs w:val="24"/>
    </w:rPr>
  </w:style>
  <w:style w:type="paragraph" w:styleId="TOC5">
    <w:name w:val="toc 5"/>
    <w:basedOn w:val="Normal"/>
    <w:next w:val="Normal"/>
    <w:autoRedefine/>
    <w:semiHidden/>
    <w:rsid w:val="00C01BAD"/>
    <w:pPr>
      <w:ind w:left="800"/>
    </w:pPr>
    <w:rPr>
      <w:szCs w:val="24"/>
    </w:rPr>
  </w:style>
  <w:style w:type="paragraph" w:styleId="TOC6">
    <w:name w:val="toc 6"/>
    <w:basedOn w:val="Normal"/>
    <w:next w:val="Normal"/>
    <w:autoRedefine/>
    <w:semiHidden/>
    <w:rsid w:val="00C01BAD"/>
    <w:pPr>
      <w:ind w:left="1000"/>
    </w:pPr>
    <w:rPr>
      <w:szCs w:val="24"/>
    </w:rPr>
  </w:style>
  <w:style w:type="paragraph" w:styleId="TOC7">
    <w:name w:val="toc 7"/>
    <w:basedOn w:val="Normal"/>
    <w:next w:val="Normal"/>
    <w:autoRedefine/>
    <w:semiHidden/>
    <w:rsid w:val="00C01BAD"/>
    <w:pPr>
      <w:ind w:left="1200"/>
    </w:pPr>
    <w:rPr>
      <w:szCs w:val="24"/>
    </w:rPr>
  </w:style>
  <w:style w:type="paragraph" w:styleId="TOC8">
    <w:name w:val="toc 8"/>
    <w:basedOn w:val="Normal"/>
    <w:next w:val="Normal"/>
    <w:autoRedefine/>
    <w:semiHidden/>
    <w:rsid w:val="00C01BAD"/>
    <w:pPr>
      <w:ind w:left="1400"/>
    </w:pPr>
    <w:rPr>
      <w:szCs w:val="24"/>
    </w:rPr>
  </w:style>
  <w:style w:type="paragraph" w:styleId="TOC9">
    <w:name w:val="toc 9"/>
    <w:basedOn w:val="Normal"/>
    <w:next w:val="Normal"/>
    <w:autoRedefine/>
    <w:semiHidden/>
    <w:rsid w:val="00C01BAD"/>
    <w:pPr>
      <w:ind w:left="1600"/>
    </w:pPr>
    <w:rPr>
      <w:szCs w:val="24"/>
    </w:rPr>
  </w:style>
  <w:style w:type="paragraph" w:styleId="BodyText2">
    <w:name w:val="Body Text 2"/>
    <w:basedOn w:val="Normal"/>
    <w:rsid w:val="00C01BAD"/>
    <w:rPr>
      <w:i/>
      <w:color w:val="0000FF"/>
    </w:rPr>
  </w:style>
  <w:style w:type="paragraph" w:styleId="BodyTextIndent">
    <w:name w:val="Body Text Indent"/>
    <w:basedOn w:val="Normal"/>
    <w:rsid w:val="00C01BAD"/>
    <w:pPr>
      <w:ind w:left="720"/>
    </w:pPr>
    <w:rPr>
      <w:i/>
      <w:color w:val="0000FF"/>
      <w:u w:val="single"/>
    </w:rPr>
  </w:style>
  <w:style w:type="paragraph" w:customStyle="1" w:styleId="Body">
    <w:name w:val="Body"/>
    <w:basedOn w:val="Normal"/>
    <w:rsid w:val="00C01BAD"/>
    <w:pPr>
      <w:widowControl/>
      <w:spacing w:before="120" w:line="240" w:lineRule="auto"/>
      <w:jc w:val="both"/>
    </w:pPr>
    <w:rPr>
      <w:rFonts w:ascii="Book Antiqua" w:hAnsi="Book Antiqua"/>
    </w:rPr>
  </w:style>
  <w:style w:type="paragraph" w:customStyle="1" w:styleId="Bullet">
    <w:name w:val="Bullet"/>
    <w:basedOn w:val="Normal"/>
    <w:rsid w:val="00C01BAD"/>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rsid w:val="00EF0522"/>
    <w:pPr>
      <w:spacing w:after="120"/>
      <w:ind w:left="360"/>
    </w:pPr>
    <w:rPr>
      <w:rFonts w:ascii="Times" w:hAnsi="Times"/>
      <w:color w:val="0000FF"/>
    </w:rPr>
  </w:style>
  <w:style w:type="character" w:styleId="Hyperlink">
    <w:name w:val="Hyperlink"/>
    <w:uiPriority w:val="99"/>
    <w:rsid w:val="00C01BAD"/>
    <w:rPr>
      <w:color w:val="0000FF"/>
      <w:u w:val="single"/>
    </w:rPr>
  </w:style>
  <w:style w:type="paragraph" w:styleId="NormalWeb">
    <w:name w:val="Normal (Web)"/>
    <w:basedOn w:val="Normal"/>
    <w:uiPriority w:val="99"/>
    <w:rsid w:val="00C01BAD"/>
    <w:pPr>
      <w:widowControl/>
      <w:spacing w:before="100" w:beforeAutospacing="1" w:after="100" w:afterAutospacing="1" w:line="240" w:lineRule="auto"/>
    </w:pPr>
    <w:rPr>
      <w:sz w:val="24"/>
      <w:szCs w:val="24"/>
    </w:rPr>
  </w:style>
  <w:style w:type="character" w:styleId="Strong">
    <w:name w:val="Strong"/>
    <w:qFormat/>
    <w:rsid w:val="00C01BAD"/>
    <w:rPr>
      <w:b/>
      <w:bCs/>
    </w:rPr>
  </w:style>
  <w:style w:type="paragraph" w:customStyle="1" w:styleId="infoblue0">
    <w:name w:val="infoblue"/>
    <w:basedOn w:val="Normal"/>
    <w:rsid w:val="00C01BAD"/>
    <w:pPr>
      <w:widowControl/>
      <w:spacing w:after="120"/>
      <w:ind w:left="720"/>
    </w:pPr>
    <w:rPr>
      <w:i/>
      <w:iCs/>
      <w:color w:val="0000FF"/>
    </w:rPr>
  </w:style>
  <w:style w:type="character" w:styleId="FollowedHyperlink">
    <w:name w:val="FollowedHyperlink"/>
    <w:rsid w:val="00C01BAD"/>
    <w:rPr>
      <w:color w:val="800080"/>
      <w:u w:val="single"/>
    </w:rPr>
  </w:style>
  <w:style w:type="character" w:styleId="CommentReference">
    <w:name w:val="annotation reference"/>
    <w:semiHidden/>
    <w:rsid w:val="00C01BAD"/>
    <w:rPr>
      <w:sz w:val="16"/>
      <w:szCs w:val="16"/>
    </w:rPr>
  </w:style>
  <w:style w:type="paragraph" w:styleId="CommentText">
    <w:name w:val="annotation text"/>
    <w:basedOn w:val="Normal"/>
    <w:semiHidden/>
    <w:rsid w:val="00C01BAD"/>
    <w:pPr>
      <w:widowControl/>
      <w:spacing w:line="240" w:lineRule="auto"/>
    </w:pPr>
  </w:style>
  <w:style w:type="paragraph" w:styleId="BalloonText">
    <w:name w:val="Balloon Text"/>
    <w:basedOn w:val="Normal"/>
    <w:semiHidden/>
    <w:rsid w:val="00C01BAD"/>
    <w:rPr>
      <w:rFonts w:ascii="Tahoma" w:hAnsi="Tahoma" w:cs="Tahoma"/>
      <w:sz w:val="16"/>
      <w:szCs w:val="16"/>
    </w:rPr>
  </w:style>
  <w:style w:type="character" w:customStyle="1" w:styleId="grame">
    <w:name w:val="grame"/>
    <w:basedOn w:val="DefaultParagraphFont"/>
    <w:rsid w:val="00C01BAD"/>
  </w:style>
  <w:style w:type="character" w:customStyle="1" w:styleId="spelle">
    <w:name w:val="spelle"/>
    <w:basedOn w:val="DefaultParagraphFont"/>
    <w:rsid w:val="00C01BAD"/>
  </w:style>
  <w:style w:type="paragraph" w:styleId="CommentSubject">
    <w:name w:val="annotation subject"/>
    <w:basedOn w:val="CommentText"/>
    <w:next w:val="CommentText"/>
    <w:semiHidden/>
    <w:rsid w:val="00C01BAD"/>
    <w:pPr>
      <w:widowControl w:val="0"/>
      <w:spacing w:line="240" w:lineRule="atLeast"/>
    </w:pPr>
    <w:rPr>
      <w:b/>
      <w:bCs/>
    </w:rPr>
  </w:style>
  <w:style w:type="paragraph" w:customStyle="1" w:styleId="Comment">
    <w:name w:val="Comment"/>
    <w:basedOn w:val="Normal"/>
    <w:rsid w:val="00D75440"/>
    <w:pPr>
      <w:widowControl/>
      <w:overflowPunct w:val="0"/>
      <w:autoSpaceDE w:val="0"/>
      <w:autoSpaceDN w:val="0"/>
      <w:adjustRightInd w:val="0"/>
      <w:spacing w:line="240" w:lineRule="auto"/>
      <w:textAlignment w:val="baseline"/>
    </w:pPr>
    <w:rPr>
      <w:i/>
      <w:color w:val="000080"/>
      <w:sz w:val="22"/>
    </w:rPr>
  </w:style>
  <w:style w:type="paragraph" w:customStyle="1" w:styleId="Table-Text">
    <w:name w:val="Table - Text"/>
    <w:basedOn w:val="Normal"/>
    <w:rsid w:val="00D75440"/>
    <w:pPr>
      <w:widowControl/>
      <w:overflowPunct w:val="0"/>
      <w:autoSpaceDE w:val="0"/>
      <w:autoSpaceDN w:val="0"/>
      <w:adjustRightInd w:val="0"/>
      <w:spacing w:before="60" w:after="60" w:line="240" w:lineRule="auto"/>
      <w:textAlignment w:val="baseline"/>
    </w:pPr>
  </w:style>
  <w:style w:type="paragraph" w:customStyle="1" w:styleId="Table-ColHead">
    <w:name w:val="Table - Col. Head"/>
    <w:basedOn w:val="Normal"/>
    <w:rsid w:val="00D75440"/>
    <w:pPr>
      <w:keepNext/>
      <w:widowControl/>
      <w:overflowPunct w:val="0"/>
      <w:autoSpaceDE w:val="0"/>
      <w:autoSpaceDN w:val="0"/>
      <w:adjustRightInd w:val="0"/>
      <w:spacing w:before="60" w:after="60" w:line="240" w:lineRule="auto"/>
      <w:jc w:val="center"/>
      <w:textAlignment w:val="baseline"/>
    </w:pPr>
    <w:rPr>
      <w:rFonts w:ascii="Arial" w:hAnsi="Arial"/>
      <w:b/>
      <w:sz w:val="18"/>
    </w:rPr>
  </w:style>
  <w:style w:type="paragraph" w:customStyle="1" w:styleId="TableHeader">
    <w:name w:val="Table Header"/>
    <w:basedOn w:val="Normal"/>
    <w:rsid w:val="009059FC"/>
    <w:pPr>
      <w:widowControl/>
      <w:tabs>
        <w:tab w:val="left" w:pos="360"/>
      </w:tabs>
      <w:overflowPunct w:val="0"/>
      <w:autoSpaceDE w:val="0"/>
      <w:autoSpaceDN w:val="0"/>
      <w:adjustRightInd w:val="0"/>
      <w:spacing w:after="120" w:line="240" w:lineRule="auto"/>
      <w:textAlignment w:val="baseline"/>
    </w:pPr>
    <w:rPr>
      <w:rFonts w:ascii="Arial" w:hAnsi="Arial"/>
      <w:b/>
      <w:sz w:val="22"/>
    </w:rPr>
  </w:style>
  <w:style w:type="paragraph" w:styleId="EndnoteText">
    <w:name w:val="endnote text"/>
    <w:basedOn w:val="Normal"/>
    <w:link w:val="EndnoteTextChar"/>
    <w:semiHidden/>
    <w:rsid w:val="003306B3"/>
    <w:pPr>
      <w:widowControl/>
      <w:spacing w:line="240" w:lineRule="auto"/>
    </w:pPr>
  </w:style>
  <w:style w:type="character" w:customStyle="1" w:styleId="EndnoteTextChar">
    <w:name w:val="Endnote Text Char"/>
    <w:basedOn w:val="DefaultParagraphFont"/>
    <w:link w:val="EndnoteText"/>
    <w:semiHidden/>
    <w:rsid w:val="003306B3"/>
  </w:style>
  <w:style w:type="character" w:styleId="EndnoteReference">
    <w:name w:val="endnote reference"/>
    <w:rsid w:val="003306B3"/>
    <w:rPr>
      <w:vertAlign w:val="superscript"/>
    </w:rPr>
  </w:style>
  <w:style w:type="character" w:customStyle="1" w:styleId="Heading1Char">
    <w:name w:val="Heading 1 Char"/>
    <w:link w:val="Heading1"/>
    <w:rsid w:val="00B14758"/>
    <w:rPr>
      <w:rFonts w:ascii="Arial" w:hAnsi="Arial"/>
      <w:b/>
      <w:sz w:val="24"/>
    </w:rPr>
  </w:style>
  <w:style w:type="character" w:customStyle="1" w:styleId="BodyTextChar">
    <w:name w:val="Body Text Char"/>
    <w:link w:val="BodyText"/>
    <w:rsid w:val="008D6CE2"/>
  </w:style>
  <w:style w:type="paragraph" w:customStyle="1" w:styleId="hd1">
    <w:name w:val="hd1"/>
    <w:basedOn w:val="Header"/>
    <w:next w:val="Normal"/>
    <w:rsid w:val="00D81414"/>
    <w:pPr>
      <w:widowControl/>
      <w:spacing w:before="360" w:after="120" w:line="240" w:lineRule="auto"/>
    </w:pPr>
    <w:rPr>
      <w:rFonts w:ascii="Arial" w:hAnsi="Arial"/>
      <w:b/>
      <w:noProof/>
      <w:sz w:val="24"/>
    </w:rPr>
  </w:style>
  <w:style w:type="paragraph" w:customStyle="1" w:styleId="Footertext1">
    <w:name w:val="Footer text 1"/>
    <w:basedOn w:val="Footer"/>
    <w:rsid w:val="00D81414"/>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D81414"/>
    <w:pPr>
      <w:widowControl/>
      <w:tabs>
        <w:tab w:val="clear" w:pos="4320"/>
        <w:tab w:val="clear" w:pos="8640"/>
      </w:tabs>
      <w:spacing w:line="240" w:lineRule="auto"/>
      <w:jc w:val="center"/>
    </w:pPr>
    <w:rPr>
      <w:rFonts w:ascii="CG Times" w:hAnsi="CG Times" w:cs="Vrinda"/>
      <w:sz w:val="18"/>
      <w:szCs w:val="18"/>
    </w:rPr>
  </w:style>
  <w:style w:type="paragraph" w:styleId="TOCHeading">
    <w:name w:val="TOC Heading"/>
    <w:basedOn w:val="Heading1"/>
    <w:next w:val="Normal"/>
    <w:uiPriority w:val="39"/>
    <w:semiHidden/>
    <w:unhideWhenUsed/>
    <w:qFormat/>
    <w:rsid w:val="00BA590C"/>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character" w:customStyle="1" w:styleId="FooterChar">
    <w:name w:val="Footer Char"/>
    <w:link w:val="Footer"/>
    <w:uiPriority w:val="99"/>
    <w:rsid w:val="004D7F6B"/>
  </w:style>
  <w:style w:type="paragraph" w:customStyle="1" w:styleId="NormalArial">
    <w:name w:val="Normal + Arial"/>
    <w:aliases w:val="11 pt"/>
    <w:basedOn w:val="Normal"/>
    <w:link w:val="NormalArialChar"/>
    <w:rsid w:val="006C338D"/>
    <w:pPr>
      <w:widowControl/>
      <w:spacing w:line="240" w:lineRule="auto"/>
    </w:pPr>
    <w:rPr>
      <w:sz w:val="24"/>
      <w:szCs w:val="24"/>
      <w:lang w:val="x-none" w:eastAsia="x-none"/>
    </w:rPr>
  </w:style>
  <w:style w:type="character" w:customStyle="1" w:styleId="NormalArialChar">
    <w:name w:val="Normal + Arial Char"/>
    <w:aliases w:val="11 pt Char"/>
    <w:link w:val="NormalArial"/>
    <w:rsid w:val="006C338D"/>
    <w:rPr>
      <w:sz w:val="24"/>
      <w:szCs w:val="24"/>
      <w:lang w:val="x-none" w:eastAsia="x-none"/>
    </w:rPr>
  </w:style>
  <w:style w:type="paragraph" w:styleId="ListParagraph">
    <w:name w:val="List Paragraph"/>
    <w:basedOn w:val="Normal"/>
    <w:uiPriority w:val="34"/>
    <w:qFormat/>
    <w:rsid w:val="005A074F"/>
    <w:pPr>
      <w:ind w:left="720"/>
      <w:contextualSpacing/>
    </w:pPr>
  </w:style>
  <w:style w:type="paragraph" w:styleId="Revision">
    <w:name w:val="Revision"/>
    <w:hidden/>
    <w:uiPriority w:val="99"/>
    <w:semiHidden/>
    <w:rsid w:val="006F319E"/>
  </w:style>
  <w:style w:type="table" w:styleId="TableGrid">
    <w:name w:val="Table Grid"/>
    <w:basedOn w:val="TableNormal"/>
    <w:uiPriority w:val="59"/>
    <w:rsid w:val="00253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884828">
      <w:bodyDiv w:val="1"/>
      <w:marLeft w:val="0"/>
      <w:marRight w:val="0"/>
      <w:marTop w:val="0"/>
      <w:marBottom w:val="0"/>
      <w:divBdr>
        <w:top w:val="none" w:sz="0" w:space="0" w:color="auto"/>
        <w:left w:val="none" w:sz="0" w:space="0" w:color="auto"/>
        <w:bottom w:val="none" w:sz="0" w:space="0" w:color="auto"/>
        <w:right w:val="none" w:sz="0" w:space="0" w:color="auto"/>
      </w:divBdr>
      <w:divsChild>
        <w:div w:id="17974811">
          <w:marLeft w:val="0"/>
          <w:marRight w:val="0"/>
          <w:marTop w:val="0"/>
          <w:marBottom w:val="0"/>
          <w:divBdr>
            <w:top w:val="none" w:sz="0" w:space="0" w:color="auto"/>
            <w:left w:val="none" w:sz="0" w:space="0" w:color="auto"/>
            <w:bottom w:val="none" w:sz="0" w:space="0" w:color="auto"/>
            <w:right w:val="none" w:sz="0" w:space="0" w:color="auto"/>
          </w:divBdr>
        </w:div>
      </w:divsChild>
    </w:div>
    <w:div w:id="378165834">
      <w:bodyDiv w:val="1"/>
      <w:marLeft w:val="0"/>
      <w:marRight w:val="0"/>
      <w:marTop w:val="0"/>
      <w:marBottom w:val="0"/>
      <w:divBdr>
        <w:top w:val="none" w:sz="0" w:space="0" w:color="auto"/>
        <w:left w:val="none" w:sz="0" w:space="0" w:color="auto"/>
        <w:bottom w:val="none" w:sz="0" w:space="0" w:color="auto"/>
        <w:right w:val="none" w:sz="0" w:space="0" w:color="auto"/>
      </w:divBdr>
    </w:div>
    <w:div w:id="381638510">
      <w:bodyDiv w:val="1"/>
      <w:marLeft w:val="0"/>
      <w:marRight w:val="0"/>
      <w:marTop w:val="0"/>
      <w:marBottom w:val="0"/>
      <w:divBdr>
        <w:top w:val="none" w:sz="0" w:space="0" w:color="auto"/>
        <w:left w:val="none" w:sz="0" w:space="0" w:color="auto"/>
        <w:bottom w:val="none" w:sz="0" w:space="0" w:color="auto"/>
        <w:right w:val="none" w:sz="0" w:space="0" w:color="auto"/>
      </w:divBdr>
      <w:divsChild>
        <w:div w:id="1688171192">
          <w:marLeft w:val="0"/>
          <w:marRight w:val="0"/>
          <w:marTop w:val="0"/>
          <w:marBottom w:val="0"/>
          <w:divBdr>
            <w:top w:val="none" w:sz="0" w:space="0" w:color="auto"/>
            <w:left w:val="none" w:sz="0" w:space="0" w:color="auto"/>
            <w:bottom w:val="none" w:sz="0" w:space="0" w:color="auto"/>
            <w:right w:val="none" w:sz="0" w:space="0" w:color="auto"/>
          </w:divBdr>
          <w:divsChild>
            <w:div w:id="394739442">
              <w:marLeft w:val="0"/>
              <w:marRight w:val="0"/>
              <w:marTop w:val="0"/>
              <w:marBottom w:val="0"/>
              <w:divBdr>
                <w:top w:val="none" w:sz="0" w:space="0" w:color="auto"/>
                <w:left w:val="none" w:sz="0" w:space="0" w:color="auto"/>
                <w:bottom w:val="none" w:sz="0" w:space="0" w:color="auto"/>
                <w:right w:val="none" w:sz="0" w:space="0" w:color="auto"/>
              </w:divBdr>
              <w:divsChild>
                <w:div w:id="1453816734">
                  <w:marLeft w:val="0"/>
                  <w:marRight w:val="0"/>
                  <w:marTop w:val="0"/>
                  <w:marBottom w:val="0"/>
                  <w:divBdr>
                    <w:top w:val="none" w:sz="0" w:space="0" w:color="auto"/>
                    <w:left w:val="none" w:sz="0" w:space="0" w:color="auto"/>
                    <w:bottom w:val="none" w:sz="0" w:space="0" w:color="auto"/>
                    <w:right w:val="none" w:sz="0" w:space="0" w:color="auto"/>
                  </w:divBdr>
                  <w:divsChild>
                    <w:div w:id="1455447849">
                      <w:marLeft w:val="2325"/>
                      <w:marRight w:val="0"/>
                      <w:marTop w:val="0"/>
                      <w:marBottom w:val="0"/>
                      <w:divBdr>
                        <w:top w:val="none" w:sz="0" w:space="0" w:color="auto"/>
                        <w:left w:val="none" w:sz="0" w:space="0" w:color="auto"/>
                        <w:bottom w:val="none" w:sz="0" w:space="0" w:color="auto"/>
                        <w:right w:val="none" w:sz="0" w:space="0" w:color="auto"/>
                      </w:divBdr>
                      <w:divsChild>
                        <w:div w:id="2084597219">
                          <w:marLeft w:val="0"/>
                          <w:marRight w:val="0"/>
                          <w:marTop w:val="0"/>
                          <w:marBottom w:val="0"/>
                          <w:divBdr>
                            <w:top w:val="none" w:sz="0" w:space="0" w:color="auto"/>
                            <w:left w:val="none" w:sz="0" w:space="0" w:color="auto"/>
                            <w:bottom w:val="none" w:sz="0" w:space="0" w:color="auto"/>
                            <w:right w:val="none" w:sz="0" w:space="0" w:color="auto"/>
                          </w:divBdr>
                          <w:divsChild>
                            <w:div w:id="411201307">
                              <w:marLeft w:val="0"/>
                              <w:marRight w:val="0"/>
                              <w:marTop w:val="0"/>
                              <w:marBottom w:val="0"/>
                              <w:divBdr>
                                <w:top w:val="none" w:sz="0" w:space="0" w:color="auto"/>
                                <w:left w:val="none" w:sz="0" w:space="0" w:color="auto"/>
                                <w:bottom w:val="none" w:sz="0" w:space="0" w:color="auto"/>
                                <w:right w:val="none" w:sz="0" w:space="0" w:color="auto"/>
                              </w:divBdr>
                              <w:divsChild>
                                <w:div w:id="468744314">
                                  <w:marLeft w:val="0"/>
                                  <w:marRight w:val="0"/>
                                  <w:marTop w:val="0"/>
                                  <w:marBottom w:val="0"/>
                                  <w:divBdr>
                                    <w:top w:val="none" w:sz="0" w:space="0" w:color="auto"/>
                                    <w:left w:val="none" w:sz="0" w:space="0" w:color="auto"/>
                                    <w:bottom w:val="none" w:sz="0" w:space="0" w:color="auto"/>
                                    <w:right w:val="none" w:sz="0" w:space="0" w:color="auto"/>
                                  </w:divBdr>
                                  <w:divsChild>
                                    <w:div w:id="185672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6057182">
      <w:bodyDiv w:val="1"/>
      <w:marLeft w:val="0"/>
      <w:marRight w:val="0"/>
      <w:marTop w:val="0"/>
      <w:marBottom w:val="0"/>
      <w:divBdr>
        <w:top w:val="none" w:sz="0" w:space="0" w:color="auto"/>
        <w:left w:val="none" w:sz="0" w:space="0" w:color="auto"/>
        <w:bottom w:val="none" w:sz="0" w:space="0" w:color="auto"/>
        <w:right w:val="none" w:sz="0" w:space="0" w:color="auto"/>
      </w:divBdr>
    </w:div>
    <w:div w:id="930502070">
      <w:bodyDiv w:val="1"/>
      <w:marLeft w:val="0"/>
      <w:marRight w:val="0"/>
      <w:marTop w:val="0"/>
      <w:marBottom w:val="0"/>
      <w:divBdr>
        <w:top w:val="none" w:sz="0" w:space="0" w:color="auto"/>
        <w:left w:val="none" w:sz="0" w:space="0" w:color="auto"/>
        <w:bottom w:val="none" w:sz="0" w:space="0" w:color="auto"/>
        <w:right w:val="none" w:sz="0" w:space="0" w:color="auto"/>
      </w:divBdr>
    </w:div>
    <w:div w:id="1017732639">
      <w:bodyDiv w:val="1"/>
      <w:marLeft w:val="0"/>
      <w:marRight w:val="0"/>
      <w:marTop w:val="0"/>
      <w:marBottom w:val="0"/>
      <w:divBdr>
        <w:top w:val="none" w:sz="0" w:space="0" w:color="auto"/>
        <w:left w:val="none" w:sz="0" w:space="0" w:color="auto"/>
        <w:bottom w:val="none" w:sz="0" w:space="0" w:color="auto"/>
        <w:right w:val="none" w:sz="0" w:space="0" w:color="auto"/>
      </w:divBdr>
    </w:div>
    <w:div w:id="1480997321">
      <w:bodyDiv w:val="1"/>
      <w:marLeft w:val="0"/>
      <w:marRight w:val="0"/>
      <w:marTop w:val="0"/>
      <w:marBottom w:val="0"/>
      <w:divBdr>
        <w:top w:val="none" w:sz="0" w:space="0" w:color="auto"/>
        <w:left w:val="none" w:sz="0" w:space="0" w:color="auto"/>
        <w:bottom w:val="none" w:sz="0" w:space="0" w:color="auto"/>
        <w:right w:val="none" w:sz="0" w:space="0" w:color="auto"/>
      </w:divBdr>
    </w:div>
    <w:div w:id="1514996727">
      <w:bodyDiv w:val="1"/>
      <w:marLeft w:val="0"/>
      <w:marRight w:val="0"/>
      <w:marTop w:val="0"/>
      <w:marBottom w:val="0"/>
      <w:divBdr>
        <w:top w:val="none" w:sz="0" w:space="0" w:color="auto"/>
        <w:left w:val="none" w:sz="0" w:space="0" w:color="auto"/>
        <w:bottom w:val="none" w:sz="0" w:space="0" w:color="auto"/>
        <w:right w:val="none" w:sz="0" w:space="0" w:color="auto"/>
      </w:divBdr>
    </w:div>
    <w:div w:id="1525361790">
      <w:bodyDiv w:val="1"/>
      <w:marLeft w:val="0"/>
      <w:marRight w:val="0"/>
      <w:marTop w:val="0"/>
      <w:marBottom w:val="0"/>
      <w:divBdr>
        <w:top w:val="none" w:sz="0" w:space="0" w:color="auto"/>
        <w:left w:val="none" w:sz="0" w:space="0" w:color="auto"/>
        <w:bottom w:val="none" w:sz="0" w:space="0" w:color="auto"/>
        <w:right w:val="none" w:sz="0" w:space="0" w:color="auto"/>
      </w:divBdr>
    </w:div>
    <w:div w:id="1962103896">
      <w:bodyDiv w:val="1"/>
      <w:marLeft w:val="0"/>
      <w:marRight w:val="0"/>
      <w:marTop w:val="0"/>
      <w:marBottom w:val="0"/>
      <w:divBdr>
        <w:top w:val="none" w:sz="0" w:space="0" w:color="auto"/>
        <w:left w:val="none" w:sz="0" w:space="0" w:color="auto"/>
        <w:bottom w:val="none" w:sz="0" w:space="0" w:color="auto"/>
        <w:right w:val="none" w:sz="0" w:space="0" w:color="auto"/>
      </w:divBdr>
    </w:div>
    <w:div w:id="204251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hyperlink" Target="https://spspi.gdit.com/opshcsd/ProgramManagement/AIMWiki/AIM_Support/Lists/Peer%20Review%20Measurements/Peer%20Review%20Defect%20Analysis.aspx" TargetMode="External"/><Relationship Id="rId39" Type="http://schemas.openxmlformats.org/officeDocument/2006/relationships/image" Target="media/image23.png"/><Relationship Id="rId21" Type="http://schemas.openxmlformats.org/officeDocument/2006/relationships/image" Target="media/image7.emf"/><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image" Target="media/image31.emf"/><Relationship Id="rId50" Type="http://schemas.openxmlformats.org/officeDocument/2006/relationships/image" Target="media/image34.emf"/><Relationship Id="rId55" Type="http://schemas.openxmlformats.org/officeDocument/2006/relationships/image" Target="media/image39.emf"/><Relationship Id="rId63" Type="http://schemas.openxmlformats.org/officeDocument/2006/relationships/image" Target="media/image45.png"/><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3.emf"/><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hyperlink" Target="http://f3420-tfsasp01:8080/tfs/CCO%20Program/eCoaching_V2/_versionContro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image" Target="media/image42.emf"/><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61" Type="http://schemas.openxmlformats.org/officeDocument/2006/relationships/hyperlink" Target="http://msdn.microsoft.com/en-us/library/ms130214(SQL.90).aspx" TargetMode="External"/><Relationship Id="rId10" Type="http://schemas.openxmlformats.org/officeDocument/2006/relationships/footnotes" Target="footnotes.xml"/><Relationship Id="rId19" Type="http://schemas.openxmlformats.org/officeDocument/2006/relationships/image" Target="media/image5.emf"/><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image" Target="media/image36.emf"/><Relationship Id="rId60" Type="http://schemas.openxmlformats.org/officeDocument/2006/relationships/image" Target="media/image44.emf"/><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2.emf"/><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5.emf"/><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emf"/><Relationship Id="rId25" Type="http://schemas.openxmlformats.org/officeDocument/2006/relationships/hyperlink" Target="http://hq100-rtnlweb:8080/apl/" TargetMode="External"/><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3.e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ueeti\Documents\Scorecard%20Team\CMMi\SDPP\Project%20Pl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E5C6E04F5F2CA4DBF07DC2DA055DA5A" ma:contentTypeVersion="0" ma:contentTypeDescription="Create a new document." ma:contentTypeScope="" ma:versionID="b67af60ff7fc8b8e5184fdb460baaf9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94323-3CF0-4B7E-8A1A-799C186E28F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0FA819C-321E-41D2-BB56-3BB10FCAAD47}">
  <ds:schemaRefs>
    <ds:schemaRef ds:uri="http://schemas.microsoft.com/sharepoint/v3/contenttype/forms"/>
  </ds:schemaRefs>
</ds:datastoreItem>
</file>

<file path=customXml/itemProps3.xml><?xml version="1.0" encoding="utf-8"?>
<ds:datastoreItem xmlns:ds="http://schemas.openxmlformats.org/officeDocument/2006/customXml" ds:itemID="{E553911B-558E-41FA-99CA-2C2F14C591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29C7A65-7F01-45CD-9116-1684A216A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Plan.dotx</Template>
  <TotalTime>9562</TotalTime>
  <Pages>28</Pages>
  <Words>5948</Words>
  <Characters>33908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Project Plan</vt:lpstr>
    </vt:vector>
  </TitlesOfParts>
  <Company>Eclipse Process Framework</Company>
  <LinksUpToDate>false</LinksUpToDate>
  <CharactersWithSpaces>39777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&lt;&lt;Project Name&gt;&gt;</dc:subject>
  <dc:creator>Queen, Timothy K</dc:creator>
  <cp:lastModifiedBy>Ingram, Michael T</cp:lastModifiedBy>
  <cp:revision>20</cp:revision>
  <cp:lastPrinted>2014-06-03T20:48:00Z</cp:lastPrinted>
  <dcterms:created xsi:type="dcterms:W3CDTF">2016-04-11T19:25:00Z</dcterms:created>
  <dcterms:modified xsi:type="dcterms:W3CDTF">2016-06-09T16:29:00Z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0x0101009E5C6E04F5F2CA4DBF07DC2DA055DA5A</vt:lpwstr>
  </property>
</Properties>
</file>